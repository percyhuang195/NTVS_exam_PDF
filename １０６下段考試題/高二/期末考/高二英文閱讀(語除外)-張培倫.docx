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19B" w:rsidRPr="00C45D27" w:rsidRDefault="00C45D27" w:rsidP="00332DA0">
      <w:pPr>
        <w:spacing w:line="240" w:lineRule="exact"/>
        <w:sectPr w:rsidR="005B119B" w:rsidRPr="00C45D27"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bookmarkStart w:id="1" w:name="_GoBack"/>
      <w:bookmarkEnd w:id="1"/>
      <w:r>
        <w:rPr>
          <w:rFonts w:hint="eastAsia"/>
        </w:rPr>
        <w:t xml:space="preserve">A. </w:t>
      </w:r>
    </w:p>
    <w:p w:rsidR="00746976" w:rsidRPr="002743D3" w:rsidRDefault="00465E4B" w:rsidP="00454E02">
      <w:pPr>
        <w:pStyle w:val="af6"/>
        <w:tabs>
          <w:tab w:val="left" w:pos="1312"/>
          <w:tab w:val="left" w:pos="1337"/>
        </w:tabs>
        <w:spacing w:beforeLines="100" w:before="413" w:afterLines="0"/>
        <w:ind w:left="117" w:right="117" w:firstLine="468"/>
      </w:pPr>
      <w:bookmarkStart w:id="2" w:name="Paper2"/>
      <w:bookmarkEnd w:id="2"/>
      <w:r>
        <w:rPr>
          <w:noProof/>
        </w:rPr>
        <w:lastRenderedPageBreak/>
        <w:drawing>
          <wp:anchor distT="0" distB="0" distL="114300" distR="114300" simplePos="0" relativeHeight="251666432" behindDoc="1" locked="0" layoutInCell="1" allowOverlap="1">
            <wp:simplePos x="0" y="0"/>
            <wp:positionH relativeFrom="column">
              <wp:posOffset>385445</wp:posOffset>
            </wp:positionH>
            <wp:positionV relativeFrom="paragraph">
              <wp:posOffset>191135</wp:posOffset>
            </wp:positionV>
            <wp:extent cx="391795" cy="361950"/>
            <wp:effectExtent l="0" t="0" r="8255" b="0"/>
            <wp:wrapNone/>
            <wp:docPr id="19" name="圖片 19"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795" cy="3619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1" layoutInCell="1" allowOverlap="1">
                <wp:simplePos x="0" y="0"/>
                <wp:positionH relativeFrom="page">
                  <wp:posOffset>318770</wp:posOffset>
                </wp:positionH>
                <wp:positionV relativeFrom="paragraph">
                  <wp:posOffset>113665</wp:posOffset>
                </wp:positionV>
                <wp:extent cx="5418455" cy="5753735"/>
                <wp:effectExtent l="13970" t="8890" r="6350" b="9525"/>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8455" cy="5753735"/>
                        </a:xfrm>
                        <a:prstGeom prst="roundRect">
                          <a:avLst>
                            <a:gd name="adj" fmla="val 2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oundrect w14:anchorId="0526866B" id="AutoShape 13" o:spid="_x0000_s1026" style="position:absolute;margin-left:25.1pt;margin-top:8.95pt;width:426.65pt;height:45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6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okhwIAACAFAAAOAAAAZHJzL2Uyb0RvYy54bWysVNuO0zAQfUfiHyy/d5O0SS/RpqtV0yKk&#10;BVYsfIAbO43BsY3tNl0Q/87YSUvLviBEHpJxxj4zZ+aMb++OrUAHZixXssDJTYwRk5WiXO4K/PnT&#10;ZjTHyDoiKRFKsgI/M4vvlq9f3XY6Z2PVKEGZQQAibd7pAjfO6TyKbNWwltgbpZkEZ61MSxwszS6i&#10;hnSA3opoHMfTqFOGaqMqZi38LXsnXgb8umaV+1DXljkkCgy5ufA24b3172h5S/KdIbrh1ZAG+Ycs&#10;WsIlBD1DlcQRtDf8BVTLK6Osqt1NpdpI1TWvWOAAbJL4DzZPDdEscIHiWH0uk/1/sNX7w6NBnBZ4&#10;ipEkLbTofu9UiIySia9Pp20O2570o/EMrX5Q1VeLpFo1RO7YvTGqaxihkFXi90dXB/zCwlG07d4p&#10;CvAE4EOpjrVpPSAUAR1DR57PHWFHhyr4maXJPM0yjCrwZbNsMptkIQbJT8e1se4NUy3yRoGN2kv6&#10;EfoeYpDDg3WhL3RgR+gXjOpWQJcPRKBxNg8kI5IPe8E6QfqDUm24EEEmQqIO6jTJ4oBtleDUO0NV&#10;zG67EgYBJpAIz5Dn1baQXQDzFVtLGmxHuOhtCC6kx4MCDJn7UgQl/VjEi/V8PU9H6Xi6HqVxWY7u&#10;N6t0NN0ks6yclKtVmfz0qSVp3nBKmfTZnVSdpH+nmmG+ej2edX3Fwl6S3YTnJdnoOg3QRWB1+gZ2&#10;QSpeHb3Ktoo+g1KM6scUrhUwGmW+Y9TBiBbYftsTwzASbyWobZGkqZ/psEiz2RgW5tKzvfQQWQFU&#10;gR1Gvbly/T2w14bvGoiU9G3VfgA23J2k3Gc16BrGMDAYrgw/55frsOv3xbb8BQAA//8DAFBLAwQU&#10;AAYACAAAACEAVrSYCt8AAAAJAQAADwAAAGRycy9kb3ducmV2LnhtbEyPzU7DMBCE70i8g7VI3Kjd&#10;0JY2xKkAqRckhCh/Vyde4qjxOordJrw9ywluuzuj2W+K7eQ7ccIhtoE0zGcKBFIdbEuNhrfX3dUa&#10;REyGrOkCoYZvjLAtz88Kk9sw0gue9qkRHEIxNxpcSn0uZawdehNnoUdi7SsM3iReh0bawYwc7juZ&#10;KbWS3rTEH5zp8cFhfdgfvQZ7qPDTPd1P636+eP4YV+9u99hpfXkx3d2CSDilPzP84jM6lMxUhSPZ&#10;KDoNS5Wxk+83GxCsb9T1EkTFQ7ZQIMtC/m9Q/gAAAP//AwBQSwECLQAUAAYACAAAACEAtoM4kv4A&#10;AADhAQAAEwAAAAAAAAAAAAAAAAAAAAAAW0NvbnRlbnRfVHlwZXNdLnhtbFBLAQItABQABgAIAAAA&#10;IQA4/SH/1gAAAJQBAAALAAAAAAAAAAAAAAAAAC8BAABfcmVscy8ucmVsc1BLAQItABQABgAIAAAA&#10;IQAtE+okhwIAACAFAAAOAAAAAAAAAAAAAAAAAC4CAABkcnMvZTJvRG9jLnhtbFBLAQItABQABgAI&#10;AAAAIQBWtJgK3wAAAAkBAAAPAAAAAAAAAAAAAAAAAOEEAABkcnMvZG93bnJldi54bWxQSwUGAAAA&#10;AAQABADzAAAA7QUAAAAA&#10;" filled="f" strokeweight=".5pt">
                <v:textbox style="mso-fit-shape-to-text:t"/>
                <w10:wrap anchorx="page"/>
                <w10:anchorlock/>
              </v:roundrect>
            </w:pict>
          </mc:Fallback>
        </mc:AlternateContent>
      </w:r>
      <w:r w:rsidR="00746976">
        <w:rPr>
          <w:rFonts w:hint="eastAsia"/>
        </w:rPr>
        <w:tab/>
      </w:r>
      <w:r w:rsidR="00746976" w:rsidRPr="00761EE1">
        <w:rPr>
          <w:b/>
        </w:rPr>
        <w:t>Karen Shoe</w:t>
      </w:r>
      <w:r w:rsidR="00746976">
        <w:rPr>
          <w:rFonts w:hint="eastAsia"/>
        </w:rPr>
        <w:t xml:space="preserve">　　　　　　　　　　　　　　　　　　　</w:t>
      </w:r>
      <w:r w:rsidR="00746976" w:rsidRPr="002743D3">
        <w:rPr>
          <w:rFonts w:hint="eastAsia"/>
        </w:rPr>
        <w:t>2 days ago</w:t>
      </w:r>
    </w:p>
    <w:p w:rsidR="00746976" w:rsidRDefault="00746976" w:rsidP="00746976">
      <w:pPr>
        <w:pStyle w:val="af6"/>
        <w:spacing w:afterLines="0"/>
        <w:ind w:left="117" w:right="117" w:firstLineChars="500" w:firstLine="1171"/>
      </w:pPr>
      <w:r w:rsidRPr="002743D3">
        <w:t xml:space="preserve">I can now officially rap all of this song!! </w:t>
      </w:r>
      <w:r w:rsidRPr="002743D3">
        <w:rPr>
          <w:rFonts w:hint="eastAsia"/>
        </w:rPr>
        <w:t>V</w:t>
      </w:r>
      <w:r w:rsidRPr="002743D3">
        <w:t>ery pro</w:t>
      </w:r>
      <w:r w:rsidRPr="002743D3">
        <w:rPr>
          <w:rFonts w:hint="eastAsia"/>
        </w:rPr>
        <w:t>u</w:t>
      </w:r>
      <w:r w:rsidRPr="002743D3">
        <w:t>d of myself =P</w:t>
      </w:r>
    </w:p>
    <w:p w:rsidR="00746976" w:rsidRPr="002743D3" w:rsidRDefault="00465E4B" w:rsidP="00746976">
      <w:pPr>
        <w:pStyle w:val="af6"/>
        <w:spacing w:afterLines="0"/>
        <w:ind w:left="117" w:right="117" w:firstLineChars="500" w:firstLine="1372"/>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231775</wp:posOffset>
                </wp:positionH>
                <wp:positionV relativeFrom="paragraph">
                  <wp:posOffset>128270</wp:posOffset>
                </wp:positionV>
                <wp:extent cx="5011420" cy="0"/>
                <wp:effectExtent l="12065" t="10160" r="5715" b="889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4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BD284C" id="_x0000_t32" coordsize="21600,21600" o:spt="32" o:oned="t" path="m,l21600,21600e" filled="f">
                <v:path arrowok="t" fillok="f" o:connecttype="none"/>
                <o:lock v:ext="edit" shapetype="t"/>
              </v:shapetype>
              <v:shape id="AutoShape 14" o:spid="_x0000_s1026" type="#_x0000_t32" style="position:absolute;margin-left:18.25pt;margin-top:10.1pt;width:394.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DriKgIAAFQEAAAOAAAAZHJzL2Uyb0RvYy54bWysVMGO2yAQvVfqPyDuie3U2SZWnNXKTnrZ&#10;tpF2+wEEsI2KAQGJE1X99w44ibLtparqAx7MzJs3Mw+vHk+9REdundCqxNk0xYgrqplQbYm/vW4n&#10;C4ycJ4oRqRUv8Zk7/Lh+/241mILPdKcl4xYBiHLFYErceW+KJHG04z1xU224gsNG25542No2YZYM&#10;gN7LZJamD8mgLTNWU+4cfK3HQ7yO+E3Dqf/aNI57JEsM3HxcbVz3YU3WK1K0lphO0AsN8g8seiIU&#10;JL1B1cQTdLDiD6heUKudbvyU6j7RTSMojzVANVn6WzUvHTE81gLNcebWJvf/YOmX484iwUo8x0iR&#10;Hkb0dPA6ZkZZHvozGFeAW6V2NlRIT+rFPGv63SGlq46olkfv17OB4CxEJG9CwsYZyLIfPmsGPgQS&#10;xGadGtsHSGgDOsWZnG8z4SePKHycp1mWz2B09HqWkOIaaKzzn7juUTBK7Lwlou18pZWCyWubxTTk&#10;+Ox8oEWKa0DIqvRWSBkFIBUaSrycz+YxwGkpWDgMbs62+0padCRBQvGJNcLJvVtAronrRj8G1qgt&#10;qw+KxSQdJ2xzsT0RcrSBlFQhDxQMNC/WqJ0fy3S5WWwW+SSfPWwmeVrXk6dtlU8ettnHef2hrqo6&#10;+xkoZ3nRCca4CqyvOs7yv9PJ5UaNCrwp+dae5C167COQvb4j6TjxMORRLnvNzjt7VQJINzpfrlm4&#10;G/d7sO9/ButfAAAA//8DAFBLAwQUAAYACAAAACEAkMv9Vt4AAAAIAQAADwAAAGRycy9kb3ducmV2&#10;LnhtbEyPwU7DMBBE70j8g7VI3KiDoWkV4lQIhBClBwiIXt14G0fE68h22/D3GHFoj7MzmnlbLkbb&#10;sz360DmScD3JgCE1TnfUSvj8eLqaAwtRkVa9I5TwgwEW1flZqQrtDvSO+zq2LJVQKJQEE+NQcB4a&#10;g1aFiRuQkrd13qqYpG+59uqQym3PRZbl3KqO0oJRAz4YbL7rnZVw+7at/fplxV8f86Xwz+ZrbWZW&#10;ysuL8f4OWMQxHsPwh5/QoUpMG7cjHVgv4SafpqQEkQlgyZ+L6QzY5v/Aq5KfPlD9AgAA//8DAFBL&#10;AQItABQABgAIAAAAIQC2gziS/gAAAOEBAAATAAAAAAAAAAAAAAAAAAAAAABbQ29udGVudF9UeXBl&#10;c10ueG1sUEsBAi0AFAAGAAgAAAAhADj9If/WAAAAlAEAAAsAAAAAAAAAAAAAAAAALwEAAF9yZWxz&#10;Ly5yZWxzUEsBAi0AFAAGAAgAAAAhAG3YOuIqAgAAVAQAAA4AAAAAAAAAAAAAAAAALgIAAGRycy9l&#10;Mm9Eb2MueG1sUEsBAi0AFAAGAAgAAAAhAJDL/VbeAAAACAEAAA8AAAAAAAAAAAAAAAAAhAQAAGRy&#10;cy9kb3ducmV2LnhtbFBLBQYAAAAABAAEAPMAAACPBQAAAAA=&#10;">
                <v:stroke dashstyle="dash"/>
              </v:shape>
            </w:pict>
          </mc:Fallback>
        </mc:AlternateContent>
      </w:r>
      <w:r w:rsidR="00746976">
        <w:rPr>
          <w:rFonts w:hint="eastAsia"/>
        </w:rPr>
        <w:t xml:space="preserve">      </w:t>
      </w:r>
    </w:p>
    <w:p w:rsidR="00746976" w:rsidRPr="002743D3" w:rsidRDefault="00465E4B" w:rsidP="00746976">
      <w:pPr>
        <w:pStyle w:val="af6"/>
        <w:spacing w:afterLines="0"/>
        <w:ind w:left="117" w:right="117" w:firstLine="468"/>
      </w:pPr>
      <w:r>
        <w:rPr>
          <w:noProof/>
        </w:rPr>
        <w:drawing>
          <wp:anchor distT="0" distB="0" distL="114300" distR="114300" simplePos="0" relativeHeight="251667456" behindDoc="0" locked="0" layoutInCell="1" allowOverlap="1">
            <wp:simplePos x="0" y="0"/>
            <wp:positionH relativeFrom="column">
              <wp:posOffset>339725</wp:posOffset>
            </wp:positionH>
            <wp:positionV relativeFrom="paragraph">
              <wp:posOffset>34290</wp:posOffset>
            </wp:positionV>
            <wp:extent cx="391795" cy="361950"/>
            <wp:effectExtent l="0" t="0" r="8255" b="0"/>
            <wp:wrapNone/>
            <wp:docPr id="20" name="圖片 20"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795" cy="361950"/>
                    </a:xfrm>
                    <a:prstGeom prst="rect">
                      <a:avLst/>
                    </a:prstGeom>
                    <a:noFill/>
                  </pic:spPr>
                </pic:pic>
              </a:graphicData>
            </a:graphic>
            <wp14:sizeRelH relativeFrom="page">
              <wp14:pctWidth>0</wp14:pctWidth>
            </wp14:sizeRelH>
            <wp14:sizeRelV relativeFrom="page">
              <wp14:pctHeight>0</wp14:pctHeight>
            </wp14:sizeRelV>
          </wp:anchor>
        </w:drawing>
      </w:r>
      <w:r w:rsidR="00746976">
        <w:rPr>
          <w:rFonts w:hint="eastAsia"/>
        </w:rPr>
        <w:t xml:space="preserve">　　　</w:t>
      </w:r>
      <w:r w:rsidR="00746976" w:rsidRPr="00761EE1">
        <w:rPr>
          <w:b/>
        </w:rPr>
        <w:t>Mikhail Van Josef</w:t>
      </w:r>
      <w:r w:rsidR="00746976">
        <w:rPr>
          <w:rFonts w:hint="eastAsia"/>
        </w:rPr>
        <w:t xml:space="preserve">　　　　　　　　　　　　　　　　　</w:t>
      </w:r>
      <w:r w:rsidR="00746976" w:rsidRPr="002743D3">
        <w:rPr>
          <w:rFonts w:hint="eastAsia"/>
        </w:rPr>
        <w:t>1 day ago</w:t>
      </w:r>
    </w:p>
    <w:p w:rsidR="00746976" w:rsidRDefault="00746976" w:rsidP="00746976">
      <w:pPr>
        <w:pStyle w:val="af6"/>
        <w:spacing w:afterLines="0"/>
        <w:ind w:leftChars="550" w:left="1288" w:right="117" w:firstLineChars="0" w:firstLine="0"/>
      </w:pPr>
      <w:r w:rsidRPr="002743D3">
        <w:t xml:space="preserve">Awesome </w:t>
      </w:r>
      <w:r w:rsidRPr="002743D3">
        <w:rPr>
          <w:rFonts w:hint="eastAsia"/>
        </w:rPr>
        <w:t>a</w:t>
      </w:r>
      <w:r w:rsidRPr="002743D3">
        <w:t xml:space="preserve">rtists, with an awesome and excellent song ^_^ Eminem </w:t>
      </w:r>
    </w:p>
    <w:p w:rsidR="00746976" w:rsidRDefault="00746976" w:rsidP="00746976">
      <w:pPr>
        <w:pStyle w:val="af6"/>
        <w:spacing w:afterLines="0"/>
        <w:ind w:leftChars="550" w:left="1288" w:right="117" w:firstLineChars="0" w:firstLine="0"/>
      </w:pPr>
      <w:r w:rsidRPr="002743D3">
        <w:rPr>
          <w:rFonts w:hint="eastAsia"/>
        </w:rPr>
        <w:t>&amp;</w:t>
      </w:r>
      <w:r w:rsidRPr="002743D3">
        <w:t xml:space="preserve"> Rihanna rock! </w:t>
      </w:r>
      <w:r w:rsidRPr="002743D3">
        <w:rPr>
          <w:rFonts w:hint="eastAsia"/>
        </w:rPr>
        <w:t>G</w:t>
      </w:r>
      <w:r w:rsidRPr="002743D3">
        <w:t>ood job!</w:t>
      </w:r>
    </w:p>
    <w:p w:rsidR="00746976" w:rsidRPr="002743D3" w:rsidRDefault="00465E4B" w:rsidP="00746976">
      <w:pPr>
        <w:pStyle w:val="af6"/>
        <w:spacing w:afterLines="0"/>
        <w:ind w:leftChars="550" w:left="1288" w:right="117" w:firstLineChars="0" w:firstLine="0"/>
      </w:pPr>
      <w:r>
        <w:rPr>
          <w:b/>
          <w:noProof/>
          <w:sz w:val="28"/>
          <w:szCs w:val="28"/>
        </w:rPr>
        <mc:AlternateContent>
          <mc:Choice Requires="wps">
            <w:drawing>
              <wp:anchor distT="0" distB="0" distL="114300" distR="114300" simplePos="0" relativeHeight="251662336" behindDoc="0" locked="0" layoutInCell="1" allowOverlap="1">
                <wp:simplePos x="0" y="0"/>
                <wp:positionH relativeFrom="column">
                  <wp:posOffset>231775</wp:posOffset>
                </wp:positionH>
                <wp:positionV relativeFrom="paragraph">
                  <wp:posOffset>130175</wp:posOffset>
                </wp:positionV>
                <wp:extent cx="5011420" cy="0"/>
                <wp:effectExtent l="12065" t="13335" r="5715" b="5715"/>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4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7ED36" id="AutoShape 15" o:spid="_x0000_s1026" type="#_x0000_t32" style="position:absolute;margin-left:18.25pt;margin-top:10.25pt;width:394.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8hKgIAAFQEAAAOAAAAZHJzL2Uyb0RvYy54bWysVMGO2yAQvVfqPyDuie3U2SZWnNXKTnrZ&#10;tpF2+wEEsI2KAQGJE1X99w44ibLtparqAx7MzJs3Mw+vHk+9REdundCqxNk0xYgrqplQbYm/vW4n&#10;C4ycJ4oRqRUv8Zk7/Lh+/241mILPdKcl4xYBiHLFYErceW+KJHG04z1xU224gsNG25542No2YZYM&#10;gN7LZJamD8mgLTNWU+4cfK3HQ7yO+E3Dqf/aNI57JEsM3HxcbVz3YU3WK1K0lphO0AsN8g8seiIU&#10;JL1B1cQTdLDiD6heUKudbvyU6j7RTSMojzVANVn6WzUvHTE81gLNcebWJvf/YOmX484iwUqcY6RI&#10;DyN6OngdM6NsHvozGFeAW6V2NlRIT+rFPGv63SGlq46olkfv17OB4CxEJG9CwsYZyLIfPmsGPgQS&#10;xGadGtsHSGgDOsWZnG8z4SePKHycp1mWz2B09HqWkOIaaKzzn7juUTBK7Lwlou18pZWCyWubxTTk&#10;+Ox8oEWKa0DIqvRWSBkFIBUaSrycz+YxwGkpWDgMbs62+0padCRBQvGJNcLJvVtAronrRj8G1qgt&#10;qw+KxSQdJ2xzsT0RcrSBlFQhDxQMNC/WqJ0fy3S5WWwW+SSfPWwmeVrXk6dtlU8ettnHef2hrqo6&#10;+xkoZ3nRCca4CqyvOs7yv9PJ5UaNCrwp+dae5C167COQvb4j6TjxMORRLnvNzjt7VQJINzpfrlm4&#10;G/d7sO9/ButfAAAA//8DAFBLAwQUAAYACAAAACEAsmNzQN4AAAAIAQAADwAAAGRycy9kb3ducmV2&#10;LnhtbEyPzU7DMBCE70i8g7VI3KhDoGkV4lQIhBA/BwiIXt14G0fE68h22/D2LOIAp9XujGa/qVaT&#10;G8QeQ+w9KTifZSCQWm966hS8v92dLUHEpMnowRMq+MIIq/r4qNKl8Qd6xX2TOsEhFEutwKY0llLG&#10;1qLTceZHJNa2PjideA2dNEEfONwNMs+yQjrdE3+wesQbi+1ns3MKLl+2TVg/PMun2+IxD/f2Y20X&#10;TqnTk+n6CkTCKf2Z4Qef0aFmpo3fkYliUHBRzNmpIM94sr7M5wsQm9+DrCv5v0D9DQAA//8DAFBL&#10;AQItABQABgAIAAAAIQC2gziS/gAAAOEBAAATAAAAAAAAAAAAAAAAAAAAAABbQ29udGVudF9UeXBl&#10;c10ueG1sUEsBAi0AFAAGAAgAAAAhADj9If/WAAAAlAEAAAsAAAAAAAAAAAAAAAAALwEAAF9yZWxz&#10;Ly5yZWxzUEsBAi0AFAAGAAgAAAAhAF1XnyEqAgAAVAQAAA4AAAAAAAAAAAAAAAAALgIAAGRycy9l&#10;Mm9Eb2MueG1sUEsBAi0AFAAGAAgAAAAhALJjc0DeAAAACAEAAA8AAAAAAAAAAAAAAAAAhAQAAGRy&#10;cy9kb3ducmV2LnhtbFBLBQYAAAAABAAEAPMAAACPBQAAAAA=&#10;">
                <v:stroke dashstyle="dash"/>
              </v:shape>
            </w:pict>
          </mc:Fallback>
        </mc:AlternateContent>
      </w:r>
    </w:p>
    <w:p w:rsidR="00746976" w:rsidRPr="002743D3" w:rsidRDefault="00465E4B" w:rsidP="00746976">
      <w:pPr>
        <w:pStyle w:val="af6"/>
        <w:spacing w:afterLines="0"/>
        <w:ind w:left="117" w:right="117" w:firstLine="468"/>
      </w:pPr>
      <w:r>
        <w:rPr>
          <w:noProof/>
        </w:rPr>
        <w:drawing>
          <wp:anchor distT="0" distB="0" distL="114300" distR="114300" simplePos="0" relativeHeight="251668480" behindDoc="0" locked="0" layoutInCell="1" allowOverlap="1">
            <wp:simplePos x="0" y="0"/>
            <wp:positionH relativeFrom="column">
              <wp:posOffset>385445</wp:posOffset>
            </wp:positionH>
            <wp:positionV relativeFrom="paragraph">
              <wp:posOffset>55880</wp:posOffset>
            </wp:positionV>
            <wp:extent cx="361950" cy="386080"/>
            <wp:effectExtent l="0" t="0" r="0" b="0"/>
            <wp:wrapNone/>
            <wp:docPr id="21" name="圖片 21"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386080"/>
                    </a:xfrm>
                    <a:prstGeom prst="rect">
                      <a:avLst/>
                    </a:prstGeom>
                    <a:noFill/>
                  </pic:spPr>
                </pic:pic>
              </a:graphicData>
            </a:graphic>
            <wp14:sizeRelH relativeFrom="page">
              <wp14:pctWidth>0</wp14:pctWidth>
            </wp14:sizeRelH>
            <wp14:sizeRelV relativeFrom="page">
              <wp14:pctHeight>0</wp14:pctHeight>
            </wp14:sizeRelV>
          </wp:anchor>
        </w:drawing>
      </w:r>
      <w:r w:rsidR="00746976">
        <w:rPr>
          <w:rFonts w:hint="eastAsia"/>
        </w:rPr>
        <w:t xml:space="preserve">　　　</w:t>
      </w:r>
      <w:r w:rsidR="00746976" w:rsidRPr="00D0124C">
        <w:rPr>
          <w:b/>
        </w:rPr>
        <w:t>dustyluckyblond</w:t>
      </w:r>
      <w:r w:rsidR="00746976">
        <w:rPr>
          <w:rFonts w:hint="eastAsia"/>
        </w:rPr>
        <w:t xml:space="preserve">　　　　　　　　　　　　　　　　</w:t>
      </w:r>
      <w:r w:rsidR="00746976">
        <w:rPr>
          <w:rFonts w:hint="eastAsia"/>
        </w:rPr>
        <w:t xml:space="preserve"> </w:t>
      </w:r>
      <w:r w:rsidR="00746976" w:rsidRPr="00DA3CF7">
        <w:t xml:space="preserve">22 </w:t>
      </w:r>
      <w:r w:rsidR="00746976" w:rsidRPr="00DA3CF7">
        <w:rPr>
          <w:rFonts w:hint="eastAsia"/>
        </w:rPr>
        <w:t>hours</w:t>
      </w:r>
      <w:r w:rsidR="00746976" w:rsidRPr="002743D3">
        <w:rPr>
          <w:rFonts w:hint="eastAsia"/>
        </w:rPr>
        <w:t xml:space="preserve"> ago</w:t>
      </w:r>
    </w:p>
    <w:p w:rsidR="00746976" w:rsidRDefault="00746976" w:rsidP="00746976">
      <w:pPr>
        <w:pStyle w:val="af6"/>
        <w:spacing w:afterLines="0"/>
        <w:ind w:leftChars="550" w:left="1288" w:right="117" w:firstLineChars="0" w:firstLine="0"/>
      </w:pPr>
      <w:r w:rsidRPr="002743D3">
        <w:rPr>
          <w:rFonts w:hint="eastAsia"/>
        </w:rPr>
        <w:t>T</w:t>
      </w:r>
      <w:r w:rsidRPr="002743D3">
        <w:t>hanks for posting it and it’</w:t>
      </w:r>
      <w:r w:rsidRPr="002743D3">
        <w:rPr>
          <w:rFonts w:hint="eastAsia"/>
        </w:rPr>
        <w:t>s</w:t>
      </w:r>
      <w:r w:rsidRPr="002743D3">
        <w:t xml:space="preserve"> cool to hear it on the radio as well =)</w:t>
      </w:r>
    </w:p>
    <w:p w:rsidR="00746976" w:rsidRDefault="00746976" w:rsidP="00746976">
      <w:pPr>
        <w:pStyle w:val="af6"/>
        <w:spacing w:afterLines="0"/>
        <w:ind w:leftChars="550" w:left="1288" w:right="117" w:firstLineChars="0" w:firstLine="0"/>
      </w:pPr>
      <w:r w:rsidRPr="002743D3">
        <w:t xml:space="preserve"> the Video is great no matter what =)</w:t>
      </w:r>
    </w:p>
    <w:p w:rsidR="00746976" w:rsidRPr="002743D3" w:rsidRDefault="00465E4B" w:rsidP="00746976">
      <w:pPr>
        <w:pStyle w:val="af6"/>
        <w:spacing w:afterLines="0"/>
        <w:ind w:leftChars="550" w:left="1288" w:right="117" w:firstLineChars="0" w:firstLine="0"/>
      </w:pPr>
      <w:r>
        <w:rPr>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231775</wp:posOffset>
                </wp:positionH>
                <wp:positionV relativeFrom="paragraph">
                  <wp:posOffset>137160</wp:posOffset>
                </wp:positionV>
                <wp:extent cx="5011420" cy="0"/>
                <wp:effectExtent l="12065" t="12065" r="5715" b="6985"/>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4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04B52B" id="AutoShape 16" o:spid="_x0000_s1026" type="#_x0000_t32" style="position:absolute;margin-left:18.25pt;margin-top:10.8pt;width:394.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TsKgIAAFQEAAAOAAAAZHJzL2Uyb0RvYy54bWysVMGOmzAQvVfqP1i+J0CWpAkKWa0g6WXb&#10;jbTbD3BsA1bBtmwnJKr67x2bEGXbS1WVgxnjmTdvZp5ZP567Fp24sULJHCfTGCMuqWJC1jn+9rab&#10;LDGyjkhGWiV5ji/c4sfNxw/rXmd8phrVMm4QgEib9TrHjXM6iyJLG94RO1WaSzislOmIg62pI2ZI&#10;D+hdG83ieBH1yjBtFOXWwtdyOMSbgF9VnLqXqrLcoTbHwM2F1YT14NdosyZZbYhuBL3SIP/AoiNC&#10;QtIbVEkcQUcj/oDqBDXKqspNqeoiVVWC8lADVJPEv1Xz2hDNQy3QHKtvbbL/D5Z+Pe0NEizHDxhJ&#10;0sGIno5OhcwoWfj+9Npm4FbIvfEV0rN81c+KfrdIqqIhsubB++2iITjxEdG7EL+xGrIc+i+KgQ+B&#10;BKFZ58p0HhLagM5hJpfbTPjZIQof53GSpDMYHR3PIpKNgdpY95mrDnkjx9YZIurGFUpKmLwySUhD&#10;Ts/WeVokGwN8Vql2om2DAFqJ+hyv5rN5CLCqFcwfejdr6kPRGnQiXkLhCTXCyb2bRy6JbQY/Btag&#10;LaOOkoUkDSdse7UdEe1gA6lW+jxQMNC8WoN2fqzi1Xa5XaaTdLbYTtK4LCdPuyKdLHbJp3n5UBZF&#10;mfz0lJM0awRjXHrWo46T9O90cr1RgwJvSr61J3qPHvoIZMd3IB0m7oc8yOWg2GVvRiWAdIPz9Zr5&#10;u3G/B/v+Z7D5BQAA//8DAFBLAwQUAAYACAAAACEAvLJSYt8AAAAIAQAADwAAAGRycy9kb3ducmV2&#10;LnhtbEyPwU7DMBBE70j8g7VI3KjTQNMqxKmqIoSgHNoU0asbb+OIeB3Zbhv+HiMO9Dg7o5m3xXww&#10;HTuh860lAeNRAgyptqqlRsDH9vluBswHSUp2llDAN3qYl9dXhcyVPdMGT1VoWCwhn0sBOoQ+59zX&#10;Go30I9sjRe9gnZEhStdw5eQ5lpuOp0mScSNbigta9rjUWH9VRyPgYX2o3O71na+esrfUvejPnZ4a&#10;IW5vhsUjsIBD+A/DL35EhzIy7e2RlGedgPtsEpMC0nEGLPqzdDIFtv878LLglw+UPwAAAP//AwBQ&#10;SwECLQAUAAYACAAAACEAtoM4kv4AAADhAQAAEwAAAAAAAAAAAAAAAAAAAAAAW0NvbnRlbnRfVHlw&#10;ZXNdLnhtbFBLAQItABQABgAIAAAAIQA4/SH/1gAAAJQBAAALAAAAAAAAAAAAAAAAAC8BAABfcmVs&#10;cy8ucmVsc1BLAQItABQABgAIAAAAIQCajuTsKgIAAFQEAAAOAAAAAAAAAAAAAAAAAC4CAABkcnMv&#10;ZTJvRG9jLnhtbFBLAQItABQABgAIAAAAIQC8slJi3wAAAAgBAAAPAAAAAAAAAAAAAAAAAIQEAABk&#10;cnMvZG93bnJldi54bWxQSwUGAAAAAAQABADzAAAAkAUAAAAA&#10;">
                <v:stroke dashstyle="dash"/>
              </v:shape>
            </w:pict>
          </mc:Fallback>
        </mc:AlternateContent>
      </w:r>
    </w:p>
    <w:p w:rsidR="00746976" w:rsidRPr="002743D3" w:rsidRDefault="00465E4B" w:rsidP="00746976">
      <w:pPr>
        <w:pStyle w:val="af6"/>
        <w:spacing w:afterLines="0"/>
        <w:ind w:left="117" w:right="117" w:firstLine="468"/>
      </w:pPr>
      <w:r>
        <w:rPr>
          <w:noProof/>
        </w:rPr>
        <w:drawing>
          <wp:anchor distT="0" distB="0" distL="114300" distR="114300" simplePos="0" relativeHeight="251669504" behindDoc="0" locked="0" layoutInCell="1" allowOverlap="1">
            <wp:simplePos x="0" y="0"/>
            <wp:positionH relativeFrom="column">
              <wp:posOffset>385445</wp:posOffset>
            </wp:positionH>
            <wp:positionV relativeFrom="paragraph">
              <wp:posOffset>55245</wp:posOffset>
            </wp:positionV>
            <wp:extent cx="391795" cy="361950"/>
            <wp:effectExtent l="0" t="0" r="8255" b="0"/>
            <wp:wrapNone/>
            <wp:docPr id="22" name="圖片 22"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795" cy="361950"/>
                    </a:xfrm>
                    <a:prstGeom prst="rect">
                      <a:avLst/>
                    </a:prstGeom>
                    <a:noFill/>
                  </pic:spPr>
                </pic:pic>
              </a:graphicData>
            </a:graphic>
            <wp14:sizeRelH relativeFrom="page">
              <wp14:pctWidth>0</wp14:pctWidth>
            </wp14:sizeRelH>
            <wp14:sizeRelV relativeFrom="page">
              <wp14:pctHeight>0</wp14:pctHeight>
            </wp14:sizeRelV>
          </wp:anchor>
        </w:drawing>
      </w:r>
      <w:r w:rsidR="00746976">
        <w:rPr>
          <w:rFonts w:hint="eastAsia"/>
        </w:rPr>
        <w:t xml:space="preserve">　　　</w:t>
      </w:r>
      <w:r w:rsidR="00746976" w:rsidRPr="00D0124C">
        <w:rPr>
          <w:b/>
        </w:rPr>
        <w:t>Summer Pretty</w:t>
      </w:r>
      <w:r w:rsidR="00746976">
        <w:rPr>
          <w:rFonts w:hint="eastAsia"/>
        </w:rPr>
        <w:t xml:space="preserve">　　　　　　　　　　　　　　　　　</w:t>
      </w:r>
      <w:r w:rsidR="00746976" w:rsidRPr="002743D3">
        <w:rPr>
          <w:rFonts w:hint="eastAsia"/>
        </w:rPr>
        <w:t>13 hours ago</w:t>
      </w:r>
    </w:p>
    <w:p w:rsidR="00746976" w:rsidRDefault="00746976" w:rsidP="00746976">
      <w:pPr>
        <w:pStyle w:val="af6"/>
        <w:spacing w:afterLines="0"/>
        <w:ind w:leftChars="550" w:left="1288" w:right="117" w:firstLineChars="0" w:firstLine="0"/>
      </w:pPr>
      <w:r w:rsidRPr="002743D3">
        <w:t>This is so incredibly A</w:t>
      </w:r>
      <w:r w:rsidRPr="002743D3">
        <w:rPr>
          <w:rFonts w:hint="eastAsia"/>
        </w:rPr>
        <w:t>WESOME</w:t>
      </w:r>
      <w:r w:rsidRPr="002743D3">
        <w:t>! Love'em B</w:t>
      </w:r>
      <w:r w:rsidRPr="002743D3">
        <w:rPr>
          <w:rFonts w:hint="eastAsia"/>
        </w:rPr>
        <w:t>OTH</w:t>
      </w:r>
      <w:r w:rsidRPr="002743D3">
        <w:t xml:space="preserve">!!! BTW </w:t>
      </w:r>
    </w:p>
    <w:p w:rsidR="00746976" w:rsidRDefault="00746976" w:rsidP="00746976">
      <w:pPr>
        <w:pStyle w:val="af6"/>
        <w:spacing w:afterLines="0"/>
        <w:ind w:leftChars="550" w:left="1288" w:right="117" w:firstLineChars="0" w:firstLine="0"/>
      </w:pPr>
      <w:r w:rsidRPr="002743D3">
        <w:t xml:space="preserve">I </w:t>
      </w:r>
      <w:r w:rsidRPr="002743D3">
        <w:rPr>
          <w:rFonts w:hint="eastAsia"/>
        </w:rPr>
        <w:t>l</w:t>
      </w:r>
      <w:r w:rsidRPr="002743D3">
        <w:t>ike Rihanna’</w:t>
      </w:r>
      <w:r w:rsidRPr="002743D3">
        <w:rPr>
          <w:rFonts w:hint="eastAsia"/>
        </w:rPr>
        <w:t>s</w:t>
      </w:r>
      <w:r w:rsidRPr="002743D3">
        <w:t xml:space="preserve"> </w:t>
      </w:r>
      <w:r w:rsidRPr="002743D3">
        <w:rPr>
          <w:rFonts w:hint="eastAsia"/>
        </w:rPr>
        <w:t>b</w:t>
      </w:r>
      <w:r w:rsidRPr="002743D3">
        <w:t xml:space="preserve">lue </w:t>
      </w:r>
      <w:r w:rsidRPr="002743D3">
        <w:rPr>
          <w:rFonts w:hint="eastAsia"/>
        </w:rPr>
        <w:t>l</w:t>
      </w:r>
      <w:r w:rsidRPr="002743D3">
        <w:t xml:space="preserve">ipstick! </w:t>
      </w:r>
      <w:r w:rsidRPr="002743D3">
        <w:rPr>
          <w:rFonts w:hint="eastAsia"/>
        </w:rPr>
        <w:t>I</w:t>
      </w:r>
      <w:r w:rsidRPr="002743D3">
        <w:t xml:space="preserve">t </w:t>
      </w:r>
      <w:r w:rsidRPr="002743D3">
        <w:rPr>
          <w:rFonts w:hint="eastAsia"/>
        </w:rPr>
        <w:t>l</w:t>
      </w:r>
      <w:r w:rsidRPr="002743D3">
        <w:t>ooks amazing</w:t>
      </w:r>
      <w:r>
        <w:t>! :))</w:t>
      </w:r>
    </w:p>
    <w:p w:rsidR="00746976" w:rsidRPr="002743D3" w:rsidRDefault="00465E4B" w:rsidP="00746976">
      <w:pPr>
        <w:pStyle w:val="af6"/>
        <w:spacing w:afterLines="0"/>
        <w:ind w:leftChars="550" w:left="1288" w:right="117" w:firstLineChars="0" w:firstLine="0"/>
      </w:pPr>
      <w:r>
        <w:rPr>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231775</wp:posOffset>
                </wp:positionH>
                <wp:positionV relativeFrom="paragraph">
                  <wp:posOffset>141605</wp:posOffset>
                </wp:positionV>
                <wp:extent cx="5011420" cy="0"/>
                <wp:effectExtent l="12065" t="8255" r="5715" b="10795"/>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4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3BA2C" id="AutoShape 17" o:spid="_x0000_s1026" type="#_x0000_t32" style="position:absolute;margin-left:18.25pt;margin-top:11.15pt;width:394.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EvKwIAAFQEAAAOAAAAZHJzL2Uyb0RvYy54bWysVE2P2jAQvVfqf7B8h3w0sBARVqsEetl2&#10;kXb7A4ztJFYT27INAVX97x07gNj2UlXNwRnHM2/ezDxn9XjqO3TkxgolC5xMY4y4pIoJ2RT429t2&#10;ssDIOiIZ6ZTkBT5zix/XHz+sBp3zVLWqY9wgAJE2H3SBW+d0HkWWtrwndqo0l3BYK9MTB1vTRMyQ&#10;AdD7LkrjeB4NyjBtFOXWwtdqPMTrgF/XnLqXurbcoa7AwM2F1YR179dovSJ5Y4huBb3QIP/AoidC&#10;QtIbVEUcQQcj/oDqBTXKqtpNqeojVdeC8lADVJPEv1Xz2hLNQy3QHKtvbbL/D5Z+Pe4MEqzAKUaS&#10;9DCip4NTITNKHnx/Bm1zcCvlzvgK6Um+6mdFv1skVdkS2fDg/XbWEJz4iOhdiN9YDVn2wxfFwIdA&#10;gtCsU216DwltQKcwk/NtJvzkEIWPszhJshRGR69nEcmvgdpY95mrHnmjwNYZIprWlUpKmLwySUhD&#10;js/WeVokvwb4rFJtRdcFAXQSDQVeztJZCLCqE8wfejdrmn3ZGXQkXkLhCTXCyb2bR66IbUc/Btao&#10;LaMOkoUkLSdsc7EdEd1oA6lO+jxQMNC8WKN2fizj5WaxWWSTLJ1vJllcVZOnbZlN5tvkYVZ9qsqy&#10;Sn56ykmWt4IxLj3rq46T7O90crlRowJvSr61J3qPHvoIZK/vQDpM3A95lMtesfPOXJUA0g3Ol2vm&#10;78b9Huz7n8H6FwAAAP//AwBQSwMEFAAGAAgAAAAhAK7BMATeAAAACAEAAA8AAABkcnMvZG93bnJl&#10;di54bWxMj8FOwzAQRO9I/IO1SNyog0vTKsSpEAghKAeaInp1420cEa8j223D32PEAY6zM5p5Wy5H&#10;27Mj+tA5knA9yYAhNU531Ep43zxeLYCFqEir3hFK+MIAy+r8rFSFdida47GOLUslFAolwcQ4FJyH&#10;xqBVYeIGpOTtnbcqJulbrr06pXLbc5FlObeqo7Rg1ID3BpvP+mAl3Lzta799fuWrh/xF+CfzsTVz&#10;K+XlxXh3CyziGP/C8IOf0KFKTDt3IB1YL2Gaz1JSghBTYMlfiNkc2O73wKuS/3+g+gYAAP//AwBQ&#10;SwECLQAUAAYACAAAACEAtoM4kv4AAADhAQAAEwAAAAAAAAAAAAAAAAAAAAAAW0NvbnRlbnRfVHlw&#10;ZXNdLnhtbFBLAQItABQABgAIAAAAIQA4/SH/1gAAAJQBAAALAAAAAAAAAAAAAAAAAC8BAABfcmVs&#10;cy8ucmVsc1BLAQItABQABgAIAAAAIQCqAUEvKwIAAFQEAAAOAAAAAAAAAAAAAAAAAC4CAABkcnMv&#10;ZTJvRG9jLnhtbFBLAQItABQABgAIAAAAIQCuwTAE3gAAAAgBAAAPAAAAAAAAAAAAAAAAAIUEAABk&#10;cnMvZG93bnJldi54bWxQSwUGAAAAAAQABADzAAAAkAUAAAAA&#10;">
                <v:stroke dashstyle="dash"/>
              </v:shape>
            </w:pict>
          </mc:Fallback>
        </mc:AlternateContent>
      </w:r>
    </w:p>
    <w:p w:rsidR="00746976" w:rsidRPr="002743D3" w:rsidRDefault="00465E4B" w:rsidP="00746976">
      <w:pPr>
        <w:pStyle w:val="af6"/>
        <w:spacing w:afterLines="0"/>
        <w:ind w:left="117" w:right="117" w:firstLine="468"/>
      </w:pPr>
      <w:r>
        <w:rPr>
          <w:noProof/>
        </w:rPr>
        <w:drawing>
          <wp:anchor distT="0" distB="0" distL="114300" distR="114300" simplePos="0" relativeHeight="251670528" behindDoc="0" locked="0" layoutInCell="1" allowOverlap="1">
            <wp:simplePos x="0" y="0"/>
            <wp:positionH relativeFrom="column">
              <wp:posOffset>385445</wp:posOffset>
            </wp:positionH>
            <wp:positionV relativeFrom="paragraph">
              <wp:posOffset>51435</wp:posOffset>
            </wp:positionV>
            <wp:extent cx="374015" cy="361950"/>
            <wp:effectExtent l="0" t="0" r="6985" b="0"/>
            <wp:wrapNone/>
            <wp:docPr id="23" name="圖片 23"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015" cy="361950"/>
                    </a:xfrm>
                    <a:prstGeom prst="rect">
                      <a:avLst/>
                    </a:prstGeom>
                    <a:noFill/>
                  </pic:spPr>
                </pic:pic>
              </a:graphicData>
            </a:graphic>
            <wp14:sizeRelH relativeFrom="page">
              <wp14:pctWidth>0</wp14:pctWidth>
            </wp14:sizeRelH>
            <wp14:sizeRelV relativeFrom="page">
              <wp14:pctHeight>0</wp14:pctHeight>
            </wp14:sizeRelV>
          </wp:anchor>
        </w:drawing>
      </w:r>
      <w:r w:rsidR="00746976">
        <w:rPr>
          <w:rFonts w:hint="eastAsia"/>
        </w:rPr>
        <w:t xml:space="preserve">　　　</w:t>
      </w:r>
      <w:r w:rsidR="00746976" w:rsidRPr="00D0124C">
        <w:rPr>
          <w:b/>
        </w:rPr>
        <w:t>Tammy Boyington</w:t>
      </w:r>
      <w:r w:rsidR="00746976">
        <w:rPr>
          <w:rFonts w:hint="eastAsia"/>
        </w:rPr>
        <w:t xml:space="preserve">　　　　　　　　　　　　　　　　</w:t>
      </w:r>
      <w:r w:rsidR="00746976" w:rsidRPr="002743D3">
        <w:rPr>
          <w:rFonts w:hint="eastAsia"/>
        </w:rPr>
        <w:t xml:space="preserve">5 hours </w:t>
      </w:r>
      <w:r w:rsidR="00746976">
        <w:rPr>
          <w:rFonts w:hint="eastAsia"/>
        </w:rPr>
        <w:t>a</w:t>
      </w:r>
      <w:r w:rsidR="00746976" w:rsidRPr="002743D3">
        <w:rPr>
          <w:rFonts w:hint="eastAsia"/>
        </w:rPr>
        <w:t>go</w:t>
      </w:r>
    </w:p>
    <w:p w:rsidR="00746976" w:rsidRDefault="00746976" w:rsidP="00746976">
      <w:pPr>
        <w:pStyle w:val="af6"/>
        <w:spacing w:afterLines="0"/>
        <w:ind w:leftChars="550" w:left="1288" w:right="117" w:firstLineChars="0" w:firstLine="0"/>
      </w:pPr>
      <w:r w:rsidRPr="002743D3">
        <w:t>+</w:t>
      </w:r>
      <w:r w:rsidRPr="00DA3CF7">
        <w:rPr>
          <w:rFonts w:hint="eastAsia"/>
        </w:rPr>
        <w:t>Summer</w:t>
      </w:r>
      <w:r w:rsidRPr="002743D3">
        <w:rPr>
          <w:rFonts w:hint="eastAsia"/>
        </w:rPr>
        <w:t xml:space="preserve"> Pretty</w:t>
      </w:r>
      <w:r w:rsidRPr="002743D3">
        <w:t xml:space="preserve"> I couldn</w:t>
      </w:r>
      <w:r>
        <w:t>’</w:t>
      </w:r>
      <w:r w:rsidRPr="002743D3">
        <w:t>t agree more</w:t>
      </w:r>
      <w:r w:rsidRPr="002743D3">
        <w:rPr>
          <w:rFonts w:hint="eastAsia"/>
        </w:rPr>
        <w:t>.</w:t>
      </w:r>
      <w:r w:rsidRPr="002743D3">
        <w:t xml:space="preserve"> I love </w:t>
      </w:r>
      <w:r w:rsidRPr="002743D3">
        <w:rPr>
          <w:rFonts w:hint="eastAsia"/>
        </w:rPr>
        <w:t>this</w:t>
      </w:r>
      <w:r w:rsidRPr="002743D3">
        <w:t xml:space="preserve"> </w:t>
      </w:r>
      <w:r w:rsidRPr="002743D3">
        <w:rPr>
          <w:rFonts w:hint="eastAsia"/>
        </w:rPr>
        <w:t>song</w:t>
      </w:r>
      <w:r w:rsidRPr="002743D3">
        <w:t xml:space="preserve">. </w:t>
      </w:r>
      <w:r w:rsidRPr="002743D3">
        <w:rPr>
          <w:rFonts w:hint="eastAsia"/>
        </w:rPr>
        <w:t>It</w:t>
      </w:r>
      <w:r w:rsidRPr="002743D3">
        <w:t>’</w:t>
      </w:r>
      <w:r w:rsidRPr="002743D3">
        <w:rPr>
          <w:rFonts w:hint="eastAsia"/>
        </w:rPr>
        <w:t>s</w:t>
      </w:r>
      <w:r w:rsidRPr="002743D3">
        <w:t xml:space="preserve"> the best!!! :-)</w:t>
      </w:r>
    </w:p>
    <w:p w:rsidR="00746976" w:rsidRPr="002743D3" w:rsidRDefault="00465E4B" w:rsidP="00746976">
      <w:pPr>
        <w:pStyle w:val="af6"/>
        <w:spacing w:afterLines="0"/>
        <w:ind w:leftChars="550" w:left="1288" w:right="117" w:firstLineChars="0" w:firstLine="0"/>
      </w:pPr>
      <w:r>
        <w:rPr>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231775</wp:posOffset>
                </wp:positionH>
                <wp:positionV relativeFrom="paragraph">
                  <wp:posOffset>141605</wp:posOffset>
                </wp:positionV>
                <wp:extent cx="5011420" cy="0"/>
                <wp:effectExtent l="12065" t="13970" r="5715" b="5080"/>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14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B7FDB" id="AutoShape 18" o:spid="_x0000_s1026" type="#_x0000_t32" style="position:absolute;margin-left:18.25pt;margin-top:11.15pt;width:394.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9UKgIAAFQEAAAOAAAAZHJzL2Uyb0RvYy54bWysVMGO2yAQvVfqPyDuie3U2SZWnNXKTnrZ&#10;tpF2+wEEsI2KAQGJE1X99w44ibLtparqAx7MzJs3Mw+vHk+9REdundCqxNk0xYgrqplQbYm/vW4n&#10;C4ycJ4oRqRUv8Zk7/Lh+/241mILPdKcl4xYBiHLFYErceW+KJHG04z1xU224gsNG25542No2YZYM&#10;gN7LZJamD8mgLTNWU+4cfK3HQ7yO+E3Dqf/aNI57JEsM3HxcbVz3YU3WK1K0lphO0AsN8g8seiIU&#10;JL1B1cQTdLDiD6heUKudbvyU6j7RTSMojzVANVn6WzUvHTE81gLNcebWJvf/YOmX484iwWB2GCnS&#10;w4ieDl7HzChbhP4MxhXgVqmdDRXSk3oxz5p+d0jpqiOq5dH79WwgOAsRyZuQsHEGsuyHz5qBD4EE&#10;sVmnxvYBEtqATnEm59tM+MkjCh/naZblMxgdvZ4lpLgGGuv8J657FIwSO2+JaDtfaaVg8tpmMQ05&#10;PjsfaJHiGhCyKr0VUkYBSIWGEi/ns3kMcFoKFg6Dm7PtvpIWHUmQUHxijXBy7xaQa+K60Y+BNWrL&#10;6oNiMUnHCdtcbE+EHG0gJVXIAwUDzYs1aufHMl1uFptFPslnD5tJntb15Glb5ZOHbfZxXn+oq6rO&#10;fgbKWV50gjGuAuurjrP873RyuVGjAm9KvrUneYse+whkr+9IOk48DHmUy16z885elQDSjc6Xaxbu&#10;xv0e7PufwfoXAAAA//8DAFBLAwQUAAYACAAAACEArsEwBN4AAAAIAQAADwAAAGRycy9kb3ducmV2&#10;LnhtbEyPwU7DMBBE70j8g7VI3KiDS9MqxKkQCCEoB5oienXjbRwRryPbbcPfY8QBjrMzmnlbLkfb&#10;syP60DmScD3JgCE1TnfUSnjfPF4tgIWoSKveEUr4wgDL6vysVIV2J1rjsY4tSyUUCiXBxDgUnIfG&#10;oFVh4gak5O2dtyom6VuuvTqlcttzkWU5t6qjtGDUgPcGm8/6YCXcvO1rv31+5auH/EX4J/OxNXMr&#10;5eXFeHcLLOIY/8Lwg5/QoUpMO3cgHVgvYZrPUlKCEFNgyV+I2RzY7vfAq5L/f6D6BgAA//8DAFBL&#10;AQItABQABgAIAAAAIQC2gziS/gAAAOEBAAATAAAAAAAAAAAAAAAAAAAAAABbQ29udGVudF9UeXBl&#10;c10ueG1sUEsBAi0AFAAGAAgAAAAhADj9If/WAAAAlAEAAAsAAAAAAAAAAAAAAAAALwEAAF9yZWxz&#10;Ly5yZWxzUEsBAi0AFAAGAAgAAAAhAEYTH1QqAgAAVAQAAA4AAAAAAAAAAAAAAAAALgIAAGRycy9l&#10;Mm9Eb2MueG1sUEsBAi0AFAAGAAgAAAAhAK7BMATeAAAACAEAAA8AAAAAAAAAAAAAAAAAhAQAAGRy&#10;cy9kb3ducmV2LnhtbFBLBQYAAAAABAAEAPMAAACPBQAAAAA=&#10;">
                <v:stroke dashstyle="dash"/>
              </v:shape>
            </w:pict>
          </mc:Fallback>
        </mc:AlternateContent>
      </w:r>
    </w:p>
    <w:p w:rsidR="00746976" w:rsidRPr="002743D3" w:rsidRDefault="00465E4B" w:rsidP="00746976">
      <w:pPr>
        <w:pStyle w:val="af6"/>
        <w:spacing w:afterLines="0"/>
        <w:ind w:left="117" w:right="117" w:firstLine="468"/>
      </w:pPr>
      <w:r>
        <w:rPr>
          <w:noProof/>
        </w:rPr>
        <w:drawing>
          <wp:anchor distT="0" distB="0" distL="114300" distR="114300" simplePos="0" relativeHeight="251671552" behindDoc="0" locked="0" layoutInCell="1" allowOverlap="1">
            <wp:simplePos x="0" y="0"/>
            <wp:positionH relativeFrom="column">
              <wp:posOffset>385445</wp:posOffset>
            </wp:positionH>
            <wp:positionV relativeFrom="paragraph">
              <wp:posOffset>28575</wp:posOffset>
            </wp:positionV>
            <wp:extent cx="391795" cy="361950"/>
            <wp:effectExtent l="0" t="0" r="8255" b="0"/>
            <wp:wrapNone/>
            <wp:docPr id="24" name="圖片 24"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95" cy="361950"/>
                    </a:xfrm>
                    <a:prstGeom prst="rect">
                      <a:avLst/>
                    </a:prstGeom>
                    <a:noFill/>
                  </pic:spPr>
                </pic:pic>
              </a:graphicData>
            </a:graphic>
            <wp14:sizeRelH relativeFrom="page">
              <wp14:pctWidth>0</wp14:pctWidth>
            </wp14:sizeRelH>
            <wp14:sizeRelV relativeFrom="page">
              <wp14:pctHeight>0</wp14:pctHeight>
            </wp14:sizeRelV>
          </wp:anchor>
        </w:drawing>
      </w:r>
      <w:r w:rsidR="00746976">
        <w:rPr>
          <w:rFonts w:hint="eastAsia"/>
        </w:rPr>
        <w:t xml:space="preserve">　　　</w:t>
      </w:r>
      <w:r w:rsidR="00746976" w:rsidRPr="00D0124C">
        <w:rPr>
          <w:b/>
        </w:rPr>
        <w:t>David Margono</w:t>
      </w:r>
      <w:r w:rsidR="00746976">
        <w:rPr>
          <w:rFonts w:hint="eastAsia"/>
        </w:rPr>
        <w:t xml:space="preserve">　　　　　　　　　　　　　　　　　</w:t>
      </w:r>
      <w:r w:rsidR="00746976">
        <w:rPr>
          <w:rFonts w:hint="eastAsia"/>
        </w:rPr>
        <w:t xml:space="preserve"> </w:t>
      </w:r>
      <w:r w:rsidR="00746976" w:rsidRPr="002743D3">
        <w:rPr>
          <w:rFonts w:hint="eastAsia"/>
        </w:rPr>
        <w:t xml:space="preserve">2 hours </w:t>
      </w:r>
      <w:r w:rsidR="00746976">
        <w:rPr>
          <w:rFonts w:hint="eastAsia"/>
        </w:rPr>
        <w:t>a</w:t>
      </w:r>
      <w:r w:rsidR="00746976" w:rsidRPr="002743D3">
        <w:rPr>
          <w:rFonts w:hint="eastAsia"/>
        </w:rPr>
        <w:t>go</w:t>
      </w:r>
    </w:p>
    <w:p w:rsidR="00746976" w:rsidRPr="00BF7898" w:rsidRDefault="00746976" w:rsidP="00746976">
      <w:pPr>
        <w:pStyle w:val="af6"/>
        <w:spacing w:after="206"/>
        <w:ind w:leftChars="550" w:left="1288" w:right="117" w:firstLineChars="0" w:firstLine="0"/>
      </w:pPr>
      <w:r w:rsidRPr="002743D3">
        <w:t>Eminem and Rihanna make an awesome team. GIVE ME MORE PLS.</w:t>
      </w:r>
    </w:p>
    <w:p w:rsidR="00C159FD" w:rsidRDefault="00C159FD" w:rsidP="00C159FD">
      <w:pPr>
        <w:pStyle w:val="11"/>
        <w:spacing w:afterLines="0"/>
        <w:ind w:left="419" w:hangingChars="179" w:hanging="419"/>
        <w:jc w:val="left"/>
      </w:pPr>
    </w:p>
    <w:p w:rsidR="00DA0532" w:rsidRDefault="00C159FD" w:rsidP="00C159FD">
      <w:pPr>
        <w:pStyle w:val="11"/>
        <w:spacing w:afterLines="0"/>
        <w:ind w:left="419" w:hangingChars="179" w:hanging="419"/>
        <w:jc w:val="left"/>
      </w:pPr>
      <w:r w:rsidRPr="005C17FE">
        <w:rPr>
          <w:rFonts w:hint="eastAsia"/>
        </w:rPr>
        <w:t xml:space="preserve"> </w:t>
      </w:r>
      <w:r w:rsidR="004E0F4E" w:rsidRPr="005C17FE">
        <w:rPr>
          <w:rFonts w:hint="eastAsia"/>
        </w:rPr>
        <w:t>(</w:t>
      </w:r>
      <w:r w:rsidR="004E0F4E">
        <w:rPr>
          <w:rFonts w:hint="eastAsia"/>
        </w:rPr>
        <w:t xml:space="preserve">    </w:t>
      </w:r>
      <w:r w:rsidR="004E0F4E" w:rsidRPr="005C17FE">
        <w:rPr>
          <w:rFonts w:hint="eastAsia"/>
        </w:rPr>
        <w:t>)</w:t>
      </w:r>
      <w:r w:rsidR="004E0F4E">
        <w:rPr>
          <w:rFonts w:hint="eastAsia"/>
        </w:rPr>
        <w:t xml:space="preserve"> 1.</w:t>
      </w:r>
      <w:r w:rsidR="00DA0532">
        <w:rPr>
          <w:rFonts w:hint="eastAsia"/>
        </w:rPr>
        <w:t xml:space="preserve">Who are the </w:t>
      </w:r>
      <w:r w:rsidR="004E0F4E">
        <w:rPr>
          <w:rFonts w:hint="eastAsia"/>
        </w:rPr>
        <w:t>two singers being discussed</w:t>
      </w:r>
      <w:r w:rsidR="00DA0532">
        <w:rPr>
          <w:rFonts w:hint="eastAsia"/>
        </w:rPr>
        <w:t>?</w:t>
      </w:r>
    </w:p>
    <w:p w:rsidR="00DA0532" w:rsidRDefault="004239D1" w:rsidP="004E0F4E">
      <w:pPr>
        <w:pStyle w:val="11"/>
        <w:spacing w:afterLines="0"/>
        <w:ind w:left="0" w:firstLineChars="250" w:firstLine="585"/>
        <w:jc w:val="left"/>
      </w:pPr>
      <w:r>
        <w:rPr>
          <w:rFonts w:hint="eastAsia"/>
        </w:rPr>
        <w:t xml:space="preserve"> </w:t>
      </w:r>
      <w:r w:rsidR="004E0F4E">
        <w:rPr>
          <w:rFonts w:hint="eastAsia"/>
        </w:rPr>
        <w:t xml:space="preserve"> </w:t>
      </w:r>
      <w:r w:rsidR="00DA0532">
        <w:rPr>
          <w:rFonts w:hint="eastAsia"/>
        </w:rPr>
        <w:t>(</w:t>
      </w:r>
      <w:r w:rsidR="00E15EEC">
        <w:rPr>
          <w:rFonts w:hint="eastAsia"/>
        </w:rPr>
        <w:t>A</w:t>
      </w:r>
      <w:r w:rsidR="00DA0532">
        <w:rPr>
          <w:rFonts w:hint="eastAsia"/>
        </w:rPr>
        <w:t>)</w:t>
      </w:r>
      <w:r w:rsidR="00E15EEC">
        <w:rPr>
          <w:rFonts w:hint="eastAsia"/>
        </w:rPr>
        <w:t xml:space="preserve"> Celine Dion and Rihanna    (B) Justin Bieber and Eminem </w:t>
      </w:r>
    </w:p>
    <w:p w:rsidR="00E15EEC" w:rsidRDefault="004E0F4E" w:rsidP="004E0F4E">
      <w:pPr>
        <w:pStyle w:val="11"/>
        <w:spacing w:afterLines="0"/>
        <w:ind w:left="0" w:firstLineChars="250" w:firstLine="585"/>
        <w:jc w:val="left"/>
      </w:pPr>
      <w:r>
        <w:rPr>
          <w:rFonts w:hint="eastAsia"/>
        </w:rPr>
        <w:t xml:space="preserve">  </w:t>
      </w:r>
      <w:r w:rsidR="00E15EEC">
        <w:rPr>
          <w:rFonts w:hint="eastAsia"/>
        </w:rPr>
        <w:t xml:space="preserve">(C) Rihanna and Eminem       (D) Celine Dion and Justin Bieber </w:t>
      </w:r>
    </w:p>
    <w:p w:rsidR="004239D1" w:rsidRDefault="004239D1" w:rsidP="004E0F4E">
      <w:pPr>
        <w:pStyle w:val="11"/>
        <w:spacing w:afterLines="0"/>
        <w:ind w:left="419" w:hangingChars="179" w:hanging="419"/>
        <w:jc w:val="left"/>
      </w:pPr>
      <w:r w:rsidRPr="005D143B">
        <w:rPr>
          <w:rFonts w:hint="eastAsia"/>
        </w:rPr>
        <w:t xml:space="preserve">( </w:t>
      </w:r>
      <w:r w:rsidRPr="002C7AAF">
        <w:rPr>
          <w:rStyle w:val="af7"/>
          <w:rFonts w:hint="eastAsia"/>
          <w:color w:val="FFFFFF"/>
        </w:rPr>
        <w:t>C</w:t>
      </w:r>
      <w:r w:rsidRPr="005D143B">
        <w:rPr>
          <w:rFonts w:hint="eastAsia"/>
        </w:rPr>
        <w:t xml:space="preserve"> </w:t>
      </w:r>
      <w:r w:rsidR="004E0F4E">
        <w:rPr>
          <w:rFonts w:hint="eastAsia"/>
        </w:rPr>
        <w:t xml:space="preserve"> </w:t>
      </w:r>
      <w:r w:rsidRPr="005D143B">
        <w:rPr>
          <w:rFonts w:hint="eastAsia"/>
        </w:rPr>
        <w:t xml:space="preserve">) </w:t>
      </w:r>
      <w:r w:rsidR="00DA0532">
        <w:rPr>
          <w:rFonts w:hint="eastAsia"/>
        </w:rPr>
        <w:t>2</w:t>
      </w:r>
      <w:r w:rsidR="00746976" w:rsidRPr="00F95E9E">
        <w:rPr>
          <w:rFonts w:hint="eastAsia"/>
        </w:rPr>
        <w:t>.</w:t>
      </w:r>
      <w:r>
        <w:rPr>
          <w:rFonts w:hint="eastAsia"/>
        </w:rPr>
        <w:t xml:space="preserve"> </w:t>
      </w:r>
      <w:r w:rsidR="00746976" w:rsidRPr="002743D3">
        <w:rPr>
          <w:rFonts w:hint="eastAsia"/>
        </w:rPr>
        <w:t xml:space="preserve">According to the context, the symbol </w:t>
      </w:r>
      <w:r w:rsidR="00746976" w:rsidRPr="002743D3">
        <w:t>“</w:t>
      </w:r>
      <w:r w:rsidR="00746976" w:rsidRPr="00E90922">
        <w:rPr>
          <w:rFonts w:hint="eastAsia"/>
          <w:b/>
        </w:rPr>
        <w:t>=P</w:t>
      </w:r>
      <w:r w:rsidR="00746976" w:rsidRPr="002743D3">
        <w:t>”</w:t>
      </w:r>
      <w:r w:rsidR="00746976" w:rsidRPr="002743D3">
        <w:rPr>
          <w:rFonts w:hint="eastAsia"/>
        </w:rPr>
        <w:t xml:space="preserve"> probably means </w:t>
      </w:r>
      <w:r w:rsidR="00746976" w:rsidRPr="002743D3">
        <w:t>“</w:t>
      </w:r>
      <w:r w:rsidR="00746976" w:rsidRPr="009864F7">
        <w:rPr>
          <w:rFonts w:hint="eastAsia"/>
          <w:u w:val="single"/>
        </w:rPr>
        <w:t xml:space="preserve">　　　</w:t>
      </w:r>
      <w:r w:rsidR="00746976" w:rsidRPr="002743D3">
        <w:rPr>
          <w:rFonts w:hint="eastAsia"/>
        </w:rPr>
        <w:t>.</w:t>
      </w:r>
      <w:r w:rsidR="00746976" w:rsidRPr="002743D3">
        <w:t>”</w:t>
      </w:r>
    </w:p>
    <w:p w:rsidR="00746976" w:rsidRPr="00BF7898" w:rsidRDefault="004E0F4E" w:rsidP="004E0F4E">
      <w:pPr>
        <w:pStyle w:val="11"/>
        <w:tabs>
          <w:tab w:val="clear" w:pos="2916"/>
          <w:tab w:val="left" w:pos="2793"/>
        </w:tabs>
        <w:spacing w:afterLines="0"/>
        <w:ind w:left="0" w:firstLineChars="250" w:firstLine="585"/>
        <w:jc w:val="left"/>
      </w:pPr>
      <w:r>
        <w:rPr>
          <w:rFonts w:hint="eastAsia"/>
        </w:rPr>
        <w:t xml:space="preserve">  </w:t>
      </w:r>
      <w:r w:rsidR="00746976">
        <w:rPr>
          <w:rFonts w:hint="eastAsia"/>
        </w:rPr>
        <w:t>(A) cute</w:t>
      </w:r>
      <w:r w:rsidR="004239D1">
        <w:rPr>
          <w:rFonts w:hint="eastAsia"/>
        </w:rPr>
        <w:t xml:space="preserve">  </w:t>
      </w:r>
      <w:r>
        <w:rPr>
          <w:rFonts w:hint="eastAsia"/>
        </w:rPr>
        <w:t xml:space="preserve">(B) angry  </w:t>
      </w:r>
      <w:r w:rsidR="00746976">
        <w:rPr>
          <w:rFonts w:hint="eastAsia"/>
        </w:rPr>
        <w:t xml:space="preserve">(C) </w:t>
      </w:r>
      <w:r w:rsidR="004239D1">
        <w:rPr>
          <w:rFonts w:hint="eastAsia"/>
        </w:rPr>
        <w:t xml:space="preserve">sad  </w:t>
      </w:r>
      <w:r w:rsidR="00746976">
        <w:rPr>
          <w:rFonts w:hint="eastAsia"/>
        </w:rPr>
        <w:t>(D) sexy</w:t>
      </w:r>
    </w:p>
    <w:p w:rsidR="007D4535" w:rsidRDefault="004239D1" w:rsidP="004E0F4E">
      <w:pPr>
        <w:pStyle w:val="11"/>
        <w:spacing w:afterLines="0"/>
        <w:ind w:left="419" w:hangingChars="179" w:hanging="419"/>
        <w:jc w:val="left"/>
      </w:pPr>
      <w:r w:rsidRPr="005D143B">
        <w:rPr>
          <w:rFonts w:hint="eastAsia"/>
        </w:rPr>
        <w:t xml:space="preserve">( </w:t>
      </w:r>
      <w:r w:rsidRPr="002C7AAF">
        <w:rPr>
          <w:rStyle w:val="af7"/>
          <w:rFonts w:hint="eastAsia"/>
          <w:color w:val="FFFFFF"/>
        </w:rPr>
        <w:t>C</w:t>
      </w:r>
      <w:r w:rsidRPr="005D143B">
        <w:rPr>
          <w:rFonts w:hint="eastAsia"/>
        </w:rPr>
        <w:t xml:space="preserve"> </w:t>
      </w:r>
      <w:r w:rsidR="004E0F4E">
        <w:rPr>
          <w:rFonts w:hint="eastAsia"/>
        </w:rPr>
        <w:t xml:space="preserve"> </w:t>
      </w:r>
      <w:r w:rsidRPr="005D143B">
        <w:rPr>
          <w:rFonts w:hint="eastAsia"/>
        </w:rPr>
        <w:t xml:space="preserve">) </w:t>
      </w:r>
      <w:r w:rsidR="00DA0532">
        <w:rPr>
          <w:rFonts w:hint="eastAsia"/>
        </w:rPr>
        <w:t>3</w:t>
      </w:r>
      <w:r w:rsidR="007D4535">
        <w:rPr>
          <w:rFonts w:hint="eastAsia"/>
        </w:rPr>
        <w:t xml:space="preserve">. What does </w:t>
      </w:r>
      <w:r w:rsidR="007D4535">
        <w:t>“+Summer Pretty”</w:t>
      </w:r>
      <w:r w:rsidR="007D4535">
        <w:rPr>
          <w:rFonts w:hint="eastAsia"/>
        </w:rPr>
        <w:t xml:space="preserve"> mean in Tammy Boyington</w:t>
      </w:r>
      <w:r w:rsidR="007D4535">
        <w:t>’</w:t>
      </w:r>
      <w:r w:rsidR="007D4535">
        <w:rPr>
          <w:rFonts w:hint="eastAsia"/>
        </w:rPr>
        <w:t>s comment?</w:t>
      </w:r>
    </w:p>
    <w:p w:rsidR="007D4535" w:rsidRDefault="004E0F4E" w:rsidP="004E0F4E">
      <w:pPr>
        <w:pStyle w:val="11"/>
        <w:spacing w:afterLines="0"/>
        <w:ind w:left="419" w:hangingChars="179" w:hanging="419"/>
        <w:jc w:val="left"/>
      </w:pPr>
      <w:r>
        <w:rPr>
          <w:rFonts w:hint="eastAsia"/>
        </w:rPr>
        <w:lastRenderedPageBreak/>
        <w:t xml:space="preserve">       </w:t>
      </w:r>
      <w:r w:rsidR="007D4535">
        <w:rPr>
          <w:rFonts w:hint="eastAsia"/>
        </w:rPr>
        <w:t xml:space="preserve">(A) Summer Pretty is good at math.   </w:t>
      </w:r>
    </w:p>
    <w:p w:rsidR="007D4535" w:rsidRDefault="004E0F4E" w:rsidP="004E0F4E">
      <w:pPr>
        <w:pStyle w:val="11"/>
        <w:spacing w:afterLines="0"/>
        <w:ind w:left="419" w:hangingChars="179" w:hanging="419"/>
        <w:jc w:val="left"/>
      </w:pPr>
      <w:r>
        <w:rPr>
          <w:rFonts w:hint="eastAsia"/>
        </w:rPr>
        <w:t xml:space="preserve">       </w:t>
      </w:r>
      <w:r w:rsidR="007D4535">
        <w:rPr>
          <w:rFonts w:hint="eastAsia"/>
        </w:rPr>
        <w:t xml:space="preserve">(B) Summer Pretty and Tammy Boyinton are good friends. </w:t>
      </w:r>
    </w:p>
    <w:p w:rsidR="004E0F4E" w:rsidRDefault="004E0F4E" w:rsidP="004E0F4E">
      <w:pPr>
        <w:pStyle w:val="11"/>
        <w:spacing w:afterLines="0"/>
        <w:ind w:left="419" w:hangingChars="179" w:hanging="419"/>
        <w:jc w:val="left"/>
      </w:pPr>
      <w:r>
        <w:rPr>
          <w:rFonts w:hint="eastAsia"/>
        </w:rPr>
        <w:t xml:space="preserve">       </w:t>
      </w:r>
      <w:r w:rsidR="007D4535">
        <w:rPr>
          <w:rFonts w:hint="eastAsia"/>
        </w:rPr>
        <w:t>(C) Tammy Boyington has similar ideas about the two singers</w:t>
      </w:r>
      <w:r>
        <w:t>’</w:t>
      </w:r>
      <w:r>
        <w:rPr>
          <w:rFonts w:hint="eastAsia"/>
        </w:rPr>
        <w:t xml:space="preserve"> performances </w:t>
      </w:r>
      <w:r w:rsidR="007D4535">
        <w:rPr>
          <w:rFonts w:hint="eastAsia"/>
        </w:rPr>
        <w:t xml:space="preserve">as those of </w:t>
      </w:r>
    </w:p>
    <w:p w:rsidR="007D4535" w:rsidRDefault="007D4535" w:rsidP="004E0F4E">
      <w:pPr>
        <w:pStyle w:val="11"/>
        <w:spacing w:afterLines="0"/>
        <w:ind w:leftChars="150" w:left="351" w:firstLineChars="350" w:firstLine="820"/>
        <w:jc w:val="left"/>
      </w:pPr>
      <w:r>
        <w:rPr>
          <w:rFonts w:hint="eastAsia"/>
        </w:rPr>
        <w:t>Summer Pretty</w:t>
      </w:r>
      <w:r>
        <w:t>’</w:t>
      </w:r>
      <w:r>
        <w:rPr>
          <w:rFonts w:hint="eastAsia"/>
        </w:rPr>
        <w:t>s.</w:t>
      </w:r>
    </w:p>
    <w:p w:rsidR="007D4535" w:rsidRDefault="004E0F4E" w:rsidP="004E0F4E">
      <w:pPr>
        <w:pStyle w:val="11"/>
        <w:spacing w:afterLines="0"/>
        <w:ind w:left="419" w:hangingChars="179" w:hanging="419"/>
        <w:jc w:val="left"/>
      </w:pPr>
      <w:r>
        <w:rPr>
          <w:rFonts w:hint="eastAsia"/>
        </w:rPr>
        <w:t xml:space="preserve">       </w:t>
      </w:r>
      <w:r w:rsidR="007D4535">
        <w:rPr>
          <w:rFonts w:hint="eastAsia"/>
        </w:rPr>
        <w:t xml:space="preserve">(D) </w:t>
      </w:r>
      <w:r w:rsidR="00DA0532">
        <w:rPr>
          <w:rFonts w:hint="eastAsia"/>
        </w:rPr>
        <w:t>Summer Pretty and Tammy Boyington have known each other for a long time.</w:t>
      </w:r>
    </w:p>
    <w:p w:rsidR="005C17FE" w:rsidRDefault="004239D1" w:rsidP="004E0F4E">
      <w:pPr>
        <w:pStyle w:val="11"/>
        <w:spacing w:afterLines="0"/>
        <w:ind w:left="419" w:hangingChars="179" w:hanging="419"/>
        <w:jc w:val="left"/>
      </w:pPr>
      <w:r w:rsidRPr="005D143B">
        <w:rPr>
          <w:rFonts w:hint="eastAsia"/>
        </w:rPr>
        <w:t xml:space="preserve">( </w:t>
      </w:r>
      <w:r w:rsidRPr="002C7AAF">
        <w:rPr>
          <w:rStyle w:val="af7"/>
          <w:rFonts w:hint="eastAsia"/>
          <w:color w:val="FFFFFF"/>
        </w:rPr>
        <w:t>C</w:t>
      </w:r>
      <w:r w:rsidRPr="005D143B">
        <w:rPr>
          <w:rFonts w:hint="eastAsia"/>
        </w:rPr>
        <w:t xml:space="preserve"> </w:t>
      </w:r>
      <w:r>
        <w:rPr>
          <w:rFonts w:hint="eastAsia"/>
        </w:rPr>
        <w:t xml:space="preserve"> </w:t>
      </w:r>
      <w:r w:rsidRPr="005D143B">
        <w:rPr>
          <w:rFonts w:hint="eastAsia"/>
        </w:rPr>
        <w:t xml:space="preserve">) </w:t>
      </w:r>
      <w:r w:rsidR="00DA0532">
        <w:rPr>
          <w:rFonts w:hint="eastAsia"/>
        </w:rPr>
        <w:t>4</w:t>
      </w:r>
      <w:r w:rsidR="00746976" w:rsidRPr="00F95E9E">
        <w:rPr>
          <w:rFonts w:hint="eastAsia"/>
        </w:rPr>
        <w:t>.</w:t>
      </w:r>
      <w:r w:rsidR="00746976" w:rsidRPr="002743D3">
        <w:rPr>
          <w:rFonts w:hint="eastAsia"/>
        </w:rPr>
        <w:t xml:space="preserve">These comments might appear </w:t>
      </w:r>
      <w:r w:rsidR="00746976" w:rsidRPr="009864F7">
        <w:rPr>
          <w:rFonts w:hint="eastAsia"/>
          <w:u w:val="single"/>
        </w:rPr>
        <w:t xml:space="preserve">　　　</w:t>
      </w:r>
      <w:r w:rsidR="00746976" w:rsidRPr="002743D3">
        <w:rPr>
          <w:rFonts w:hint="eastAsia"/>
        </w:rPr>
        <w:t>.</w:t>
      </w:r>
    </w:p>
    <w:p w:rsidR="005C17FE" w:rsidRDefault="004E0F4E" w:rsidP="004E0F4E">
      <w:pPr>
        <w:pStyle w:val="11"/>
        <w:spacing w:afterLines="0"/>
        <w:ind w:left="0" w:firstLineChars="250" w:firstLine="585"/>
        <w:jc w:val="left"/>
      </w:pPr>
      <w:r>
        <w:rPr>
          <w:rFonts w:hint="eastAsia"/>
        </w:rPr>
        <w:t xml:space="preserve">   </w:t>
      </w:r>
      <w:r w:rsidR="005C17FE">
        <w:rPr>
          <w:rFonts w:hint="eastAsia"/>
        </w:rPr>
        <w:t xml:space="preserve">(A) </w:t>
      </w:r>
      <w:r w:rsidR="005C17FE" w:rsidRPr="002743D3">
        <w:rPr>
          <w:rFonts w:hint="eastAsia"/>
        </w:rPr>
        <w:t>in a newspaper advertisement for a rock</w:t>
      </w:r>
      <w:r w:rsidR="005C17FE" w:rsidRPr="002743D3">
        <w:t xml:space="preserve"> ’</w:t>
      </w:r>
      <w:r w:rsidR="005C17FE" w:rsidRPr="002743D3">
        <w:rPr>
          <w:rFonts w:hint="eastAsia"/>
        </w:rPr>
        <w:t>n</w:t>
      </w:r>
      <w:r w:rsidR="005C17FE" w:rsidRPr="002743D3">
        <w:t xml:space="preserve">’ </w:t>
      </w:r>
      <w:r w:rsidR="005C17FE" w:rsidRPr="002743D3">
        <w:rPr>
          <w:rFonts w:hint="eastAsia"/>
        </w:rPr>
        <w:t>roll album</w:t>
      </w:r>
    </w:p>
    <w:p w:rsidR="005C17FE" w:rsidRDefault="004E0F4E" w:rsidP="004E0F4E">
      <w:pPr>
        <w:pStyle w:val="11"/>
        <w:spacing w:afterLines="0"/>
        <w:ind w:left="0" w:firstLineChars="250" w:firstLine="585"/>
        <w:jc w:val="left"/>
      </w:pPr>
      <w:r>
        <w:rPr>
          <w:rFonts w:hint="eastAsia"/>
        </w:rPr>
        <w:t xml:space="preserve">   </w:t>
      </w:r>
      <w:r w:rsidR="00746976">
        <w:rPr>
          <w:rFonts w:hint="eastAsia"/>
        </w:rPr>
        <w:t xml:space="preserve">(B) </w:t>
      </w:r>
      <w:r w:rsidR="00746976" w:rsidRPr="002743D3">
        <w:rPr>
          <w:rFonts w:hint="eastAsia"/>
        </w:rPr>
        <w:t>in a printed book about artists and songs</w:t>
      </w:r>
    </w:p>
    <w:p w:rsidR="00746976" w:rsidRDefault="004E0F4E" w:rsidP="004E0F4E">
      <w:pPr>
        <w:pStyle w:val="11"/>
        <w:spacing w:afterLines="0"/>
        <w:ind w:left="0" w:firstLineChars="250" w:firstLine="585"/>
        <w:jc w:val="left"/>
      </w:pPr>
      <w:r>
        <w:rPr>
          <w:rFonts w:hint="eastAsia"/>
        </w:rPr>
        <w:t xml:space="preserve">   </w:t>
      </w:r>
      <w:r w:rsidR="005C17FE">
        <w:rPr>
          <w:rFonts w:hint="eastAsia"/>
        </w:rPr>
        <w:t>(C</w:t>
      </w:r>
      <w:r w:rsidR="00746976">
        <w:rPr>
          <w:rFonts w:hint="eastAsia"/>
        </w:rPr>
        <w:t xml:space="preserve">) </w:t>
      </w:r>
      <w:r w:rsidR="00746976" w:rsidRPr="002743D3">
        <w:rPr>
          <w:rFonts w:hint="eastAsia"/>
        </w:rPr>
        <w:t>on an official website of the post office</w:t>
      </w:r>
    </w:p>
    <w:p w:rsidR="005C17FE" w:rsidRPr="00BF7898" w:rsidRDefault="004E0F4E" w:rsidP="004E0F4E">
      <w:pPr>
        <w:pStyle w:val="11"/>
        <w:spacing w:afterLines="0"/>
        <w:ind w:left="0" w:firstLineChars="250" w:firstLine="585"/>
        <w:jc w:val="left"/>
      </w:pPr>
      <w:r>
        <w:rPr>
          <w:rFonts w:hint="eastAsia"/>
        </w:rPr>
        <w:t xml:space="preserve">   </w:t>
      </w:r>
      <w:r w:rsidR="005C17FE">
        <w:rPr>
          <w:rFonts w:hint="eastAsia"/>
        </w:rPr>
        <w:t xml:space="preserve">(D) </w:t>
      </w:r>
      <w:r w:rsidR="005C17FE" w:rsidRPr="002743D3">
        <w:rPr>
          <w:rFonts w:hint="eastAsia"/>
        </w:rPr>
        <w:t>under an Internet music video of a pop song</w:t>
      </w:r>
    </w:p>
    <w:p w:rsidR="004239D1" w:rsidRDefault="005C17FE" w:rsidP="004E0F4E">
      <w:pPr>
        <w:pStyle w:val="11"/>
        <w:spacing w:afterLines="0"/>
        <w:ind w:left="419" w:hangingChars="179" w:hanging="419"/>
        <w:jc w:val="left"/>
      </w:pPr>
      <w:r w:rsidRPr="005C17FE">
        <w:rPr>
          <w:rFonts w:hint="eastAsia"/>
        </w:rPr>
        <w:t>(</w:t>
      </w:r>
      <w:r w:rsidR="004239D1">
        <w:rPr>
          <w:rFonts w:hint="eastAsia"/>
        </w:rPr>
        <w:t xml:space="preserve">    </w:t>
      </w:r>
      <w:r w:rsidRPr="005C17FE">
        <w:rPr>
          <w:rFonts w:hint="eastAsia"/>
        </w:rPr>
        <w:t>)</w:t>
      </w:r>
      <w:r>
        <w:rPr>
          <w:rFonts w:hint="eastAsia"/>
        </w:rPr>
        <w:t xml:space="preserve"> </w:t>
      </w:r>
      <w:r w:rsidR="00DA0532">
        <w:rPr>
          <w:rFonts w:hint="eastAsia"/>
        </w:rPr>
        <w:t xml:space="preserve">5. </w:t>
      </w:r>
      <w:r w:rsidR="00746976" w:rsidRPr="002743D3">
        <w:rPr>
          <w:rFonts w:hint="eastAsia"/>
        </w:rPr>
        <w:t xml:space="preserve">Based on this reading, which of the following is </w:t>
      </w:r>
      <w:r w:rsidR="00746976" w:rsidRPr="00F014E4">
        <w:rPr>
          <w:rFonts w:hint="eastAsia"/>
          <w:b/>
        </w:rPr>
        <w:t>NOT</w:t>
      </w:r>
      <w:r w:rsidR="00746976" w:rsidRPr="002743D3">
        <w:rPr>
          <w:rFonts w:hint="eastAsia"/>
        </w:rPr>
        <w:t xml:space="preserve"> true?</w:t>
      </w:r>
    </w:p>
    <w:p w:rsidR="005B119B" w:rsidRDefault="004E0F4E" w:rsidP="004E0F4E">
      <w:pPr>
        <w:pStyle w:val="11"/>
        <w:spacing w:afterLines="0"/>
        <w:ind w:left="0" w:firstLineChars="250" w:firstLine="585"/>
        <w:jc w:val="left"/>
      </w:pPr>
      <w:r>
        <w:rPr>
          <w:rFonts w:hint="eastAsia"/>
        </w:rPr>
        <w:t xml:space="preserve">   </w:t>
      </w:r>
      <w:r w:rsidR="00746976">
        <w:rPr>
          <w:rFonts w:hint="eastAsia"/>
        </w:rPr>
        <w:t xml:space="preserve">(A) </w:t>
      </w:r>
      <w:r w:rsidR="00746976" w:rsidRPr="002743D3">
        <w:rPr>
          <w:rFonts w:hint="eastAsia"/>
        </w:rPr>
        <w:t>All the comments are positive or at least not bad.</w:t>
      </w:r>
    </w:p>
    <w:p w:rsidR="005B119B" w:rsidRDefault="004E0F4E" w:rsidP="004E0F4E">
      <w:pPr>
        <w:pStyle w:val="11"/>
        <w:spacing w:afterLines="0"/>
        <w:ind w:left="0" w:firstLineChars="250" w:firstLine="585"/>
        <w:jc w:val="left"/>
      </w:pPr>
      <w:r>
        <w:rPr>
          <w:rFonts w:hint="eastAsia"/>
        </w:rPr>
        <w:t xml:space="preserve">   </w:t>
      </w:r>
      <w:r w:rsidR="005B119B">
        <w:rPr>
          <w:rFonts w:hint="eastAsia"/>
        </w:rPr>
        <w:t>(B) All the comments use one or more e-words or emoticons.</w:t>
      </w:r>
    </w:p>
    <w:p w:rsidR="005B119B" w:rsidRDefault="004E0F4E" w:rsidP="004E0F4E">
      <w:pPr>
        <w:pStyle w:val="11"/>
        <w:spacing w:afterLines="0"/>
        <w:ind w:left="0" w:firstLineChars="250" w:firstLine="585"/>
        <w:jc w:val="left"/>
      </w:pPr>
      <w:r>
        <w:rPr>
          <w:rFonts w:hint="eastAsia"/>
        </w:rPr>
        <w:t xml:space="preserve">   </w:t>
      </w:r>
      <w:r w:rsidR="005B119B">
        <w:rPr>
          <w:rFonts w:hint="eastAsia"/>
        </w:rPr>
        <w:t xml:space="preserve">(C) </w:t>
      </w:r>
      <w:r w:rsidR="005B119B" w:rsidRPr="002743D3">
        <w:rPr>
          <w:rFonts w:hint="eastAsia"/>
        </w:rPr>
        <w:t>Summer Pretty loves Rihanna and her blue lipstick only.</w:t>
      </w:r>
    </w:p>
    <w:p w:rsidR="005B119B" w:rsidRDefault="004E0F4E" w:rsidP="004E0F4E">
      <w:pPr>
        <w:pStyle w:val="11"/>
        <w:spacing w:afterLines="0"/>
        <w:ind w:left="0" w:firstLineChars="250" w:firstLine="585"/>
        <w:jc w:val="left"/>
      </w:pPr>
      <w:r>
        <w:rPr>
          <w:rFonts w:hint="eastAsia"/>
        </w:rPr>
        <w:t xml:space="preserve">   </w:t>
      </w:r>
      <w:r w:rsidR="005B119B">
        <w:rPr>
          <w:rFonts w:hint="eastAsia"/>
        </w:rPr>
        <w:t xml:space="preserve">(D) The word </w:t>
      </w:r>
      <w:r w:rsidR="005B119B">
        <w:t>“</w:t>
      </w:r>
      <w:r w:rsidR="005B119B">
        <w:rPr>
          <w:rFonts w:hint="eastAsia"/>
        </w:rPr>
        <w:t>rap</w:t>
      </w:r>
      <w:r w:rsidR="005B119B">
        <w:t>”</w:t>
      </w:r>
      <w:r w:rsidR="005B119B">
        <w:rPr>
          <w:rFonts w:hint="eastAsia"/>
        </w:rPr>
        <w:t xml:space="preserve"> is used as a verb in Karen Shoe</w:t>
      </w:r>
      <w:r w:rsidR="005B119B">
        <w:t>’</w:t>
      </w:r>
      <w:r w:rsidR="005B119B">
        <w:rPr>
          <w:rFonts w:hint="eastAsia"/>
        </w:rPr>
        <w:t>s comment.</w:t>
      </w:r>
    </w:p>
    <w:p w:rsidR="003D6FB6" w:rsidRPr="004E0F4E" w:rsidRDefault="003D6FB6" w:rsidP="004E0F4E">
      <w:pPr>
        <w:pStyle w:val="11"/>
        <w:spacing w:afterLines="0"/>
        <w:ind w:left="0" w:firstLineChars="250" w:firstLine="585"/>
        <w:jc w:val="left"/>
      </w:pPr>
    </w:p>
    <w:p w:rsidR="00C45D27" w:rsidRDefault="00C45D27" w:rsidP="004E0F4E">
      <w:pPr>
        <w:pStyle w:val="11"/>
        <w:spacing w:afterLines="0"/>
        <w:ind w:left="419" w:hangingChars="179" w:hanging="419"/>
        <w:jc w:val="left"/>
      </w:pPr>
      <w:r>
        <w:rPr>
          <w:rFonts w:hint="eastAsia"/>
        </w:rPr>
        <w:t>B.</w:t>
      </w:r>
    </w:p>
    <w:p w:rsidR="00C45D27" w:rsidRDefault="004E0F4E" w:rsidP="004E0F4E">
      <w:pPr>
        <w:pStyle w:val="11"/>
        <w:spacing w:afterLines="0"/>
        <w:ind w:left="419" w:hangingChars="179" w:hanging="419"/>
        <w:jc w:val="left"/>
      </w:pPr>
      <w:r>
        <w:rPr>
          <w:rFonts w:hint="eastAsia"/>
        </w:rPr>
        <w:t xml:space="preserve">    </w:t>
      </w:r>
      <w:r w:rsidR="00C45D27">
        <w:t>When Jason arrives home after school, the first thing he does is turn on the computer and begin</w:t>
      </w:r>
    </w:p>
    <w:p w:rsidR="00C45D27" w:rsidRDefault="00C45D27" w:rsidP="004E0F4E">
      <w:pPr>
        <w:pStyle w:val="11"/>
        <w:spacing w:afterLines="0"/>
        <w:ind w:left="0" w:firstLineChars="0" w:firstLine="0"/>
        <w:jc w:val="left"/>
      </w:pPr>
      <w:r>
        <w:t>surfing the Internet. He answers his friends’ chat messages, reads posts on Facebook, checks websites, plays online games, and so on. The Internet is to Jason as water is to a fish. It’s hard for him to imagine a life without it.</w:t>
      </w:r>
    </w:p>
    <w:p w:rsidR="004E0F4E" w:rsidRDefault="004E0F4E" w:rsidP="004E0F4E">
      <w:pPr>
        <w:pStyle w:val="11"/>
        <w:spacing w:afterLines="0"/>
        <w:ind w:left="419" w:hangingChars="179" w:hanging="419"/>
        <w:jc w:val="left"/>
      </w:pPr>
      <w:r>
        <w:rPr>
          <w:rFonts w:hint="eastAsia"/>
        </w:rPr>
        <w:t xml:space="preserve">    </w:t>
      </w:r>
      <w:r w:rsidR="00C45D27">
        <w:t>A case like Jason’s is not uncommon. Recently more and more teenagers are becoming addicted</w:t>
      </w:r>
    </w:p>
    <w:p w:rsidR="004E0F4E" w:rsidRDefault="00C45D27" w:rsidP="004E0F4E">
      <w:pPr>
        <w:pStyle w:val="11"/>
        <w:spacing w:afterLines="0"/>
        <w:ind w:left="419" w:hangingChars="179" w:hanging="419"/>
        <w:jc w:val="left"/>
      </w:pPr>
      <w:r>
        <w:t>to the Internet. Every day these Internet addicts* want to do nothing b</w:t>
      </w:r>
      <w:r w:rsidR="004E0F4E">
        <w:t>ut hang out in the cyber world,</w:t>
      </w:r>
    </w:p>
    <w:p w:rsidR="004E0F4E" w:rsidRDefault="00C45D27" w:rsidP="004E0F4E">
      <w:pPr>
        <w:pStyle w:val="11"/>
        <w:spacing w:afterLines="0"/>
        <w:ind w:left="419" w:hangingChars="179" w:hanging="419"/>
        <w:jc w:val="left"/>
      </w:pPr>
      <w:r>
        <w:t>where they feel much more relaxed and confident. They rarely interac</w:t>
      </w:r>
      <w:r w:rsidR="004E0F4E">
        <w:t>t with people in the real world</w:t>
      </w:r>
    </w:p>
    <w:p w:rsidR="004E0F4E" w:rsidRDefault="00C45D27" w:rsidP="004E0F4E">
      <w:pPr>
        <w:pStyle w:val="11"/>
        <w:spacing w:afterLines="0"/>
        <w:ind w:left="419" w:hangingChars="179" w:hanging="419"/>
        <w:jc w:val="left"/>
      </w:pPr>
      <w:r>
        <w:t>and spend little time with their family members and classmates. Internet addiction</w:t>
      </w:r>
      <w:r>
        <w:rPr>
          <w:rFonts w:hint="eastAsia"/>
        </w:rPr>
        <w:t xml:space="preserve"> </w:t>
      </w:r>
      <w:r w:rsidR="004E0F4E">
        <w:t>not only affects</w:t>
      </w:r>
    </w:p>
    <w:p w:rsidR="004E0F4E" w:rsidRDefault="00C45D27" w:rsidP="004E0F4E">
      <w:pPr>
        <w:pStyle w:val="11"/>
        <w:spacing w:afterLines="0"/>
        <w:ind w:left="419" w:hangingChars="179" w:hanging="419"/>
        <w:jc w:val="left"/>
      </w:pPr>
      <w:r>
        <w:t xml:space="preserve">their social lives but also causes serious health problems, such </w:t>
      </w:r>
      <w:r w:rsidR="004E0F4E">
        <w:t>as dry eyes, short-sightedness,</w:t>
      </w:r>
    </w:p>
    <w:p w:rsidR="004E0F4E" w:rsidRDefault="00C45D27" w:rsidP="004E0F4E">
      <w:pPr>
        <w:pStyle w:val="11"/>
        <w:spacing w:afterLines="0"/>
        <w:ind w:left="419" w:hangingChars="179" w:hanging="419"/>
        <w:jc w:val="left"/>
      </w:pPr>
      <w:r>
        <w:t>headaches, backaches, and wrist pain. These problems indicate that they use the</w:t>
      </w:r>
      <w:r w:rsidR="004E0F4E">
        <w:rPr>
          <w:rFonts w:hint="eastAsia"/>
        </w:rPr>
        <w:t xml:space="preserve"> </w:t>
      </w:r>
      <w:r w:rsidR="004E0F4E">
        <w:t>Internet too much and</w:t>
      </w:r>
    </w:p>
    <w:p w:rsidR="004E0F4E" w:rsidRDefault="00C45D27" w:rsidP="004E0F4E">
      <w:pPr>
        <w:pStyle w:val="11"/>
        <w:spacing w:afterLines="0"/>
        <w:ind w:left="419" w:hangingChars="179" w:hanging="419"/>
        <w:jc w:val="left"/>
      </w:pPr>
      <w:r>
        <w:t>stare at the screen for too long. There was even a report that a man died</w:t>
      </w:r>
      <w:r w:rsidR="004E0F4E">
        <w:t xml:space="preserve"> in front of the computer after</w:t>
      </w:r>
    </w:p>
    <w:p w:rsidR="00C45D27" w:rsidRDefault="00C45D27" w:rsidP="004E0F4E">
      <w:pPr>
        <w:pStyle w:val="11"/>
        <w:spacing w:afterLines="0"/>
        <w:ind w:left="419" w:hangingChars="179" w:hanging="419"/>
        <w:jc w:val="left"/>
      </w:pPr>
      <w:r>
        <w:t>staying online for more than two days.</w:t>
      </w:r>
    </w:p>
    <w:p w:rsidR="004239D1" w:rsidRPr="00806A58" w:rsidRDefault="004E0F4E" w:rsidP="004E0F4E">
      <w:pPr>
        <w:pStyle w:val="11"/>
        <w:spacing w:afterLines="0"/>
        <w:ind w:left="0" w:firstLineChars="0" w:firstLine="0"/>
        <w:jc w:val="left"/>
      </w:pPr>
      <w:r>
        <w:rPr>
          <w:rFonts w:hint="eastAsia"/>
        </w:rPr>
        <w:lastRenderedPageBreak/>
        <w:t xml:space="preserve">   </w:t>
      </w:r>
      <w:r w:rsidRPr="00806A58">
        <w:t xml:space="preserve"> </w:t>
      </w:r>
      <w:r w:rsidR="00C45D27" w:rsidRPr="00806A58">
        <w:t xml:space="preserve">Does this mean that we should remove the Internet completely from our lives? Of course not. The Internet can be quite useful as long as we use it properly. </w:t>
      </w:r>
    </w:p>
    <w:p w:rsidR="00DF2AAA" w:rsidRPr="00806A58" w:rsidRDefault="00DF2AAA" w:rsidP="004E0F4E">
      <w:pPr>
        <w:pStyle w:val="11"/>
        <w:spacing w:afterLines="0"/>
        <w:ind w:left="419" w:hangingChars="179" w:hanging="419"/>
        <w:jc w:val="left"/>
      </w:pPr>
      <w:r w:rsidRPr="00806A58">
        <w:t>(</w:t>
      </w:r>
      <w:r w:rsidR="004239D1" w:rsidRPr="00806A58">
        <w:t xml:space="preserve"> </w:t>
      </w:r>
      <w:r w:rsidRPr="00806A58">
        <w:t xml:space="preserve"> </w:t>
      </w:r>
      <w:r w:rsidRPr="00806A58">
        <w:rPr>
          <w:rStyle w:val="af7"/>
          <w:color w:val="FFFFFF"/>
        </w:rPr>
        <w:t>C</w:t>
      </w:r>
      <w:r w:rsidRPr="00806A58">
        <w:t xml:space="preserve"> ) </w:t>
      </w:r>
      <w:r w:rsidR="004239D1" w:rsidRPr="00806A58">
        <w:t>6</w:t>
      </w:r>
      <w:r w:rsidRPr="00806A58">
        <w:t>.</w:t>
      </w:r>
      <w:r w:rsidR="004239D1" w:rsidRPr="00806A58">
        <w:t xml:space="preserve"> </w:t>
      </w:r>
      <w:r w:rsidRPr="00806A58">
        <w:t>What’s the main topic of the passage?</w:t>
      </w:r>
    </w:p>
    <w:p w:rsidR="00DF2AAA" w:rsidRPr="00806A58" w:rsidRDefault="004239D1"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00DF2AAA" w:rsidRPr="00806A58">
        <w:rPr>
          <w:szCs w:val="24"/>
        </w:rPr>
        <w:t>(A) The</w:t>
      </w:r>
      <w:r w:rsidRPr="00806A58">
        <w:rPr>
          <w:szCs w:val="24"/>
        </w:rPr>
        <w:t xml:space="preserve"> development of the Internet.   </w:t>
      </w:r>
      <w:r w:rsidR="00DF2AAA" w:rsidRPr="00806A58">
        <w:rPr>
          <w:szCs w:val="24"/>
        </w:rPr>
        <w:t>(B) The advantages of the Internet.</w:t>
      </w:r>
    </w:p>
    <w:p w:rsidR="00DF2AAA" w:rsidRPr="00806A58" w:rsidRDefault="004E0F4E" w:rsidP="004E0F4E">
      <w:pPr>
        <w:pStyle w:val="ABCD"/>
        <w:ind w:leftChars="0" w:left="0" w:firstLineChars="250" w:firstLine="565"/>
        <w:jc w:val="left"/>
        <w:rPr>
          <w:szCs w:val="24"/>
        </w:rPr>
      </w:pPr>
      <w:r w:rsidRPr="00806A58">
        <w:rPr>
          <w:szCs w:val="24"/>
        </w:rPr>
        <w:t xml:space="preserve">   </w:t>
      </w:r>
      <w:r w:rsidR="004239D1" w:rsidRPr="00806A58">
        <w:rPr>
          <w:szCs w:val="24"/>
        </w:rPr>
        <w:t>(C</w:t>
      </w:r>
      <w:r w:rsidR="00DF2AAA" w:rsidRPr="00806A58">
        <w:rPr>
          <w:szCs w:val="24"/>
        </w:rPr>
        <w:t>) Internet users.</w:t>
      </w:r>
      <w:r w:rsidR="004239D1" w:rsidRPr="00806A58">
        <w:rPr>
          <w:szCs w:val="24"/>
        </w:rPr>
        <w:t xml:space="preserve">                  </w:t>
      </w:r>
      <w:r w:rsidRPr="00806A58">
        <w:rPr>
          <w:szCs w:val="24"/>
        </w:rPr>
        <w:t>(D</w:t>
      </w:r>
      <w:r w:rsidR="004239D1" w:rsidRPr="00806A58">
        <w:rPr>
          <w:szCs w:val="24"/>
        </w:rPr>
        <w:t xml:space="preserve">) Internet addiction.            </w:t>
      </w:r>
    </w:p>
    <w:p w:rsidR="00DF2AAA" w:rsidRPr="00806A58" w:rsidRDefault="00DF2AAA" w:rsidP="004E0F4E">
      <w:pPr>
        <w:pStyle w:val="a"/>
        <w:numPr>
          <w:ilvl w:val="0"/>
          <w:numId w:val="0"/>
        </w:numPr>
        <w:spacing w:line="240" w:lineRule="auto"/>
      </w:pPr>
      <w:r w:rsidRPr="00806A58">
        <w:t xml:space="preserve">( </w:t>
      </w:r>
      <w:r w:rsidRPr="00806A58">
        <w:rPr>
          <w:rStyle w:val="af7"/>
          <w:color w:val="FFFFFF"/>
        </w:rPr>
        <w:t>D</w:t>
      </w:r>
      <w:r w:rsidR="004239D1" w:rsidRPr="00806A58">
        <w:rPr>
          <w:rStyle w:val="af7"/>
          <w:color w:val="FFFFFF"/>
        </w:rPr>
        <w:t xml:space="preserve"> </w:t>
      </w:r>
      <w:r w:rsidR="004239D1" w:rsidRPr="00806A58">
        <w:t xml:space="preserve"> </w:t>
      </w:r>
      <w:r w:rsidRPr="00806A58">
        <w:t xml:space="preserve">) </w:t>
      </w:r>
      <w:r w:rsidR="004239D1" w:rsidRPr="00806A58">
        <w:t>7</w:t>
      </w:r>
      <w:r w:rsidRPr="00806A58">
        <w:t>. What does the sentence, “</w:t>
      </w:r>
      <w:r w:rsidRPr="00806A58">
        <w:rPr>
          <w:b/>
        </w:rPr>
        <w:t>The Internet is to Jason as water is to a fish</w:t>
      </w:r>
      <w:r w:rsidRPr="00806A58">
        <w:t>,” mean?</w:t>
      </w:r>
    </w:p>
    <w:p w:rsidR="00DF2AAA" w:rsidRPr="00806A58" w:rsidRDefault="00DF2AAA" w:rsidP="004E0F4E">
      <w:pPr>
        <w:pStyle w:val="ABCD"/>
        <w:ind w:leftChars="0" w:left="0" w:firstLineChars="400" w:firstLine="905"/>
        <w:jc w:val="left"/>
        <w:rPr>
          <w:szCs w:val="24"/>
        </w:rPr>
      </w:pPr>
      <w:r w:rsidRPr="00806A58">
        <w:rPr>
          <w:szCs w:val="24"/>
        </w:rPr>
        <w:t>(A) The Internet is as important to Jason as it is to fish.</w:t>
      </w:r>
    </w:p>
    <w:p w:rsidR="004239D1" w:rsidRPr="00806A58" w:rsidRDefault="004239D1" w:rsidP="004E0F4E">
      <w:pPr>
        <w:pStyle w:val="ABCD"/>
        <w:ind w:leftChars="0" w:left="0" w:firstLineChars="400" w:firstLine="905"/>
        <w:jc w:val="left"/>
        <w:rPr>
          <w:szCs w:val="24"/>
        </w:rPr>
      </w:pPr>
      <w:r w:rsidRPr="00806A58">
        <w:rPr>
          <w:color w:val="000000"/>
          <w:szCs w:val="24"/>
        </w:rPr>
        <w:t>(B) A fish needs water to live, and in the sa</w:t>
      </w:r>
      <w:r w:rsidRPr="00806A58">
        <w:rPr>
          <w:szCs w:val="24"/>
        </w:rPr>
        <w:t>me way, Jason can’t live without the Internet.</w:t>
      </w:r>
    </w:p>
    <w:p w:rsidR="00DF2AAA" w:rsidRPr="00806A58" w:rsidRDefault="00DF2AAA" w:rsidP="004E0F4E">
      <w:pPr>
        <w:pStyle w:val="ABCD"/>
        <w:ind w:leftChars="0" w:left="0" w:firstLineChars="400" w:firstLine="905"/>
        <w:jc w:val="left"/>
        <w:rPr>
          <w:szCs w:val="24"/>
        </w:rPr>
      </w:pPr>
      <w:r w:rsidRPr="00806A58">
        <w:rPr>
          <w:szCs w:val="24"/>
        </w:rPr>
        <w:t>(C) Water is vital to Jason, while the Internet is essential to fish.</w:t>
      </w:r>
    </w:p>
    <w:p w:rsidR="004239D1" w:rsidRPr="00806A58" w:rsidRDefault="004239D1" w:rsidP="004E0F4E">
      <w:pPr>
        <w:pStyle w:val="ABCD"/>
        <w:ind w:leftChars="0" w:left="0" w:firstLineChars="400" w:firstLine="905"/>
        <w:jc w:val="left"/>
        <w:rPr>
          <w:szCs w:val="24"/>
        </w:rPr>
      </w:pPr>
      <w:r w:rsidRPr="00806A58">
        <w:rPr>
          <w:szCs w:val="24"/>
        </w:rPr>
        <w:t>(D) Water isn’t necessary to Jason but it is to fish.</w:t>
      </w:r>
    </w:p>
    <w:p w:rsidR="00DF2AAA" w:rsidRPr="00806A58" w:rsidRDefault="00DF2AAA" w:rsidP="004E0F4E">
      <w:pPr>
        <w:pStyle w:val="a"/>
        <w:numPr>
          <w:ilvl w:val="0"/>
          <w:numId w:val="0"/>
        </w:numPr>
        <w:spacing w:line="240" w:lineRule="auto"/>
        <w:rPr>
          <w:color w:val="000000"/>
        </w:rPr>
      </w:pPr>
      <w:r w:rsidRPr="00806A58">
        <w:t xml:space="preserve">( </w:t>
      </w:r>
      <w:r w:rsidRPr="00806A58">
        <w:rPr>
          <w:rStyle w:val="af7"/>
          <w:color w:val="FFFFFF"/>
        </w:rPr>
        <w:t>D</w:t>
      </w:r>
      <w:r w:rsidR="004239D1" w:rsidRPr="00806A58">
        <w:rPr>
          <w:rStyle w:val="af7"/>
          <w:color w:val="FFFFFF"/>
        </w:rPr>
        <w:t xml:space="preserve"> </w:t>
      </w:r>
      <w:r w:rsidRPr="00806A58">
        <w:t xml:space="preserve"> ) </w:t>
      </w:r>
      <w:r w:rsidR="004239D1" w:rsidRPr="00806A58">
        <w:t>8</w:t>
      </w:r>
      <w:r w:rsidRPr="00806A58">
        <w:t xml:space="preserve">.Which of the following health problems is </w:t>
      </w:r>
      <w:r w:rsidRPr="00F014E4">
        <w:rPr>
          <w:b/>
        </w:rPr>
        <w:t>NOT</w:t>
      </w:r>
      <w:r w:rsidRPr="00806A58">
        <w:t xml:space="preserve"> mentioned to be caused by surf</w:t>
      </w:r>
      <w:r w:rsidRPr="00806A58">
        <w:rPr>
          <w:color w:val="000000"/>
        </w:rPr>
        <w:t xml:space="preserve">ing the </w:t>
      </w:r>
    </w:p>
    <w:p w:rsidR="00DF2AAA" w:rsidRPr="00806A58" w:rsidRDefault="004239D1" w:rsidP="004E0F4E">
      <w:pPr>
        <w:pStyle w:val="a"/>
        <w:numPr>
          <w:ilvl w:val="0"/>
          <w:numId w:val="0"/>
        </w:numPr>
        <w:spacing w:line="240" w:lineRule="auto"/>
        <w:ind w:firstLineChars="300" w:firstLine="703"/>
        <w:rPr>
          <w:color w:val="000000"/>
        </w:rPr>
      </w:pPr>
      <w:r w:rsidRPr="00806A58">
        <w:rPr>
          <w:color w:val="000000"/>
        </w:rPr>
        <w:t xml:space="preserve"> </w:t>
      </w:r>
      <w:r w:rsidR="004E0F4E" w:rsidRPr="00806A58">
        <w:rPr>
          <w:color w:val="000000"/>
        </w:rPr>
        <w:t xml:space="preserve"> </w:t>
      </w:r>
      <w:r w:rsidR="00DF2AAA" w:rsidRPr="00806A58">
        <w:rPr>
          <w:color w:val="000000"/>
        </w:rPr>
        <w:t>Internet for a long time?</w:t>
      </w:r>
    </w:p>
    <w:p w:rsidR="00DF2AAA" w:rsidRPr="00806A58" w:rsidRDefault="004239D1"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00DF2AAA" w:rsidRPr="00806A58">
        <w:rPr>
          <w:szCs w:val="24"/>
        </w:rPr>
        <w:t>(A) Headaches.  (B) Short-sightedness.  (C) Dry eyes.  (D) Ankle pain.</w:t>
      </w:r>
    </w:p>
    <w:p w:rsidR="00DF2AAA" w:rsidRPr="00806A58" w:rsidRDefault="00DF2AAA" w:rsidP="004E0F4E">
      <w:pPr>
        <w:pStyle w:val="a"/>
        <w:numPr>
          <w:ilvl w:val="0"/>
          <w:numId w:val="0"/>
        </w:numPr>
        <w:spacing w:line="240" w:lineRule="auto"/>
      </w:pPr>
      <w:r w:rsidRPr="00806A58">
        <w:t xml:space="preserve">( </w:t>
      </w:r>
      <w:r w:rsidRPr="00806A58">
        <w:rPr>
          <w:rStyle w:val="af7"/>
          <w:color w:val="FFFFFF"/>
        </w:rPr>
        <w:t>B</w:t>
      </w:r>
      <w:r w:rsidRPr="00806A58">
        <w:t xml:space="preserve"> </w:t>
      </w:r>
      <w:r w:rsidR="004239D1" w:rsidRPr="00806A58">
        <w:t xml:space="preserve"> </w:t>
      </w:r>
      <w:r w:rsidRPr="00806A58">
        <w:t xml:space="preserve">) </w:t>
      </w:r>
      <w:r w:rsidR="004239D1" w:rsidRPr="00806A58">
        <w:t>9</w:t>
      </w:r>
      <w:r w:rsidRPr="00806A58">
        <w:t xml:space="preserve">. Which of the following descriptions is </w:t>
      </w:r>
      <w:r w:rsidR="00F014E4" w:rsidRPr="00F014E4">
        <w:rPr>
          <w:rFonts w:hint="eastAsia"/>
          <w:b/>
          <w:color w:val="000000"/>
        </w:rPr>
        <w:t>TRUE</w:t>
      </w:r>
      <w:r w:rsidRPr="00806A58">
        <w:rPr>
          <w:color w:val="000000"/>
        </w:rPr>
        <w:t xml:space="preserve"> about Internet a</w:t>
      </w:r>
      <w:r w:rsidRPr="00806A58">
        <w:t>ddicts?</w:t>
      </w:r>
    </w:p>
    <w:p w:rsidR="00DF2AAA" w:rsidRPr="00806A58" w:rsidRDefault="00DF2AAA" w:rsidP="004E0F4E">
      <w:pPr>
        <w:pStyle w:val="ABCD"/>
        <w:ind w:leftChars="0" w:left="0" w:firstLineChars="400" w:firstLine="905"/>
        <w:jc w:val="left"/>
        <w:rPr>
          <w:szCs w:val="24"/>
        </w:rPr>
      </w:pPr>
      <w:r w:rsidRPr="00806A58">
        <w:rPr>
          <w:szCs w:val="24"/>
        </w:rPr>
        <w:t>(A) They prefer meeting people in the real world to talking with their cyber friends.</w:t>
      </w:r>
    </w:p>
    <w:p w:rsidR="00DF2AAA" w:rsidRPr="00806A58" w:rsidRDefault="004239D1" w:rsidP="004E0F4E">
      <w:pPr>
        <w:pStyle w:val="ABCD"/>
        <w:ind w:leftChars="0" w:left="0" w:firstLineChars="400" w:firstLine="905"/>
        <w:jc w:val="left"/>
        <w:rPr>
          <w:szCs w:val="24"/>
        </w:rPr>
      </w:pPr>
      <w:r w:rsidRPr="00806A58">
        <w:rPr>
          <w:szCs w:val="24"/>
        </w:rPr>
        <w:t>(B</w:t>
      </w:r>
      <w:r w:rsidR="00DF2AAA" w:rsidRPr="00806A58">
        <w:rPr>
          <w:szCs w:val="24"/>
        </w:rPr>
        <w:t>) They are usually in good physical condition and high spirits.</w:t>
      </w:r>
    </w:p>
    <w:p w:rsidR="004239D1" w:rsidRPr="00806A58" w:rsidRDefault="004239D1" w:rsidP="004E0F4E">
      <w:pPr>
        <w:pStyle w:val="ABCD"/>
        <w:ind w:leftChars="0" w:left="0" w:firstLineChars="400" w:firstLine="905"/>
        <w:jc w:val="left"/>
        <w:rPr>
          <w:szCs w:val="24"/>
        </w:rPr>
      </w:pPr>
      <w:r w:rsidRPr="00806A58">
        <w:rPr>
          <w:szCs w:val="24"/>
        </w:rPr>
        <w:t>(C) They feel relaxed and confident in the cyber world.</w:t>
      </w:r>
    </w:p>
    <w:p w:rsidR="00DF2AAA" w:rsidRPr="00806A58" w:rsidRDefault="00DF2AAA" w:rsidP="004E0F4E">
      <w:pPr>
        <w:pStyle w:val="ABCD"/>
        <w:ind w:leftChars="0" w:left="0" w:firstLineChars="400" w:firstLine="905"/>
        <w:jc w:val="left"/>
        <w:rPr>
          <w:szCs w:val="24"/>
        </w:rPr>
      </w:pPr>
      <w:r w:rsidRPr="00806A58">
        <w:rPr>
          <w:szCs w:val="24"/>
        </w:rPr>
        <w:t>(D) They have good relationships with their classmates.</w:t>
      </w:r>
    </w:p>
    <w:p w:rsidR="00DF2AAA" w:rsidRPr="00806A58" w:rsidRDefault="00DF2AAA" w:rsidP="004E0F4E">
      <w:pPr>
        <w:pStyle w:val="a"/>
        <w:numPr>
          <w:ilvl w:val="0"/>
          <w:numId w:val="0"/>
        </w:numPr>
        <w:tabs>
          <w:tab w:val="clear" w:pos="1458"/>
          <w:tab w:val="left" w:pos="978"/>
        </w:tabs>
        <w:spacing w:line="240" w:lineRule="auto"/>
      </w:pPr>
      <w:r w:rsidRPr="00806A58">
        <w:t>(</w:t>
      </w:r>
      <w:r w:rsidRPr="00806A58">
        <w:rPr>
          <w:color w:val="0070C0"/>
        </w:rPr>
        <w:t xml:space="preserve"> </w:t>
      </w:r>
      <w:r w:rsidRPr="00806A58">
        <w:rPr>
          <w:rStyle w:val="af7"/>
          <w:color w:val="FFFFFF"/>
        </w:rPr>
        <w:t>C</w:t>
      </w:r>
      <w:r w:rsidRPr="00806A58">
        <w:rPr>
          <w:color w:val="0070C0"/>
        </w:rPr>
        <w:t xml:space="preserve"> </w:t>
      </w:r>
      <w:r w:rsidR="004239D1" w:rsidRPr="00806A58">
        <w:rPr>
          <w:color w:val="0070C0"/>
        </w:rPr>
        <w:t xml:space="preserve"> </w:t>
      </w:r>
      <w:r w:rsidRPr="00806A58">
        <w:t xml:space="preserve">) </w:t>
      </w:r>
      <w:r w:rsidR="004239D1" w:rsidRPr="00806A58">
        <w:t>10</w:t>
      </w:r>
      <w:r w:rsidRPr="00806A58">
        <w:t>.</w:t>
      </w:r>
      <w:r w:rsidRPr="00806A58">
        <w:tab/>
        <w:t>According to the passage, what is the author’s attitude toward the Internet?</w:t>
      </w:r>
    </w:p>
    <w:p w:rsidR="00733F06" w:rsidRPr="00806A58" w:rsidRDefault="00733F06"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Pr="00806A58">
        <w:rPr>
          <w:szCs w:val="24"/>
        </w:rPr>
        <w:t>(A) He thinks it should be used wisely.</w:t>
      </w:r>
    </w:p>
    <w:p w:rsidR="00DF2AAA" w:rsidRPr="00806A58" w:rsidRDefault="004239D1"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00733F06" w:rsidRPr="00806A58">
        <w:rPr>
          <w:szCs w:val="24"/>
        </w:rPr>
        <w:t>(B</w:t>
      </w:r>
      <w:r w:rsidR="00DF2AAA" w:rsidRPr="00806A58">
        <w:rPr>
          <w:szCs w:val="24"/>
        </w:rPr>
        <w:t>) He thinks everyone should use the Internet as much as possible.</w:t>
      </w:r>
    </w:p>
    <w:p w:rsidR="00DF2AAA" w:rsidRPr="00806A58" w:rsidRDefault="004239D1"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00733F06" w:rsidRPr="00806A58">
        <w:rPr>
          <w:szCs w:val="24"/>
        </w:rPr>
        <w:t>(C</w:t>
      </w:r>
      <w:r w:rsidR="00DF2AAA" w:rsidRPr="00806A58">
        <w:rPr>
          <w:szCs w:val="24"/>
        </w:rPr>
        <w:t>) He is against the use of the Internet.</w:t>
      </w:r>
    </w:p>
    <w:p w:rsidR="00DF2AAA" w:rsidRPr="00806A58" w:rsidRDefault="004239D1" w:rsidP="004E0F4E">
      <w:pPr>
        <w:pStyle w:val="ABCD"/>
        <w:ind w:leftChars="0" w:left="0" w:firstLineChars="250" w:firstLine="565"/>
        <w:jc w:val="left"/>
        <w:rPr>
          <w:szCs w:val="24"/>
        </w:rPr>
      </w:pPr>
      <w:r w:rsidRPr="00806A58">
        <w:rPr>
          <w:szCs w:val="24"/>
        </w:rPr>
        <w:t xml:space="preserve"> </w:t>
      </w:r>
      <w:r w:rsidR="004E0F4E" w:rsidRPr="00806A58">
        <w:rPr>
          <w:szCs w:val="24"/>
        </w:rPr>
        <w:t xml:space="preserve">  </w:t>
      </w:r>
      <w:r w:rsidR="00DF2AAA" w:rsidRPr="00806A58">
        <w:rPr>
          <w:szCs w:val="24"/>
        </w:rPr>
        <w:t>(D) He does not care about this matter.</w:t>
      </w:r>
    </w:p>
    <w:p w:rsidR="004E0F4E" w:rsidRPr="00806A58" w:rsidRDefault="003D6FB6" w:rsidP="004E0F4E">
      <w:pPr>
        <w:rPr>
          <w:color w:val="000000"/>
        </w:rPr>
      </w:pPr>
      <w:r w:rsidRPr="00806A58">
        <w:rPr>
          <w:color w:val="000000"/>
        </w:rPr>
        <w:t>C.</w:t>
      </w:r>
    </w:p>
    <w:p w:rsidR="003D6FB6" w:rsidRPr="00806A58" w:rsidRDefault="003D6FB6" w:rsidP="004E0F4E">
      <w:pPr>
        <w:ind w:firstLineChars="200" w:firstLine="468"/>
        <w:rPr>
          <w:color w:val="000000"/>
        </w:rPr>
      </w:pPr>
      <w:r w:rsidRPr="00806A58">
        <w:rPr>
          <w:color w:val="000000"/>
          <w:kern w:val="0"/>
        </w:rPr>
        <w:t xml:space="preserve">About eight out of ten Americans feel stressed at work. There are many reasons why American workers feel unhappy with their jobs. The top reason is low pay. Many workers think that they deserve* higher pay than what they are getting now. The second reason is a </w:t>
      </w:r>
      <w:r w:rsidRPr="00806A58">
        <w:rPr>
          <w:b/>
          <w:color w:val="000000"/>
          <w:kern w:val="0"/>
        </w:rPr>
        <w:t>long commute</w:t>
      </w:r>
      <w:r w:rsidRPr="00806A58">
        <w:rPr>
          <w:color w:val="000000"/>
          <w:kern w:val="0"/>
        </w:rPr>
        <w:t xml:space="preserve">. A lot of workers feel they spend too much time on their way to and from work. The third reason is a heavy workload*. Many workers feel stressed because they are required to do too much work. Moreover, having unhelpful colleagues and working long hours are also reasons why American workers feel </w:t>
      </w:r>
      <w:r w:rsidRPr="00806A58">
        <w:rPr>
          <w:color w:val="000000"/>
          <w:kern w:val="0"/>
        </w:rPr>
        <w:lastRenderedPageBreak/>
        <w:t>stressed out at work. Finally, fear of being fired is another reason why Americans do not feel happy with their jobs.</w:t>
      </w:r>
      <w:r w:rsidRPr="00806A58">
        <w:rPr>
          <w:color w:val="000000"/>
          <w:kern w:val="0"/>
        </w:rPr>
        <w:br/>
        <w:t xml:space="preserve">*deserve  </w:t>
      </w:r>
      <w:r w:rsidRPr="00806A58">
        <w:rPr>
          <w:i/>
          <w:color w:val="000000"/>
          <w:kern w:val="0"/>
        </w:rPr>
        <w:t>vt.</w:t>
      </w:r>
      <w:r w:rsidRPr="00806A58">
        <w:rPr>
          <w:color w:val="000000"/>
          <w:kern w:val="0"/>
        </w:rPr>
        <w:t xml:space="preserve"> </w:t>
      </w:r>
      <w:r w:rsidRPr="00806A58">
        <w:rPr>
          <w:color w:val="000000"/>
          <w:kern w:val="0"/>
        </w:rPr>
        <w:t>值得</w:t>
      </w:r>
      <w:r w:rsidRPr="00806A58">
        <w:rPr>
          <w:color w:val="000000"/>
          <w:kern w:val="0"/>
        </w:rPr>
        <w:t xml:space="preserve">  *workload  </w:t>
      </w:r>
      <w:r w:rsidRPr="00806A58">
        <w:rPr>
          <w:i/>
          <w:color w:val="000000"/>
          <w:kern w:val="0"/>
        </w:rPr>
        <w:t>n. [C]</w:t>
      </w:r>
      <w:r w:rsidRPr="00806A58">
        <w:rPr>
          <w:color w:val="000000"/>
          <w:kern w:val="0"/>
        </w:rPr>
        <w:t xml:space="preserve"> </w:t>
      </w:r>
      <w:r w:rsidRPr="00806A58">
        <w:rPr>
          <w:color w:val="000000"/>
          <w:kern w:val="0"/>
        </w:rPr>
        <w:t>工作量</w:t>
      </w:r>
      <w:r w:rsidRPr="00806A58">
        <w:rPr>
          <w:color w:val="000000"/>
          <w:kern w:val="0"/>
        </w:rPr>
        <w:t xml:space="preserve">  </w:t>
      </w:r>
      <w:r w:rsidRPr="00806A58">
        <w:rPr>
          <w:color w:val="000000"/>
          <w:kern w:val="0"/>
        </w:rPr>
        <w:br/>
      </w:r>
      <w:r w:rsidRPr="00806A58">
        <w:t>(</w:t>
      </w:r>
      <w:r w:rsidRPr="00806A58">
        <w:rPr>
          <w:color w:val="0070C0"/>
        </w:rPr>
        <w:t xml:space="preserve"> </w:t>
      </w:r>
      <w:r w:rsidRPr="00806A58">
        <w:rPr>
          <w:rStyle w:val="af7"/>
          <w:color w:val="FFFFFF"/>
        </w:rPr>
        <w:t>C</w:t>
      </w:r>
      <w:r w:rsidRPr="00806A58">
        <w:rPr>
          <w:color w:val="0070C0"/>
        </w:rPr>
        <w:t xml:space="preserve">  </w:t>
      </w:r>
      <w:r w:rsidRPr="00806A58">
        <w:t>) 11.</w:t>
      </w:r>
      <w:r w:rsidRPr="00806A58">
        <w:tab/>
        <w:t xml:space="preserve"> </w:t>
      </w:r>
      <w:r w:rsidRPr="00806A58">
        <w:rPr>
          <w:color w:val="000000"/>
        </w:rPr>
        <w:t>What is the percentage (</w:t>
      </w:r>
      <w:r w:rsidRPr="00806A58">
        <w:rPr>
          <w:color w:val="000000"/>
        </w:rPr>
        <w:t>百分比</w:t>
      </w:r>
      <w:r w:rsidRPr="00806A58">
        <w:rPr>
          <w:color w:val="000000"/>
        </w:rPr>
        <w:t>) of Americans who feel stressed at work?</w:t>
      </w:r>
      <w:r w:rsidRPr="00806A58">
        <w:rPr>
          <w:color w:val="000000"/>
        </w:rPr>
        <w:br/>
        <w:t xml:space="preserve">          (A) 20%.  (B) 8%.  (C) 10%.  (D) 80%.</w:t>
      </w:r>
      <w:r w:rsidRPr="00806A58">
        <w:rPr>
          <w:color w:val="000000"/>
        </w:rPr>
        <w:br/>
      </w:r>
      <w:r w:rsidRPr="00806A58">
        <w:t>(</w:t>
      </w:r>
      <w:r w:rsidRPr="00806A58">
        <w:rPr>
          <w:color w:val="0070C0"/>
        </w:rPr>
        <w:t xml:space="preserve"> </w:t>
      </w:r>
      <w:r w:rsidRPr="00806A58">
        <w:rPr>
          <w:rStyle w:val="af7"/>
          <w:color w:val="FFFFFF"/>
        </w:rPr>
        <w:t>C</w:t>
      </w:r>
      <w:r w:rsidRPr="00806A58">
        <w:rPr>
          <w:color w:val="0070C0"/>
        </w:rPr>
        <w:t xml:space="preserve">  </w:t>
      </w:r>
      <w:r w:rsidRPr="00806A58">
        <w:t>) 12.</w:t>
      </w:r>
      <w:r w:rsidRPr="00806A58">
        <w:tab/>
        <w:t xml:space="preserve"> </w:t>
      </w:r>
      <w:r w:rsidRPr="00806A58">
        <w:rPr>
          <w:color w:val="000000"/>
        </w:rPr>
        <w:t>How many reasons for feeling stressed by one’s job are mentioned (</w:t>
      </w:r>
      <w:r w:rsidRPr="00806A58">
        <w:rPr>
          <w:color w:val="000000"/>
        </w:rPr>
        <w:t>提到</w:t>
      </w:r>
      <w:r w:rsidRPr="00806A58">
        <w:rPr>
          <w:color w:val="000000"/>
        </w:rPr>
        <w:t>) in this article?</w:t>
      </w:r>
      <w:r w:rsidRPr="00806A58">
        <w:rPr>
          <w:color w:val="000000"/>
        </w:rPr>
        <w:br/>
        <w:t xml:space="preserve">          (A) Five.  (B) Six.  (C) Seven.  (D) Eight.</w:t>
      </w:r>
      <w:r w:rsidRPr="00806A58">
        <w:rPr>
          <w:color w:val="000000"/>
        </w:rPr>
        <w:br/>
      </w:r>
      <w:r w:rsidRPr="00806A58">
        <w:t>(</w:t>
      </w:r>
      <w:r w:rsidRPr="00806A58">
        <w:rPr>
          <w:color w:val="0070C0"/>
        </w:rPr>
        <w:t xml:space="preserve"> </w:t>
      </w:r>
      <w:r w:rsidRPr="00806A58">
        <w:rPr>
          <w:rStyle w:val="af7"/>
          <w:color w:val="FFFFFF"/>
        </w:rPr>
        <w:t>C</w:t>
      </w:r>
      <w:r w:rsidRPr="00806A58">
        <w:rPr>
          <w:color w:val="0070C0"/>
        </w:rPr>
        <w:t xml:space="preserve">  </w:t>
      </w:r>
      <w:r w:rsidRPr="00806A58">
        <w:t>) 13.</w:t>
      </w:r>
      <w:r w:rsidRPr="00806A58">
        <w:tab/>
      </w:r>
      <w:r w:rsidRPr="00806A58">
        <w:rPr>
          <w:color w:val="000000"/>
        </w:rPr>
        <w:t>What can be inferred (</w:t>
      </w:r>
      <w:r w:rsidRPr="00806A58">
        <w:rPr>
          <w:color w:val="000000"/>
        </w:rPr>
        <w:t>推論</w:t>
      </w:r>
      <w:r w:rsidRPr="00806A58">
        <w:rPr>
          <w:color w:val="000000"/>
        </w:rPr>
        <w:t>) about a worker who has a “</w:t>
      </w:r>
      <w:r w:rsidRPr="00806A58">
        <w:rPr>
          <w:b/>
          <w:color w:val="000000"/>
        </w:rPr>
        <w:t>long commute</w:t>
      </w:r>
      <w:r w:rsidRPr="00806A58">
        <w:rPr>
          <w:color w:val="000000"/>
        </w:rPr>
        <w:t>”?</w:t>
      </w:r>
      <w:r w:rsidRPr="00806A58">
        <w:rPr>
          <w:color w:val="000000"/>
        </w:rPr>
        <w:br/>
        <w:t xml:space="preserve">         (A) He may work from morning to night.</w:t>
      </w:r>
      <w:r w:rsidRPr="00806A58">
        <w:rPr>
          <w:color w:val="000000"/>
        </w:rPr>
        <w:br/>
        <w:t xml:space="preserve">         (B) He may live far away from his workplace.</w:t>
      </w:r>
      <w:r w:rsidRPr="00806A58">
        <w:rPr>
          <w:color w:val="000000"/>
        </w:rPr>
        <w:br/>
        <w:t xml:space="preserve">         (C) He may have a lot of work</w:t>
      </w:r>
      <w:r w:rsidR="00C1353E">
        <w:rPr>
          <w:color w:val="000000"/>
        </w:rPr>
        <w:t xml:space="preserve"> to do in the office.</w:t>
      </w:r>
      <w:r w:rsidR="00C1353E">
        <w:rPr>
          <w:color w:val="000000"/>
        </w:rPr>
        <w:br/>
        <w:t xml:space="preserve">         </w:t>
      </w:r>
      <w:r w:rsidRPr="00806A58">
        <w:rPr>
          <w:color w:val="000000"/>
        </w:rPr>
        <w:t>(D) He may get less pay than he wants.</w:t>
      </w:r>
      <w:r w:rsidRPr="00806A58">
        <w:rPr>
          <w:color w:val="000000"/>
        </w:rPr>
        <w:br/>
      </w:r>
      <w:r w:rsidRPr="00806A58">
        <w:t>(</w:t>
      </w:r>
      <w:r w:rsidRPr="00806A58">
        <w:rPr>
          <w:color w:val="0070C0"/>
        </w:rPr>
        <w:t xml:space="preserve"> </w:t>
      </w:r>
      <w:r w:rsidRPr="00806A58">
        <w:rPr>
          <w:rStyle w:val="af7"/>
          <w:color w:val="FFFFFF"/>
        </w:rPr>
        <w:t>C</w:t>
      </w:r>
      <w:r w:rsidRPr="00806A58">
        <w:rPr>
          <w:color w:val="0070C0"/>
        </w:rPr>
        <w:t xml:space="preserve">  </w:t>
      </w:r>
      <w:r w:rsidRPr="00806A58">
        <w:t>) 14.</w:t>
      </w:r>
      <w:r w:rsidRPr="00806A58">
        <w:tab/>
        <w:t xml:space="preserve"> </w:t>
      </w:r>
      <w:r w:rsidRPr="00806A58">
        <w:rPr>
          <w:color w:val="000000"/>
        </w:rPr>
        <w:t xml:space="preserve">Which of the following is </w:t>
      </w:r>
      <w:r w:rsidR="00F014E4" w:rsidRPr="00F014E4">
        <w:rPr>
          <w:rFonts w:hint="eastAsia"/>
          <w:b/>
          <w:color w:val="000000"/>
        </w:rPr>
        <w:t>TRUE</w:t>
      </w:r>
      <w:r w:rsidRPr="00806A58">
        <w:rPr>
          <w:color w:val="000000"/>
        </w:rPr>
        <w:t>?</w:t>
      </w:r>
      <w:r w:rsidRPr="00806A58">
        <w:rPr>
          <w:color w:val="000000"/>
        </w:rPr>
        <w:br/>
        <w:t xml:space="preserve">          (A) All American workers feel stressed out by their jobs.</w:t>
      </w:r>
      <w:r w:rsidRPr="00806A58">
        <w:rPr>
          <w:color w:val="000000"/>
        </w:rPr>
        <w:br/>
        <w:t xml:space="preserve">          (B) Most American workers get the pay they want.</w:t>
      </w:r>
      <w:r w:rsidRPr="00806A58">
        <w:rPr>
          <w:color w:val="000000"/>
        </w:rPr>
        <w:br/>
        <w:t xml:space="preserve">          (C) Only one out of five American workers enjoys his or her job.</w:t>
      </w:r>
      <w:r w:rsidRPr="00806A58">
        <w:rPr>
          <w:color w:val="000000"/>
        </w:rPr>
        <w:br/>
        <w:t xml:space="preserve">          (D) American employers seldom fire their workers.</w:t>
      </w:r>
      <w:r w:rsidRPr="00806A58">
        <w:rPr>
          <w:color w:val="000000"/>
        </w:rPr>
        <w:br/>
      </w:r>
      <w:r w:rsidRPr="00806A58">
        <w:t>(</w:t>
      </w:r>
      <w:r w:rsidRPr="00806A58">
        <w:rPr>
          <w:color w:val="0070C0"/>
        </w:rPr>
        <w:t xml:space="preserve"> </w:t>
      </w:r>
      <w:r w:rsidRPr="00806A58">
        <w:rPr>
          <w:rStyle w:val="af7"/>
          <w:color w:val="FFFFFF"/>
        </w:rPr>
        <w:t>C</w:t>
      </w:r>
      <w:r w:rsidRPr="00806A58">
        <w:rPr>
          <w:color w:val="0070C0"/>
        </w:rPr>
        <w:t xml:space="preserve">  </w:t>
      </w:r>
      <w:r w:rsidRPr="00806A58">
        <w:t>) 15.</w:t>
      </w:r>
      <w:r w:rsidRPr="00806A58">
        <w:tab/>
        <w:t xml:space="preserve"> </w:t>
      </w:r>
      <w:r w:rsidRPr="00806A58">
        <w:rPr>
          <w:color w:val="000000"/>
        </w:rPr>
        <w:t>According to this article, what may make American workers feel happier?</w:t>
      </w:r>
      <w:r w:rsidRPr="00806A58">
        <w:rPr>
          <w:color w:val="000000"/>
        </w:rPr>
        <w:br/>
        <w:t xml:space="preserve">          (A) Working shorter hours.  (B) Enjoying a longer vacation.</w:t>
      </w:r>
      <w:r w:rsidRPr="00806A58">
        <w:rPr>
          <w:color w:val="000000"/>
        </w:rPr>
        <w:br/>
        <w:t xml:space="preserve">          (C) Changing jobs.         (D) Having a better office.</w:t>
      </w:r>
    </w:p>
    <w:p w:rsidR="004E0F4E" w:rsidRPr="00806A58" w:rsidRDefault="003D6FB6" w:rsidP="004E0F4E">
      <w:pPr>
        <w:tabs>
          <w:tab w:val="left" w:pos="119"/>
        </w:tabs>
        <w:rPr>
          <w:color w:val="000000"/>
        </w:rPr>
      </w:pPr>
      <w:r w:rsidRPr="00806A58">
        <w:rPr>
          <w:color w:val="000000"/>
        </w:rPr>
        <w:t xml:space="preserve">D. </w:t>
      </w:r>
    </w:p>
    <w:p w:rsidR="003D6FB6" w:rsidRPr="00F014E4" w:rsidRDefault="003D6FB6" w:rsidP="00F014E4">
      <w:pPr>
        <w:tabs>
          <w:tab w:val="left" w:pos="119"/>
        </w:tabs>
        <w:ind w:firstLineChars="200" w:firstLine="468"/>
      </w:pPr>
      <w:r w:rsidRPr="00806A58">
        <w:rPr>
          <w:color w:val="000000"/>
          <w:kern w:val="0"/>
        </w:rPr>
        <w:t>If you are tired of staying in ordinary rooms, you can experience something new by traveling to Florida in the United States. Florida has the world’s first underwater hotel, Jules’ Undersea Lodge. It is located</w:t>
      </w:r>
      <w:r w:rsidR="00770391" w:rsidRPr="00806A58">
        <w:rPr>
          <w:color w:val="000000"/>
        </w:rPr>
        <w:t xml:space="preserve"> </w:t>
      </w:r>
      <w:r w:rsidRPr="00806A58">
        <w:rPr>
          <w:color w:val="000000"/>
          <w:kern w:val="0"/>
        </w:rPr>
        <w:t>below the surface* of the ocean. Therefore, guests need to dive down underwater in order to reach this hotel. Is scuba diving new to you? Don’t worry about it! Diving lessons are offered here.</w:t>
      </w:r>
      <w:r w:rsidRPr="00806A58">
        <w:rPr>
          <w:color w:val="000000"/>
          <w:kern w:val="0"/>
        </w:rPr>
        <w:br/>
        <w:t xml:space="preserve">    </w:t>
      </w:r>
      <w:r w:rsidR="004E0F4E" w:rsidRPr="00806A58">
        <w:rPr>
          <w:color w:val="000000"/>
          <w:kern w:val="0"/>
        </w:rPr>
        <w:t xml:space="preserve"> </w:t>
      </w:r>
      <w:r w:rsidRPr="00806A58">
        <w:rPr>
          <w:color w:val="000000"/>
          <w:kern w:val="0"/>
        </w:rPr>
        <w:t>When you enter your room in this hotel, you will be totally surrounded</w:t>
      </w:r>
      <w:r w:rsidRPr="00806A58">
        <w:rPr>
          <w:color w:val="000000"/>
        </w:rPr>
        <w:t>*</w:t>
      </w:r>
      <w:r w:rsidRPr="00806A58">
        <w:rPr>
          <w:color w:val="000000"/>
          <w:kern w:val="0"/>
        </w:rPr>
        <w:t xml:space="preserve"> by water, and you will be able to see fish swimming around through the big window. Will you feel hungry after enjoying such beautiful undersea scenery</w:t>
      </w:r>
      <w:r w:rsidRPr="00806A58">
        <w:rPr>
          <w:color w:val="000000"/>
        </w:rPr>
        <w:t>*</w:t>
      </w:r>
      <w:r w:rsidRPr="00806A58">
        <w:rPr>
          <w:color w:val="000000"/>
          <w:kern w:val="0"/>
        </w:rPr>
        <w:t>? You can order your meals and have the food delivered to your room by scuba-diving waiters. All in all, if you enjoy underwater activities, you will definitely love it here. We can even call this place a paradise</w:t>
      </w:r>
      <w:r w:rsidRPr="00806A58">
        <w:rPr>
          <w:color w:val="000000"/>
        </w:rPr>
        <w:t>*</w:t>
      </w:r>
      <w:r w:rsidRPr="00806A58">
        <w:rPr>
          <w:color w:val="000000"/>
          <w:kern w:val="0"/>
        </w:rPr>
        <w:t xml:space="preserve"> for lovers of swimming, diving and fish. Perhaps you can try </w:t>
      </w:r>
      <w:r w:rsidRPr="00806A58">
        <w:rPr>
          <w:color w:val="000000"/>
          <w:kern w:val="0"/>
        </w:rPr>
        <w:lastRenderedPageBreak/>
        <w:t>something new and check out this hotel right away!</w:t>
      </w:r>
      <w:r w:rsidRPr="00806A58">
        <w:rPr>
          <w:color w:val="000000"/>
          <w:kern w:val="0"/>
        </w:rPr>
        <w:br/>
      </w:r>
      <w:r w:rsidRPr="00806A58">
        <w:rPr>
          <w:color w:val="000000"/>
        </w:rPr>
        <w:t>*</w:t>
      </w:r>
      <w:r w:rsidRPr="00806A58">
        <w:rPr>
          <w:color w:val="000000"/>
          <w:kern w:val="0"/>
        </w:rPr>
        <w:t>surface</w:t>
      </w:r>
      <w:r w:rsidRPr="00806A58">
        <w:rPr>
          <w:color w:val="000000"/>
          <w:kern w:val="0"/>
        </w:rPr>
        <w:t xml:space="preserve">　</w:t>
      </w:r>
      <w:r w:rsidRPr="00806A58">
        <w:rPr>
          <w:i/>
          <w:color w:val="000000"/>
          <w:kern w:val="0"/>
        </w:rPr>
        <w:t>n. [C]</w:t>
      </w:r>
      <w:r w:rsidRPr="00806A58">
        <w:rPr>
          <w:color w:val="000000"/>
          <w:kern w:val="0"/>
        </w:rPr>
        <w:t xml:space="preserve"> </w:t>
      </w:r>
      <w:r w:rsidRPr="00806A58">
        <w:rPr>
          <w:color w:val="000000"/>
          <w:kern w:val="0"/>
        </w:rPr>
        <w:t>表面</w:t>
      </w:r>
      <w:r w:rsidRPr="00806A58">
        <w:rPr>
          <w:color w:val="000000"/>
        </w:rPr>
        <w:t xml:space="preserve">　</w:t>
      </w:r>
      <w:r w:rsidRPr="00806A58">
        <w:rPr>
          <w:color w:val="000000"/>
        </w:rPr>
        <w:t>*surround</w:t>
      </w:r>
      <w:r w:rsidRPr="00806A58">
        <w:rPr>
          <w:color w:val="000000"/>
        </w:rPr>
        <w:t xml:space="preserve">　</w:t>
      </w:r>
      <w:r w:rsidRPr="00806A58">
        <w:rPr>
          <w:i/>
          <w:color w:val="000000"/>
        </w:rPr>
        <w:t>vt</w:t>
      </w:r>
      <w:r w:rsidRPr="00806A58">
        <w:rPr>
          <w:color w:val="000000"/>
        </w:rPr>
        <w:t xml:space="preserve">. </w:t>
      </w:r>
      <w:r w:rsidRPr="00806A58">
        <w:rPr>
          <w:color w:val="000000"/>
        </w:rPr>
        <w:t xml:space="preserve">圍繞　</w:t>
      </w:r>
      <w:r w:rsidRPr="00806A58">
        <w:rPr>
          <w:color w:val="000000"/>
        </w:rPr>
        <w:t>*scenery</w:t>
      </w:r>
      <w:r w:rsidRPr="00806A58">
        <w:rPr>
          <w:i/>
          <w:iCs/>
          <w:color w:val="000000"/>
        </w:rPr>
        <w:t xml:space="preserve">　</w:t>
      </w:r>
      <w:r w:rsidRPr="00806A58">
        <w:rPr>
          <w:i/>
          <w:iCs/>
          <w:color w:val="000000"/>
        </w:rPr>
        <w:t xml:space="preserve">n. [U] </w:t>
      </w:r>
      <w:r w:rsidRPr="00806A58">
        <w:rPr>
          <w:color w:val="000000"/>
        </w:rPr>
        <w:t xml:space="preserve">風景　</w:t>
      </w:r>
      <w:r w:rsidRPr="00806A58">
        <w:rPr>
          <w:color w:val="000000"/>
        </w:rPr>
        <w:t>*paradise</w:t>
      </w:r>
      <w:r w:rsidRPr="00806A58">
        <w:rPr>
          <w:i/>
          <w:iCs/>
          <w:color w:val="000000"/>
        </w:rPr>
        <w:t xml:space="preserve">　</w:t>
      </w:r>
      <w:r w:rsidRPr="00806A58">
        <w:rPr>
          <w:i/>
          <w:iCs/>
          <w:color w:val="000000"/>
        </w:rPr>
        <w:t>n.</w:t>
      </w:r>
      <w:r w:rsidRPr="00806A58">
        <w:rPr>
          <w:color w:val="000000"/>
        </w:rPr>
        <w:t>樂園</w:t>
      </w:r>
      <w:r w:rsidRPr="00806A58">
        <w:rPr>
          <w:color w:val="000000"/>
          <w:kern w:val="0"/>
        </w:rPr>
        <w:br/>
      </w:r>
      <w:r w:rsidR="00770391" w:rsidRPr="00806A58">
        <w:t>(</w:t>
      </w:r>
      <w:r w:rsidR="00770391" w:rsidRPr="00806A58">
        <w:rPr>
          <w:color w:val="0070C0"/>
        </w:rPr>
        <w:t xml:space="preserve"> </w:t>
      </w:r>
      <w:r w:rsidR="00770391" w:rsidRPr="00806A58">
        <w:rPr>
          <w:rStyle w:val="af7"/>
          <w:color w:val="FFFFFF"/>
        </w:rPr>
        <w:t>C</w:t>
      </w:r>
      <w:r w:rsidR="00770391" w:rsidRPr="00806A58">
        <w:rPr>
          <w:color w:val="0070C0"/>
        </w:rPr>
        <w:t xml:space="preserve">  </w:t>
      </w:r>
      <w:r w:rsidR="00770391" w:rsidRPr="00806A58">
        <w:t>) 16.</w:t>
      </w:r>
      <w:r w:rsidR="00770391" w:rsidRPr="00806A58">
        <w:tab/>
      </w:r>
      <w:r w:rsidRPr="00806A58">
        <w:rPr>
          <w:color w:val="000000"/>
        </w:rPr>
        <w:t>Why does the writer advise readers to go to Florida?</w:t>
      </w:r>
      <w:r w:rsidRPr="00806A58">
        <w:rPr>
          <w:color w:val="000000"/>
        </w:rPr>
        <w:br/>
        <w:t xml:space="preserve">      </w:t>
      </w:r>
      <w:r w:rsidR="00806A58">
        <w:rPr>
          <w:color w:val="000000"/>
        </w:rPr>
        <w:t xml:space="preserve">  </w:t>
      </w:r>
      <w:r w:rsidRPr="00806A58">
        <w:rPr>
          <w:color w:val="000000"/>
        </w:rPr>
        <w:t>(A) The hotels ther</w:t>
      </w:r>
      <w:r w:rsidR="00770391" w:rsidRPr="00806A58">
        <w:rPr>
          <w:color w:val="000000"/>
        </w:rPr>
        <w:t>e are not that expensive.</w:t>
      </w:r>
      <w:r w:rsidR="00806A58">
        <w:rPr>
          <w:color w:val="000000"/>
        </w:rPr>
        <w:t xml:space="preserve">  </w:t>
      </w:r>
      <w:r w:rsidRPr="00806A58">
        <w:rPr>
          <w:color w:val="000000"/>
        </w:rPr>
        <w:t>(B) The people there are friendly.</w:t>
      </w:r>
      <w:r w:rsidRPr="00806A58">
        <w:rPr>
          <w:color w:val="000000"/>
        </w:rPr>
        <w:br/>
        <w:t xml:space="preserve">      </w:t>
      </w:r>
      <w:r w:rsidR="00806A58">
        <w:rPr>
          <w:color w:val="000000"/>
        </w:rPr>
        <w:t xml:space="preserve">  </w:t>
      </w:r>
      <w:r w:rsidRPr="00806A58">
        <w:rPr>
          <w:color w:val="000000"/>
        </w:rPr>
        <w:t>(C) The hotels</w:t>
      </w:r>
      <w:r w:rsidR="00770391" w:rsidRPr="00806A58">
        <w:rPr>
          <w:color w:val="000000"/>
        </w:rPr>
        <w:t xml:space="preserve"> there are in the jungle.</w:t>
      </w:r>
      <w:r w:rsidR="00806A58">
        <w:rPr>
          <w:color w:val="000000"/>
        </w:rPr>
        <w:t xml:space="preserve">     </w:t>
      </w:r>
      <w:r w:rsidR="00770391" w:rsidRPr="00806A58">
        <w:rPr>
          <w:color w:val="000000"/>
        </w:rPr>
        <w:t xml:space="preserve"> </w:t>
      </w:r>
      <w:r w:rsidRPr="00806A58">
        <w:rPr>
          <w:color w:val="000000"/>
        </w:rPr>
        <w:t>(D) It has the first underwater hotel in the world.</w:t>
      </w:r>
      <w:r w:rsidRPr="00806A58">
        <w:rPr>
          <w:color w:val="000000"/>
        </w:rPr>
        <w:br/>
      </w:r>
      <w:r w:rsidR="00770391" w:rsidRPr="00806A58">
        <w:t>(</w:t>
      </w:r>
      <w:r w:rsidR="00770391" w:rsidRPr="00806A58">
        <w:rPr>
          <w:color w:val="0070C0"/>
        </w:rPr>
        <w:t xml:space="preserve"> </w:t>
      </w:r>
      <w:r w:rsidR="00770391" w:rsidRPr="00806A58">
        <w:rPr>
          <w:rStyle w:val="af7"/>
          <w:color w:val="FFFFFF"/>
        </w:rPr>
        <w:t>C</w:t>
      </w:r>
      <w:r w:rsidR="00770391" w:rsidRPr="00806A58">
        <w:rPr>
          <w:color w:val="0070C0"/>
        </w:rPr>
        <w:t xml:space="preserve">  </w:t>
      </w:r>
      <w:r w:rsidR="00770391" w:rsidRPr="00806A58">
        <w:t>) 17.</w:t>
      </w:r>
      <w:r w:rsidR="00770391" w:rsidRPr="00806A58">
        <w:tab/>
      </w:r>
      <w:r w:rsidRPr="00806A58">
        <w:rPr>
          <w:color w:val="000000"/>
        </w:rPr>
        <w:t>How do guests arrive at the hotel?</w:t>
      </w:r>
      <w:r w:rsidRPr="00806A58">
        <w:rPr>
          <w:color w:val="000000"/>
        </w:rPr>
        <w:br/>
        <w:t xml:space="preserve">      </w:t>
      </w:r>
      <w:r w:rsidR="00770391" w:rsidRPr="00806A58">
        <w:rPr>
          <w:color w:val="000000"/>
        </w:rPr>
        <w:t xml:space="preserve">   </w:t>
      </w:r>
      <w:r w:rsidRPr="00806A58">
        <w:rPr>
          <w:color w:val="000000"/>
        </w:rPr>
        <w:t xml:space="preserve">(A) They should climb a mountain.  </w:t>
      </w:r>
      <w:r w:rsidR="00770391" w:rsidRPr="00806A58">
        <w:rPr>
          <w:color w:val="000000"/>
        </w:rPr>
        <w:t xml:space="preserve">       </w:t>
      </w:r>
      <w:r w:rsidRPr="00806A58">
        <w:rPr>
          <w:color w:val="000000"/>
        </w:rPr>
        <w:t>(B) They should swim across the ocean.</w:t>
      </w:r>
      <w:r w:rsidRPr="00806A58">
        <w:rPr>
          <w:color w:val="000000"/>
        </w:rPr>
        <w:br/>
        <w:t xml:space="preserve">      </w:t>
      </w:r>
      <w:r w:rsidR="00770391" w:rsidRPr="00806A58">
        <w:rPr>
          <w:color w:val="000000"/>
        </w:rPr>
        <w:t xml:space="preserve">   </w:t>
      </w:r>
      <w:r w:rsidRPr="00806A58">
        <w:rPr>
          <w:color w:val="000000"/>
        </w:rPr>
        <w:t xml:space="preserve">(C) They should dive down into the ocean.  </w:t>
      </w:r>
      <w:r w:rsidR="00770391" w:rsidRPr="00806A58">
        <w:rPr>
          <w:color w:val="000000"/>
        </w:rPr>
        <w:t xml:space="preserve"> </w:t>
      </w:r>
      <w:r w:rsidRPr="00806A58">
        <w:rPr>
          <w:color w:val="000000"/>
        </w:rPr>
        <w:t>(D) They should go there by bike.</w:t>
      </w:r>
      <w:r w:rsidRPr="00806A58">
        <w:rPr>
          <w:color w:val="000000"/>
        </w:rPr>
        <w:br/>
      </w:r>
      <w:r w:rsidR="00770391" w:rsidRPr="00806A58">
        <w:t>(</w:t>
      </w:r>
      <w:r w:rsidR="00770391" w:rsidRPr="00806A58">
        <w:rPr>
          <w:color w:val="0070C0"/>
        </w:rPr>
        <w:t xml:space="preserve"> </w:t>
      </w:r>
      <w:r w:rsidR="00770391" w:rsidRPr="00806A58">
        <w:rPr>
          <w:rStyle w:val="af7"/>
          <w:color w:val="FFFFFF"/>
        </w:rPr>
        <w:t>C</w:t>
      </w:r>
      <w:r w:rsidR="00770391" w:rsidRPr="00806A58">
        <w:rPr>
          <w:color w:val="0070C0"/>
        </w:rPr>
        <w:t xml:space="preserve">  </w:t>
      </w:r>
      <w:r w:rsidR="00770391" w:rsidRPr="00806A58">
        <w:t>) 18.</w:t>
      </w:r>
      <w:r w:rsidR="00770391" w:rsidRPr="00806A58">
        <w:tab/>
      </w:r>
      <w:r w:rsidRPr="00806A58">
        <w:rPr>
          <w:color w:val="000000"/>
        </w:rPr>
        <w:t>There are many things you can do in the hotel except _____.</w:t>
      </w:r>
      <w:r w:rsidRPr="00806A58">
        <w:rPr>
          <w:color w:val="000000"/>
        </w:rPr>
        <w:br/>
        <w:t xml:space="preserve">      </w:t>
      </w:r>
      <w:r w:rsidR="00770391" w:rsidRPr="00806A58">
        <w:rPr>
          <w:color w:val="000000"/>
        </w:rPr>
        <w:t xml:space="preserve">   </w:t>
      </w:r>
      <w:r w:rsidRPr="00806A58">
        <w:rPr>
          <w:color w:val="000000"/>
        </w:rPr>
        <w:t xml:space="preserve">(A) enjoying the underwater scenery  </w:t>
      </w:r>
      <w:r w:rsidR="00770391" w:rsidRPr="00806A58">
        <w:rPr>
          <w:color w:val="000000"/>
        </w:rPr>
        <w:t xml:space="preserve">  </w:t>
      </w:r>
      <w:r w:rsidRPr="00806A58">
        <w:rPr>
          <w:color w:val="000000"/>
        </w:rPr>
        <w:t>(B) fishing</w:t>
      </w:r>
      <w:r w:rsidRPr="00806A58">
        <w:rPr>
          <w:color w:val="000000"/>
        </w:rPr>
        <w:br/>
        <w:t xml:space="preserve">      </w:t>
      </w:r>
      <w:r w:rsidR="00770391" w:rsidRPr="00806A58">
        <w:rPr>
          <w:color w:val="000000"/>
        </w:rPr>
        <w:t xml:space="preserve">   </w:t>
      </w:r>
      <w:r w:rsidRPr="00806A58">
        <w:rPr>
          <w:color w:val="000000"/>
        </w:rPr>
        <w:t xml:space="preserve">(C) having a good meal  </w:t>
      </w:r>
      <w:r w:rsidR="00806A58">
        <w:rPr>
          <w:color w:val="000000"/>
        </w:rPr>
        <w:t xml:space="preserve">            </w:t>
      </w:r>
      <w:r w:rsidRPr="00806A58">
        <w:rPr>
          <w:color w:val="000000"/>
        </w:rPr>
        <w:t>(D) going scuba diving</w:t>
      </w:r>
      <w:r w:rsidRPr="00806A58">
        <w:rPr>
          <w:color w:val="000000"/>
        </w:rPr>
        <w:br/>
      </w:r>
      <w:r w:rsidR="00770391" w:rsidRPr="00806A58">
        <w:t>(</w:t>
      </w:r>
      <w:r w:rsidR="00770391" w:rsidRPr="00806A58">
        <w:rPr>
          <w:color w:val="0070C0"/>
        </w:rPr>
        <w:t xml:space="preserve"> </w:t>
      </w:r>
      <w:r w:rsidR="00770391" w:rsidRPr="00806A58">
        <w:rPr>
          <w:rStyle w:val="af7"/>
          <w:color w:val="FFFFFF"/>
        </w:rPr>
        <w:t>C</w:t>
      </w:r>
      <w:r w:rsidR="00770391" w:rsidRPr="00806A58">
        <w:rPr>
          <w:color w:val="0070C0"/>
        </w:rPr>
        <w:t xml:space="preserve">  </w:t>
      </w:r>
      <w:r w:rsidR="00770391" w:rsidRPr="00806A58">
        <w:t>) 19.</w:t>
      </w:r>
      <w:r w:rsidR="00770391" w:rsidRPr="00806A58">
        <w:tab/>
      </w:r>
      <w:r w:rsidRPr="00806A58">
        <w:rPr>
          <w:color w:val="000000"/>
        </w:rPr>
        <w:t>Why will those who love swimming like this place?</w:t>
      </w:r>
      <w:r w:rsidRPr="00806A58">
        <w:rPr>
          <w:color w:val="000000"/>
        </w:rPr>
        <w:br/>
        <w:t xml:space="preserve">      </w:t>
      </w:r>
      <w:r w:rsidR="00770391" w:rsidRPr="00806A58">
        <w:rPr>
          <w:color w:val="000000"/>
        </w:rPr>
        <w:t xml:space="preserve">   </w:t>
      </w:r>
      <w:r w:rsidRPr="00806A58">
        <w:rPr>
          <w:color w:val="000000"/>
        </w:rPr>
        <w:t>(A) They can enjoy activities in and under the water here.</w:t>
      </w:r>
      <w:r w:rsidRPr="00806A58">
        <w:rPr>
          <w:color w:val="000000"/>
        </w:rPr>
        <w:br/>
        <w:t xml:space="preserve">      </w:t>
      </w:r>
      <w:r w:rsidR="00770391" w:rsidRPr="00806A58">
        <w:rPr>
          <w:color w:val="000000"/>
        </w:rPr>
        <w:t xml:space="preserve">   </w:t>
      </w:r>
      <w:r w:rsidRPr="00806A58">
        <w:rPr>
          <w:color w:val="000000"/>
        </w:rPr>
        <w:t>(B) They can swim in a very large swimming pool.</w:t>
      </w:r>
      <w:r w:rsidRPr="00806A58">
        <w:rPr>
          <w:color w:val="000000"/>
        </w:rPr>
        <w:br/>
        <w:t xml:space="preserve">      </w:t>
      </w:r>
      <w:r w:rsidR="00770391" w:rsidRPr="00806A58">
        <w:rPr>
          <w:color w:val="000000"/>
        </w:rPr>
        <w:t xml:space="preserve">   </w:t>
      </w:r>
      <w:r w:rsidRPr="00806A58">
        <w:rPr>
          <w:color w:val="000000"/>
        </w:rPr>
        <w:t>(C) There is a beach nearby.</w:t>
      </w:r>
      <w:r w:rsidRPr="00806A58">
        <w:rPr>
          <w:color w:val="000000"/>
        </w:rPr>
        <w:br/>
        <w:t xml:space="preserve">      </w:t>
      </w:r>
      <w:r w:rsidR="00770391" w:rsidRPr="00806A58">
        <w:rPr>
          <w:color w:val="000000"/>
        </w:rPr>
        <w:t xml:space="preserve">   </w:t>
      </w:r>
      <w:r w:rsidRPr="00806A58">
        <w:rPr>
          <w:color w:val="000000"/>
        </w:rPr>
        <w:t>(D) They can swim with lots of fish.</w:t>
      </w:r>
      <w:r w:rsidRPr="00806A58">
        <w:rPr>
          <w:color w:val="000000"/>
        </w:rPr>
        <w:br/>
      </w:r>
      <w:r w:rsidR="00770391" w:rsidRPr="00806A58">
        <w:t>(</w:t>
      </w:r>
      <w:r w:rsidR="00770391" w:rsidRPr="00806A58">
        <w:rPr>
          <w:color w:val="0070C0"/>
        </w:rPr>
        <w:t xml:space="preserve"> </w:t>
      </w:r>
      <w:r w:rsidR="00770391" w:rsidRPr="00806A58">
        <w:rPr>
          <w:rStyle w:val="af7"/>
          <w:color w:val="FFFFFF"/>
        </w:rPr>
        <w:t>C</w:t>
      </w:r>
      <w:r w:rsidR="00770391" w:rsidRPr="00806A58">
        <w:rPr>
          <w:color w:val="0070C0"/>
        </w:rPr>
        <w:t xml:space="preserve">  </w:t>
      </w:r>
      <w:r w:rsidR="00770391" w:rsidRPr="00806A58">
        <w:t xml:space="preserve">) 20. </w:t>
      </w:r>
      <w:r w:rsidRPr="00806A58">
        <w:rPr>
          <w:color w:val="000000"/>
        </w:rPr>
        <w:t>According to the article, which is true about the hotel?</w:t>
      </w:r>
      <w:r w:rsidRPr="00806A58">
        <w:rPr>
          <w:color w:val="000000"/>
        </w:rPr>
        <w:br/>
        <w:t xml:space="preserve">      </w:t>
      </w:r>
      <w:r w:rsidR="00770391" w:rsidRPr="00806A58">
        <w:rPr>
          <w:color w:val="000000"/>
        </w:rPr>
        <w:t xml:space="preserve">   </w:t>
      </w:r>
      <w:r w:rsidRPr="00806A58">
        <w:rPr>
          <w:color w:val="000000"/>
        </w:rPr>
        <w:t>(A) The room service is good.  (B) The bathrooms are in the underwater lab.</w:t>
      </w:r>
      <w:r w:rsidRPr="00806A58">
        <w:rPr>
          <w:color w:val="000000"/>
        </w:rPr>
        <w:br/>
        <w:t xml:space="preserve">      </w:t>
      </w:r>
      <w:r w:rsidR="00770391" w:rsidRPr="00806A58">
        <w:rPr>
          <w:color w:val="000000"/>
        </w:rPr>
        <w:t xml:space="preserve">   </w:t>
      </w:r>
      <w:r w:rsidRPr="00806A58">
        <w:rPr>
          <w:color w:val="000000"/>
        </w:rPr>
        <w:t xml:space="preserve">(C) It’s easy to reach it. </w:t>
      </w:r>
      <w:r w:rsidR="00806A58">
        <w:rPr>
          <w:color w:val="000000"/>
        </w:rPr>
        <w:t xml:space="preserve">     </w:t>
      </w:r>
      <w:r w:rsidRPr="00806A58">
        <w:rPr>
          <w:color w:val="000000"/>
        </w:rPr>
        <w:t xml:space="preserve"> (D) The hotel has a very large swimming pool. </w:t>
      </w:r>
    </w:p>
    <w:p w:rsidR="003D6FB6" w:rsidRPr="00806A58" w:rsidRDefault="003D6FB6" w:rsidP="009E248A">
      <w:pPr>
        <w:spacing w:line="220" w:lineRule="exact"/>
        <w:rPr>
          <w:color w:val="000000"/>
        </w:rPr>
      </w:pPr>
    </w:p>
    <w:sectPr w:rsidR="003D6FB6" w:rsidRPr="00806A58"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604E" w:rsidRDefault="002F604E">
      <w:r>
        <w:separator/>
      </w:r>
    </w:p>
  </w:endnote>
  <w:endnote w:type="continuationSeparator" w:id="0">
    <w:p w:rsidR="002F604E" w:rsidRDefault="002F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altName w:val="細明體"/>
    <w:charset w:val="88"/>
    <w:family w:val="modern"/>
    <w:pitch w:val="fixed"/>
    <w:sig w:usb0="00000000" w:usb1="28091800" w:usb2="00000016" w:usb3="00000000" w:csb0="001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454E02" w:rsidP="009C3570">
    <w:pPr>
      <w:pStyle w:val="a4"/>
      <w:framePr w:wrap="around" w:vAnchor="text" w:hAnchor="margin" w:xAlign="center" w:y="1"/>
      <w:rPr>
        <w:rStyle w:val="a5"/>
      </w:rPr>
    </w:pPr>
    <w:r>
      <w:rPr>
        <w:rStyle w:val="a5"/>
      </w:rPr>
      <w:fldChar w:fldCharType="begin"/>
    </w:r>
    <w:r w:rsidR="007A4404">
      <w:rPr>
        <w:rStyle w:val="a5"/>
      </w:rPr>
      <w:instrText xml:space="preserve">PAGE  </w:instrText>
    </w:r>
    <w:r>
      <w:rPr>
        <w:rStyle w:val="a5"/>
      </w:rPr>
      <w:fldChar w:fldCharType="separate"/>
    </w:r>
    <w:r w:rsidR="007A4404">
      <w:rPr>
        <w:rStyle w:val="a5"/>
        <w:noProof/>
      </w:rPr>
      <w:t>1</w:t>
    </w:r>
    <w:r>
      <w:rPr>
        <w:rStyle w:val="a5"/>
      </w:rPr>
      <w:fldChar w:fldCharType="end"/>
    </w:r>
  </w:p>
  <w:p w:rsidR="007A4404" w:rsidRDefault="007A440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Pr="009C3570" w:rsidRDefault="007A4404"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454E02" w:rsidRPr="0061714B">
      <w:rPr>
        <w:rStyle w:val="a5"/>
        <w:sz w:val="22"/>
        <w:szCs w:val="22"/>
      </w:rPr>
      <w:fldChar w:fldCharType="begin"/>
    </w:r>
    <w:r w:rsidRPr="0061714B">
      <w:rPr>
        <w:rStyle w:val="a5"/>
        <w:sz w:val="22"/>
        <w:szCs w:val="22"/>
      </w:rPr>
      <w:instrText xml:space="preserve"> PAGE </w:instrText>
    </w:r>
    <w:r w:rsidR="00454E02" w:rsidRPr="0061714B">
      <w:rPr>
        <w:rStyle w:val="a5"/>
        <w:sz w:val="22"/>
        <w:szCs w:val="22"/>
      </w:rPr>
      <w:fldChar w:fldCharType="separate"/>
    </w:r>
    <w:r w:rsidR="00465E4B">
      <w:rPr>
        <w:rStyle w:val="a5"/>
        <w:noProof/>
        <w:sz w:val="22"/>
        <w:szCs w:val="22"/>
      </w:rPr>
      <w:t>3</w:t>
    </w:r>
    <w:r w:rsidR="00454E02"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604E" w:rsidRDefault="002F604E">
      <w:r>
        <w:separator/>
      </w:r>
    </w:p>
  </w:footnote>
  <w:footnote w:type="continuationSeparator" w:id="0">
    <w:p w:rsidR="002F604E" w:rsidRDefault="002F60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404" w:rsidRDefault="007A4404">
    <w:pPr>
      <w:pStyle w:val="a6"/>
    </w:pPr>
  </w:p>
  <w:tbl>
    <w:tblPr>
      <w:tblW w:w="2004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944"/>
    </w:tblGrid>
    <w:tr w:rsidR="007A4404" w:rsidRPr="00B968CA" w:rsidTr="00F451B4">
      <w:trPr>
        <w:cantSplit/>
        <w:trHeight w:val="410"/>
        <w:jc w:val="center"/>
      </w:trPr>
      <w:tc>
        <w:tcPr>
          <w:tcW w:w="11363" w:type="dxa"/>
          <w:gridSpan w:val="6"/>
          <w:tcBorders>
            <w:bottom w:val="single" w:sz="4" w:space="0" w:color="auto"/>
          </w:tcBorders>
          <w:vAlign w:val="center"/>
        </w:tcPr>
        <w:p w:rsidR="007A4404" w:rsidRPr="00BA79CF" w:rsidRDefault="007A4404" w:rsidP="00A217E5">
          <w:pPr>
            <w:pStyle w:val="a6"/>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106</w:t>
          </w:r>
          <w:r w:rsidRPr="00BA79CF">
            <w:rPr>
              <w:b/>
              <w:sz w:val="28"/>
              <w:szCs w:val="28"/>
            </w:rPr>
            <w:t>學年度</w:t>
          </w:r>
          <w:r w:rsidR="002C619D">
            <w:rPr>
              <w:rFonts w:hint="eastAsia"/>
              <w:b/>
              <w:sz w:val="28"/>
              <w:szCs w:val="28"/>
            </w:rPr>
            <w:t>下</w:t>
          </w:r>
          <w:r w:rsidRPr="00BA79CF">
            <w:rPr>
              <w:b/>
              <w:sz w:val="28"/>
              <w:szCs w:val="28"/>
            </w:rPr>
            <w:t>學期</w:t>
          </w:r>
          <w:r w:rsidRPr="00BA79CF">
            <w:rPr>
              <w:b/>
              <w:sz w:val="28"/>
              <w:szCs w:val="28"/>
            </w:rPr>
            <w:t xml:space="preserve">      </w:t>
          </w:r>
          <w:r w:rsidR="009E248A">
            <w:rPr>
              <w:rFonts w:hint="eastAsia"/>
              <w:b/>
              <w:sz w:val="28"/>
              <w:szCs w:val="28"/>
            </w:rPr>
            <w:t>期末考</w:t>
          </w:r>
        </w:p>
      </w:tc>
      <w:tc>
        <w:tcPr>
          <w:tcW w:w="773" w:type="dxa"/>
          <w:tcBorders>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成</w:t>
          </w:r>
        </w:p>
        <w:p w:rsidR="007A4404" w:rsidRPr="00BA79CF" w:rsidRDefault="007A4404" w:rsidP="00A217E5">
          <w:pPr>
            <w:pStyle w:val="a6"/>
            <w:spacing w:line="240" w:lineRule="exact"/>
            <w:jc w:val="center"/>
            <w:rPr>
              <w:b/>
              <w:sz w:val="28"/>
              <w:szCs w:val="28"/>
            </w:rPr>
          </w:pPr>
          <w:r w:rsidRPr="00BA79CF">
            <w:rPr>
              <w:b/>
              <w:sz w:val="28"/>
              <w:szCs w:val="28"/>
            </w:rPr>
            <w:t>績</w:t>
          </w:r>
        </w:p>
      </w:tc>
      <w:tc>
        <w:tcPr>
          <w:tcW w:w="4944" w:type="dxa"/>
          <w:vMerge w:val="restart"/>
          <w:tcBorders>
            <w:left w:val="single" w:sz="4" w:space="0" w:color="auto"/>
          </w:tcBorders>
        </w:tcPr>
        <w:p w:rsidR="007A4404" w:rsidRPr="00BA79CF" w:rsidRDefault="007A4404" w:rsidP="00A217E5">
          <w:pPr>
            <w:pStyle w:val="a6"/>
            <w:spacing w:line="240" w:lineRule="exact"/>
            <w:ind w:left="152"/>
            <w:rPr>
              <w:b/>
              <w:sz w:val="28"/>
              <w:szCs w:val="28"/>
            </w:rPr>
          </w:pPr>
        </w:p>
      </w:tc>
    </w:tr>
    <w:tr w:rsidR="007A4404" w:rsidRPr="00B968CA" w:rsidTr="00F451B4">
      <w:trPr>
        <w:cantSplit/>
        <w:trHeight w:val="418"/>
        <w:jc w:val="center"/>
      </w:trPr>
      <w:tc>
        <w:tcPr>
          <w:tcW w:w="2680" w:type="dxa"/>
          <w:tcBorders>
            <w:top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英文</w:t>
          </w:r>
          <w:r w:rsidR="009E248A">
            <w:rPr>
              <w:rFonts w:hint="eastAsia"/>
              <w:b/>
              <w:sz w:val="28"/>
              <w:szCs w:val="28"/>
            </w:rPr>
            <w:t>閱讀</w:t>
          </w:r>
        </w:p>
      </w:tc>
      <w:tc>
        <w:tcPr>
          <w:tcW w:w="1675"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rsidR="007A4404" w:rsidRPr="00BA79CF" w:rsidRDefault="009E248A" w:rsidP="00A217E5">
          <w:pPr>
            <w:pStyle w:val="a6"/>
            <w:spacing w:line="240" w:lineRule="exact"/>
            <w:jc w:val="center"/>
            <w:rPr>
              <w:b/>
              <w:sz w:val="28"/>
              <w:szCs w:val="28"/>
            </w:rPr>
          </w:pPr>
          <w:r>
            <w:rPr>
              <w:rFonts w:hint="eastAsia"/>
              <w:b/>
              <w:sz w:val="28"/>
              <w:szCs w:val="28"/>
            </w:rPr>
            <w:t>二</w:t>
          </w:r>
        </w:p>
      </w:tc>
      <w:tc>
        <w:tcPr>
          <w:tcW w:w="1218"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rsidR="007A4404" w:rsidRPr="00BA79CF" w:rsidRDefault="00262BEB" w:rsidP="00A217E5">
          <w:pPr>
            <w:pStyle w:val="a6"/>
            <w:spacing w:line="240" w:lineRule="exact"/>
            <w:rPr>
              <w:b/>
              <w:sz w:val="28"/>
              <w:szCs w:val="28"/>
            </w:rPr>
          </w:pPr>
          <w:r>
            <w:rPr>
              <w:rFonts w:hint="eastAsia"/>
              <w:b/>
              <w:sz w:val="28"/>
              <w:szCs w:val="28"/>
            </w:rPr>
            <w:t>機鑄圖模汽</w:t>
          </w:r>
          <w:r w:rsidR="007A4404">
            <w:rPr>
              <w:rFonts w:hint="eastAsia"/>
              <w:b/>
              <w:sz w:val="28"/>
              <w:szCs w:val="28"/>
            </w:rPr>
            <w:t>資</w:t>
          </w:r>
          <w:r>
            <w:rPr>
              <w:rFonts w:hint="eastAsia"/>
              <w:b/>
              <w:sz w:val="28"/>
              <w:szCs w:val="28"/>
            </w:rPr>
            <w:t>電</w:t>
          </w:r>
          <w:r w:rsidR="007A4404">
            <w:rPr>
              <w:rFonts w:hint="eastAsia"/>
              <w:b/>
              <w:sz w:val="28"/>
              <w:szCs w:val="28"/>
            </w:rPr>
            <w:t>訊</w:t>
          </w:r>
        </w:p>
      </w:tc>
      <w:tc>
        <w:tcPr>
          <w:tcW w:w="773" w:type="dxa"/>
          <w:tcBorders>
            <w:top w:val="single" w:sz="4" w:space="0" w:color="auto"/>
            <w:left w:val="doub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rsidR="007A4404" w:rsidRPr="00BA79CF" w:rsidRDefault="007A4404" w:rsidP="00A217E5">
          <w:pPr>
            <w:pStyle w:val="a6"/>
            <w:spacing w:line="240" w:lineRule="exact"/>
            <w:jc w:val="center"/>
            <w:rPr>
              <w:b/>
              <w:sz w:val="28"/>
              <w:szCs w:val="28"/>
            </w:rPr>
          </w:pPr>
        </w:p>
      </w:tc>
      <w:tc>
        <w:tcPr>
          <w:tcW w:w="516" w:type="dxa"/>
          <w:vMerge/>
          <w:tcBorders>
            <w:left w:val="single" w:sz="4" w:space="0" w:color="auto"/>
            <w:right w:val="single" w:sz="4" w:space="0" w:color="auto"/>
          </w:tcBorders>
        </w:tcPr>
        <w:p w:rsidR="007A4404" w:rsidRPr="00BA79CF" w:rsidRDefault="007A4404" w:rsidP="00A217E5">
          <w:pPr>
            <w:pStyle w:val="a6"/>
            <w:spacing w:line="240" w:lineRule="exact"/>
            <w:jc w:val="center"/>
            <w:rPr>
              <w:b/>
              <w:sz w:val="28"/>
              <w:szCs w:val="28"/>
            </w:rPr>
          </w:pPr>
        </w:p>
      </w:tc>
      <w:tc>
        <w:tcPr>
          <w:tcW w:w="4944" w:type="dxa"/>
          <w:vMerge/>
          <w:tcBorders>
            <w:left w:val="single" w:sz="4" w:space="0" w:color="auto"/>
          </w:tcBorders>
        </w:tcPr>
        <w:p w:rsidR="007A4404" w:rsidRPr="00BA79CF" w:rsidRDefault="007A4404" w:rsidP="00A217E5">
          <w:pPr>
            <w:pStyle w:val="a6"/>
            <w:spacing w:line="240" w:lineRule="exact"/>
            <w:rPr>
              <w:b/>
              <w:sz w:val="28"/>
              <w:szCs w:val="28"/>
            </w:rPr>
          </w:pPr>
        </w:p>
      </w:tc>
    </w:tr>
  </w:tbl>
  <w:p w:rsidR="007A4404" w:rsidRDefault="007A4404"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2">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3">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4">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25">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23"/>
  </w:num>
  <w:num w:numId="4">
    <w:abstractNumId w:val="8"/>
  </w:num>
  <w:num w:numId="5">
    <w:abstractNumId w:val="26"/>
  </w:num>
  <w:num w:numId="6">
    <w:abstractNumId w:val="16"/>
  </w:num>
  <w:num w:numId="7">
    <w:abstractNumId w:val="25"/>
  </w:num>
  <w:num w:numId="8">
    <w:abstractNumId w:val="13"/>
  </w:num>
  <w:num w:numId="9">
    <w:abstractNumId w:val="12"/>
  </w:num>
  <w:num w:numId="10">
    <w:abstractNumId w:val="4"/>
  </w:num>
  <w:num w:numId="11">
    <w:abstractNumId w:val="14"/>
  </w:num>
  <w:num w:numId="12">
    <w:abstractNumId w:val="7"/>
  </w:num>
  <w:num w:numId="13">
    <w:abstractNumId w:val="11"/>
  </w:num>
  <w:num w:numId="14">
    <w:abstractNumId w:val="9"/>
  </w:num>
  <w:num w:numId="15">
    <w:abstractNumId w:val="3"/>
  </w:num>
  <w:num w:numId="16">
    <w:abstractNumId w:val="19"/>
  </w:num>
  <w:num w:numId="17">
    <w:abstractNumId w:val="17"/>
  </w:num>
  <w:num w:numId="18">
    <w:abstractNumId w:val="27"/>
  </w:num>
  <w:num w:numId="19">
    <w:abstractNumId w:val="18"/>
  </w:num>
  <w:num w:numId="20">
    <w:abstractNumId w:val="6"/>
  </w:num>
  <w:num w:numId="21">
    <w:abstractNumId w:val="2"/>
  </w:num>
  <w:num w:numId="22">
    <w:abstractNumId w:val="21"/>
  </w:num>
  <w:num w:numId="23">
    <w:abstractNumId w:val="15"/>
  </w:num>
  <w:num w:numId="24">
    <w:abstractNumId w:val="0"/>
  </w:num>
  <w:num w:numId="25">
    <w:abstractNumId w:val="10"/>
  </w:num>
  <w:num w:numId="26">
    <w:abstractNumId w:val="22"/>
  </w:num>
  <w:num w:numId="27">
    <w:abstractNumId w:val="2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172DE"/>
    <w:rsid w:val="0002047F"/>
    <w:rsid w:val="00021FB8"/>
    <w:rsid w:val="00027277"/>
    <w:rsid w:val="00032625"/>
    <w:rsid w:val="0003298A"/>
    <w:rsid w:val="000343CD"/>
    <w:rsid w:val="00040953"/>
    <w:rsid w:val="000422B5"/>
    <w:rsid w:val="00044784"/>
    <w:rsid w:val="00044977"/>
    <w:rsid w:val="00050215"/>
    <w:rsid w:val="0005206A"/>
    <w:rsid w:val="00054230"/>
    <w:rsid w:val="000565BC"/>
    <w:rsid w:val="00057753"/>
    <w:rsid w:val="000577F8"/>
    <w:rsid w:val="00060AE5"/>
    <w:rsid w:val="000648EB"/>
    <w:rsid w:val="0006769F"/>
    <w:rsid w:val="000711B0"/>
    <w:rsid w:val="0007171D"/>
    <w:rsid w:val="00073AC3"/>
    <w:rsid w:val="000741BE"/>
    <w:rsid w:val="0007616C"/>
    <w:rsid w:val="00081B93"/>
    <w:rsid w:val="00084C72"/>
    <w:rsid w:val="00090DD2"/>
    <w:rsid w:val="00093F10"/>
    <w:rsid w:val="000A0497"/>
    <w:rsid w:val="000A16AE"/>
    <w:rsid w:val="000A2070"/>
    <w:rsid w:val="000B0B5B"/>
    <w:rsid w:val="000B0FCE"/>
    <w:rsid w:val="000B1F36"/>
    <w:rsid w:val="000B20C3"/>
    <w:rsid w:val="000B2F2A"/>
    <w:rsid w:val="000B361D"/>
    <w:rsid w:val="000B39D8"/>
    <w:rsid w:val="000B733B"/>
    <w:rsid w:val="000C01CF"/>
    <w:rsid w:val="000C131B"/>
    <w:rsid w:val="000C5F45"/>
    <w:rsid w:val="000D7365"/>
    <w:rsid w:val="000D79A6"/>
    <w:rsid w:val="000E0D68"/>
    <w:rsid w:val="000E13C3"/>
    <w:rsid w:val="000E214B"/>
    <w:rsid w:val="000E5F49"/>
    <w:rsid w:val="00101716"/>
    <w:rsid w:val="0010178B"/>
    <w:rsid w:val="00111141"/>
    <w:rsid w:val="00114F33"/>
    <w:rsid w:val="00116CBD"/>
    <w:rsid w:val="001225D5"/>
    <w:rsid w:val="001234F2"/>
    <w:rsid w:val="00123878"/>
    <w:rsid w:val="001272D4"/>
    <w:rsid w:val="0013170B"/>
    <w:rsid w:val="001341D7"/>
    <w:rsid w:val="001353BF"/>
    <w:rsid w:val="001361B6"/>
    <w:rsid w:val="0014298C"/>
    <w:rsid w:val="00145D86"/>
    <w:rsid w:val="001536DA"/>
    <w:rsid w:val="00154A80"/>
    <w:rsid w:val="00154F81"/>
    <w:rsid w:val="001658AB"/>
    <w:rsid w:val="00166F56"/>
    <w:rsid w:val="00192611"/>
    <w:rsid w:val="001951DE"/>
    <w:rsid w:val="001A00C9"/>
    <w:rsid w:val="001A3294"/>
    <w:rsid w:val="001A3A31"/>
    <w:rsid w:val="001A47AF"/>
    <w:rsid w:val="001A4FC8"/>
    <w:rsid w:val="001A7E44"/>
    <w:rsid w:val="001B2626"/>
    <w:rsid w:val="001C4F93"/>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2433C"/>
    <w:rsid w:val="00231F2E"/>
    <w:rsid w:val="00250A03"/>
    <w:rsid w:val="00254B12"/>
    <w:rsid w:val="002610DB"/>
    <w:rsid w:val="002615A3"/>
    <w:rsid w:val="00262BEB"/>
    <w:rsid w:val="00262CF3"/>
    <w:rsid w:val="00264BEB"/>
    <w:rsid w:val="00271DFC"/>
    <w:rsid w:val="002750D0"/>
    <w:rsid w:val="00275D1A"/>
    <w:rsid w:val="002832D1"/>
    <w:rsid w:val="002864CC"/>
    <w:rsid w:val="00287316"/>
    <w:rsid w:val="002A10BB"/>
    <w:rsid w:val="002A1213"/>
    <w:rsid w:val="002A532E"/>
    <w:rsid w:val="002A5707"/>
    <w:rsid w:val="002B796A"/>
    <w:rsid w:val="002C285E"/>
    <w:rsid w:val="002C619D"/>
    <w:rsid w:val="002E0319"/>
    <w:rsid w:val="002E2627"/>
    <w:rsid w:val="002F1F99"/>
    <w:rsid w:val="002F4AE5"/>
    <w:rsid w:val="002F604E"/>
    <w:rsid w:val="00303E5A"/>
    <w:rsid w:val="00304387"/>
    <w:rsid w:val="00304431"/>
    <w:rsid w:val="003054A8"/>
    <w:rsid w:val="0031017C"/>
    <w:rsid w:val="003162BA"/>
    <w:rsid w:val="00317D3E"/>
    <w:rsid w:val="00321E72"/>
    <w:rsid w:val="00322C49"/>
    <w:rsid w:val="00324F8D"/>
    <w:rsid w:val="00332DA0"/>
    <w:rsid w:val="00333D5D"/>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90740"/>
    <w:rsid w:val="0039130A"/>
    <w:rsid w:val="00391900"/>
    <w:rsid w:val="00393D82"/>
    <w:rsid w:val="003B709E"/>
    <w:rsid w:val="003C3060"/>
    <w:rsid w:val="003C6D54"/>
    <w:rsid w:val="003D1770"/>
    <w:rsid w:val="003D6FB6"/>
    <w:rsid w:val="003E01D3"/>
    <w:rsid w:val="003E2F78"/>
    <w:rsid w:val="003E35B0"/>
    <w:rsid w:val="003F071E"/>
    <w:rsid w:val="003F22A1"/>
    <w:rsid w:val="0040016D"/>
    <w:rsid w:val="00401957"/>
    <w:rsid w:val="0040614E"/>
    <w:rsid w:val="00407E27"/>
    <w:rsid w:val="0041448C"/>
    <w:rsid w:val="00420F4C"/>
    <w:rsid w:val="004239D1"/>
    <w:rsid w:val="00424690"/>
    <w:rsid w:val="00424A66"/>
    <w:rsid w:val="00430AC5"/>
    <w:rsid w:val="0043386D"/>
    <w:rsid w:val="00437766"/>
    <w:rsid w:val="00442955"/>
    <w:rsid w:val="004451E0"/>
    <w:rsid w:val="00454E02"/>
    <w:rsid w:val="0046129E"/>
    <w:rsid w:val="00463729"/>
    <w:rsid w:val="0046472C"/>
    <w:rsid w:val="00464D9B"/>
    <w:rsid w:val="00465E4B"/>
    <w:rsid w:val="00467195"/>
    <w:rsid w:val="00470846"/>
    <w:rsid w:val="0047573E"/>
    <w:rsid w:val="00477FF9"/>
    <w:rsid w:val="00484C62"/>
    <w:rsid w:val="0048745A"/>
    <w:rsid w:val="00491A8F"/>
    <w:rsid w:val="004A3AF0"/>
    <w:rsid w:val="004B195C"/>
    <w:rsid w:val="004B3368"/>
    <w:rsid w:val="004B6B02"/>
    <w:rsid w:val="004C1233"/>
    <w:rsid w:val="004E0F4E"/>
    <w:rsid w:val="004E244A"/>
    <w:rsid w:val="004E2969"/>
    <w:rsid w:val="004E5A31"/>
    <w:rsid w:val="004E62AB"/>
    <w:rsid w:val="004F3EB1"/>
    <w:rsid w:val="004F417C"/>
    <w:rsid w:val="004F4A47"/>
    <w:rsid w:val="004F671D"/>
    <w:rsid w:val="005006A5"/>
    <w:rsid w:val="00511597"/>
    <w:rsid w:val="00513146"/>
    <w:rsid w:val="00525738"/>
    <w:rsid w:val="00530399"/>
    <w:rsid w:val="00533DA5"/>
    <w:rsid w:val="0053610D"/>
    <w:rsid w:val="00537721"/>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83B19"/>
    <w:rsid w:val="00590E8B"/>
    <w:rsid w:val="00591791"/>
    <w:rsid w:val="00593C08"/>
    <w:rsid w:val="00595261"/>
    <w:rsid w:val="005974EC"/>
    <w:rsid w:val="005B119B"/>
    <w:rsid w:val="005B27C1"/>
    <w:rsid w:val="005B2906"/>
    <w:rsid w:val="005B55AE"/>
    <w:rsid w:val="005B7CFA"/>
    <w:rsid w:val="005C0D8E"/>
    <w:rsid w:val="005C17FE"/>
    <w:rsid w:val="005C2144"/>
    <w:rsid w:val="005C5BB3"/>
    <w:rsid w:val="005C739D"/>
    <w:rsid w:val="005D22FA"/>
    <w:rsid w:val="005D5B00"/>
    <w:rsid w:val="005E4F49"/>
    <w:rsid w:val="006011B9"/>
    <w:rsid w:val="00602602"/>
    <w:rsid w:val="0060565E"/>
    <w:rsid w:val="00606791"/>
    <w:rsid w:val="00611206"/>
    <w:rsid w:val="00615E67"/>
    <w:rsid w:val="006259E6"/>
    <w:rsid w:val="00626988"/>
    <w:rsid w:val="00626E69"/>
    <w:rsid w:val="0063079F"/>
    <w:rsid w:val="00635597"/>
    <w:rsid w:val="006471B0"/>
    <w:rsid w:val="00650C76"/>
    <w:rsid w:val="00657C0D"/>
    <w:rsid w:val="0066531A"/>
    <w:rsid w:val="00672A34"/>
    <w:rsid w:val="00681806"/>
    <w:rsid w:val="0068787B"/>
    <w:rsid w:val="00693385"/>
    <w:rsid w:val="006954DC"/>
    <w:rsid w:val="00695BDD"/>
    <w:rsid w:val="006A3A29"/>
    <w:rsid w:val="006A6871"/>
    <w:rsid w:val="006B64B5"/>
    <w:rsid w:val="006C3F16"/>
    <w:rsid w:val="006D0507"/>
    <w:rsid w:val="006E01A5"/>
    <w:rsid w:val="006E1040"/>
    <w:rsid w:val="006E2F7E"/>
    <w:rsid w:val="006E56DE"/>
    <w:rsid w:val="006F782E"/>
    <w:rsid w:val="00720D7B"/>
    <w:rsid w:val="007210BE"/>
    <w:rsid w:val="00721B60"/>
    <w:rsid w:val="0072259A"/>
    <w:rsid w:val="007242D2"/>
    <w:rsid w:val="0072460F"/>
    <w:rsid w:val="00725940"/>
    <w:rsid w:val="0073238F"/>
    <w:rsid w:val="0073312A"/>
    <w:rsid w:val="00733F06"/>
    <w:rsid w:val="00736582"/>
    <w:rsid w:val="00742783"/>
    <w:rsid w:val="00746976"/>
    <w:rsid w:val="00750054"/>
    <w:rsid w:val="00754907"/>
    <w:rsid w:val="00763154"/>
    <w:rsid w:val="0076366E"/>
    <w:rsid w:val="00764AD8"/>
    <w:rsid w:val="00766426"/>
    <w:rsid w:val="00770391"/>
    <w:rsid w:val="00775C77"/>
    <w:rsid w:val="007848E8"/>
    <w:rsid w:val="00785AD3"/>
    <w:rsid w:val="00787E77"/>
    <w:rsid w:val="00792A12"/>
    <w:rsid w:val="00793BCD"/>
    <w:rsid w:val="00796122"/>
    <w:rsid w:val="00797C12"/>
    <w:rsid w:val="007A4404"/>
    <w:rsid w:val="007A4DF3"/>
    <w:rsid w:val="007B2534"/>
    <w:rsid w:val="007B3262"/>
    <w:rsid w:val="007B3787"/>
    <w:rsid w:val="007C35BC"/>
    <w:rsid w:val="007C3FCA"/>
    <w:rsid w:val="007D4535"/>
    <w:rsid w:val="007E2C43"/>
    <w:rsid w:val="007E3761"/>
    <w:rsid w:val="007F073C"/>
    <w:rsid w:val="007F778A"/>
    <w:rsid w:val="007F7857"/>
    <w:rsid w:val="0080434A"/>
    <w:rsid w:val="00806A58"/>
    <w:rsid w:val="00817531"/>
    <w:rsid w:val="00821792"/>
    <w:rsid w:val="0083113C"/>
    <w:rsid w:val="0084388C"/>
    <w:rsid w:val="00852374"/>
    <w:rsid w:val="008571A3"/>
    <w:rsid w:val="00860C3B"/>
    <w:rsid w:val="008630E0"/>
    <w:rsid w:val="00864A15"/>
    <w:rsid w:val="008818A6"/>
    <w:rsid w:val="00881EE2"/>
    <w:rsid w:val="00885280"/>
    <w:rsid w:val="008B06C9"/>
    <w:rsid w:val="008B3C7C"/>
    <w:rsid w:val="008B66A5"/>
    <w:rsid w:val="008B6F03"/>
    <w:rsid w:val="008C2CF4"/>
    <w:rsid w:val="008C2E61"/>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7593E"/>
    <w:rsid w:val="00982EFD"/>
    <w:rsid w:val="00991829"/>
    <w:rsid w:val="009959AA"/>
    <w:rsid w:val="00995A58"/>
    <w:rsid w:val="009962D9"/>
    <w:rsid w:val="009A2F26"/>
    <w:rsid w:val="009A331C"/>
    <w:rsid w:val="009A46F7"/>
    <w:rsid w:val="009A63CB"/>
    <w:rsid w:val="009B04AC"/>
    <w:rsid w:val="009B3746"/>
    <w:rsid w:val="009B3F1D"/>
    <w:rsid w:val="009C0EFA"/>
    <w:rsid w:val="009C3570"/>
    <w:rsid w:val="009C3CA7"/>
    <w:rsid w:val="009D2CD6"/>
    <w:rsid w:val="009D2F4B"/>
    <w:rsid w:val="009D6B87"/>
    <w:rsid w:val="009D6DCE"/>
    <w:rsid w:val="009E248A"/>
    <w:rsid w:val="009E25DD"/>
    <w:rsid w:val="009F74DF"/>
    <w:rsid w:val="00A00264"/>
    <w:rsid w:val="00A01817"/>
    <w:rsid w:val="00A026C2"/>
    <w:rsid w:val="00A037C3"/>
    <w:rsid w:val="00A05A10"/>
    <w:rsid w:val="00A12965"/>
    <w:rsid w:val="00A149E4"/>
    <w:rsid w:val="00A16B46"/>
    <w:rsid w:val="00A17509"/>
    <w:rsid w:val="00A217E5"/>
    <w:rsid w:val="00A4352B"/>
    <w:rsid w:val="00A44537"/>
    <w:rsid w:val="00A466E1"/>
    <w:rsid w:val="00A56AD6"/>
    <w:rsid w:val="00A60A93"/>
    <w:rsid w:val="00A61249"/>
    <w:rsid w:val="00A64E01"/>
    <w:rsid w:val="00A67B64"/>
    <w:rsid w:val="00A71D3C"/>
    <w:rsid w:val="00A80844"/>
    <w:rsid w:val="00A8191F"/>
    <w:rsid w:val="00A82FD9"/>
    <w:rsid w:val="00A92AFB"/>
    <w:rsid w:val="00A9375D"/>
    <w:rsid w:val="00A97691"/>
    <w:rsid w:val="00AA0EF3"/>
    <w:rsid w:val="00AA13B6"/>
    <w:rsid w:val="00AA1850"/>
    <w:rsid w:val="00AA2360"/>
    <w:rsid w:val="00AA3479"/>
    <w:rsid w:val="00AA4294"/>
    <w:rsid w:val="00AA5F7C"/>
    <w:rsid w:val="00AB22B6"/>
    <w:rsid w:val="00AB26C9"/>
    <w:rsid w:val="00AD1EAB"/>
    <w:rsid w:val="00AD5346"/>
    <w:rsid w:val="00AD57D5"/>
    <w:rsid w:val="00AE11A0"/>
    <w:rsid w:val="00AE2094"/>
    <w:rsid w:val="00AF5C9C"/>
    <w:rsid w:val="00B00DDD"/>
    <w:rsid w:val="00B01954"/>
    <w:rsid w:val="00B01FBB"/>
    <w:rsid w:val="00B14D3D"/>
    <w:rsid w:val="00B20C41"/>
    <w:rsid w:val="00B218F1"/>
    <w:rsid w:val="00B23F85"/>
    <w:rsid w:val="00B3347E"/>
    <w:rsid w:val="00B34680"/>
    <w:rsid w:val="00B37D8D"/>
    <w:rsid w:val="00B41BE5"/>
    <w:rsid w:val="00B45348"/>
    <w:rsid w:val="00B46E94"/>
    <w:rsid w:val="00B5178F"/>
    <w:rsid w:val="00B556FE"/>
    <w:rsid w:val="00B5589C"/>
    <w:rsid w:val="00B72869"/>
    <w:rsid w:val="00B968CA"/>
    <w:rsid w:val="00B96941"/>
    <w:rsid w:val="00BA79CF"/>
    <w:rsid w:val="00BB478D"/>
    <w:rsid w:val="00BC69E2"/>
    <w:rsid w:val="00BC75B7"/>
    <w:rsid w:val="00BE1AEB"/>
    <w:rsid w:val="00BE2BD9"/>
    <w:rsid w:val="00BE6982"/>
    <w:rsid w:val="00BF0443"/>
    <w:rsid w:val="00BF3DDA"/>
    <w:rsid w:val="00BF6699"/>
    <w:rsid w:val="00C00A06"/>
    <w:rsid w:val="00C12707"/>
    <w:rsid w:val="00C1353E"/>
    <w:rsid w:val="00C13616"/>
    <w:rsid w:val="00C13BFC"/>
    <w:rsid w:val="00C13F07"/>
    <w:rsid w:val="00C159FD"/>
    <w:rsid w:val="00C1609A"/>
    <w:rsid w:val="00C1714F"/>
    <w:rsid w:val="00C17871"/>
    <w:rsid w:val="00C20A41"/>
    <w:rsid w:val="00C25C49"/>
    <w:rsid w:val="00C25C51"/>
    <w:rsid w:val="00C3116C"/>
    <w:rsid w:val="00C34E52"/>
    <w:rsid w:val="00C40A77"/>
    <w:rsid w:val="00C446FC"/>
    <w:rsid w:val="00C45D27"/>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A95"/>
    <w:rsid w:val="00CD0F68"/>
    <w:rsid w:val="00CD4DDA"/>
    <w:rsid w:val="00CE2898"/>
    <w:rsid w:val="00CE36E6"/>
    <w:rsid w:val="00CE4C4C"/>
    <w:rsid w:val="00CE6CEE"/>
    <w:rsid w:val="00CE7C38"/>
    <w:rsid w:val="00CF4E7F"/>
    <w:rsid w:val="00CF569C"/>
    <w:rsid w:val="00D01091"/>
    <w:rsid w:val="00D012E4"/>
    <w:rsid w:val="00D013ED"/>
    <w:rsid w:val="00D0353B"/>
    <w:rsid w:val="00D042FE"/>
    <w:rsid w:val="00D0505C"/>
    <w:rsid w:val="00D05F37"/>
    <w:rsid w:val="00D149DA"/>
    <w:rsid w:val="00D2193A"/>
    <w:rsid w:val="00D2255A"/>
    <w:rsid w:val="00D23531"/>
    <w:rsid w:val="00D236FB"/>
    <w:rsid w:val="00D27900"/>
    <w:rsid w:val="00D312E6"/>
    <w:rsid w:val="00D40896"/>
    <w:rsid w:val="00D43A09"/>
    <w:rsid w:val="00D44DE1"/>
    <w:rsid w:val="00D46977"/>
    <w:rsid w:val="00D578DD"/>
    <w:rsid w:val="00D7502F"/>
    <w:rsid w:val="00D77929"/>
    <w:rsid w:val="00D77CA8"/>
    <w:rsid w:val="00D77D1B"/>
    <w:rsid w:val="00D9219D"/>
    <w:rsid w:val="00D9511F"/>
    <w:rsid w:val="00DA0532"/>
    <w:rsid w:val="00DA1892"/>
    <w:rsid w:val="00DA3929"/>
    <w:rsid w:val="00DA4712"/>
    <w:rsid w:val="00DB2EDB"/>
    <w:rsid w:val="00DB66B1"/>
    <w:rsid w:val="00DC46F1"/>
    <w:rsid w:val="00DE2D9F"/>
    <w:rsid w:val="00DE55A9"/>
    <w:rsid w:val="00DE5E5F"/>
    <w:rsid w:val="00DE6571"/>
    <w:rsid w:val="00DF1C4C"/>
    <w:rsid w:val="00DF2062"/>
    <w:rsid w:val="00DF2AAA"/>
    <w:rsid w:val="00DF392D"/>
    <w:rsid w:val="00DF58EC"/>
    <w:rsid w:val="00E000E8"/>
    <w:rsid w:val="00E01FD6"/>
    <w:rsid w:val="00E109A2"/>
    <w:rsid w:val="00E11445"/>
    <w:rsid w:val="00E13046"/>
    <w:rsid w:val="00E150D7"/>
    <w:rsid w:val="00E15EEC"/>
    <w:rsid w:val="00E23D3A"/>
    <w:rsid w:val="00E240CF"/>
    <w:rsid w:val="00E246CA"/>
    <w:rsid w:val="00E338B1"/>
    <w:rsid w:val="00E365BB"/>
    <w:rsid w:val="00E40324"/>
    <w:rsid w:val="00E433D5"/>
    <w:rsid w:val="00E44468"/>
    <w:rsid w:val="00E53B30"/>
    <w:rsid w:val="00E53F20"/>
    <w:rsid w:val="00E613D6"/>
    <w:rsid w:val="00E63BB4"/>
    <w:rsid w:val="00E85D4C"/>
    <w:rsid w:val="00E8682D"/>
    <w:rsid w:val="00E904F9"/>
    <w:rsid w:val="00E9476C"/>
    <w:rsid w:val="00EA1914"/>
    <w:rsid w:val="00EA1E2F"/>
    <w:rsid w:val="00EA22ED"/>
    <w:rsid w:val="00EB4968"/>
    <w:rsid w:val="00EB52F9"/>
    <w:rsid w:val="00EB5F7C"/>
    <w:rsid w:val="00EC6EEB"/>
    <w:rsid w:val="00ED049B"/>
    <w:rsid w:val="00ED217D"/>
    <w:rsid w:val="00ED2801"/>
    <w:rsid w:val="00ED2ECC"/>
    <w:rsid w:val="00EE1FCF"/>
    <w:rsid w:val="00EE5F97"/>
    <w:rsid w:val="00EF5DFE"/>
    <w:rsid w:val="00EF75E2"/>
    <w:rsid w:val="00F014E4"/>
    <w:rsid w:val="00F0421F"/>
    <w:rsid w:val="00F07FF7"/>
    <w:rsid w:val="00F104F9"/>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6701"/>
    <w:rsid w:val="00F90048"/>
    <w:rsid w:val="00F959D0"/>
    <w:rsid w:val="00FA2771"/>
    <w:rsid w:val="00FA52B7"/>
    <w:rsid w:val="00FA667B"/>
    <w:rsid w:val="00FB4AF1"/>
    <w:rsid w:val="00FB5AA2"/>
    <w:rsid w:val="00FB649D"/>
    <w:rsid w:val="00FC000A"/>
    <w:rsid w:val="00FC2206"/>
    <w:rsid w:val="00FC2252"/>
    <w:rsid w:val="00FC385B"/>
    <w:rsid w:val="00FC4950"/>
    <w:rsid w:val="00FD1DC3"/>
    <w:rsid w:val="00FE1588"/>
    <w:rsid w:val="00FF1416"/>
    <w:rsid w:val="00FF5D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0158916-96EA-44B4-AEEE-A7558CED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semiHidden/>
    <w:unhideWhenUsed/>
    <w:rsid w:val="008B06C9"/>
    <w:pPr>
      <w:spacing w:after="120"/>
      <w:ind w:leftChars="200" w:left="480"/>
    </w:pPr>
  </w:style>
  <w:style w:type="character" w:customStyle="1" w:styleId="af">
    <w:name w:val="本文縮排 字元"/>
    <w:basedOn w:val="a1"/>
    <w:link w:val="ae"/>
    <w:semiHidden/>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ABCD">
    <w:name w:val="選項(A)(B)(C)(D)"/>
    <w:basedOn w:val="a0"/>
    <w:link w:val="ABCD0"/>
    <w:rsid w:val="00E365BB"/>
    <w:pPr>
      <w:tabs>
        <w:tab w:val="left" w:pos="3304"/>
        <w:tab w:val="left" w:pos="5781"/>
        <w:tab w:val="left" w:pos="8203"/>
      </w:tabs>
      <w:ind w:leftChars="370" w:left="370"/>
      <w:jc w:val="both"/>
    </w:pPr>
    <w:rPr>
      <w:spacing w:val="-4"/>
      <w:szCs w:val="20"/>
    </w:rPr>
  </w:style>
  <w:style w:type="paragraph" w:customStyle="1" w:styleId="af4">
    <w:name w:val="解析"/>
    <w:basedOn w:val="a0"/>
    <w:link w:val="af5"/>
    <w:rsid w:val="00E365BB"/>
    <w:pPr>
      <w:spacing w:line="0" w:lineRule="atLeast"/>
      <w:jc w:val="both"/>
    </w:pPr>
    <w:rPr>
      <w:color w:val="FF0000"/>
      <w:spacing w:val="-4"/>
      <w:sz w:val="16"/>
      <w:szCs w:val="20"/>
    </w:rPr>
  </w:style>
  <w:style w:type="character" w:customStyle="1" w:styleId="af3">
    <w:name w:val="選擇題 字元"/>
    <w:link w:val="a"/>
    <w:rsid w:val="00E365BB"/>
    <w:rPr>
      <w:rFonts w:eastAsia="細明體"/>
      <w:kern w:val="2"/>
      <w:sz w:val="24"/>
      <w:szCs w:val="24"/>
    </w:rPr>
  </w:style>
  <w:style w:type="character" w:customStyle="1" w:styleId="ABCD0">
    <w:name w:val="選項(A)(B)(C)(D) 字元"/>
    <w:link w:val="ABCD"/>
    <w:rsid w:val="00E365BB"/>
    <w:rPr>
      <w:spacing w:val="-4"/>
      <w:kern w:val="2"/>
      <w:sz w:val="24"/>
    </w:rPr>
  </w:style>
  <w:style w:type="character" w:customStyle="1" w:styleId="af5">
    <w:name w:val="解析 字元"/>
    <w:link w:val="af4"/>
    <w:rsid w:val="00E365BB"/>
    <w:rPr>
      <w:color w:val="FF0000"/>
      <w:spacing w:val="-4"/>
      <w:kern w:val="2"/>
      <w:sz w:val="16"/>
    </w:rPr>
  </w:style>
  <w:style w:type="character" w:customStyle="1" w:styleId="12">
    <w:name w:val="紅字12"/>
    <w:qFormat/>
    <w:rsid w:val="00E365BB"/>
    <w:rPr>
      <w:rFonts w:ascii="Times New Roman" w:hAnsi="Times New Roman"/>
      <w:color w:val="FF0000"/>
      <w:spacing w:val="-4"/>
      <w:w w:val="100"/>
      <w:sz w:val="24"/>
    </w:rPr>
  </w:style>
  <w:style w:type="paragraph" w:customStyle="1" w:styleId="--">
    <w:name w:val="綜合測驗--選擇題"/>
    <w:basedOn w:val="a"/>
    <w:rsid w:val="0073238F"/>
    <w:pPr>
      <w:numPr>
        <w:numId w:val="0"/>
      </w:numPr>
      <w:tabs>
        <w:tab w:val="clear" w:pos="1458"/>
        <w:tab w:val="clear" w:pos="2916"/>
        <w:tab w:val="clear" w:pos="4860"/>
        <w:tab w:val="clear" w:pos="6804"/>
        <w:tab w:val="left" w:pos="897"/>
        <w:tab w:val="left" w:pos="3304"/>
        <w:tab w:val="left" w:pos="5782"/>
        <w:tab w:val="left" w:pos="8203"/>
      </w:tabs>
      <w:spacing w:line="240" w:lineRule="auto"/>
      <w:ind w:left="898" w:hangingChars="350" w:hanging="898"/>
      <w:jc w:val="both"/>
    </w:pPr>
    <w:rPr>
      <w:rFonts w:eastAsia="新細明體"/>
      <w:spacing w:val="-4"/>
      <w:szCs w:val="20"/>
    </w:rPr>
  </w:style>
  <w:style w:type="paragraph" w:customStyle="1" w:styleId="11">
    <w:name w:val="◎＿＿＿1.短"/>
    <w:basedOn w:val="a0"/>
    <w:rsid w:val="00746976"/>
    <w:pPr>
      <w:tabs>
        <w:tab w:val="left" w:pos="2916"/>
        <w:tab w:val="left" w:pos="4860"/>
        <w:tab w:val="left" w:pos="6804"/>
      </w:tabs>
      <w:spacing w:afterLines="20"/>
      <w:ind w:left="420" w:hangingChars="420" w:hanging="420"/>
      <w:jc w:val="both"/>
    </w:pPr>
    <w:rPr>
      <w:rFonts w:eastAsia="華康中明體"/>
    </w:rPr>
  </w:style>
  <w:style w:type="paragraph" w:customStyle="1" w:styleId="af6">
    <w:name w:val="◎克漏字文章"/>
    <w:basedOn w:val="a0"/>
    <w:rsid w:val="00746976"/>
    <w:pPr>
      <w:spacing w:afterLines="50"/>
      <w:ind w:leftChars="50" w:left="121" w:rightChars="50" w:right="121" w:firstLineChars="200" w:firstLine="486"/>
      <w:jc w:val="both"/>
    </w:pPr>
    <w:rPr>
      <w:rFonts w:eastAsia="華康中明體"/>
    </w:rPr>
  </w:style>
  <w:style w:type="character" w:customStyle="1" w:styleId="af7">
    <w:name w:val="紅字"/>
    <w:qFormat/>
    <w:rsid w:val="00DF2AAA"/>
    <w:rPr>
      <w:rFonts w:ascii="Times New Roman" w:hAnsi="Times New Roman"/>
      <w:color w:val="FF0000"/>
      <w:spacing w:val="-4"/>
      <w:w w:val="100"/>
      <w:sz w:val="24"/>
      <w:u w:val="non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9524301">
      <w:bodyDiv w:val="1"/>
      <w:marLeft w:val="0"/>
      <w:marRight w:val="0"/>
      <w:marTop w:val="0"/>
      <w:marBottom w:val="0"/>
      <w:divBdr>
        <w:top w:val="none" w:sz="0" w:space="0" w:color="auto"/>
        <w:left w:val="none" w:sz="0" w:space="0" w:color="auto"/>
        <w:bottom w:val="none" w:sz="0" w:space="0" w:color="auto"/>
        <w:right w:val="none" w:sz="0" w:space="0" w:color="auto"/>
      </w:divBdr>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C6AD1-AA44-4575-AB0B-D6C98BCAB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1</TotalTime>
  <Pages>3</Pages>
  <Words>1304</Words>
  <Characters>7436</Characters>
  <Application>Microsoft Office Word</Application>
  <DocSecurity>0</DocSecurity>
  <Lines>61</Lines>
  <Paragraphs>17</Paragraphs>
  <ScaleCrop>false</ScaleCrop>
  <Company>龍騰文化</Company>
  <LinksUpToDate>false</LinksUpToDate>
  <CharactersWithSpaces>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2018-06-11T05:38:00Z</cp:lastPrinted>
  <dcterms:created xsi:type="dcterms:W3CDTF">2018-06-12T01:58:00Z</dcterms:created>
  <dcterms:modified xsi:type="dcterms:W3CDTF">2018-06-12T01:58:00Z</dcterms:modified>
</cp:coreProperties>
</file>