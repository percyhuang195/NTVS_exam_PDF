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1C3186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106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</w:t>
            </w:r>
            <w:r w:rsidR="001C3186">
              <w:rPr>
                <w:rFonts w:ascii="新細明體" w:hAnsi="新細明體" w:hint="eastAsia"/>
                <w:color w:val="000000" w:themeColor="text1"/>
                <w:sz w:val="28"/>
              </w:rPr>
              <w:t>機械材料補考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Pr="001C3186" w:rsidRDefault="00F0333B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1C3186">
              <w:rPr>
                <w:rFonts w:ascii="新細明體" w:hAnsi="新細明體" w:hint="eastAsia"/>
                <w:sz w:val="24"/>
                <w:szCs w:val="24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E33D1C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E33D1C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D55607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F3769F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F3769F">
        <w:rPr>
          <w:rFonts w:eastAsia="標楷體" w:hint="eastAsia"/>
          <w:b/>
          <w:color w:val="000000"/>
          <w:sz w:val="24"/>
        </w:rPr>
        <w:t>3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F3769F">
        <w:rPr>
          <w:rFonts w:eastAsia="標楷體" w:hint="eastAsia"/>
          <w:b/>
          <w:color w:val="000000"/>
          <w:sz w:val="24"/>
        </w:rPr>
        <w:t>75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25062B">
        <w:rPr>
          <w:rFonts w:eastAsia="標楷體" w:hint="eastAsia"/>
          <w:b/>
          <w:color w:val="000000"/>
          <w:sz w:val="24"/>
        </w:rPr>
        <w:t xml:space="preserve">　　</w:t>
      </w:r>
      <w:r w:rsidR="0025062B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請使用藍色或黑色原子筆作答，請勿使用鉛筆。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標楷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標楷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1.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下列灰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鑄鐵的敘述何者有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D30F0C">
        <w:rPr>
          <w:rFonts w:hAnsi="新細明體"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在冶煉過程中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當熔融狀態以緩慢速度冷卻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碳析出主要以片狀化合碳形態存在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質軟</w:t>
      </w:r>
      <w:proofErr w:type="gramEnd"/>
      <w:r w:rsidRPr="00D30F0C">
        <w:rPr>
          <w:rFonts w:hAnsi="新細明體"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熔點低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凝固時收縮量小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減震性好</w:t>
      </w:r>
    </w:p>
    <w:p w:rsidR="00D55607" w:rsidRPr="00D30F0C" w:rsidRDefault="00D55607" w:rsidP="00F3769F">
      <w:pPr>
        <w:ind w:left="1287" w:hanging="1287"/>
        <w:rPr>
          <w:rFonts w:ascii="新細明體" w:eastAsia="新細明體" w:hAnsi="新細明體" w:cs="Arial"/>
          <w:vanish/>
          <w:color w:val="008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2.</w:t>
      </w:r>
      <w:r w:rsidRPr="00D30F0C">
        <w:rPr>
          <w:rFonts w:hint="eastAsia"/>
          <w:snapToGrid w:val="0"/>
          <w:color w:val="000000"/>
          <w:kern w:val="0"/>
          <w:sz w:val="24"/>
        </w:rPr>
        <w:t>下列敘述</w:t>
      </w:r>
      <w:r w:rsidRPr="00D30F0C">
        <w:rPr>
          <w:rFonts w:hint="eastAsia"/>
          <w:color w:val="000000"/>
          <w:kern w:val="0"/>
          <w:sz w:val="24"/>
        </w:rPr>
        <w:t>白</w:t>
      </w:r>
      <w:r w:rsidRPr="00D30F0C">
        <w:rPr>
          <w:rFonts w:hint="eastAsia"/>
          <w:color w:val="000000"/>
          <w:sz w:val="24"/>
        </w:rPr>
        <w:t>鑄鐵</w:t>
      </w:r>
      <w:r w:rsidRPr="00D30F0C">
        <w:rPr>
          <w:rFonts w:hint="eastAsia"/>
          <w:snapToGrid w:val="0"/>
          <w:color w:val="000000"/>
          <w:kern w:val="0"/>
          <w:sz w:val="24"/>
        </w:rPr>
        <w:t>何者有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誤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在冶煉過程中，熔融狀態以快速度冷卻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proofErr w:type="gramStart"/>
      <w:r w:rsidRPr="00D30F0C">
        <w:rPr>
          <w:rFonts w:hint="eastAsia"/>
          <w:color w:val="000000"/>
          <w:kern w:val="0"/>
          <w:sz w:val="24"/>
        </w:rPr>
        <w:t>碳易析出</w:t>
      </w:r>
      <w:proofErr w:type="gramEnd"/>
      <w:r w:rsidRPr="00D30F0C">
        <w:rPr>
          <w:rFonts w:hint="eastAsia"/>
          <w:color w:val="000000"/>
          <w:kern w:val="0"/>
          <w:sz w:val="24"/>
        </w:rPr>
        <w:t>化合碳形態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硬度低、韌性大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snapToGrid w:val="0"/>
          <w:color w:val="000000"/>
          <w:kern w:val="0"/>
          <w:sz w:val="24"/>
        </w:rPr>
        <w:t>大鑄件在</w:t>
      </w:r>
      <w:r w:rsidRPr="00D30F0C">
        <w:rPr>
          <w:rFonts w:hint="eastAsia"/>
          <w:color w:val="000000"/>
          <w:kern w:val="0"/>
          <w:sz w:val="24"/>
        </w:rPr>
        <w:t>凝固收縮快速時容易產生熱應力裂紋</w:t>
      </w:r>
    </w:p>
    <w:p w:rsidR="00D55607" w:rsidRPr="00D30F0C" w:rsidRDefault="00D55607" w:rsidP="00D55607">
      <w:pPr>
        <w:ind w:left="1287" w:hanging="1287"/>
        <w:rPr>
          <w:color w:val="000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3.</w:t>
      </w:r>
      <w:r w:rsidRPr="00D30F0C">
        <w:rPr>
          <w:rFonts w:hint="eastAsia"/>
          <w:color w:val="000000"/>
          <w:kern w:val="0"/>
          <w:sz w:val="24"/>
        </w:rPr>
        <w:t>常用來比較鑄鐵的各種性質的碳當量，下列</w:t>
      </w:r>
      <w:r w:rsidRPr="00D30F0C">
        <w:rPr>
          <w:rFonts w:hint="eastAsia"/>
          <w:snapToGrid w:val="0"/>
          <w:color w:val="000000"/>
          <w:kern w:val="0"/>
          <w:sz w:val="24"/>
        </w:rPr>
        <w:t>何者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不是</w:t>
      </w:r>
      <w:r w:rsidRPr="00D30F0C">
        <w:rPr>
          <w:rFonts w:hint="eastAsia"/>
          <w:color w:val="000000"/>
          <w:kern w:val="0"/>
          <w:sz w:val="24"/>
        </w:rPr>
        <w:t>構成的重要因素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碳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r w:rsidRPr="00D30F0C">
        <w:rPr>
          <w:rFonts w:hint="eastAsia"/>
          <w:color w:val="000000"/>
          <w:kern w:val="0"/>
          <w:sz w:val="24"/>
        </w:rPr>
        <w:t>矽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磷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color w:val="000000"/>
          <w:sz w:val="24"/>
        </w:rPr>
        <w:t>錳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4.</w:t>
      </w:r>
      <w:r w:rsidRPr="00D30F0C">
        <w:rPr>
          <w:rFonts w:cs="DFMingStd-W5" w:hint="eastAsia"/>
          <w:color w:val="000000"/>
          <w:kern w:val="0"/>
          <w:sz w:val="24"/>
        </w:rPr>
        <w:t>鐵合金流動性最佳的普通鑄鐵是指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灰鑄鐵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白鑄鐵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斑鑄鐵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展性鑄鐵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5.</w:t>
      </w:r>
      <w:r w:rsidRPr="00D30F0C">
        <w:rPr>
          <w:rFonts w:cs="DFMingStd-W5" w:hint="eastAsia"/>
          <w:color w:val="000000"/>
          <w:kern w:val="0"/>
          <w:sz w:val="24"/>
        </w:rPr>
        <w:t>延性鑄鐵是在灰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鑄鐵熔液中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加入何種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球化劑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矽鐵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稀土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鈰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碳化矽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矽化鈣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6.</w:t>
      </w:r>
      <w:r w:rsidRPr="00D30F0C">
        <w:rPr>
          <w:rFonts w:cs="DFMingStd-W5" w:hint="eastAsia"/>
          <w:color w:val="000000"/>
          <w:kern w:val="0"/>
          <w:sz w:val="24"/>
        </w:rPr>
        <w:t>高強度合金鑄鐵是指普通鑄鐵加入適量何種合金元素增加硬度與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耐磨性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鉬</w:t>
      </w:r>
      <w:proofErr w:type="gramEnd"/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7.</w:t>
      </w:r>
      <w:r w:rsidRPr="00D30F0C">
        <w:rPr>
          <w:rFonts w:cs="DFMingStd-W5" w:hint="eastAsia"/>
          <w:color w:val="000000"/>
          <w:kern w:val="0"/>
          <w:sz w:val="24"/>
        </w:rPr>
        <w:t>下列何者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不是</w:t>
      </w:r>
      <w:r w:rsidRPr="00D30F0C">
        <w:rPr>
          <w:rFonts w:cs="DFMingStd-W5" w:hint="eastAsia"/>
          <w:color w:val="000000"/>
          <w:kern w:val="0"/>
          <w:sz w:val="24"/>
        </w:rPr>
        <w:t>鑄鐵退火目的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消除鑄造時所產生的內應力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使鑄鐵軟化增進其切削性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改善強度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增進硬度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8.</w:t>
      </w:r>
      <w:r w:rsidRPr="00D30F0C">
        <w:rPr>
          <w:rFonts w:cs="DFMingStd-W5" w:hint="eastAsia"/>
          <w:color w:val="000000"/>
          <w:kern w:val="0"/>
          <w:sz w:val="24"/>
        </w:rPr>
        <w:t>槍砲的彈殼是採用何種黃銅合金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七三黃銅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六四黃銅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五五黃銅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鑄鐵之冷卻速度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夠慢時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，可得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灰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630E74" w:rsidRPr="00D30F0C">
        <w:rPr>
          <w:rFonts w:ascii="新細明體" w:eastAsia="新細明體" w:hAnsi="新細明體" w:cs="Arial" w:hint="eastAsia"/>
          <w:color w:val="000000"/>
          <w:sz w:val="24"/>
        </w:rPr>
        <w:t>10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碳在鐵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中，成游離狀態並呈黑色片狀結晶稱為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石墨碳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波來體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雪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明碳鐵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肥粒體</w:t>
      </w:r>
      <w:proofErr w:type="gramEnd"/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鑄鐵之機械性質中，何種強度最理想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抗彎強度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抗拉強度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抗壓強度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衝擊強度</w:t>
      </w:r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切削時，下列何種材料本身具有幫助潤滑的功能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軟鋼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鋁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不鏽鋼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石墨鑄鐵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工作母機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的床體部分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通常以鑄鐵材料製造，其目的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為何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proofErr w:type="gramEnd"/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便宜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設計容易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方便修理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吸震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為了一併考慮所有主要化學成份對鑄鐵性質的影響，而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將碳以外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的主要影響元素換算成相當於碳的含量再和原來的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含碳量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相加，換算後，相加所得的量稱為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碳當量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比例量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含碳量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比容量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車床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床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台以鑄鐵鑄成，常用下列何種處理以消除內應力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深冷處理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正常化處理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季化處理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陽極處理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6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製造火車輪、滾筒的材料常為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灰鑄鐵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冷硬鑄鐵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耐熱鑄鐵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New Gulim" w:hint="eastAsia"/>
          <w:color w:val="000000"/>
          <w:kern w:val="0"/>
          <w:sz w:val="24"/>
        </w:rPr>
        <w:t>耐酸鑄鐵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7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325918" w:rsidRPr="00D30F0C">
        <w:rPr>
          <w:rFonts w:ascii="新細明體" w:eastAsia="新細明體" w:hAnsi="新細明體" w:cs="Arial" w:hint="eastAsia"/>
          <w:color w:val="000000"/>
          <w:sz w:val="24"/>
        </w:rPr>
        <w:t>球狀石墨鑄鐵即為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325918" w:rsidRPr="00D30F0C">
        <w:rPr>
          <w:rFonts w:cs="New Gulim" w:hint="eastAsia"/>
          <w:color w:val="000000"/>
          <w:kern w:val="0"/>
          <w:sz w:val="24"/>
        </w:rPr>
        <w:t>展性鑄鐵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325918" w:rsidRPr="00D30F0C">
        <w:rPr>
          <w:rFonts w:cs="New Gulim" w:hint="eastAsia"/>
          <w:color w:val="000000"/>
          <w:kern w:val="0"/>
          <w:sz w:val="24"/>
        </w:rPr>
        <w:t>延性鑄鐵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325918" w:rsidRPr="00D30F0C">
        <w:rPr>
          <w:rFonts w:cs="New Gulim" w:hint="eastAsia"/>
          <w:color w:val="000000"/>
          <w:kern w:val="0"/>
          <w:sz w:val="24"/>
        </w:rPr>
        <w:t>白鑄鐵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325918" w:rsidRPr="00D30F0C">
        <w:rPr>
          <w:rFonts w:cs="Taipei-Lange-Ddddd-Hor" w:hint="eastAsia"/>
          <w:color w:val="000000"/>
          <w:kern w:val="0"/>
          <w:sz w:val="24"/>
        </w:rPr>
        <w:t>冷硬鑄鐵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8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欲消除鑄件之殘留應力，並使之軟化以利切削加工，應進行之熱處理工作為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507119" w:rsidRPr="00D30F0C">
        <w:rPr>
          <w:rFonts w:cs="New Gulim" w:hint="eastAsia"/>
          <w:color w:val="000000"/>
          <w:kern w:val="0"/>
          <w:sz w:val="24"/>
        </w:rPr>
        <w:t>回火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淬火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507119" w:rsidRPr="00D30F0C">
        <w:rPr>
          <w:rFonts w:cs="New Gulim" w:hint="eastAsia"/>
          <w:color w:val="000000"/>
          <w:kern w:val="0"/>
          <w:sz w:val="24"/>
        </w:rPr>
        <w:t>正常化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退火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41C9A"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青銅是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="00F3769F"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銅鉛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適用於常溫壓延加工的黃銅是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八二黃銅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七三黃銅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五五黃銅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為使黃銅容易切削，一般添加少量的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鋁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以利加工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銅鉛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cs="New Gulim" w:hint="eastAsia"/>
          <w:color w:val="000000"/>
          <w:kern w:val="0"/>
          <w:sz w:val="24"/>
        </w:rPr>
        <w:t>飛機用的杜拉鋁合金是一種</w:t>
      </w:r>
      <w:r w:rsidRPr="00D30F0C">
        <w:rPr>
          <w:rFonts w:cs="New Gulim" w:hint="eastAsia"/>
          <w:color w:val="000000"/>
          <w:kern w:val="0"/>
          <w:sz w:val="24"/>
        </w:rPr>
        <w:t xml:space="preserve"> 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Al-Cu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Al-</w:t>
      </w:r>
      <w:proofErr w:type="spellStart"/>
      <w:r w:rsidRPr="00D30F0C">
        <w:rPr>
          <w:rFonts w:cs="Taipei-Lange-Ddddd-Hor" w:hint="eastAsia"/>
          <w:color w:val="000000"/>
          <w:kern w:val="0"/>
          <w:sz w:val="24"/>
        </w:rPr>
        <w:t>Mn</w:t>
      </w:r>
      <w:proofErr w:type="spell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Al-Mg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Al-Mg-Cu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欲增加鋁門窗之抵抗鏽蝕能力，要進行何種表面處理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鍍鋅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陽極處理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研磨處理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拋光處理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對鋁合金施行時效處理，可獲得較高的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韌性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延展性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耐蝕性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硬度</w:t>
      </w:r>
    </w:p>
    <w:p w:rsidR="00F3769F" w:rsidRDefault="00F3769F" w:rsidP="00F3769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D30F0C">
        <w:rPr>
          <w:rFonts w:eastAsia="標楷體" w:hint="eastAsia"/>
          <w:b/>
          <w:color w:val="000000"/>
          <w:sz w:val="24"/>
        </w:rPr>
        <w:t>10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D30F0C">
        <w:rPr>
          <w:rFonts w:eastAsia="標楷體" w:hint="eastAsia"/>
          <w:b/>
          <w:color w:val="000000"/>
          <w:sz w:val="24"/>
        </w:rPr>
        <w:t>2.5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D30F0C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172800" w:rsidRPr="00D30F0C" w:rsidRDefault="00F3769F" w:rsidP="004459F6">
      <w:pPr>
        <w:spacing w:afterLines="50" w:after="206"/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1.鑄鐵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中的碳可分為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石墨碳及化合碳，其填寫以下特性</w:t>
      </w:r>
      <w:r w:rsidR="00FA3F0A">
        <w:rPr>
          <w:rFonts w:ascii="新細明體" w:eastAsia="新細明體" w:hAnsi="新細明體" w:cs="Arial" w:hint="eastAsia"/>
          <w:color w:val="000000"/>
          <w:sz w:val="24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449"/>
        <w:gridCol w:w="2449"/>
        <w:gridCol w:w="2449"/>
        <w:gridCol w:w="2449"/>
      </w:tblGrid>
      <w:tr w:rsidR="00D30F0C" w:rsidRPr="00D30F0C" w:rsidTr="00D30F0C">
        <w:trPr>
          <w:trHeight w:val="459"/>
          <w:jc w:val="center"/>
        </w:trPr>
        <w:tc>
          <w:tcPr>
            <w:tcW w:w="2123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</w:p>
        </w:tc>
        <w:tc>
          <w:tcPr>
            <w:tcW w:w="2441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proofErr w:type="gramStart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含矽量</w:t>
            </w:r>
            <w:proofErr w:type="gramEnd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多寡？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冷卻速度快慢？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材料組織為何？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軟硬度為何？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top w:val="double" w:sz="4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石墨碳</w:t>
            </w:r>
          </w:p>
        </w:tc>
        <w:tc>
          <w:tcPr>
            <w:tcW w:w="2441" w:type="dxa"/>
            <w:tcBorders>
              <w:top w:val="double" w:sz="4" w:space="0" w:color="auto"/>
              <w:lef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(1)__________________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慢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(4)__________________</w:t>
            </w:r>
          </w:p>
        </w:tc>
        <w:tc>
          <w:tcPr>
            <w:tcW w:w="2441" w:type="dxa"/>
            <w:tcBorders>
              <w:top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(6)__________________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化合碳</w:t>
            </w:r>
          </w:p>
        </w:tc>
        <w:tc>
          <w:tcPr>
            <w:tcW w:w="2441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(2)__________________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(3)__________________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both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(5)__________________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硬</w:t>
            </w:r>
          </w:p>
        </w:tc>
      </w:tr>
    </w:tbl>
    <w:p w:rsidR="00F3769F" w:rsidRPr="00D30F0C" w:rsidRDefault="00F3769F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2.</w:t>
      </w:r>
      <w:r w:rsidR="004459F6">
        <w:rPr>
          <w:rFonts w:ascii="新細明體" w:eastAsia="新細明體" w:hAnsi="新細明體" w:cs="Arial" w:hint="eastAsia"/>
          <w:color w:val="000000"/>
          <w:sz w:val="24"/>
        </w:rPr>
        <w:t>請填寫以下不鏽鋼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分類特性：</w:t>
      </w:r>
      <w:r w:rsidR="00D30F0C"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F3769F" w:rsidRPr="00D30F0C" w:rsidRDefault="004459F6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304</w:t>
      </w:r>
      <w:proofErr w:type="gramStart"/>
      <w:r>
        <w:rPr>
          <w:rFonts w:ascii="新細明體" w:eastAsia="新細明體" w:hAnsi="新細明體" w:cs="Arial" w:hint="eastAsia"/>
          <w:color w:val="000000"/>
          <w:sz w:val="24"/>
        </w:rPr>
        <w:t>不鏽鋼中鎳的</w:t>
      </w:r>
      <w:proofErr w:type="gramEnd"/>
      <w:r>
        <w:rPr>
          <w:rFonts w:ascii="新細明體" w:eastAsia="新細明體" w:hAnsi="新細明體" w:cs="Arial" w:hint="eastAsia"/>
          <w:color w:val="000000"/>
          <w:sz w:val="24"/>
        </w:rPr>
        <w:t>含量為多少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？(7)____________________。</w:t>
      </w:r>
    </w:p>
    <w:p w:rsidR="00F3769F" w:rsidRPr="00D30F0C" w:rsidRDefault="004459F6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316不鏽鋼</w:t>
      </w:r>
      <w:proofErr w:type="gramStart"/>
      <w:r>
        <w:rPr>
          <w:rFonts w:ascii="新細明體" w:eastAsia="新細明體" w:hAnsi="新細明體" w:cs="Arial" w:hint="eastAsia"/>
          <w:color w:val="000000"/>
          <w:sz w:val="24"/>
        </w:rPr>
        <w:t>中鉻的含量</w:t>
      </w:r>
      <w:proofErr w:type="gramEnd"/>
      <w:r>
        <w:rPr>
          <w:rFonts w:ascii="新細明體" w:eastAsia="新細明體" w:hAnsi="新細明體" w:cs="Arial" w:hint="eastAsia"/>
          <w:color w:val="000000"/>
          <w:sz w:val="24"/>
        </w:rPr>
        <w:t>為多少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？(8)____________________。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3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.請填寫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以下</w:t>
      </w:r>
      <w:r>
        <w:rPr>
          <w:rFonts w:ascii="新細明體" w:eastAsia="新細明體" w:hAnsi="新細明體" w:cs="Arial" w:hint="eastAsia"/>
          <w:color w:val="000000"/>
          <w:sz w:val="24"/>
        </w:rPr>
        <w:t>銅</w:t>
      </w:r>
      <w:proofErr w:type="gramEnd"/>
      <w:r>
        <w:rPr>
          <w:rFonts w:ascii="新細明體" w:eastAsia="新細明體" w:hAnsi="新細明體" w:cs="Arial" w:hint="eastAsia"/>
          <w:color w:val="000000"/>
          <w:sz w:val="24"/>
        </w:rPr>
        <w:t>合金材料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特性：</w:t>
      </w:r>
      <w:r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D30F0C" w:rsidRDefault="00D30F0C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青銅其鑄造性良好，但何種性能較黃銅差？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(</w:t>
      </w:r>
      <w:r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4.請解釋何謂碳當量？(10)_________________________________________________________________________________________</w:t>
      </w:r>
    </w:p>
    <w:sectPr w:rsidR="00D30F0C" w:rsidRPr="00D30F0C" w:rsidSect="00D55607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DCB" w:rsidRDefault="00B90DCB">
      <w:r>
        <w:separator/>
      </w:r>
    </w:p>
  </w:endnote>
  <w:endnote w:type="continuationSeparator" w:id="0">
    <w:p w:rsidR="00B90DCB" w:rsidRDefault="00B90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EB01C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EB01CF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EB01CF">
      <w:rPr>
        <w:rStyle w:val="a4"/>
        <w:sz w:val="22"/>
        <w:szCs w:val="22"/>
      </w:rPr>
      <w:fldChar w:fldCharType="separate"/>
    </w:r>
    <w:r w:rsidR="003119D2">
      <w:rPr>
        <w:rStyle w:val="a4"/>
        <w:noProof/>
        <w:sz w:val="22"/>
        <w:szCs w:val="22"/>
      </w:rPr>
      <w:t>1</w:t>
    </w:r>
    <w:r w:rsidR="00EB01CF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DCB" w:rsidRDefault="00B90DCB">
      <w:r>
        <w:separator/>
      </w:r>
    </w:p>
  </w:footnote>
  <w:footnote w:type="continuationSeparator" w:id="0">
    <w:p w:rsidR="00B90DCB" w:rsidRDefault="00B90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74"/>
    <w:rsid w:val="00007D5B"/>
    <w:rsid w:val="00041C9A"/>
    <w:rsid w:val="00052D53"/>
    <w:rsid w:val="0009519C"/>
    <w:rsid w:val="00140096"/>
    <w:rsid w:val="00172800"/>
    <w:rsid w:val="001C3186"/>
    <w:rsid w:val="001F0D65"/>
    <w:rsid w:val="00222728"/>
    <w:rsid w:val="0025062B"/>
    <w:rsid w:val="00266F13"/>
    <w:rsid w:val="003119D2"/>
    <w:rsid w:val="00325918"/>
    <w:rsid w:val="00413EDB"/>
    <w:rsid w:val="004459F6"/>
    <w:rsid w:val="00507119"/>
    <w:rsid w:val="00567026"/>
    <w:rsid w:val="00602B46"/>
    <w:rsid w:val="00630E74"/>
    <w:rsid w:val="0065586D"/>
    <w:rsid w:val="00686EAF"/>
    <w:rsid w:val="0070556A"/>
    <w:rsid w:val="007D0539"/>
    <w:rsid w:val="008D2DAB"/>
    <w:rsid w:val="00902CD4"/>
    <w:rsid w:val="00A82658"/>
    <w:rsid w:val="00AB73B6"/>
    <w:rsid w:val="00B90DCB"/>
    <w:rsid w:val="00D30F0C"/>
    <w:rsid w:val="00D55607"/>
    <w:rsid w:val="00D74131"/>
    <w:rsid w:val="00E33D1C"/>
    <w:rsid w:val="00EB01CF"/>
    <w:rsid w:val="00EB5CE1"/>
    <w:rsid w:val="00F0333B"/>
    <w:rsid w:val="00F3769F"/>
    <w:rsid w:val="00F71B36"/>
    <w:rsid w:val="00F85BB6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315628-BD64-438E-807A-08F8A5C2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119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119D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1</Pages>
  <Words>314</Words>
  <Characters>1795</Characters>
  <Application>Microsoft Office Word</Application>
  <DocSecurity>0</DocSecurity>
  <Lines>14</Lines>
  <Paragraphs>4</Paragraphs>
  <ScaleCrop>false</ScaleCrop>
  <Company>龍騰文化</Company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NTVS43</cp:lastModifiedBy>
  <cp:revision>2</cp:revision>
  <cp:lastPrinted>2018-05-25T02:19:00Z</cp:lastPrinted>
  <dcterms:created xsi:type="dcterms:W3CDTF">2018-05-25T02:21:00Z</dcterms:created>
  <dcterms:modified xsi:type="dcterms:W3CDTF">2018-05-25T02:21:00Z</dcterms:modified>
</cp:coreProperties>
</file>