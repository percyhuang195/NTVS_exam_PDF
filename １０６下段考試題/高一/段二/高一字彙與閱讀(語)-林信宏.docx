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992"/>
        <w:gridCol w:w="850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5C4E50" w:rsidTr="00A40796">
        <w:trPr>
          <w:cantSplit/>
          <w:trHeight w:val="510"/>
        </w:trPr>
        <w:tc>
          <w:tcPr>
            <w:tcW w:w="6261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5C4E50" w:rsidRDefault="00E41B0F" w:rsidP="008C188C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Content"/>
            <w:bookmarkStart w:id="1" w:name="_GoBack"/>
            <w:bookmarkEnd w:id="0"/>
            <w:bookmarkEnd w:id="1"/>
            <w:r w:rsidRPr="005C4E50">
              <w:rPr>
                <w:rFonts w:eastAsia="標楷體"/>
                <w:color w:val="000000"/>
                <w:sz w:val="28"/>
              </w:rPr>
              <w:t>市立新北高工</w:t>
            </w:r>
            <w:r w:rsidRPr="005C4E50">
              <w:rPr>
                <w:rFonts w:eastAsia="標楷體"/>
                <w:color w:val="000000"/>
                <w:sz w:val="28"/>
              </w:rPr>
              <w:t>10</w:t>
            </w:r>
            <w:r w:rsidR="00E80F29" w:rsidRPr="005C4E50">
              <w:rPr>
                <w:rFonts w:eastAsia="標楷體"/>
                <w:color w:val="000000"/>
                <w:sz w:val="28"/>
              </w:rPr>
              <w:t>6</w:t>
            </w:r>
            <w:r w:rsidRPr="005C4E50">
              <w:rPr>
                <w:rFonts w:eastAsia="標楷體"/>
                <w:color w:val="000000"/>
                <w:sz w:val="28"/>
              </w:rPr>
              <w:t>學年度第</w:t>
            </w:r>
            <w:r w:rsidR="008C188C" w:rsidRPr="005C4E50">
              <w:rPr>
                <w:rFonts w:eastAsia="標楷體"/>
                <w:color w:val="000000"/>
                <w:sz w:val="28"/>
              </w:rPr>
              <w:t>2</w:t>
            </w:r>
            <w:r w:rsidRPr="005C4E50">
              <w:rPr>
                <w:rFonts w:eastAsia="標楷體"/>
                <w:color w:val="000000"/>
                <w:sz w:val="28"/>
              </w:rPr>
              <w:t>學期第</w:t>
            </w:r>
            <w:r w:rsidR="00E80F29" w:rsidRPr="005C4E50">
              <w:rPr>
                <w:rFonts w:eastAsia="標楷體"/>
                <w:color w:val="000000"/>
                <w:sz w:val="28"/>
              </w:rPr>
              <w:t>一</w:t>
            </w:r>
            <w:r w:rsidRPr="005C4E50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5C4E50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5C4E50">
              <w:rPr>
                <w:rFonts w:eastAsia="標楷體"/>
                <w:sz w:val="24"/>
              </w:rPr>
              <w:t>班別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5C4E50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5C4E50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5C4E50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5C4E50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4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5C4E50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5C4E50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5C4E50" w:rsidTr="00A40796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5C4E50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5C4E50">
              <w:rPr>
                <w:rFonts w:eastAsia="標楷體"/>
                <w:sz w:val="24"/>
              </w:rPr>
              <w:t>科</w:t>
            </w:r>
            <w:r w:rsidRPr="005C4E50">
              <w:rPr>
                <w:rFonts w:eastAsia="標楷體"/>
                <w:sz w:val="24"/>
              </w:rPr>
              <w:t xml:space="preserve"> </w:t>
            </w:r>
            <w:r w:rsidRPr="005C4E50">
              <w:rPr>
                <w:rFonts w:eastAsia="標楷體"/>
                <w:sz w:val="24"/>
              </w:rPr>
              <w:t>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5C4E50" w:rsidRDefault="00A40796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5C4E50">
              <w:rPr>
                <w:rFonts w:eastAsia="標楷體"/>
                <w:sz w:val="24"/>
              </w:rPr>
              <w:t>字彙與閱讀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40796" w:rsidRPr="005C4E50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5C4E50">
              <w:rPr>
                <w:rFonts w:eastAsia="標楷體"/>
                <w:sz w:val="24"/>
              </w:rPr>
              <w:t>命題</w:t>
            </w:r>
          </w:p>
          <w:p w:rsidR="00E41B0F" w:rsidRPr="005C4E50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5C4E50">
              <w:rPr>
                <w:rFonts w:eastAsia="標楷體"/>
                <w:sz w:val="24"/>
              </w:rPr>
              <w:t>教師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5C4E50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5C4E50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5C4E50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5C4E50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5C4E50" w:rsidRDefault="00E80F29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5C4E50">
              <w:rPr>
                <w:rFonts w:eastAsia="標楷體"/>
                <w:sz w:val="24"/>
              </w:rPr>
              <w:t>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5C4E50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5C4E50">
              <w:rPr>
                <w:rFonts w:eastAsia="標楷體"/>
                <w:sz w:val="24"/>
              </w:rPr>
              <w:t>科別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5C4E50" w:rsidRDefault="00E41B0F" w:rsidP="00703C8D">
            <w:pPr>
              <w:pStyle w:val="a5"/>
              <w:ind w:left="112"/>
              <w:rPr>
                <w:rFonts w:eastAsia="標楷體"/>
                <w:sz w:val="24"/>
              </w:rPr>
            </w:pPr>
            <w:r w:rsidRPr="005C4E50">
              <w:rPr>
                <w:rFonts w:eastAsia="標楷體"/>
                <w:sz w:val="24"/>
              </w:rPr>
              <w:t>外語</w:t>
            </w:r>
          </w:p>
        </w:tc>
        <w:tc>
          <w:tcPr>
            <w:tcW w:w="7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5C4E50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5C4E50">
              <w:rPr>
                <w:rFonts w:eastAsia="標楷體"/>
                <w:sz w:val="24"/>
              </w:rPr>
              <w:t>姓名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5C4E50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5C4E50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5C4E50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5C4E50" w:rsidRDefault="00F54B68" w:rsidP="00567026">
      <w:pPr>
        <w:rPr>
          <w:rFonts w:eastAsia="標楷體"/>
        </w:rPr>
        <w:sectPr w:rsidR="00F54B68" w:rsidRPr="005C4E50" w:rsidSect="000642DA">
          <w:footerReference w:type="even" r:id="rId8"/>
          <w:footerReference w:type="default" r:id="rId9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5C4E50" w:rsidRPr="005C4E50" w:rsidRDefault="005C4E50" w:rsidP="00264C78">
      <w:pPr>
        <w:rPr>
          <w:rFonts w:eastAsia="標楷體"/>
          <w:b/>
          <w:color w:val="000000"/>
          <w:sz w:val="24"/>
        </w:rPr>
      </w:pPr>
      <w:bookmarkStart w:id="2" w:name="Paper2"/>
      <w:bookmarkEnd w:id="2"/>
    </w:p>
    <w:p w:rsidR="00052D53" w:rsidRPr="005C4E50" w:rsidRDefault="00264C78" w:rsidP="00264C78">
      <w:pPr>
        <w:rPr>
          <w:rFonts w:eastAsia="標楷體"/>
          <w:b/>
          <w:color w:val="000000"/>
          <w:sz w:val="24"/>
        </w:rPr>
      </w:pPr>
      <w:r w:rsidRPr="005C4E50">
        <w:rPr>
          <w:rFonts w:eastAsia="標楷體"/>
          <w:b/>
          <w:color w:val="000000"/>
          <w:sz w:val="24"/>
        </w:rPr>
        <w:t>一、</w:t>
      </w:r>
      <w:r w:rsidR="002605BE" w:rsidRPr="005C4E50">
        <w:rPr>
          <w:rFonts w:eastAsia="標楷體"/>
          <w:b/>
          <w:color w:val="000000"/>
          <w:sz w:val="24"/>
        </w:rPr>
        <w:t>引導式翻譯</w:t>
      </w:r>
      <w:r w:rsidR="002605BE" w:rsidRPr="005C4E50">
        <w:rPr>
          <w:rFonts w:eastAsia="標楷體"/>
          <w:b/>
          <w:color w:val="000000"/>
          <w:sz w:val="24"/>
        </w:rPr>
        <w:t xml:space="preserve"> (</w:t>
      </w:r>
      <w:r w:rsidR="002605BE" w:rsidRPr="005C4E50">
        <w:rPr>
          <w:rFonts w:eastAsia="標楷體"/>
          <w:b/>
          <w:color w:val="000000"/>
          <w:sz w:val="24"/>
        </w:rPr>
        <w:t>每格</w:t>
      </w:r>
      <w:r w:rsidR="008C188C" w:rsidRPr="005C4E50">
        <w:rPr>
          <w:rFonts w:eastAsia="標楷體"/>
          <w:b/>
          <w:color w:val="000000"/>
          <w:sz w:val="24"/>
        </w:rPr>
        <w:t>1</w:t>
      </w:r>
      <w:r w:rsidR="00426DB0" w:rsidRPr="005C4E50">
        <w:rPr>
          <w:rFonts w:eastAsia="標楷體"/>
          <w:b/>
          <w:color w:val="000000"/>
          <w:sz w:val="24"/>
        </w:rPr>
        <w:t>分</w:t>
      </w:r>
      <w:r w:rsidR="002605BE" w:rsidRPr="005C4E50">
        <w:rPr>
          <w:rFonts w:eastAsia="標楷體"/>
          <w:b/>
          <w:color w:val="000000"/>
          <w:sz w:val="24"/>
        </w:rPr>
        <w:t>，共</w:t>
      </w:r>
      <w:r w:rsidR="005C4E50" w:rsidRPr="005C4E50">
        <w:rPr>
          <w:rFonts w:eastAsia="標楷體"/>
          <w:b/>
          <w:color w:val="000000"/>
          <w:sz w:val="24"/>
        </w:rPr>
        <w:t>2</w:t>
      </w:r>
      <w:r w:rsidR="00F03D0F" w:rsidRPr="005C4E50">
        <w:rPr>
          <w:rFonts w:eastAsia="標楷體"/>
          <w:b/>
          <w:color w:val="000000"/>
          <w:sz w:val="24"/>
        </w:rPr>
        <w:t>0</w:t>
      </w:r>
      <w:r w:rsidR="002605BE" w:rsidRPr="005C4E50">
        <w:rPr>
          <w:rFonts w:eastAsia="標楷體"/>
          <w:b/>
          <w:color w:val="000000"/>
          <w:sz w:val="24"/>
        </w:rPr>
        <w:t>分</w:t>
      </w:r>
      <w:r w:rsidR="002605BE" w:rsidRPr="005C4E50">
        <w:rPr>
          <w:rFonts w:eastAsia="標楷體"/>
          <w:b/>
          <w:color w:val="000000"/>
          <w:sz w:val="24"/>
        </w:rPr>
        <w:t>)</w:t>
      </w:r>
      <w:r w:rsidR="00D871EC" w:rsidRPr="005C4E50">
        <w:rPr>
          <w:rFonts w:eastAsia="標楷體"/>
          <w:b/>
          <w:color w:val="000000"/>
          <w:sz w:val="24"/>
        </w:rPr>
        <w:t xml:space="preserve"> </w:t>
      </w:r>
      <w:r w:rsidR="00D871EC" w:rsidRPr="005C4E50">
        <w:rPr>
          <w:rFonts w:ascii="新細明體" w:eastAsia="新細明體" w:hAnsi="新細明體" w:cs="新細明體" w:hint="eastAsia"/>
          <w:b/>
          <w:color w:val="000000"/>
          <w:sz w:val="24"/>
        </w:rPr>
        <w:t>※</w:t>
      </w:r>
      <w:r w:rsidRPr="005C4E50">
        <w:rPr>
          <w:rFonts w:eastAsia="標楷體"/>
          <w:b/>
          <w:color w:val="000000"/>
          <w:sz w:val="24"/>
        </w:rPr>
        <w:t>請將答案寫在試巻答案欄上，其餘劃卡。</w:t>
      </w:r>
    </w:p>
    <w:p w:rsidR="00426DB0" w:rsidRPr="005C4E50" w:rsidRDefault="005C4E50" w:rsidP="00831578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</w:rPr>
        <w:t>老師的讚美給了我們很大</w:t>
      </w:r>
      <w:r w:rsidR="00FD3081" w:rsidRPr="005C4E50">
        <w:rPr>
          <w:rFonts w:eastAsia="標楷體"/>
          <w:color w:val="000000"/>
          <w:sz w:val="24"/>
        </w:rPr>
        <w:t>成就感</w:t>
      </w:r>
      <w:r w:rsidR="008C188C" w:rsidRPr="005C4E50">
        <w:rPr>
          <w:rFonts w:eastAsia="標楷體"/>
          <w:color w:val="000000"/>
          <w:sz w:val="24"/>
        </w:rPr>
        <w:t>。</w:t>
      </w:r>
      <w:r w:rsidR="00FD3081" w:rsidRPr="005C4E50">
        <w:rPr>
          <w:rFonts w:eastAsia="標楷體"/>
          <w:color w:val="000000"/>
          <w:sz w:val="24"/>
        </w:rPr>
        <w:t>The teacher’s praise gave us a real __1__  __2__  __3__</w:t>
      </w:r>
      <w:r w:rsidR="008C188C" w:rsidRPr="005C4E50">
        <w:rPr>
          <w:rFonts w:eastAsia="標楷體"/>
          <w:color w:val="000000"/>
          <w:sz w:val="24"/>
        </w:rPr>
        <w:t>.</w:t>
      </w:r>
    </w:p>
    <w:p w:rsidR="008C188C" w:rsidRPr="005C4E50" w:rsidRDefault="00FD3081" w:rsidP="00831578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</w:rPr>
        <w:t>在這項抗議中，學生們訴求有更多的言論自由。</w:t>
      </w:r>
      <w:r w:rsidR="008C188C" w:rsidRPr="005C4E50">
        <w:rPr>
          <w:rFonts w:eastAsia="標楷體"/>
          <w:color w:val="000000"/>
          <w:sz w:val="24"/>
        </w:rPr>
        <w:t xml:space="preserve"> </w:t>
      </w:r>
      <w:r w:rsidRPr="005C4E50">
        <w:rPr>
          <w:rFonts w:eastAsia="標楷體"/>
          <w:color w:val="000000"/>
          <w:sz w:val="24"/>
        </w:rPr>
        <w:t>The student</w:t>
      </w:r>
      <w:r w:rsidR="005C4E50" w:rsidRPr="005C4E50">
        <w:rPr>
          <w:rFonts w:eastAsia="標楷體"/>
          <w:color w:val="000000"/>
          <w:sz w:val="24"/>
        </w:rPr>
        <w:t xml:space="preserve"> </w:t>
      </w:r>
      <w:r w:rsidRPr="005C4E50">
        <w:rPr>
          <w:rFonts w:eastAsia="標楷體"/>
          <w:color w:val="000000"/>
          <w:sz w:val="24"/>
        </w:rPr>
        <w:t xml:space="preserve"> </w:t>
      </w:r>
      <w:r w:rsidR="008C188C" w:rsidRPr="005C4E50">
        <w:rPr>
          <w:rFonts w:eastAsia="標楷體"/>
          <w:color w:val="000000"/>
          <w:sz w:val="24"/>
        </w:rPr>
        <w:t>__4__</w:t>
      </w:r>
      <w:r w:rsidR="005C4E50" w:rsidRPr="005C4E50">
        <w:rPr>
          <w:rFonts w:eastAsia="標楷體"/>
          <w:color w:val="000000"/>
          <w:sz w:val="24"/>
        </w:rPr>
        <w:t xml:space="preserve"> </w:t>
      </w:r>
      <w:r w:rsidR="008C188C" w:rsidRPr="005C4E50">
        <w:rPr>
          <w:rFonts w:eastAsia="標楷體"/>
          <w:color w:val="000000"/>
          <w:sz w:val="24"/>
        </w:rPr>
        <w:t xml:space="preserve"> __</w:t>
      </w:r>
      <w:r w:rsidR="000950B9" w:rsidRPr="005C4E50">
        <w:rPr>
          <w:rFonts w:eastAsia="標楷體"/>
          <w:color w:val="000000"/>
          <w:sz w:val="24"/>
        </w:rPr>
        <w:t>5</w:t>
      </w:r>
      <w:r w:rsidR="008C188C" w:rsidRPr="005C4E50">
        <w:rPr>
          <w:rFonts w:eastAsia="標楷體"/>
          <w:color w:val="000000"/>
          <w:sz w:val="24"/>
        </w:rPr>
        <w:t xml:space="preserve">__ </w:t>
      </w:r>
      <w:r w:rsidRPr="005C4E50">
        <w:rPr>
          <w:rFonts w:eastAsia="標楷體"/>
          <w:color w:val="000000"/>
          <w:sz w:val="24"/>
        </w:rPr>
        <w:t>more</w:t>
      </w:r>
      <w:r w:rsidR="008C188C" w:rsidRPr="005C4E50">
        <w:rPr>
          <w:rFonts w:eastAsia="標楷體"/>
          <w:color w:val="000000"/>
          <w:sz w:val="24"/>
        </w:rPr>
        <w:t xml:space="preserve"> __</w:t>
      </w:r>
      <w:r w:rsidR="000950B9" w:rsidRPr="005C4E50">
        <w:rPr>
          <w:rFonts w:eastAsia="標楷體"/>
          <w:color w:val="000000"/>
          <w:sz w:val="24"/>
        </w:rPr>
        <w:t>6</w:t>
      </w:r>
      <w:r w:rsidRPr="005C4E50">
        <w:rPr>
          <w:rFonts w:eastAsia="標楷體"/>
          <w:color w:val="000000"/>
          <w:sz w:val="24"/>
        </w:rPr>
        <w:t>__ of speech in the __7__.</w:t>
      </w:r>
    </w:p>
    <w:p w:rsidR="00F03D0F" w:rsidRPr="005C4E50" w:rsidRDefault="00FD3081" w:rsidP="00831578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</w:rPr>
        <w:t>這個音樂會是為了追思這個公司的創辦人而舉辦的。</w:t>
      </w:r>
      <w:r w:rsidRPr="005C4E50">
        <w:rPr>
          <w:rFonts w:eastAsia="標楷體"/>
          <w:color w:val="000000"/>
          <w:sz w:val="24"/>
        </w:rPr>
        <w:t>The concert was</w:t>
      </w:r>
      <w:r w:rsidR="008C188C" w:rsidRPr="005C4E50">
        <w:rPr>
          <w:rFonts w:eastAsia="標楷體"/>
          <w:color w:val="000000"/>
          <w:sz w:val="24"/>
        </w:rPr>
        <w:t xml:space="preserve"> __7__</w:t>
      </w:r>
      <w:r w:rsidRPr="005C4E50">
        <w:rPr>
          <w:rFonts w:eastAsia="標楷體"/>
          <w:color w:val="000000"/>
          <w:sz w:val="24"/>
        </w:rPr>
        <w:t xml:space="preserve">  in  </w:t>
      </w:r>
      <w:r w:rsidR="008C188C" w:rsidRPr="005C4E50">
        <w:rPr>
          <w:rFonts w:eastAsia="標楷體"/>
          <w:color w:val="000000"/>
          <w:sz w:val="24"/>
        </w:rPr>
        <w:t xml:space="preserve">__8__ </w:t>
      </w:r>
      <w:r w:rsidRPr="005C4E50">
        <w:rPr>
          <w:rFonts w:eastAsia="標楷體"/>
          <w:color w:val="000000"/>
          <w:sz w:val="24"/>
        </w:rPr>
        <w:t xml:space="preserve">of the </w:t>
      </w:r>
      <w:r w:rsidR="008C188C" w:rsidRPr="005C4E50">
        <w:rPr>
          <w:rFonts w:eastAsia="標楷體"/>
          <w:color w:val="000000"/>
          <w:sz w:val="24"/>
        </w:rPr>
        <w:t xml:space="preserve">__9__ </w:t>
      </w:r>
      <w:r w:rsidRPr="005C4E50">
        <w:rPr>
          <w:rFonts w:eastAsia="標楷體"/>
          <w:color w:val="000000"/>
          <w:sz w:val="24"/>
        </w:rPr>
        <w:t xml:space="preserve"> of the </w:t>
      </w:r>
      <w:r w:rsidR="008C188C" w:rsidRPr="005C4E50">
        <w:rPr>
          <w:rFonts w:eastAsia="標楷體"/>
          <w:color w:val="000000"/>
          <w:sz w:val="24"/>
        </w:rPr>
        <w:t xml:space="preserve"> __10__.</w:t>
      </w:r>
    </w:p>
    <w:p w:rsidR="00426DB0" w:rsidRPr="005C4E50" w:rsidRDefault="00FD3081" w:rsidP="00831578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</w:rPr>
        <w:t>我們利用假期從事了很多戶外活動</w:t>
      </w:r>
      <w:r w:rsidR="008C188C" w:rsidRPr="005C4E50">
        <w:rPr>
          <w:rFonts w:eastAsia="標楷體"/>
          <w:color w:val="000000"/>
          <w:sz w:val="24"/>
        </w:rPr>
        <w:t>。</w:t>
      </w:r>
      <w:r w:rsidRPr="005C4E50">
        <w:rPr>
          <w:rFonts w:eastAsia="標楷體"/>
          <w:color w:val="000000"/>
          <w:sz w:val="24"/>
        </w:rPr>
        <w:t>We</w:t>
      </w:r>
      <w:r w:rsidR="008C188C" w:rsidRPr="005C4E50">
        <w:rPr>
          <w:rFonts w:eastAsia="標楷體"/>
          <w:color w:val="000000"/>
          <w:sz w:val="24"/>
        </w:rPr>
        <w:t xml:space="preserve">__11__  __12__  __13__ </w:t>
      </w:r>
      <w:r w:rsidRPr="005C4E50">
        <w:rPr>
          <w:rFonts w:eastAsia="標楷體"/>
          <w:color w:val="000000"/>
          <w:sz w:val="24"/>
        </w:rPr>
        <w:t>the vacation and did a lot of  __14__ activities.</w:t>
      </w:r>
    </w:p>
    <w:p w:rsidR="00426DB0" w:rsidRPr="005C4E50" w:rsidRDefault="00FD3081" w:rsidP="00831578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</w:rPr>
        <w:t>他們分發傳單來呼籲大家支持新的法令</w:t>
      </w:r>
      <w:r w:rsidR="008C188C" w:rsidRPr="005C4E50">
        <w:rPr>
          <w:rFonts w:eastAsia="標楷體"/>
          <w:color w:val="000000"/>
          <w:sz w:val="24"/>
        </w:rPr>
        <w:t>。</w:t>
      </w:r>
      <w:r w:rsidR="008C188C" w:rsidRPr="005C4E50">
        <w:rPr>
          <w:rFonts w:eastAsia="標楷體"/>
          <w:color w:val="000000"/>
          <w:sz w:val="24"/>
        </w:rPr>
        <w:t xml:space="preserve"> </w:t>
      </w:r>
      <w:r w:rsidRPr="005C4E50">
        <w:rPr>
          <w:rFonts w:eastAsia="標楷體"/>
          <w:color w:val="000000"/>
          <w:sz w:val="24"/>
        </w:rPr>
        <w:t xml:space="preserve">They </w:t>
      </w:r>
      <w:r w:rsidR="008C188C" w:rsidRPr="005C4E50">
        <w:rPr>
          <w:rFonts w:eastAsia="標楷體"/>
          <w:color w:val="000000"/>
          <w:sz w:val="24"/>
        </w:rPr>
        <w:t xml:space="preserve"> __15__  </w:t>
      </w:r>
      <w:r w:rsidRPr="005C4E50">
        <w:rPr>
          <w:rFonts w:eastAsia="標楷體"/>
          <w:color w:val="000000"/>
          <w:sz w:val="24"/>
        </w:rPr>
        <w:t xml:space="preserve">__16__  fliers to </w:t>
      </w:r>
      <w:r w:rsidR="008C188C" w:rsidRPr="005C4E50">
        <w:rPr>
          <w:rFonts w:eastAsia="標楷體"/>
          <w:color w:val="000000"/>
          <w:sz w:val="24"/>
        </w:rPr>
        <w:t>__1</w:t>
      </w:r>
      <w:r w:rsidRPr="005C4E50">
        <w:rPr>
          <w:rFonts w:eastAsia="標楷體"/>
          <w:color w:val="000000"/>
          <w:sz w:val="24"/>
        </w:rPr>
        <w:t>7</w:t>
      </w:r>
      <w:r w:rsidR="008C188C" w:rsidRPr="005C4E50">
        <w:rPr>
          <w:rFonts w:eastAsia="標楷體"/>
          <w:color w:val="000000"/>
          <w:sz w:val="24"/>
        </w:rPr>
        <w:t>__</w:t>
      </w:r>
      <w:r w:rsidRPr="005C4E50">
        <w:rPr>
          <w:rFonts w:eastAsia="標楷體"/>
          <w:color w:val="000000"/>
          <w:sz w:val="24"/>
        </w:rPr>
        <w:t xml:space="preserve">  </w:t>
      </w:r>
      <w:r w:rsidR="008C188C" w:rsidRPr="005C4E50">
        <w:rPr>
          <w:rFonts w:eastAsia="標楷體"/>
          <w:color w:val="000000"/>
          <w:sz w:val="24"/>
        </w:rPr>
        <w:t>__1</w:t>
      </w:r>
      <w:r w:rsidRPr="005C4E50">
        <w:rPr>
          <w:rFonts w:eastAsia="標楷體"/>
          <w:color w:val="000000"/>
          <w:sz w:val="24"/>
        </w:rPr>
        <w:t>8</w:t>
      </w:r>
      <w:r w:rsidR="008C188C" w:rsidRPr="005C4E50">
        <w:rPr>
          <w:rFonts w:eastAsia="標楷體"/>
          <w:color w:val="000000"/>
          <w:sz w:val="24"/>
        </w:rPr>
        <w:t xml:space="preserve">__ </w:t>
      </w:r>
      <w:r w:rsidRPr="005C4E50">
        <w:rPr>
          <w:rFonts w:eastAsia="標楷體"/>
          <w:color w:val="000000"/>
          <w:sz w:val="24"/>
        </w:rPr>
        <w:t>people to _</w:t>
      </w:r>
      <w:r w:rsidR="008C188C" w:rsidRPr="005C4E50">
        <w:rPr>
          <w:rFonts w:eastAsia="標楷體"/>
          <w:color w:val="000000"/>
          <w:sz w:val="24"/>
        </w:rPr>
        <w:t>_1</w:t>
      </w:r>
      <w:r w:rsidRPr="005C4E50">
        <w:rPr>
          <w:rFonts w:eastAsia="標楷體"/>
          <w:color w:val="000000"/>
          <w:sz w:val="24"/>
        </w:rPr>
        <w:t>9</w:t>
      </w:r>
      <w:r w:rsidR="008C188C" w:rsidRPr="005C4E50">
        <w:rPr>
          <w:rFonts w:eastAsia="標楷體"/>
          <w:color w:val="000000"/>
          <w:sz w:val="24"/>
        </w:rPr>
        <w:t xml:space="preserve">__ </w:t>
      </w:r>
      <w:r w:rsidRPr="005C4E50">
        <w:rPr>
          <w:rFonts w:eastAsia="標楷體"/>
          <w:color w:val="000000"/>
          <w:sz w:val="24"/>
        </w:rPr>
        <w:t>the new</w:t>
      </w:r>
      <w:r w:rsidR="008C188C" w:rsidRPr="005C4E50">
        <w:rPr>
          <w:rFonts w:eastAsia="標楷體"/>
          <w:color w:val="000000"/>
          <w:sz w:val="24"/>
        </w:rPr>
        <w:t xml:space="preserve"> __20__.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18"/>
        <w:gridCol w:w="1919"/>
        <w:gridCol w:w="1919"/>
        <w:gridCol w:w="1919"/>
        <w:gridCol w:w="1919"/>
      </w:tblGrid>
      <w:tr w:rsidR="00D871EC" w:rsidRPr="005C4E50" w:rsidTr="00D871EC">
        <w:tc>
          <w:tcPr>
            <w:tcW w:w="1918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1.</w:t>
            </w:r>
          </w:p>
        </w:tc>
        <w:tc>
          <w:tcPr>
            <w:tcW w:w="1919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2.</w:t>
            </w:r>
          </w:p>
        </w:tc>
        <w:tc>
          <w:tcPr>
            <w:tcW w:w="1919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3.</w:t>
            </w:r>
          </w:p>
        </w:tc>
        <w:tc>
          <w:tcPr>
            <w:tcW w:w="1919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4.</w:t>
            </w:r>
          </w:p>
        </w:tc>
        <w:tc>
          <w:tcPr>
            <w:tcW w:w="1919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5.</w:t>
            </w:r>
          </w:p>
        </w:tc>
      </w:tr>
      <w:tr w:rsidR="00D871EC" w:rsidRPr="005C4E50" w:rsidTr="00D871EC">
        <w:tc>
          <w:tcPr>
            <w:tcW w:w="1918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6.</w:t>
            </w:r>
          </w:p>
        </w:tc>
        <w:tc>
          <w:tcPr>
            <w:tcW w:w="1919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7.</w:t>
            </w:r>
          </w:p>
        </w:tc>
        <w:tc>
          <w:tcPr>
            <w:tcW w:w="1919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8.</w:t>
            </w:r>
          </w:p>
        </w:tc>
        <w:tc>
          <w:tcPr>
            <w:tcW w:w="1919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9.</w:t>
            </w:r>
          </w:p>
        </w:tc>
        <w:tc>
          <w:tcPr>
            <w:tcW w:w="1919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10.</w:t>
            </w:r>
          </w:p>
        </w:tc>
      </w:tr>
      <w:tr w:rsidR="00D871EC" w:rsidRPr="005C4E50" w:rsidTr="00D871EC">
        <w:tc>
          <w:tcPr>
            <w:tcW w:w="1918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11.</w:t>
            </w:r>
          </w:p>
        </w:tc>
        <w:tc>
          <w:tcPr>
            <w:tcW w:w="1919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12.</w:t>
            </w:r>
          </w:p>
        </w:tc>
        <w:tc>
          <w:tcPr>
            <w:tcW w:w="1919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13.</w:t>
            </w:r>
          </w:p>
        </w:tc>
        <w:tc>
          <w:tcPr>
            <w:tcW w:w="1919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14.</w:t>
            </w:r>
          </w:p>
        </w:tc>
        <w:tc>
          <w:tcPr>
            <w:tcW w:w="1919" w:type="dxa"/>
          </w:tcPr>
          <w:p w:rsidR="00D871EC" w:rsidRPr="005C4E50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15.</w:t>
            </w:r>
          </w:p>
        </w:tc>
      </w:tr>
      <w:tr w:rsidR="008C188C" w:rsidRPr="005C4E50" w:rsidTr="00D871EC">
        <w:tc>
          <w:tcPr>
            <w:tcW w:w="1918" w:type="dxa"/>
          </w:tcPr>
          <w:p w:rsidR="008C188C" w:rsidRPr="005C4E50" w:rsidRDefault="008C188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16.</w:t>
            </w:r>
          </w:p>
        </w:tc>
        <w:tc>
          <w:tcPr>
            <w:tcW w:w="1919" w:type="dxa"/>
          </w:tcPr>
          <w:p w:rsidR="008C188C" w:rsidRPr="005C4E50" w:rsidRDefault="008C188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17.</w:t>
            </w:r>
          </w:p>
        </w:tc>
        <w:tc>
          <w:tcPr>
            <w:tcW w:w="1919" w:type="dxa"/>
          </w:tcPr>
          <w:p w:rsidR="008C188C" w:rsidRPr="005C4E50" w:rsidRDefault="008C188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18.</w:t>
            </w:r>
          </w:p>
        </w:tc>
        <w:tc>
          <w:tcPr>
            <w:tcW w:w="1919" w:type="dxa"/>
          </w:tcPr>
          <w:p w:rsidR="008C188C" w:rsidRPr="005C4E50" w:rsidRDefault="008C188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19.</w:t>
            </w:r>
          </w:p>
        </w:tc>
        <w:tc>
          <w:tcPr>
            <w:tcW w:w="1919" w:type="dxa"/>
          </w:tcPr>
          <w:p w:rsidR="008C188C" w:rsidRPr="005C4E50" w:rsidRDefault="008C188C" w:rsidP="00D871EC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20.</w:t>
            </w:r>
          </w:p>
        </w:tc>
      </w:tr>
    </w:tbl>
    <w:p w:rsidR="005C4E50" w:rsidRPr="005C4E50" w:rsidRDefault="005C4E50" w:rsidP="005C4E50">
      <w:pPr>
        <w:pStyle w:val="a8"/>
        <w:ind w:leftChars="0" w:left="510"/>
        <w:rPr>
          <w:rFonts w:eastAsia="標楷體"/>
          <w:b/>
          <w:color w:val="000000"/>
          <w:sz w:val="24"/>
        </w:rPr>
      </w:pPr>
    </w:p>
    <w:p w:rsidR="00044B3A" w:rsidRPr="005C4E50" w:rsidRDefault="008C188C" w:rsidP="003B4FB0">
      <w:pPr>
        <w:pStyle w:val="a8"/>
        <w:numPr>
          <w:ilvl w:val="0"/>
          <w:numId w:val="8"/>
        </w:numPr>
        <w:ind w:leftChars="0"/>
        <w:rPr>
          <w:rFonts w:eastAsia="標楷體"/>
          <w:b/>
          <w:color w:val="000000"/>
          <w:sz w:val="24"/>
        </w:rPr>
      </w:pPr>
      <w:r w:rsidRPr="005C4E50">
        <w:rPr>
          <w:rFonts w:eastAsia="標楷體"/>
          <w:b/>
          <w:color w:val="000000"/>
          <w:sz w:val="24"/>
        </w:rPr>
        <w:t>寫作</w:t>
      </w:r>
      <w:r w:rsidRPr="005C4E50">
        <w:rPr>
          <w:rFonts w:eastAsia="標楷體"/>
          <w:b/>
          <w:color w:val="000000"/>
          <w:sz w:val="24"/>
        </w:rPr>
        <w:t>100 (</w:t>
      </w:r>
      <w:r w:rsidRPr="005C4E50">
        <w:rPr>
          <w:rFonts w:eastAsia="標楷體"/>
          <w:b/>
          <w:color w:val="000000"/>
          <w:sz w:val="24"/>
        </w:rPr>
        <w:t>題目</w:t>
      </w:r>
      <w:r w:rsidRPr="005C4E50">
        <w:rPr>
          <w:rFonts w:eastAsia="標楷體"/>
          <w:b/>
          <w:color w:val="000000"/>
          <w:sz w:val="24"/>
        </w:rPr>
        <w:t xml:space="preserve"> </w:t>
      </w:r>
      <w:r w:rsidR="00733FB2" w:rsidRPr="005C4E50">
        <w:rPr>
          <w:rFonts w:eastAsia="標楷體"/>
          <w:b/>
          <w:color w:val="000000"/>
          <w:sz w:val="24"/>
        </w:rPr>
        <w:t>A Friend</w:t>
      </w:r>
      <w:r w:rsidRPr="005C4E50">
        <w:rPr>
          <w:rFonts w:eastAsia="標楷體"/>
          <w:b/>
          <w:color w:val="000000"/>
          <w:sz w:val="24"/>
        </w:rPr>
        <w:t>，每格</w:t>
      </w:r>
      <w:r w:rsidRPr="005C4E50">
        <w:rPr>
          <w:rFonts w:eastAsia="標楷體"/>
          <w:b/>
          <w:color w:val="000000"/>
          <w:sz w:val="24"/>
        </w:rPr>
        <w:t>1</w:t>
      </w:r>
      <w:r w:rsidRPr="005C4E50">
        <w:rPr>
          <w:rFonts w:eastAsia="標楷體"/>
          <w:b/>
          <w:color w:val="000000"/>
          <w:sz w:val="24"/>
        </w:rPr>
        <w:t>分，共</w:t>
      </w:r>
      <w:r w:rsidRPr="005C4E50">
        <w:rPr>
          <w:rFonts w:eastAsia="標楷體"/>
          <w:b/>
          <w:color w:val="000000"/>
          <w:sz w:val="24"/>
        </w:rPr>
        <w:t>2</w:t>
      </w:r>
      <w:r w:rsidR="005C4E50" w:rsidRPr="005C4E50">
        <w:rPr>
          <w:rFonts w:eastAsia="標楷體"/>
          <w:b/>
          <w:color w:val="000000"/>
          <w:sz w:val="24"/>
        </w:rPr>
        <w:t>2</w:t>
      </w:r>
      <w:r w:rsidRPr="005C4E50">
        <w:rPr>
          <w:rFonts w:eastAsia="標楷體"/>
          <w:b/>
          <w:color w:val="000000"/>
          <w:sz w:val="24"/>
        </w:rPr>
        <w:t>分</w:t>
      </w:r>
      <w:r w:rsidRPr="005C4E50">
        <w:rPr>
          <w:rFonts w:eastAsia="標楷體"/>
          <w:b/>
          <w:color w:val="000000"/>
          <w:sz w:val="24"/>
        </w:rPr>
        <w:t>)</w:t>
      </w:r>
    </w:p>
    <w:p w:rsidR="00883F16" w:rsidRPr="005C4E50" w:rsidRDefault="00FD3081" w:rsidP="00044B3A">
      <w:pPr>
        <w:ind w:firstLineChars="250" w:firstLine="585"/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</w:rPr>
        <w:t xml:space="preserve">In my first year of senor high school, I was not </w:t>
      </w:r>
      <w:r w:rsidR="00733FB2" w:rsidRPr="005C4E50">
        <w:rPr>
          <w:rFonts w:eastAsia="標楷體"/>
          <w:color w:val="000000"/>
          <w:sz w:val="24"/>
        </w:rPr>
        <w:t>doing</w:t>
      </w:r>
      <w:r w:rsidRPr="005C4E50">
        <w:rPr>
          <w:rFonts w:eastAsia="標楷體"/>
          <w:color w:val="000000"/>
          <w:sz w:val="24"/>
        </w:rPr>
        <w:t xml:space="preserve"> </w:t>
      </w:r>
      <w:r w:rsidR="00054755" w:rsidRPr="005C4E50">
        <w:rPr>
          <w:rFonts w:eastAsia="標楷體"/>
          <w:color w:val="000000"/>
          <w:sz w:val="24"/>
          <w:u w:val="single"/>
        </w:rPr>
        <w:t xml:space="preserve">  2</w:t>
      </w:r>
      <w:r w:rsidR="00733FB2" w:rsidRPr="005C4E50">
        <w:rPr>
          <w:rFonts w:eastAsia="標楷體"/>
          <w:color w:val="000000"/>
          <w:sz w:val="24"/>
          <w:u w:val="single"/>
        </w:rPr>
        <w:t>1</w:t>
      </w:r>
      <w:r w:rsidR="00054755"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</w:rPr>
        <w:t xml:space="preserve"> in school, </w:t>
      </w:r>
      <w:r w:rsidRPr="005C4E50">
        <w:rPr>
          <w:rFonts w:eastAsia="標楷體"/>
          <w:color w:val="000000"/>
          <w:sz w:val="24"/>
          <w:u w:val="single"/>
        </w:rPr>
        <w:t xml:space="preserve">  2</w:t>
      </w:r>
      <w:r w:rsidR="00733FB2" w:rsidRPr="005C4E50">
        <w:rPr>
          <w:rFonts w:eastAsia="標楷體"/>
          <w:color w:val="000000"/>
          <w:sz w:val="24"/>
          <w:u w:val="single"/>
        </w:rPr>
        <w:t>2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</w:rPr>
        <w:t xml:space="preserve"> in math.</w:t>
      </w:r>
      <w:r w:rsidR="00883F16" w:rsidRPr="005C4E50">
        <w:rPr>
          <w:rFonts w:eastAsia="標楷體"/>
          <w:color w:val="000000"/>
          <w:sz w:val="24"/>
        </w:rPr>
        <w:t xml:space="preserve"> </w:t>
      </w:r>
    </w:p>
    <w:p w:rsidR="00733FB2" w:rsidRPr="005C4E50" w:rsidRDefault="00883F16" w:rsidP="00883F16">
      <w:pPr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  <w:u w:val="single"/>
        </w:rPr>
        <w:t xml:space="preserve">  23  </w:t>
      </w:r>
      <w:r w:rsidRPr="005C4E50">
        <w:rPr>
          <w:rFonts w:eastAsia="標楷體"/>
          <w:color w:val="000000"/>
          <w:sz w:val="24"/>
        </w:rPr>
        <w:t xml:space="preserve"> </w:t>
      </w:r>
      <w:r w:rsidR="00FD3081" w:rsidRPr="005C4E50">
        <w:rPr>
          <w:rFonts w:eastAsia="標楷體"/>
          <w:color w:val="000000"/>
          <w:sz w:val="24"/>
        </w:rPr>
        <w:t xml:space="preserve">and </w:t>
      </w:r>
      <w:r w:rsidR="00FD3081" w:rsidRPr="005C4E50">
        <w:rPr>
          <w:rFonts w:eastAsia="標楷體"/>
          <w:color w:val="000000"/>
          <w:sz w:val="24"/>
          <w:u w:val="single"/>
        </w:rPr>
        <w:t xml:space="preserve">  2</w:t>
      </w:r>
      <w:r w:rsidRPr="005C4E50">
        <w:rPr>
          <w:rFonts w:eastAsia="標楷體"/>
          <w:color w:val="000000"/>
          <w:sz w:val="24"/>
          <w:u w:val="single"/>
        </w:rPr>
        <w:t>4</w:t>
      </w:r>
      <w:r w:rsidR="00FD3081" w:rsidRPr="005C4E50">
        <w:rPr>
          <w:rFonts w:eastAsia="標楷體"/>
          <w:color w:val="000000"/>
          <w:sz w:val="24"/>
          <w:u w:val="single"/>
        </w:rPr>
        <w:t xml:space="preserve">  </w:t>
      </w:r>
      <w:r w:rsidR="00FD3081" w:rsidRPr="005C4E50">
        <w:rPr>
          <w:rFonts w:eastAsia="標楷體"/>
          <w:color w:val="000000"/>
          <w:sz w:val="24"/>
        </w:rPr>
        <w:t xml:space="preserve"> , I decided </w:t>
      </w:r>
      <w:r w:rsidR="00733FB2" w:rsidRPr="005C4E50">
        <w:rPr>
          <w:rFonts w:eastAsia="標楷體"/>
          <w:color w:val="000000"/>
          <w:sz w:val="24"/>
        </w:rPr>
        <w:t>that</w:t>
      </w:r>
      <w:r w:rsidR="00FD3081" w:rsidRPr="005C4E50">
        <w:rPr>
          <w:rFonts w:eastAsia="標楷體"/>
          <w:color w:val="000000"/>
          <w:sz w:val="24"/>
        </w:rPr>
        <w:t xml:space="preserve"> I would do anything, even </w:t>
      </w:r>
      <w:r w:rsidR="00733FB2" w:rsidRPr="005C4E50">
        <w:rPr>
          <w:rFonts w:eastAsia="標楷體"/>
          <w:color w:val="000000"/>
          <w:sz w:val="24"/>
        </w:rPr>
        <w:t>cheating</w:t>
      </w:r>
      <w:r w:rsidR="00FD3081" w:rsidRPr="005C4E50">
        <w:rPr>
          <w:rFonts w:eastAsia="標楷體"/>
          <w:color w:val="000000"/>
          <w:sz w:val="24"/>
        </w:rPr>
        <w:t xml:space="preserve"> to pass my final exam</w:t>
      </w:r>
      <w:r w:rsidR="003D21D6" w:rsidRPr="005C4E50">
        <w:rPr>
          <w:rFonts w:eastAsia="標楷體"/>
          <w:color w:val="000000"/>
          <w:sz w:val="24"/>
        </w:rPr>
        <w:t xml:space="preserve">. </w:t>
      </w:r>
    </w:p>
    <w:p w:rsidR="003D21D6" w:rsidRPr="005C4E50" w:rsidRDefault="003D21D6" w:rsidP="00733FB2">
      <w:pPr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  <w:u w:val="single"/>
        </w:rPr>
        <w:t xml:space="preserve">  2</w:t>
      </w:r>
      <w:r w:rsidR="00883F16" w:rsidRPr="005C4E50">
        <w:rPr>
          <w:rFonts w:eastAsia="標楷體"/>
          <w:color w:val="000000"/>
          <w:sz w:val="24"/>
          <w:u w:val="single"/>
        </w:rPr>
        <w:t>5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="00733FB2" w:rsidRPr="005C4E50">
        <w:rPr>
          <w:rFonts w:eastAsia="標楷體"/>
          <w:color w:val="000000"/>
          <w:sz w:val="24"/>
        </w:rPr>
        <w:t xml:space="preserve">, </w:t>
      </w:r>
      <w:r w:rsidRPr="005C4E50">
        <w:rPr>
          <w:rFonts w:eastAsia="標楷體"/>
          <w:color w:val="000000"/>
          <w:sz w:val="24"/>
        </w:rPr>
        <w:t xml:space="preserve">it was my friend Robert </w:t>
      </w:r>
      <w:r w:rsidR="00733FB2" w:rsidRPr="005C4E50">
        <w:rPr>
          <w:rFonts w:eastAsia="標楷體"/>
          <w:color w:val="000000"/>
          <w:sz w:val="24"/>
          <w:u w:val="single"/>
        </w:rPr>
        <w:t xml:space="preserve">  2</w:t>
      </w:r>
      <w:r w:rsidR="00883F16" w:rsidRPr="005C4E50">
        <w:rPr>
          <w:rFonts w:eastAsia="標楷體"/>
          <w:color w:val="000000"/>
          <w:sz w:val="24"/>
          <w:u w:val="single"/>
        </w:rPr>
        <w:t>6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</w:rPr>
        <w:t xml:space="preserve"> save me </w:t>
      </w:r>
      <w:r w:rsidR="00733FB2" w:rsidRPr="005C4E50">
        <w:rPr>
          <w:rFonts w:eastAsia="標楷體"/>
          <w:color w:val="000000"/>
          <w:sz w:val="24"/>
          <w:u w:val="single"/>
        </w:rPr>
        <w:t xml:space="preserve">  2</w:t>
      </w:r>
      <w:r w:rsidR="00883F16" w:rsidRPr="005C4E50">
        <w:rPr>
          <w:rFonts w:eastAsia="標楷體"/>
          <w:color w:val="000000"/>
          <w:sz w:val="24"/>
          <w:u w:val="single"/>
        </w:rPr>
        <w:t>7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</w:rPr>
        <w:t xml:space="preserve"> making this big mistake. </w:t>
      </w:r>
    </w:p>
    <w:p w:rsidR="00883F16" w:rsidRPr="005C4E50" w:rsidRDefault="003D21D6" w:rsidP="003D21D6">
      <w:pPr>
        <w:ind w:firstLineChars="250" w:firstLine="585"/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</w:rPr>
        <w:t xml:space="preserve"> </w:t>
      </w:r>
      <w:r w:rsidRPr="005C4E50">
        <w:rPr>
          <w:rFonts w:eastAsia="標楷體"/>
          <w:color w:val="000000"/>
          <w:sz w:val="24"/>
          <w:u w:val="single"/>
        </w:rPr>
        <w:t xml:space="preserve">  2</w:t>
      </w:r>
      <w:r w:rsidR="00883F16" w:rsidRPr="005C4E50">
        <w:rPr>
          <w:rFonts w:eastAsia="標楷體"/>
          <w:color w:val="000000"/>
          <w:sz w:val="24"/>
          <w:u w:val="single"/>
        </w:rPr>
        <w:t>8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</w:rPr>
        <w:t xml:space="preserve"> of looking down on me, Robert </w:t>
      </w:r>
      <w:r w:rsidRPr="005C4E50">
        <w:rPr>
          <w:rFonts w:eastAsia="標楷體"/>
          <w:color w:val="000000"/>
          <w:sz w:val="24"/>
          <w:u w:val="single"/>
        </w:rPr>
        <w:t xml:space="preserve">  2</w:t>
      </w:r>
      <w:r w:rsidR="00883F16" w:rsidRPr="005C4E50">
        <w:rPr>
          <w:rFonts w:eastAsia="標楷體"/>
          <w:color w:val="000000"/>
          <w:sz w:val="24"/>
          <w:u w:val="single"/>
        </w:rPr>
        <w:t>9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</w:rPr>
        <w:t xml:space="preserve"> me to give up on </w:t>
      </w:r>
      <w:r w:rsidR="00733FB2" w:rsidRPr="005C4E50">
        <w:rPr>
          <w:rFonts w:eastAsia="標楷體"/>
          <w:color w:val="000000"/>
          <w:sz w:val="24"/>
        </w:rPr>
        <w:t>the idea</w:t>
      </w:r>
      <w:r w:rsidRPr="005C4E50">
        <w:rPr>
          <w:rFonts w:eastAsia="標楷體"/>
          <w:color w:val="000000"/>
          <w:sz w:val="24"/>
        </w:rPr>
        <w:t xml:space="preserve"> of cheating. He also went with me to see our math teacher </w:t>
      </w:r>
      <w:r w:rsidR="00883F16" w:rsidRPr="005C4E50">
        <w:rPr>
          <w:rFonts w:eastAsia="標楷體"/>
          <w:color w:val="000000"/>
          <w:sz w:val="24"/>
          <w:u w:val="single"/>
        </w:rPr>
        <w:t xml:space="preserve">  30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</w:rPr>
        <w:t xml:space="preserve"> </w:t>
      </w:r>
      <w:r w:rsidR="00883F16" w:rsidRPr="005C4E50">
        <w:rPr>
          <w:rFonts w:eastAsia="標楷體"/>
          <w:color w:val="000000"/>
          <w:sz w:val="24"/>
          <w:u w:val="single"/>
        </w:rPr>
        <w:t xml:space="preserve">  31  </w:t>
      </w:r>
      <w:r w:rsidR="00883F16" w:rsidRPr="005C4E50">
        <w:rPr>
          <w:rFonts w:eastAsia="標楷體"/>
          <w:color w:val="000000"/>
          <w:sz w:val="24"/>
        </w:rPr>
        <w:t xml:space="preserve"> </w:t>
      </w:r>
      <w:r w:rsidRPr="005C4E50">
        <w:rPr>
          <w:rFonts w:eastAsia="標楷體"/>
          <w:color w:val="000000"/>
          <w:sz w:val="24"/>
        </w:rPr>
        <w:t xml:space="preserve">I could tell my teacher about my problems. </w:t>
      </w:r>
      <w:r w:rsidR="00883F16" w:rsidRPr="005C4E50">
        <w:rPr>
          <w:rFonts w:eastAsia="標楷體"/>
          <w:color w:val="000000"/>
          <w:sz w:val="24"/>
        </w:rPr>
        <w:t xml:space="preserve"> </w:t>
      </w:r>
      <w:r w:rsidR="00733FB2" w:rsidRPr="005C4E50">
        <w:rPr>
          <w:rFonts w:eastAsia="標楷體"/>
          <w:color w:val="000000"/>
          <w:sz w:val="24"/>
        </w:rPr>
        <w:t>In</w:t>
      </w:r>
      <w:r w:rsidRPr="005C4E50">
        <w:rPr>
          <w:rFonts w:eastAsia="標楷體"/>
          <w:color w:val="000000"/>
          <w:sz w:val="24"/>
        </w:rPr>
        <w:t xml:space="preserve"> 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="00733FB2" w:rsidRPr="005C4E50">
        <w:rPr>
          <w:rFonts w:eastAsia="標楷體"/>
          <w:color w:val="000000"/>
          <w:sz w:val="24"/>
          <w:u w:val="single"/>
        </w:rPr>
        <w:t>3</w:t>
      </w:r>
      <w:r w:rsidR="00883F16" w:rsidRPr="005C4E50">
        <w:rPr>
          <w:rFonts w:eastAsia="標楷體"/>
          <w:color w:val="000000"/>
          <w:sz w:val="24"/>
          <w:u w:val="single"/>
        </w:rPr>
        <w:t>2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</w:rPr>
        <w:t xml:space="preserve"> , </w:t>
      </w:r>
      <w:r w:rsidR="00733FB2" w:rsidRPr="005C4E50">
        <w:rPr>
          <w:rFonts w:eastAsia="標楷體"/>
          <w:color w:val="000000"/>
          <w:sz w:val="24"/>
        </w:rPr>
        <w:t>Robert</w:t>
      </w:r>
      <w:r w:rsidRPr="005C4E50">
        <w:rPr>
          <w:rFonts w:eastAsia="標楷體"/>
          <w:color w:val="000000"/>
          <w:sz w:val="24"/>
        </w:rPr>
        <w:t xml:space="preserve"> 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="00733FB2" w:rsidRPr="005C4E50">
        <w:rPr>
          <w:rFonts w:eastAsia="標楷體"/>
          <w:color w:val="000000"/>
          <w:sz w:val="24"/>
          <w:u w:val="single"/>
        </w:rPr>
        <w:t>3</w:t>
      </w:r>
      <w:r w:rsidR="00883F16" w:rsidRPr="005C4E50">
        <w:rPr>
          <w:rFonts w:eastAsia="標楷體"/>
          <w:color w:val="000000"/>
          <w:sz w:val="24"/>
          <w:u w:val="single"/>
        </w:rPr>
        <w:t>3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</w:rPr>
        <w:t xml:space="preserve"> </w:t>
      </w:r>
      <w:r w:rsidR="00733FB2" w:rsidRPr="005C4E50">
        <w:rPr>
          <w:rFonts w:eastAsia="標楷體"/>
          <w:color w:val="000000"/>
          <w:sz w:val="24"/>
        </w:rPr>
        <w:t>to help me review what</w:t>
      </w:r>
      <w:r w:rsidRPr="005C4E50">
        <w:rPr>
          <w:rFonts w:eastAsia="標楷體"/>
          <w:color w:val="000000"/>
          <w:sz w:val="24"/>
        </w:rPr>
        <w:t xml:space="preserve"> </w:t>
      </w:r>
      <w:r w:rsidR="00733FB2" w:rsidRPr="005C4E50">
        <w:rPr>
          <w:rFonts w:eastAsia="標楷體"/>
          <w:color w:val="000000"/>
          <w:sz w:val="24"/>
          <w:u w:val="single"/>
        </w:rPr>
        <w:t xml:space="preserve">  </w:t>
      </w:r>
      <w:r w:rsidR="00883F16" w:rsidRPr="005C4E50">
        <w:rPr>
          <w:rFonts w:eastAsia="標楷體"/>
          <w:color w:val="000000"/>
          <w:sz w:val="24"/>
          <w:u w:val="single"/>
        </w:rPr>
        <w:t>34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</w:rPr>
        <w:t xml:space="preserve"> been covered in class. </w:t>
      </w:r>
    </w:p>
    <w:p w:rsidR="00883F16" w:rsidRPr="005C4E50" w:rsidRDefault="003D21D6" w:rsidP="00883F16">
      <w:pPr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="00733FB2" w:rsidRPr="005C4E50">
        <w:rPr>
          <w:rFonts w:eastAsia="標楷體"/>
          <w:color w:val="000000"/>
          <w:sz w:val="24"/>
          <w:u w:val="single"/>
        </w:rPr>
        <w:t>3</w:t>
      </w:r>
      <w:r w:rsidR="00883F16" w:rsidRPr="005C4E50">
        <w:rPr>
          <w:rFonts w:eastAsia="標楷體"/>
          <w:color w:val="000000"/>
          <w:sz w:val="24"/>
          <w:u w:val="single"/>
        </w:rPr>
        <w:t>5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</w:rPr>
        <w:t xml:space="preserve"> to his help, I passed my final exam. 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="00733FB2" w:rsidRPr="005C4E50">
        <w:rPr>
          <w:rFonts w:eastAsia="標楷體"/>
          <w:color w:val="000000"/>
          <w:sz w:val="24"/>
          <w:u w:val="single"/>
        </w:rPr>
        <w:t>3</w:t>
      </w:r>
      <w:r w:rsidR="00883F16" w:rsidRPr="005C4E50">
        <w:rPr>
          <w:rFonts w:eastAsia="標楷體"/>
          <w:color w:val="000000"/>
          <w:sz w:val="24"/>
          <w:u w:val="single"/>
        </w:rPr>
        <w:t>6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</w:rPr>
        <w:t xml:space="preserve"> </w:t>
      </w:r>
      <w:r w:rsidR="00733FB2" w:rsidRPr="005C4E50">
        <w:rPr>
          <w:rFonts w:eastAsia="標楷體"/>
          <w:color w:val="000000"/>
          <w:sz w:val="24"/>
        </w:rPr>
        <w:t>Robert’s</w:t>
      </w:r>
      <w:r w:rsidRPr="005C4E50">
        <w:rPr>
          <w:rFonts w:eastAsia="標楷體"/>
          <w:color w:val="000000"/>
          <w:sz w:val="24"/>
        </w:rPr>
        <w:t xml:space="preserve"> </w:t>
      </w:r>
      <w:r w:rsidR="00733FB2" w:rsidRPr="005C4E50">
        <w:rPr>
          <w:rFonts w:eastAsia="標楷體"/>
          <w:color w:val="000000"/>
          <w:sz w:val="24"/>
          <w:u w:val="single"/>
        </w:rPr>
        <w:t xml:space="preserve">  </w:t>
      </w:r>
      <w:r w:rsidR="00883F16" w:rsidRPr="005C4E50">
        <w:rPr>
          <w:rFonts w:eastAsia="標楷體"/>
          <w:color w:val="000000"/>
          <w:sz w:val="24"/>
          <w:u w:val="single"/>
        </w:rPr>
        <w:t>37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</w:rPr>
        <w:t xml:space="preserve"> , I might have  </w:t>
      </w:r>
      <w:r w:rsidR="00733FB2" w:rsidRPr="005C4E50">
        <w:rPr>
          <w:rFonts w:eastAsia="標楷體"/>
          <w:color w:val="000000"/>
          <w:sz w:val="24"/>
          <w:u w:val="single"/>
        </w:rPr>
        <w:t xml:space="preserve">  </w:t>
      </w:r>
      <w:r w:rsidR="00883F16" w:rsidRPr="005C4E50">
        <w:rPr>
          <w:rFonts w:eastAsia="標楷體"/>
          <w:color w:val="000000"/>
          <w:sz w:val="24"/>
          <w:u w:val="single"/>
        </w:rPr>
        <w:t>38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</w:rPr>
        <w:t xml:space="preserve">  </w:t>
      </w:r>
    </w:p>
    <w:p w:rsidR="00733FB2" w:rsidRPr="005C4E50" w:rsidRDefault="00733FB2" w:rsidP="00883F16">
      <w:pPr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="00883F16" w:rsidRPr="005C4E50">
        <w:rPr>
          <w:rFonts w:eastAsia="標楷體"/>
          <w:color w:val="000000"/>
          <w:sz w:val="24"/>
          <w:u w:val="single"/>
        </w:rPr>
        <w:t>39</w:t>
      </w:r>
      <w:r w:rsidR="003D21D6" w:rsidRPr="005C4E50">
        <w:rPr>
          <w:rFonts w:eastAsia="標楷體"/>
          <w:color w:val="000000"/>
          <w:sz w:val="24"/>
          <w:u w:val="single"/>
        </w:rPr>
        <w:t xml:space="preserve">  </w:t>
      </w:r>
      <w:r w:rsidR="003D21D6" w:rsidRPr="005C4E50">
        <w:rPr>
          <w:rFonts w:eastAsia="標楷體"/>
          <w:color w:val="000000"/>
          <w:sz w:val="24"/>
        </w:rPr>
        <w:t xml:space="preserve"> cheating to  </w:t>
      </w:r>
      <w:r w:rsidR="00883F16" w:rsidRPr="005C4E50">
        <w:rPr>
          <w:rFonts w:eastAsia="標楷體"/>
          <w:color w:val="000000"/>
          <w:sz w:val="24"/>
          <w:u w:val="single"/>
        </w:rPr>
        <w:t xml:space="preserve">  40</w:t>
      </w:r>
      <w:r w:rsidR="003D21D6" w:rsidRPr="005C4E50">
        <w:rPr>
          <w:rFonts w:eastAsia="標楷體"/>
          <w:color w:val="000000"/>
          <w:sz w:val="24"/>
          <w:u w:val="single"/>
        </w:rPr>
        <w:t xml:space="preserve">  </w:t>
      </w:r>
      <w:r w:rsidR="003D21D6" w:rsidRPr="005C4E50">
        <w:rPr>
          <w:rFonts w:eastAsia="標楷體"/>
          <w:color w:val="000000"/>
          <w:sz w:val="24"/>
        </w:rPr>
        <w:t xml:space="preserve"> </w:t>
      </w:r>
      <w:r w:rsidR="00810A7F" w:rsidRPr="005C4E50">
        <w:rPr>
          <w:rFonts w:eastAsia="標楷體"/>
          <w:color w:val="000000"/>
          <w:sz w:val="24"/>
        </w:rPr>
        <w:t>the difficulties</w:t>
      </w:r>
      <w:r w:rsidRPr="005C4E50">
        <w:rPr>
          <w:rFonts w:eastAsia="標楷體"/>
          <w:color w:val="000000"/>
          <w:sz w:val="24"/>
        </w:rPr>
        <w:t xml:space="preserve"> </w:t>
      </w:r>
      <w:r w:rsidR="003D21D6" w:rsidRPr="005C4E50">
        <w:rPr>
          <w:rFonts w:eastAsia="標楷體"/>
          <w:color w:val="000000"/>
          <w:sz w:val="24"/>
        </w:rPr>
        <w:t xml:space="preserve">I was facing. This </w:t>
      </w:r>
      <w:r w:rsidRPr="005C4E50">
        <w:rPr>
          <w:rFonts w:eastAsia="標楷體"/>
          <w:color w:val="000000"/>
          <w:sz w:val="24"/>
        </w:rPr>
        <w:t>would hav</w:t>
      </w:r>
      <w:r w:rsidR="003D21D6" w:rsidRPr="005C4E50">
        <w:rPr>
          <w:rFonts w:eastAsia="標楷體"/>
          <w:color w:val="000000"/>
          <w:sz w:val="24"/>
        </w:rPr>
        <w:t>e</w:t>
      </w:r>
      <w:r w:rsidRPr="005C4E50">
        <w:rPr>
          <w:rFonts w:eastAsia="標楷體"/>
          <w:color w:val="000000"/>
          <w:sz w:val="24"/>
        </w:rPr>
        <w:t xml:space="preserve"> </w:t>
      </w:r>
      <w:r w:rsidR="003D21D6" w:rsidRPr="005C4E50">
        <w:rPr>
          <w:rFonts w:eastAsia="標楷體"/>
          <w:color w:val="000000"/>
          <w:sz w:val="24"/>
        </w:rPr>
        <w:t xml:space="preserve">made me a </w:t>
      </w:r>
      <w:r w:rsidRPr="005C4E50">
        <w:rPr>
          <w:rFonts w:eastAsia="標楷體"/>
          <w:color w:val="000000"/>
          <w:sz w:val="24"/>
          <w:u w:val="single"/>
        </w:rPr>
        <w:t xml:space="preserve">  </w:t>
      </w:r>
      <w:r w:rsidR="00883F16" w:rsidRPr="005C4E50">
        <w:rPr>
          <w:rFonts w:eastAsia="標楷體"/>
          <w:color w:val="000000"/>
          <w:sz w:val="24"/>
          <w:u w:val="single"/>
        </w:rPr>
        <w:t>41</w:t>
      </w:r>
      <w:r w:rsidR="003D21D6" w:rsidRPr="005C4E50">
        <w:rPr>
          <w:rFonts w:eastAsia="標楷體"/>
          <w:color w:val="000000"/>
          <w:sz w:val="24"/>
          <w:u w:val="single"/>
        </w:rPr>
        <w:t xml:space="preserve">  </w:t>
      </w:r>
      <w:r w:rsidR="003D21D6" w:rsidRPr="005C4E50">
        <w:rPr>
          <w:rFonts w:eastAsia="標楷體"/>
          <w:color w:val="000000"/>
          <w:sz w:val="24"/>
        </w:rPr>
        <w:t xml:space="preserve"> person. Robert </w:t>
      </w:r>
      <w:r w:rsidRPr="005C4E50">
        <w:rPr>
          <w:rFonts w:eastAsia="標楷體"/>
          <w:color w:val="000000"/>
          <w:sz w:val="24"/>
        </w:rPr>
        <w:t xml:space="preserve">taught me the </w:t>
      </w:r>
      <w:r w:rsidR="003D21D6" w:rsidRPr="005C4E50">
        <w:rPr>
          <w:rFonts w:eastAsia="標楷體"/>
          <w:color w:val="000000"/>
          <w:sz w:val="24"/>
          <w:u w:val="single"/>
        </w:rPr>
        <w:t xml:space="preserve">  </w:t>
      </w:r>
      <w:r w:rsidRPr="005C4E50">
        <w:rPr>
          <w:rFonts w:eastAsia="標楷體"/>
          <w:color w:val="000000"/>
          <w:sz w:val="24"/>
          <w:u w:val="single"/>
        </w:rPr>
        <w:t>4</w:t>
      </w:r>
      <w:r w:rsidR="00883F16" w:rsidRPr="005C4E50">
        <w:rPr>
          <w:rFonts w:eastAsia="標楷體"/>
          <w:color w:val="000000"/>
          <w:sz w:val="24"/>
          <w:u w:val="single"/>
        </w:rPr>
        <w:t>2</w:t>
      </w:r>
      <w:r w:rsidR="003D21D6" w:rsidRPr="005C4E50">
        <w:rPr>
          <w:rFonts w:eastAsia="標楷體"/>
          <w:color w:val="000000"/>
          <w:sz w:val="24"/>
          <w:u w:val="single"/>
        </w:rPr>
        <w:t xml:space="preserve">  </w:t>
      </w:r>
      <w:r w:rsidR="003D21D6" w:rsidRPr="005C4E50">
        <w:rPr>
          <w:rFonts w:eastAsia="標楷體"/>
          <w:color w:val="000000"/>
          <w:sz w:val="24"/>
        </w:rPr>
        <w:t xml:space="preserve"> of honesty, and this is something </w:t>
      </w:r>
      <w:r w:rsidRPr="005C4E50">
        <w:rPr>
          <w:rFonts w:eastAsia="標楷體"/>
          <w:color w:val="000000"/>
          <w:sz w:val="24"/>
        </w:rPr>
        <w:t xml:space="preserve">that </w:t>
      </w:r>
      <w:r w:rsidR="003D21D6" w:rsidRPr="005C4E50">
        <w:rPr>
          <w:rFonts w:eastAsia="標楷體"/>
          <w:color w:val="000000"/>
          <w:sz w:val="24"/>
        </w:rPr>
        <w:t>I will never forget.</w:t>
      </w:r>
    </w:p>
    <w:p w:rsidR="00054755" w:rsidRPr="005C4E50" w:rsidRDefault="003D21D6" w:rsidP="00733FB2">
      <w:pPr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</w:rPr>
        <w:t>語譯：高一時，我的成績並不好，特別是數學。絕望又</w:t>
      </w:r>
      <w:r w:rsidR="00883F16" w:rsidRPr="005C4E50">
        <w:rPr>
          <w:rFonts w:eastAsia="標楷體"/>
          <w:color w:val="000000"/>
          <w:sz w:val="24"/>
        </w:rPr>
        <w:t>焦慮</w:t>
      </w:r>
      <w:r w:rsidRPr="005C4E50">
        <w:rPr>
          <w:rFonts w:eastAsia="標楷體"/>
          <w:color w:val="000000"/>
          <w:sz w:val="24"/>
        </w:rPr>
        <w:t>，我決定鋌而走險，為了過關，甚至想作弊。</w:t>
      </w:r>
      <w:r w:rsidR="00733FB2" w:rsidRPr="005C4E50">
        <w:rPr>
          <w:rFonts w:eastAsia="標楷體"/>
          <w:color w:val="000000"/>
          <w:sz w:val="24"/>
        </w:rPr>
        <w:t>很幸運的，</w:t>
      </w:r>
      <w:r w:rsidRPr="005C4E50">
        <w:rPr>
          <w:rFonts w:eastAsia="標楷體"/>
          <w:color w:val="000000"/>
          <w:sz w:val="24"/>
        </w:rPr>
        <w:t>是我的朋友羅伯，讓我</w:t>
      </w:r>
      <w:r w:rsidR="00733FB2" w:rsidRPr="005C4E50">
        <w:rPr>
          <w:rFonts w:eastAsia="標楷體"/>
          <w:color w:val="000000"/>
          <w:sz w:val="24"/>
        </w:rPr>
        <w:t>免於</w:t>
      </w:r>
      <w:r w:rsidRPr="005C4E50">
        <w:rPr>
          <w:rFonts w:eastAsia="標楷體"/>
          <w:color w:val="000000"/>
          <w:sz w:val="24"/>
        </w:rPr>
        <w:t>未犯下大錯。他沒瞧不起我而是勸我打</w:t>
      </w:r>
      <w:r w:rsidRPr="005C4E50">
        <w:rPr>
          <w:rFonts w:eastAsia="標楷體"/>
          <w:color w:val="000000"/>
          <w:sz w:val="24"/>
        </w:rPr>
        <w:lastRenderedPageBreak/>
        <w:t>消作弊的念頭，他甚至陪我一起去找數學老師，</w:t>
      </w:r>
      <w:r w:rsidR="00733FB2" w:rsidRPr="005C4E50">
        <w:rPr>
          <w:rFonts w:eastAsia="標楷體"/>
          <w:color w:val="000000"/>
          <w:sz w:val="24"/>
        </w:rPr>
        <w:t>向其</w:t>
      </w:r>
      <w:r w:rsidRPr="005C4E50">
        <w:rPr>
          <w:rFonts w:eastAsia="標楷體"/>
          <w:color w:val="000000"/>
          <w:sz w:val="24"/>
        </w:rPr>
        <w:t>告知我的問題。此外，</w:t>
      </w:r>
      <w:r w:rsidR="00733FB2" w:rsidRPr="005C4E50">
        <w:rPr>
          <w:rFonts w:eastAsia="標楷體"/>
          <w:color w:val="000000"/>
          <w:sz w:val="24"/>
        </w:rPr>
        <w:t>羅伯</w:t>
      </w:r>
      <w:r w:rsidRPr="005C4E50">
        <w:rPr>
          <w:rFonts w:eastAsia="標楷體"/>
          <w:color w:val="000000"/>
          <w:sz w:val="24"/>
        </w:rPr>
        <w:t>自願幫我複習上課講過的</w:t>
      </w:r>
      <w:r w:rsidR="00733FB2" w:rsidRPr="005C4E50">
        <w:rPr>
          <w:rFonts w:eastAsia="標楷體"/>
          <w:color w:val="000000"/>
          <w:sz w:val="24"/>
        </w:rPr>
        <w:t>內容</w:t>
      </w:r>
      <w:r w:rsidRPr="005C4E50">
        <w:rPr>
          <w:rFonts w:eastAsia="標楷體"/>
          <w:color w:val="000000"/>
          <w:sz w:val="24"/>
        </w:rPr>
        <w:t>。多虧了他的幫助，我</w:t>
      </w:r>
      <w:r w:rsidR="00733FB2" w:rsidRPr="005C4E50">
        <w:rPr>
          <w:rFonts w:eastAsia="標楷體"/>
          <w:color w:val="000000"/>
          <w:sz w:val="24"/>
        </w:rPr>
        <w:t>才</w:t>
      </w:r>
      <w:r w:rsidRPr="005C4E50">
        <w:rPr>
          <w:rFonts w:eastAsia="標楷體"/>
          <w:color w:val="000000"/>
          <w:sz w:val="24"/>
        </w:rPr>
        <w:t>通過了期未考。若沒有他的建議，我可能</w:t>
      </w:r>
      <w:r w:rsidR="00733FB2" w:rsidRPr="005C4E50">
        <w:rPr>
          <w:rFonts w:eastAsia="標楷體"/>
          <w:color w:val="000000"/>
          <w:sz w:val="24"/>
        </w:rPr>
        <w:t>會訴諸</w:t>
      </w:r>
      <w:r w:rsidRPr="005C4E50">
        <w:rPr>
          <w:rFonts w:eastAsia="標楷體"/>
          <w:color w:val="000000"/>
          <w:sz w:val="24"/>
        </w:rPr>
        <w:t>作弊來解決困難，這將使我成為一個不誠實的人，羅伯讓我學會誠實的重要性，這是我永遠不會</w:t>
      </w:r>
      <w:r w:rsidR="00733FB2" w:rsidRPr="005C4E50">
        <w:rPr>
          <w:rFonts w:eastAsia="標楷體"/>
          <w:color w:val="000000"/>
          <w:sz w:val="24"/>
        </w:rPr>
        <w:t>忘</w:t>
      </w:r>
      <w:r w:rsidRPr="005C4E50">
        <w:rPr>
          <w:rFonts w:eastAsia="標楷體"/>
          <w:color w:val="000000"/>
          <w:sz w:val="24"/>
        </w:rPr>
        <w:t>記的。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18"/>
        <w:gridCol w:w="1919"/>
        <w:gridCol w:w="1919"/>
        <w:gridCol w:w="1919"/>
        <w:gridCol w:w="1919"/>
      </w:tblGrid>
      <w:tr w:rsidR="00E151F9" w:rsidRPr="005C4E50" w:rsidTr="006F596A">
        <w:tc>
          <w:tcPr>
            <w:tcW w:w="1918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21.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22.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23.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24.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25.</w:t>
            </w:r>
          </w:p>
        </w:tc>
      </w:tr>
      <w:tr w:rsidR="00E151F9" w:rsidRPr="005C4E50" w:rsidTr="006F596A">
        <w:tc>
          <w:tcPr>
            <w:tcW w:w="1918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26.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27.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28.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29.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30.</w:t>
            </w:r>
          </w:p>
        </w:tc>
      </w:tr>
      <w:tr w:rsidR="00E151F9" w:rsidRPr="005C4E50" w:rsidTr="006F596A">
        <w:tc>
          <w:tcPr>
            <w:tcW w:w="1918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31.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32.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33.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34.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35.</w:t>
            </w:r>
          </w:p>
        </w:tc>
      </w:tr>
      <w:tr w:rsidR="00E151F9" w:rsidRPr="005C4E50" w:rsidTr="006F596A">
        <w:tc>
          <w:tcPr>
            <w:tcW w:w="1918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36.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37.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38.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39.</w:t>
            </w:r>
          </w:p>
        </w:tc>
        <w:tc>
          <w:tcPr>
            <w:tcW w:w="1919" w:type="dxa"/>
          </w:tcPr>
          <w:p w:rsidR="00E151F9" w:rsidRPr="005C4E50" w:rsidRDefault="00E151F9" w:rsidP="006F596A">
            <w:pPr>
              <w:rPr>
                <w:rFonts w:eastAsia="標楷體"/>
                <w:color w:val="000000"/>
                <w:sz w:val="24"/>
              </w:rPr>
            </w:pPr>
            <w:r w:rsidRPr="005C4E50">
              <w:rPr>
                <w:rFonts w:eastAsia="標楷體"/>
                <w:color w:val="000000"/>
                <w:sz w:val="24"/>
              </w:rPr>
              <w:t>40.</w:t>
            </w:r>
          </w:p>
        </w:tc>
      </w:tr>
    </w:tbl>
    <w:p w:rsidR="005D7098" w:rsidRPr="005C4E50" w:rsidRDefault="005D7098" w:rsidP="005D7098">
      <w:pPr>
        <w:pStyle w:val="a8"/>
        <w:ind w:leftChars="0" w:left="510"/>
        <w:rPr>
          <w:rFonts w:eastAsia="標楷體"/>
          <w:b/>
          <w:color w:val="000000"/>
          <w:sz w:val="24"/>
        </w:rPr>
      </w:pPr>
    </w:p>
    <w:p w:rsidR="00E151F9" w:rsidRPr="005C4E50" w:rsidRDefault="00E151F9" w:rsidP="003B4FB0">
      <w:pPr>
        <w:pStyle w:val="a8"/>
        <w:numPr>
          <w:ilvl w:val="0"/>
          <w:numId w:val="8"/>
        </w:numPr>
        <w:ind w:leftChars="0"/>
        <w:rPr>
          <w:rFonts w:eastAsia="標楷體"/>
          <w:b/>
          <w:color w:val="000000"/>
          <w:sz w:val="24"/>
        </w:rPr>
      </w:pPr>
      <w:r w:rsidRPr="005C4E50">
        <w:rPr>
          <w:rFonts w:eastAsia="標楷體"/>
          <w:b/>
          <w:color w:val="000000"/>
          <w:sz w:val="24"/>
        </w:rPr>
        <w:t>單字測驗</w:t>
      </w:r>
      <w:r w:rsidRPr="005C4E50">
        <w:rPr>
          <w:rFonts w:eastAsia="標楷體"/>
          <w:b/>
          <w:color w:val="000000"/>
          <w:sz w:val="24"/>
        </w:rPr>
        <w:t xml:space="preserve"> (</w:t>
      </w:r>
      <w:r w:rsidRPr="005C4E50">
        <w:rPr>
          <w:rFonts w:eastAsia="標楷體"/>
          <w:b/>
          <w:color w:val="000000"/>
          <w:sz w:val="24"/>
        </w:rPr>
        <w:t>每題</w:t>
      </w:r>
      <w:r w:rsidR="005C4E50" w:rsidRPr="005C4E50">
        <w:rPr>
          <w:rFonts w:eastAsia="標楷體"/>
          <w:b/>
          <w:color w:val="000000"/>
          <w:sz w:val="24"/>
        </w:rPr>
        <w:t>2</w:t>
      </w:r>
      <w:r w:rsidRPr="005C4E50">
        <w:rPr>
          <w:rFonts w:eastAsia="標楷體"/>
          <w:b/>
          <w:color w:val="000000"/>
          <w:sz w:val="24"/>
        </w:rPr>
        <w:t>分，共</w:t>
      </w:r>
      <w:r w:rsidRPr="005C4E50">
        <w:rPr>
          <w:rFonts w:eastAsia="標楷體"/>
          <w:b/>
          <w:color w:val="000000"/>
          <w:sz w:val="24"/>
        </w:rPr>
        <w:t>20</w:t>
      </w:r>
      <w:r w:rsidRPr="005C4E50">
        <w:rPr>
          <w:rFonts w:eastAsia="標楷體"/>
          <w:b/>
          <w:color w:val="000000"/>
          <w:sz w:val="24"/>
        </w:rPr>
        <w:t>分</w:t>
      </w:r>
      <w:r w:rsidRPr="005C4E50">
        <w:rPr>
          <w:rFonts w:eastAsia="標楷體"/>
          <w:b/>
          <w:color w:val="000000"/>
          <w:sz w:val="24"/>
        </w:rPr>
        <w:t>)</w:t>
      </w:r>
    </w:p>
    <w:p w:rsidR="00733FB2" w:rsidRPr="005C4E50" w:rsidRDefault="005D7098" w:rsidP="00733FB2">
      <w:pPr>
        <w:rPr>
          <w:color w:val="000000"/>
          <w:szCs w:val="22"/>
        </w:rPr>
      </w:pPr>
      <w:r w:rsidRPr="005C4E50">
        <w:rPr>
          <w:color w:val="000000"/>
          <w:szCs w:val="22"/>
        </w:rPr>
        <w:t>1</w:t>
      </w:r>
      <w:r w:rsidR="00733FB2" w:rsidRPr="005C4E50">
        <w:rPr>
          <w:color w:val="000000"/>
          <w:szCs w:val="22"/>
        </w:rPr>
        <w:t>.</w:t>
      </w:r>
      <w:r w:rsidRPr="005C4E50">
        <w:rPr>
          <w:color w:val="000000"/>
          <w:szCs w:val="22"/>
        </w:rPr>
        <w:t xml:space="preserve"> </w:t>
      </w:r>
      <w:r w:rsidR="00733FB2" w:rsidRPr="005C4E50">
        <w:rPr>
          <w:color w:val="000000"/>
          <w:szCs w:val="22"/>
        </w:rPr>
        <w:t>To protect the ______ of his family, the man insisted that none of his sons had broken the law.</w:t>
      </w:r>
    </w:p>
    <w:p w:rsidR="00733FB2" w:rsidRPr="005C4E50" w:rsidRDefault="00733FB2" w:rsidP="005D7098">
      <w:pPr>
        <w:ind w:firstLineChars="100" w:firstLine="214"/>
        <w:rPr>
          <w:color w:val="000000"/>
          <w:szCs w:val="22"/>
        </w:rPr>
      </w:pPr>
      <w:r w:rsidRPr="005C4E50">
        <w:rPr>
          <w:color w:val="000000"/>
          <w:szCs w:val="22"/>
        </w:rPr>
        <w:t>(A) manner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(B) honor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(C) pressure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(D) culture</w:t>
      </w:r>
    </w:p>
    <w:p w:rsidR="00733FB2" w:rsidRPr="005C4E50" w:rsidRDefault="005D7098" w:rsidP="00733FB2">
      <w:pPr>
        <w:rPr>
          <w:color w:val="000000"/>
          <w:szCs w:val="22"/>
        </w:rPr>
      </w:pPr>
      <w:r w:rsidRPr="005C4E50">
        <w:rPr>
          <w:color w:val="000000"/>
          <w:szCs w:val="22"/>
        </w:rPr>
        <w:t>2</w:t>
      </w:r>
      <w:r w:rsidR="00733FB2" w:rsidRPr="005C4E50">
        <w:rPr>
          <w:color w:val="000000"/>
          <w:szCs w:val="22"/>
        </w:rPr>
        <w:t>.</w:t>
      </w:r>
      <w:r w:rsidRPr="005C4E50">
        <w:rPr>
          <w:color w:val="000000"/>
          <w:szCs w:val="22"/>
        </w:rPr>
        <w:t xml:space="preserve"> </w:t>
      </w:r>
      <w:r w:rsidR="00733FB2" w:rsidRPr="005C4E50">
        <w:rPr>
          <w:color w:val="000000"/>
          <w:szCs w:val="22"/>
        </w:rPr>
        <w:t>The old man had a great time ______ his son’s new boat.</w:t>
      </w:r>
    </w:p>
    <w:p w:rsidR="00733FB2" w:rsidRPr="005C4E50" w:rsidRDefault="00733FB2" w:rsidP="005D7098">
      <w:pPr>
        <w:ind w:firstLineChars="100" w:firstLine="214"/>
        <w:rPr>
          <w:color w:val="000000"/>
          <w:szCs w:val="22"/>
        </w:rPr>
      </w:pPr>
      <w:r w:rsidRPr="005C4E50">
        <w:rPr>
          <w:color w:val="000000"/>
          <w:szCs w:val="22"/>
        </w:rPr>
        <w:t>(A) steering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(B) whispering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(C) fulfilling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(D) videotaping</w:t>
      </w:r>
    </w:p>
    <w:p w:rsidR="00733FB2" w:rsidRPr="005C4E50" w:rsidRDefault="005D7098" w:rsidP="00733FB2">
      <w:pPr>
        <w:rPr>
          <w:color w:val="000000"/>
          <w:szCs w:val="22"/>
        </w:rPr>
      </w:pPr>
      <w:r w:rsidRPr="005C4E50">
        <w:rPr>
          <w:color w:val="000000"/>
          <w:szCs w:val="22"/>
        </w:rPr>
        <w:t>3</w:t>
      </w:r>
      <w:r w:rsidR="00733FB2" w:rsidRPr="005C4E50">
        <w:rPr>
          <w:color w:val="000000"/>
          <w:szCs w:val="22"/>
        </w:rPr>
        <w:t>.</w:t>
      </w:r>
      <w:r w:rsidRPr="005C4E50">
        <w:rPr>
          <w:color w:val="000000"/>
          <w:szCs w:val="22"/>
        </w:rPr>
        <w:t xml:space="preserve"> </w:t>
      </w:r>
      <w:r w:rsidR="00733FB2" w:rsidRPr="005C4E50">
        <w:rPr>
          <w:color w:val="000000"/>
          <w:szCs w:val="22"/>
        </w:rPr>
        <w:t>It’s hard to ______ the future, but it’s possible to create it.</w:t>
      </w:r>
    </w:p>
    <w:p w:rsidR="00733FB2" w:rsidRPr="005C4E50" w:rsidRDefault="00733FB2" w:rsidP="005D7098">
      <w:pPr>
        <w:ind w:firstLineChars="100" w:firstLine="214"/>
        <w:rPr>
          <w:color w:val="000000"/>
          <w:szCs w:val="22"/>
        </w:rPr>
      </w:pPr>
      <w:r w:rsidRPr="005C4E50">
        <w:rPr>
          <w:color w:val="000000"/>
          <w:szCs w:val="22"/>
        </w:rPr>
        <w:t>(A) videotape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(B) greet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(C) dress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(D) predict</w:t>
      </w:r>
    </w:p>
    <w:p w:rsidR="00733FB2" w:rsidRPr="005C4E50" w:rsidRDefault="005D7098" w:rsidP="005D7098">
      <w:pPr>
        <w:ind w:left="214" w:hangingChars="100" w:hanging="214"/>
        <w:rPr>
          <w:color w:val="000000"/>
          <w:szCs w:val="22"/>
        </w:rPr>
      </w:pPr>
      <w:r w:rsidRPr="005C4E50">
        <w:rPr>
          <w:color w:val="000000"/>
          <w:szCs w:val="22"/>
        </w:rPr>
        <w:t>4</w:t>
      </w:r>
      <w:r w:rsidR="00733FB2" w:rsidRPr="005C4E50">
        <w:rPr>
          <w:color w:val="000000"/>
          <w:szCs w:val="22"/>
        </w:rPr>
        <w:t>.</w:t>
      </w:r>
      <w:r w:rsidRPr="005C4E50">
        <w:rPr>
          <w:color w:val="000000"/>
          <w:szCs w:val="22"/>
        </w:rPr>
        <w:t xml:space="preserve"> </w:t>
      </w:r>
      <w:r w:rsidR="00733FB2" w:rsidRPr="005C4E50">
        <w:rPr>
          <w:color w:val="000000"/>
          <w:szCs w:val="22"/>
        </w:rPr>
        <w:t>Barack Obama was elected the 44th ______ of the United States, becoming the first African-American to win the post.</w:t>
      </w:r>
      <w:r w:rsidRPr="005C4E50">
        <w:rPr>
          <w:color w:val="000000"/>
          <w:szCs w:val="22"/>
        </w:rPr>
        <w:t xml:space="preserve">  (A</w:t>
      </w:r>
      <w:r w:rsidR="00733FB2" w:rsidRPr="005C4E50">
        <w:rPr>
          <w:color w:val="000000"/>
          <w:szCs w:val="22"/>
        </w:rPr>
        <w:t>) Postage</w:t>
      </w:r>
      <w:r w:rsidR="00733FB2" w:rsidRPr="005C4E50">
        <w:rPr>
          <w:color w:val="000000"/>
          <w:szCs w:val="22"/>
        </w:rPr>
        <w:t xml:space="preserve">　</w:t>
      </w:r>
      <w:r w:rsidR="00733FB2" w:rsidRPr="005C4E50">
        <w:rPr>
          <w:color w:val="000000"/>
          <w:szCs w:val="22"/>
        </w:rPr>
        <w:t>(B) Proposal</w:t>
      </w:r>
      <w:r w:rsidR="00733FB2" w:rsidRPr="005C4E50">
        <w:rPr>
          <w:color w:val="000000"/>
          <w:szCs w:val="22"/>
        </w:rPr>
        <w:t xml:space="preserve">　</w:t>
      </w:r>
      <w:r w:rsidR="00733FB2" w:rsidRPr="005C4E50">
        <w:rPr>
          <w:color w:val="000000"/>
          <w:szCs w:val="22"/>
        </w:rPr>
        <w:t>(C) President</w:t>
      </w:r>
      <w:r w:rsidR="00733FB2" w:rsidRPr="005C4E50">
        <w:rPr>
          <w:color w:val="000000"/>
          <w:szCs w:val="22"/>
        </w:rPr>
        <w:t xml:space="preserve">　</w:t>
      </w:r>
      <w:r w:rsidR="00733FB2" w:rsidRPr="005C4E50">
        <w:rPr>
          <w:color w:val="000000"/>
          <w:szCs w:val="22"/>
        </w:rPr>
        <w:t>(D) Protest</w:t>
      </w:r>
    </w:p>
    <w:p w:rsidR="00733FB2" w:rsidRPr="005C4E50" w:rsidRDefault="005D7098" w:rsidP="00733FB2">
      <w:pPr>
        <w:rPr>
          <w:color w:val="000000"/>
          <w:szCs w:val="22"/>
        </w:rPr>
      </w:pPr>
      <w:r w:rsidRPr="005C4E50">
        <w:rPr>
          <w:color w:val="000000"/>
          <w:szCs w:val="22"/>
        </w:rPr>
        <w:t>5</w:t>
      </w:r>
      <w:r w:rsidR="00733FB2" w:rsidRPr="005C4E50">
        <w:rPr>
          <w:color w:val="000000"/>
          <w:szCs w:val="22"/>
        </w:rPr>
        <w:t>.</w:t>
      </w:r>
      <w:r w:rsidRPr="005C4E50">
        <w:rPr>
          <w:color w:val="000000"/>
          <w:szCs w:val="22"/>
        </w:rPr>
        <w:t xml:space="preserve"> </w:t>
      </w:r>
      <w:r w:rsidR="00733FB2" w:rsidRPr="005C4E50">
        <w:rPr>
          <w:color w:val="000000"/>
          <w:szCs w:val="22"/>
        </w:rPr>
        <w:t>People living in a modern ______ usually lead a busy and fast-paced life.</w:t>
      </w:r>
    </w:p>
    <w:p w:rsidR="005D7098" w:rsidRPr="005C4E50" w:rsidRDefault="00733FB2" w:rsidP="005D7098">
      <w:pPr>
        <w:ind w:firstLineChars="100" w:firstLine="214"/>
        <w:rPr>
          <w:color w:val="000000"/>
          <w:szCs w:val="22"/>
        </w:rPr>
      </w:pPr>
      <w:r w:rsidRPr="005C4E50">
        <w:rPr>
          <w:color w:val="000000"/>
          <w:szCs w:val="22"/>
        </w:rPr>
        <w:t>(A) factory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(B) surgery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(C) facility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(D) society</w:t>
      </w:r>
    </w:p>
    <w:p w:rsidR="00733FB2" w:rsidRPr="005C4E50" w:rsidRDefault="005D7098" w:rsidP="005D7098">
      <w:pPr>
        <w:rPr>
          <w:color w:val="000000"/>
          <w:szCs w:val="22"/>
        </w:rPr>
      </w:pPr>
      <w:r w:rsidRPr="005C4E50">
        <w:rPr>
          <w:color w:val="000000"/>
          <w:szCs w:val="22"/>
        </w:rPr>
        <w:t>6</w:t>
      </w:r>
      <w:r w:rsidR="00733FB2" w:rsidRPr="005C4E50">
        <w:rPr>
          <w:color w:val="000000"/>
          <w:szCs w:val="22"/>
        </w:rPr>
        <w:t>.</w:t>
      </w:r>
      <w:r w:rsidRPr="005C4E50">
        <w:rPr>
          <w:color w:val="000000"/>
          <w:szCs w:val="22"/>
        </w:rPr>
        <w:t xml:space="preserve"> </w:t>
      </w:r>
      <w:r w:rsidR="00733FB2" w:rsidRPr="005C4E50">
        <w:rPr>
          <w:color w:val="000000"/>
          <w:szCs w:val="22"/>
        </w:rPr>
        <w:t>Christine spent one hour ______ up for the formal dinner.</w:t>
      </w:r>
    </w:p>
    <w:p w:rsidR="00733FB2" w:rsidRPr="005C4E50" w:rsidRDefault="00733FB2" w:rsidP="005D7098">
      <w:pPr>
        <w:ind w:firstLineChars="100" w:firstLine="214"/>
        <w:rPr>
          <w:color w:val="000000"/>
          <w:szCs w:val="22"/>
        </w:rPr>
      </w:pPr>
      <w:r w:rsidRPr="005C4E50">
        <w:rPr>
          <w:color w:val="000000"/>
          <w:szCs w:val="22"/>
        </w:rPr>
        <w:t>(A) greeting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(B) extending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(C) dressing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(D) hiring</w:t>
      </w:r>
    </w:p>
    <w:p w:rsidR="00733FB2" w:rsidRPr="005C4E50" w:rsidRDefault="005D7098" w:rsidP="00733FB2">
      <w:pPr>
        <w:rPr>
          <w:color w:val="000000"/>
          <w:szCs w:val="22"/>
        </w:rPr>
      </w:pPr>
      <w:r w:rsidRPr="005C4E50">
        <w:rPr>
          <w:color w:val="000000"/>
          <w:szCs w:val="22"/>
        </w:rPr>
        <w:t>7</w:t>
      </w:r>
      <w:r w:rsidR="00733FB2" w:rsidRPr="005C4E50">
        <w:rPr>
          <w:color w:val="000000"/>
          <w:szCs w:val="22"/>
        </w:rPr>
        <w:t>.</w:t>
      </w:r>
      <w:r w:rsidRPr="005C4E50">
        <w:rPr>
          <w:color w:val="000000"/>
          <w:szCs w:val="22"/>
        </w:rPr>
        <w:t xml:space="preserve"> </w:t>
      </w:r>
      <w:r w:rsidR="00733FB2" w:rsidRPr="005C4E50">
        <w:rPr>
          <w:color w:val="000000"/>
          <w:szCs w:val="22"/>
        </w:rPr>
        <w:t>Kevin paid forty-eight dollars in ______ to mail the package to the branch company in Hualien.</w:t>
      </w:r>
    </w:p>
    <w:p w:rsidR="00733FB2" w:rsidRPr="005C4E50" w:rsidRDefault="00733FB2" w:rsidP="005D7098">
      <w:pPr>
        <w:ind w:firstLineChars="100" w:firstLine="214"/>
        <w:rPr>
          <w:color w:val="000000"/>
          <w:szCs w:val="22"/>
        </w:rPr>
      </w:pPr>
      <w:r w:rsidRPr="005C4E50">
        <w:rPr>
          <w:color w:val="000000"/>
          <w:szCs w:val="22"/>
        </w:rPr>
        <w:t>(A) percentage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(B) postage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(C) hostage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(D) shortage</w:t>
      </w:r>
    </w:p>
    <w:p w:rsidR="00733FB2" w:rsidRPr="005C4E50" w:rsidRDefault="005D7098" w:rsidP="00733FB2">
      <w:pPr>
        <w:rPr>
          <w:color w:val="000000"/>
          <w:szCs w:val="22"/>
        </w:rPr>
      </w:pPr>
      <w:r w:rsidRPr="005C4E50">
        <w:rPr>
          <w:color w:val="000000"/>
          <w:szCs w:val="22"/>
        </w:rPr>
        <w:t>8</w:t>
      </w:r>
      <w:r w:rsidR="00733FB2" w:rsidRPr="005C4E50">
        <w:rPr>
          <w:color w:val="000000"/>
          <w:szCs w:val="22"/>
        </w:rPr>
        <w:t>.</w:t>
      </w:r>
      <w:r w:rsidRPr="005C4E50">
        <w:rPr>
          <w:color w:val="000000"/>
          <w:szCs w:val="22"/>
        </w:rPr>
        <w:t xml:space="preserve"> </w:t>
      </w:r>
      <w:r w:rsidR="00733FB2" w:rsidRPr="005C4E50">
        <w:rPr>
          <w:color w:val="000000"/>
          <w:szCs w:val="22"/>
        </w:rPr>
        <w:t>Witnessing the car accident, he called the ______ right away.</w:t>
      </w:r>
    </w:p>
    <w:p w:rsidR="00733FB2" w:rsidRPr="005C4E50" w:rsidRDefault="00733FB2" w:rsidP="005D7098">
      <w:pPr>
        <w:ind w:firstLineChars="100" w:firstLine="214"/>
        <w:rPr>
          <w:color w:val="000000"/>
          <w:szCs w:val="22"/>
        </w:rPr>
      </w:pPr>
      <w:r w:rsidRPr="005C4E50">
        <w:rPr>
          <w:color w:val="000000"/>
          <w:szCs w:val="22"/>
        </w:rPr>
        <w:t>(A) hook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(B) siren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(C) ambulance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(D) ladder</w:t>
      </w:r>
    </w:p>
    <w:p w:rsidR="005D7098" w:rsidRPr="005C4E50" w:rsidRDefault="005D7098" w:rsidP="00733FB2">
      <w:pPr>
        <w:rPr>
          <w:color w:val="000000"/>
          <w:szCs w:val="22"/>
        </w:rPr>
      </w:pPr>
      <w:r w:rsidRPr="005C4E50">
        <w:rPr>
          <w:color w:val="000000"/>
          <w:szCs w:val="22"/>
        </w:rPr>
        <w:t>9</w:t>
      </w:r>
      <w:r w:rsidR="00733FB2" w:rsidRPr="005C4E50">
        <w:rPr>
          <w:color w:val="000000"/>
          <w:szCs w:val="22"/>
        </w:rPr>
        <w:t>.</w:t>
      </w:r>
      <w:r w:rsidRPr="005C4E50">
        <w:rPr>
          <w:color w:val="000000"/>
          <w:szCs w:val="22"/>
        </w:rPr>
        <w:t xml:space="preserve"> </w:t>
      </w:r>
      <w:r w:rsidR="00733FB2" w:rsidRPr="005C4E50">
        <w:rPr>
          <w:color w:val="000000"/>
          <w:szCs w:val="22"/>
        </w:rPr>
        <w:t>Ed and his wife bought a glass _____</w:t>
      </w:r>
      <w:r w:rsidRPr="005C4E50">
        <w:rPr>
          <w:color w:val="000000"/>
          <w:szCs w:val="22"/>
        </w:rPr>
        <w:t>_ in the home decoration store.</w:t>
      </w:r>
    </w:p>
    <w:p w:rsidR="00733FB2" w:rsidRPr="005C4E50" w:rsidRDefault="00733FB2" w:rsidP="005D7098">
      <w:pPr>
        <w:ind w:firstLineChars="100" w:firstLine="214"/>
        <w:rPr>
          <w:color w:val="000000"/>
          <w:szCs w:val="22"/>
        </w:rPr>
      </w:pPr>
      <w:r w:rsidRPr="005C4E50">
        <w:rPr>
          <w:color w:val="000000"/>
          <w:szCs w:val="22"/>
        </w:rPr>
        <w:t>(A) vest  (B) vote  (C) villa  (D) vase</w:t>
      </w:r>
    </w:p>
    <w:p w:rsidR="00733FB2" w:rsidRPr="005C4E50" w:rsidRDefault="005D7098" w:rsidP="00733FB2">
      <w:pPr>
        <w:rPr>
          <w:color w:val="000000"/>
          <w:szCs w:val="22"/>
        </w:rPr>
      </w:pPr>
      <w:r w:rsidRPr="005C4E50">
        <w:rPr>
          <w:color w:val="000000"/>
          <w:szCs w:val="22"/>
        </w:rPr>
        <w:t>10</w:t>
      </w:r>
      <w:r w:rsidR="00733FB2" w:rsidRPr="005C4E50">
        <w:rPr>
          <w:color w:val="000000"/>
          <w:szCs w:val="22"/>
        </w:rPr>
        <w:t>.The ______ of police announced the arrest of the murderer.</w:t>
      </w:r>
    </w:p>
    <w:p w:rsidR="00733FB2" w:rsidRPr="005C4E50" w:rsidRDefault="00733FB2" w:rsidP="005D7098">
      <w:pPr>
        <w:ind w:firstLineChars="100" w:firstLine="214"/>
        <w:rPr>
          <w:color w:val="000000"/>
          <w:szCs w:val="22"/>
        </w:rPr>
      </w:pPr>
      <w:r w:rsidRPr="005C4E50">
        <w:rPr>
          <w:color w:val="000000"/>
          <w:szCs w:val="22"/>
        </w:rPr>
        <w:t>(A) medal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(B) chief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(C) siren</w:t>
      </w:r>
      <w:r w:rsidRPr="005C4E50">
        <w:rPr>
          <w:color w:val="000000"/>
          <w:szCs w:val="22"/>
        </w:rPr>
        <w:t xml:space="preserve">　</w:t>
      </w:r>
      <w:r w:rsidRPr="005C4E50">
        <w:rPr>
          <w:color w:val="000000"/>
          <w:szCs w:val="22"/>
        </w:rPr>
        <w:t>(D) engine</w:t>
      </w:r>
    </w:p>
    <w:p w:rsidR="005C4E50" w:rsidRPr="005C4E50" w:rsidRDefault="005C4E50" w:rsidP="005D7098">
      <w:pPr>
        <w:ind w:firstLineChars="100" w:firstLine="214"/>
        <w:rPr>
          <w:color w:val="000000"/>
          <w:szCs w:val="22"/>
        </w:rPr>
      </w:pPr>
    </w:p>
    <w:p w:rsidR="00F03D0F" w:rsidRPr="005C4E50" w:rsidRDefault="002D1015" w:rsidP="00733FB2">
      <w:pPr>
        <w:rPr>
          <w:rFonts w:eastAsia="標楷體"/>
          <w:b/>
          <w:color w:val="000000"/>
          <w:sz w:val="24"/>
        </w:rPr>
      </w:pPr>
      <w:r w:rsidRPr="005C4E50">
        <w:rPr>
          <w:rFonts w:eastAsia="標楷體"/>
          <w:b/>
          <w:color w:val="000000"/>
          <w:sz w:val="24"/>
        </w:rPr>
        <w:lastRenderedPageBreak/>
        <w:t>四</w:t>
      </w:r>
      <w:r w:rsidR="008C2C54" w:rsidRPr="005C4E50">
        <w:rPr>
          <w:rFonts w:eastAsia="標楷體"/>
          <w:b/>
          <w:color w:val="000000"/>
          <w:sz w:val="24"/>
        </w:rPr>
        <w:t>、</w:t>
      </w:r>
      <w:r w:rsidR="00A40796" w:rsidRPr="005C4E50">
        <w:rPr>
          <w:rFonts w:eastAsia="標楷體"/>
          <w:b/>
          <w:color w:val="000000"/>
          <w:sz w:val="24"/>
        </w:rPr>
        <w:t>文法</w:t>
      </w:r>
      <w:r w:rsidR="00F03D0F" w:rsidRPr="005C4E50">
        <w:rPr>
          <w:rFonts w:eastAsia="標楷體"/>
          <w:b/>
          <w:color w:val="000000"/>
          <w:sz w:val="24"/>
        </w:rPr>
        <w:t>測驗</w:t>
      </w:r>
      <w:r w:rsidR="00F03D0F" w:rsidRPr="005C4E50">
        <w:rPr>
          <w:rFonts w:eastAsia="標楷體"/>
          <w:b/>
          <w:color w:val="000000"/>
          <w:sz w:val="24"/>
        </w:rPr>
        <w:t xml:space="preserve"> (</w:t>
      </w:r>
      <w:r w:rsidR="00F03D0F" w:rsidRPr="005C4E50">
        <w:rPr>
          <w:rFonts w:eastAsia="標楷體"/>
          <w:b/>
          <w:color w:val="000000"/>
          <w:sz w:val="24"/>
        </w:rPr>
        <w:t>每格</w:t>
      </w:r>
      <w:r w:rsidR="00F03D0F" w:rsidRPr="005C4E50">
        <w:rPr>
          <w:rFonts w:eastAsia="標楷體"/>
          <w:b/>
          <w:color w:val="000000"/>
          <w:sz w:val="24"/>
        </w:rPr>
        <w:t>2</w:t>
      </w:r>
      <w:r w:rsidR="00F03D0F" w:rsidRPr="005C4E50">
        <w:rPr>
          <w:rFonts w:eastAsia="標楷體"/>
          <w:b/>
          <w:color w:val="000000"/>
          <w:sz w:val="24"/>
        </w:rPr>
        <w:t>分，共</w:t>
      </w:r>
      <w:r w:rsidR="005C4E50" w:rsidRPr="005C4E50">
        <w:rPr>
          <w:rFonts w:eastAsia="標楷體"/>
          <w:b/>
          <w:color w:val="000000"/>
          <w:sz w:val="24"/>
        </w:rPr>
        <w:t>2</w:t>
      </w:r>
      <w:r w:rsidR="00F03D0F" w:rsidRPr="005C4E50">
        <w:rPr>
          <w:rFonts w:eastAsia="標楷體"/>
          <w:b/>
          <w:color w:val="000000"/>
          <w:sz w:val="24"/>
        </w:rPr>
        <w:t>0</w:t>
      </w:r>
      <w:r w:rsidR="00F03D0F" w:rsidRPr="005C4E50">
        <w:rPr>
          <w:rFonts w:eastAsia="標楷體"/>
          <w:b/>
          <w:color w:val="000000"/>
          <w:sz w:val="24"/>
        </w:rPr>
        <w:t>分</w:t>
      </w:r>
      <w:r w:rsidR="00F03D0F" w:rsidRPr="005C4E50">
        <w:rPr>
          <w:rFonts w:eastAsia="標楷體"/>
          <w:b/>
          <w:color w:val="000000"/>
          <w:sz w:val="24"/>
        </w:rPr>
        <w:t>)</w:t>
      </w:r>
    </w:p>
    <w:p w:rsidR="00EC7DE8" w:rsidRPr="005C4E50" w:rsidRDefault="00EC7DE8" w:rsidP="00EC7DE8">
      <w:pPr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11. Despite ______, people don’t really like him because he is often proud and rude to others.</w:t>
      </w:r>
    </w:p>
    <w:p w:rsidR="00EC7DE8" w:rsidRPr="005C4E50" w:rsidRDefault="00EC7DE8" w:rsidP="00EC7DE8">
      <w:pPr>
        <w:ind w:firstLineChars="150" w:firstLine="321"/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(A) his fame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(B) the fact that his fame  (C) he is famous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(D) that he is famous</w:t>
      </w:r>
    </w:p>
    <w:p w:rsidR="00EC7DE8" w:rsidRPr="005C4E50" w:rsidRDefault="00EC7DE8" w:rsidP="00EC7DE8">
      <w:pPr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12. The manager nodded, thinking that the plan Kevin suggested was ______ trying.</w:t>
      </w:r>
    </w:p>
    <w:p w:rsidR="00EC7DE8" w:rsidRPr="005C4E50" w:rsidRDefault="00EC7DE8" w:rsidP="00EC7DE8">
      <w:pPr>
        <w:ind w:firstLineChars="150" w:firstLine="321"/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(A) worth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(B) worthy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(C) worthwhile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(D) worth his while</w:t>
      </w:r>
    </w:p>
    <w:p w:rsidR="00EC7DE8" w:rsidRPr="005C4E50" w:rsidRDefault="00EC7DE8" w:rsidP="00EC7DE8">
      <w:pPr>
        <w:ind w:left="321" w:hangingChars="150" w:hanging="321"/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13. Ancient people ______ to have been puzzled by natural phenomena like thunder and lightning, so they created a mythology with many gods to explain them.</w:t>
      </w:r>
    </w:p>
    <w:p w:rsidR="00EC7DE8" w:rsidRPr="005C4E50" w:rsidRDefault="00EC7DE8" w:rsidP="00EC7DE8">
      <w:pPr>
        <w:ind w:firstLineChars="150" w:firstLine="321"/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 xml:space="preserve">(A) seems  (B) seem  (C) could seemed  (D) would seemed </w:t>
      </w:r>
    </w:p>
    <w:p w:rsidR="00EC7DE8" w:rsidRPr="005C4E50" w:rsidRDefault="00EC7DE8" w:rsidP="00EC7DE8">
      <w:pPr>
        <w:ind w:left="321" w:hangingChars="150" w:hanging="321"/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14. The legislator asked the finance minister, “______ intended to give half of the billionaires in this country a big tax break?”  (A) Were you  (B) Do you  (C) Are you  (D) Did you</w:t>
      </w:r>
    </w:p>
    <w:p w:rsidR="00EC7DE8" w:rsidRPr="005C4E50" w:rsidRDefault="00EC7DE8" w:rsidP="00EC7DE8">
      <w:pPr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15. The manager nodded, thinking that the plan Kevin suggested was ______ trying.</w:t>
      </w:r>
    </w:p>
    <w:p w:rsidR="00EC7DE8" w:rsidRPr="005C4E50" w:rsidRDefault="00EC7DE8" w:rsidP="00EC7DE8">
      <w:pPr>
        <w:ind w:firstLineChars="150" w:firstLine="321"/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(A) worth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(B) worthy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(C) worthwhile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(D) worth his while</w:t>
      </w:r>
    </w:p>
    <w:p w:rsidR="00EC7DE8" w:rsidRPr="005C4E50" w:rsidRDefault="00EC7DE8" w:rsidP="00EC7DE8">
      <w:pPr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16. It is ______ to take this challenge, because you may be promoted if you succeed.</w:t>
      </w:r>
    </w:p>
    <w:p w:rsidR="00EC7DE8" w:rsidRPr="005C4E50" w:rsidRDefault="00EC7DE8" w:rsidP="00EC7DE8">
      <w:pPr>
        <w:ind w:firstLineChars="150" w:firstLine="321"/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(A) worth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(B) worthwhile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(C) worthy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 xml:space="preserve">(D) worthy of </w:t>
      </w:r>
    </w:p>
    <w:p w:rsidR="00EC7DE8" w:rsidRPr="005C4E50" w:rsidRDefault="00EC7DE8" w:rsidP="00EC7DE8">
      <w:pPr>
        <w:ind w:left="321" w:hangingChars="150" w:hanging="321"/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17. Mrs. Lin hated to see students ______ in class, so she asked them to stand up to keep them from falling asleep again.  (A) to sleep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(B) slept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(C) sleeping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(D) who sleeps</w:t>
      </w:r>
    </w:p>
    <w:p w:rsidR="00EC7DE8" w:rsidRPr="005C4E50" w:rsidRDefault="00EC7DE8" w:rsidP="00EC7DE8">
      <w:pPr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18.The hotel workers extended the red carpet ______ the sidewalk to welcome the big stars.</w:t>
      </w:r>
    </w:p>
    <w:p w:rsidR="00EC7DE8" w:rsidRPr="005C4E50" w:rsidRDefault="00EC7DE8" w:rsidP="00EC7DE8">
      <w:pPr>
        <w:ind w:firstLineChars="100" w:firstLine="214"/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(A) to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(B) opposite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(C) from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(D) off</w:t>
      </w:r>
    </w:p>
    <w:p w:rsidR="00EC7DE8" w:rsidRPr="005C4E50" w:rsidRDefault="00EC7DE8" w:rsidP="00EC7DE8">
      <w:pPr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 xml:space="preserve">19.Unlike most teenagers, he ______ two part-time jobs to support himself before he graduated from high </w:t>
      </w:r>
    </w:p>
    <w:p w:rsidR="00EC7DE8" w:rsidRPr="005C4E50" w:rsidRDefault="00EC7DE8" w:rsidP="00EC7DE8">
      <w:pPr>
        <w:ind w:firstLineChars="100" w:firstLine="214"/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school.   (A) has had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(B) was had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(C) has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(D) had had</w:t>
      </w:r>
    </w:p>
    <w:p w:rsidR="00EC7DE8" w:rsidRPr="005C4E50" w:rsidRDefault="00EC7DE8" w:rsidP="00EC7DE8">
      <w:pPr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 xml:space="preserve">20. The Red Cross Society of the Republic of China (ROC) was criticized for its delay in sending Japan the </w:t>
      </w:r>
    </w:p>
    <w:p w:rsidR="00EC7DE8" w:rsidRPr="005C4E50" w:rsidRDefault="00EC7DE8" w:rsidP="00EC7DE8">
      <w:pPr>
        <w:ind w:firstLineChars="100" w:firstLine="214"/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 xml:space="preserve">disaster fund, which ______ right after the tragedy.  </w:t>
      </w:r>
    </w:p>
    <w:p w:rsidR="00EC7DE8" w:rsidRPr="005C4E50" w:rsidRDefault="00EC7DE8" w:rsidP="00EC7DE8">
      <w:pPr>
        <w:ind w:firstLineChars="100" w:firstLine="214"/>
        <w:rPr>
          <w:rFonts w:eastAsia="標楷體"/>
          <w:color w:val="000000"/>
          <w:szCs w:val="22"/>
        </w:rPr>
      </w:pPr>
      <w:r w:rsidRPr="005C4E50">
        <w:rPr>
          <w:rFonts w:eastAsia="標楷體"/>
          <w:color w:val="000000"/>
          <w:szCs w:val="22"/>
        </w:rPr>
        <w:t>(A) had raised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(B) had being raised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(C) had been raised</w:t>
      </w:r>
      <w:r w:rsidRPr="005C4E50">
        <w:rPr>
          <w:rFonts w:eastAsia="標楷體"/>
          <w:color w:val="000000"/>
          <w:szCs w:val="22"/>
        </w:rPr>
        <w:t xml:space="preserve">　</w:t>
      </w:r>
      <w:r w:rsidRPr="005C4E50">
        <w:rPr>
          <w:rFonts w:eastAsia="標楷體"/>
          <w:color w:val="000000"/>
          <w:szCs w:val="22"/>
        </w:rPr>
        <w:t>(D) had had raised</w:t>
      </w:r>
    </w:p>
    <w:p w:rsidR="00EC7DE8" w:rsidRPr="005C4E50" w:rsidRDefault="00EC7DE8" w:rsidP="00EC7DE8">
      <w:pPr>
        <w:rPr>
          <w:rFonts w:eastAsia="標楷體"/>
          <w:color w:val="000000"/>
          <w:szCs w:val="22"/>
        </w:rPr>
      </w:pPr>
    </w:p>
    <w:p w:rsidR="00152797" w:rsidRPr="005C4E50" w:rsidRDefault="00152797" w:rsidP="00EC7DE8">
      <w:pPr>
        <w:rPr>
          <w:rFonts w:eastAsia="標楷體"/>
          <w:color w:val="000000"/>
          <w:szCs w:val="22"/>
        </w:rPr>
      </w:pPr>
      <w:r w:rsidRPr="005C4E50">
        <w:rPr>
          <w:rFonts w:eastAsia="標楷體"/>
          <w:b/>
          <w:color w:val="000000"/>
          <w:sz w:val="24"/>
        </w:rPr>
        <w:t>五、克漏字測驗</w:t>
      </w:r>
      <w:r w:rsidRPr="005C4E50">
        <w:rPr>
          <w:rFonts w:eastAsia="標楷體"/>
          <w:b/>
          <w:color w:val="000000"/>
          <w:sz w:val="24"/>
        </w:rPr>
        <w:t>(</w:t>
      </w:r>
      <w:r w:rsidRPr="005C4E50">
        <w:rPr>
          <w:rFonts w:eastAsia="標楷體"/>
          <w:b/>
          <w:color w:val="000000"/>
          <w:sz w:val="24"/>
        </w:rPr>
        <w:t>每格</w:t>
      </w:r>
      <w:r w:rsidRPr="005C4E50">
        <w:rPr>
          <w:rFonts w:eastAsia="標楷體"/>
          <w:b/>
          <w:color w:val="000000"/>
          <w:sz w:val="24"/>
        </w:rPr>
        <w:t>2</w:t>
      </w:r>
      <w:r w:rsidRPr="005C4E50">
        <w:rPr>
          <w:rFonts w:eastAsia="標楷體"/>
          <w:b/>
          <w:color w:val="000000"/>
          <w:sz w:val="24"/>
        </w:rPr>
        <w:t>分共</w:t>
      </w:r>
      <w:r w:rsidRPr="005C4E50">
        <w:rPr>
          <w:rFonts w:eastAsia="標楷體"/>
          <w:b/>
          <w:color w:val="000000"/>
          <w:sz w:val="24"/>
        </w:rPr>
        <w:t>10</w:t>
      </w:r>
      <w:r w:rsidRPr="005C4E50">
        <w:rPr>
          <w:rFonts w:eastAsia="標楷體"/>
          <w:b/>
          <w:color w:val="000000"/>
          <w:sz w:val="24"/>
        </w:rPr>
        <w:t>分</w:t>
      </w:r>
      <w:r w:rsidRPr="005C4E50">
        <w:rPr>
          <w:rFonts w:eastAsia="標楷體"/>
          <w:b/>
          <w:color w:val="000000"/>
          <w:sz w:val="24"/>
        </w:rPr>
        <w:t>)</w:t>
      </w:r>
    </w:p>
    <w:p w:rsidR="00810A7F" w:rsidRPr="005C4E50" w:rsidRDefault="00810A7F" w:rsidP="00810A7F">
      <w:pPr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</w:rPr>
        <w:t>Firefighters have helped many people by putting out fires.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Some of them have even sacrificed their own lives ___21___ save others’.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The true greatness of firefighters lies in the fact that they don’t concern themselves with their own comfort, ___22___ are much more concerned about that of others.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Besides, they must work under very unhealthy conditions, ___23___ dust and smoke all day long, which sometimes can ___24___ serious occupational diseases.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Not only do firefighters have to endure a terrible working environment, but they have to go through the emotional pain of sometimes not being able to save someone’s life ___25___ the difficulty of the situation.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 xml:space="preserve">This is </w:t>
      </w:r>
      <w:r w:rsidRPr="005C4E50">
        <w:rPr>
          <w:rFonts w:eastAsia="標楷體"/>
          <w:color w:val="000000"/>
          <w:sz w:val="24"/>
        </w:rPr>
        <w:lastRenderedPageBreak/>
        <w:t>what makes their successes even more heroic, and across America they have saved hundreds of thousands of people in the face of great obstacles.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These firefighters are true heroes, and many people respect them because their job is so meaningful.</w:t>
      </w:r>
    </w:p>
    <w:p w:rsidR="00810A7F" w:rsidRPr="005C4E50" w:rsidRDefault="00810A7F" w:rsidP="00810A7F">
      <w:pPr>
        <w:pStyle w:val="a8"/>
        <w:numPr>
          <w:ilvl w:val="0"/>
          <w:numId w:val="9"/>
        </w:numPr>
        <w:ind w:leftChars="0"/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</w:rPr>
        <w:t xml:space="preserve"> (A) as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(B) from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(C) with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(D) to</w:t>
      </w:r>
    </w:p>
    <w:p w:rsidR="00810A7F" w:rsidRPr="005C4E50" w:rsidRDefault="00810A7F" w:rsidP="00810A7F">
      <w:pPr>
        <w:pStyle w:val="a8"/>
        <w:numPr>
          <w:ilvl w:val="0"/>
          <w:numId w:val="9"/>
        </w:numPr>
        <w:ind w:leftChars="0"/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</w:rPr>
        <w:t xml:space="preserve"> (A) but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(B) although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(C) since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(D) as</w:t>
      </w:r>
    </w:p>
    <w:p w:rsidR="00810A7F" w:rsidRPr="005C4E50" w:rsidRDefault="00810A7F" w:rsidP="00810A7F">
      <w:pPr>
        <w:pStyle w:val="a8"/>
        <w:numPr>
          <w:ilvl w:val="0"/>
          <w:numId w:val="9"/>
        </w:numPr>
        <w:ind w:leftChars="0"/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</w:rPr>
        <w:t xml:space="preserve"> (A) breath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(B) breathe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(C) breathed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(D) breathing</w:t>
      </w:r>
    </w:p>
    <w:p w:rsidR="00810A7F" w:rsidRPr="005C4E50" w:rsidRDefault="00810A7F" w:rsidP="00810A7F">
      <w:pPr>
        <w:pStyle w:val="a8"/>
        <w:numPr>
          <w:ilvl w:val="0"/>
          <w:numId w:val="9"/>
        </w:numPr>
        <w:ind w:leftChars="0"/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</w:rPr>
        <w:t xml:space="preserve"> (A) according to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(B) next to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(C) lead to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(D) up to</w:t>
      </w:r>
    </w:p>
    <w:p w:rsidR="001F13FC" w:rsidRPr="005C4E50" w:rsidRDefault="00810A7F" w:rsidP="00810A7F">
      <w:pPr>
        <w:pStyle w:val="a8"/>
        <w:numPr>
          <w:ilvl w:val="0"/>
          <w:numId w:val="9"/>
        </w:numPr>
        <w:ind w:leftChars="0"/>
        <w:rPr>
          <w:rFonts w:eastAsia="標楷體"/>
          <w:color w:val="000000"/>
          <w:sz w:val="24"/>
        </w:rPr>
      </w:pPr>
      <w:r w:rsidRPr="005C4E50">
        <w:rPr>
          <w:rFonts w:eastAsia="標楷體"/>
          <w:color w:val="000000"/>
          <w:sz w:val="24"/>
        </w:rPr>
        <w:t xml:space="preserve"> (A) due to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(B) because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(C) since</w:t>
      </w:r>
      <w:r w:rsidRPr="005C4E50">
        <w:rPr>
          <w:rFonts w:eastAsia="標楷體"/>
          <w:color w:val="000000"/>
          <w:sz w:val="24"/>
        </w:rPr>
        <w:t xml:space="preserve">　</w:t>
      </w:r>
      <w:r w:rsidRPr="005C4E50">
        <w:rPr>
          <w:rFonts w:eastAsia="標楷體"/>
          <w:color w:val="000000"/>
          <w:sz w:val="24"/>
        </w:rPr>
        <w:t>(D) when</w:t>
      </w:r>
    </w:p>
    <w:p w:rsidR="00810A7F" w:rsidRPr="005C4E50" w:rsidRDefault="00810A7F" w:rsidP="00810A7F">
      <w:pPr>
        <w:pStyle w:val="a8"/>
        <w:ind w:leftChars="0" w:left="360"/>
        <w:rPr>
          <w:rFonts w:eastAsia="標楷體"/>
          <w:color w:val="000000"/>
          <w:sz w:val="24"/>
        </w:rPr>
      </w:pPr>
    </w:p>
    <w:p w:rsidR="00810A7F" w:rsidRPr="005C4E50" w:rsidRDefault="00AE1EFB" w:rsidP="00810A7F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24"/>
        </w:rPr>
      </w:pPr>
      <w:r w:rsidRPr="005C4E50">
        <w:rPr>
          <w:rFonts w:eastAsia="標楷體"/>
          <w:b/>
          <w:color w:val="000000"/>
          <w:sz w:val="24"/>
        </w:rPr>
        <w:t>閱讀</w:t>
      </w:r>
      <w:r w:rsidR="00F03D0F" w:rsidRPr="005C4E50">
        <w:rPr>
          <w:rFonts w:eastAsia="標楷體"/>
          <w:b/>
          <w:color w:val="000000"/>
          <w:sz w:val="24"/>
        </w:rPr>
        <w:t>測驗</w:t>
      </w:r>
      <w:r w:rsidR="00F03D0F" w:rsidRPr="005C4E50">
        <w:rPr>
          <w:rFonts w:eastAsia="標楷體"/>
          <w:b/>
          <w:color w:val="000000"/>
          <w:sz w:val="24"/>
        </w:rPr>
        <w:t xml:space="preserve"> (</w:t>
      </w:r>
      <w:r w:rsidR="00F03D0F" w:rsidRPr="005C4E50">
        <w:rPr>
          <w:rFonts w:eastAsia="標楷體"/>
          <w:b/>
          <w:color w:val="000000"/>
          <w:sz w:val="24"/>
        </w:rPr>
        <w:t>每格</w:t>
      </w:r>
      <w:r w:rsidR="00AE792A" w:rsidRPr="005C4E50">
        <w:rPr>
          <w:rFonts w:eastAsia="標楷體"/>
          <w:b/>
          <w:color w:val="000000"/>
          <w:sz w:val="24"/>
        </w:rPr>
        <w:t>2</w:t>
      </w:r>
      <w:r w:rsidR="00F03D0F" w:rsidRPr="005C4E50">
        <w:rPr>
          <w:rFonts w:eastAsia="標楷體"/>
          <w:b/>
          <w:color w:val="000000"/>
          <w:sz w:val="24"/>
        </w:rPr>
        <w:t>分，共</w:t>
      </w:r>
      <w:r w:rsidR="005C4E50" w:rsidRPr="005C4E50">
        <w:rPr>
          <w:rFonts w:eastAsia="標楷體"/>
          <w:b/>
          <w:color w:val="000000"/>
          <w:sz w:val="24"/>
        </w:rPr>
        <w:t>8</w:t>
      </w:r>
      <w:r w:rsidR="00F03D0F" w:rsidRPr="005C4E50">
        <w:rPr>
          <w:rFonts w:eastAsia="標楷體"/>
          <w:b/>
          <w:color w:val="000000"/>
          <w:sz w:val="24"/>
        </w:rPr>
        <w:t>分</w:t>
      </w:r>
      <w:r w:rsidR="00F03D0F" w:rsidRPr="005C4E50">
        <w:rPr>
          <w:rFonts w:eastAsia="標楷體"/>
          <w:b/>
          <w:color w:val="000000"/>
          <w:sz w:val="24"/>
        </w:rPr>
        <w:t>)</w:t>
      </w:r>
    </w:p>
    <w:p w:rsidR="00810A7F" w:rsidRPr="005C4E50" w:rsidRDefault="00810A7F" w:rsidP="00810A7F">
      <w:pPr>
        <w:ind w:firstLineChars="250" w:firstLine="535"/>
        <w:rPr>
          <w:rFonts w:eastAsia="標楷體"/>
          <w:b/>
          <w:color w:val="000000"/>
          <w:sz w:val="24"/>
        </w:rPr>
      </w:pPr>
      <w:r w:rsidRPr="005C4E50">
        <w:rPr>
          <w:color w:val="000000"/>
        </w:rPr>
        <w:t>There are a lot of countries that celebrate Mother’s Day, although some of them do so on different dates.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For example, Norwegians have their Mother’s Day on the second Sunday of February; Koreans have theirs on May 8; the French on the last Sunday of May; and Thais on August 12.</w:t>
      </w:r>
    </w:p>
    <w:p w:rsidR="00810A7F" w:rsidRPr="005C4E50" w:rsidRDefault="00810A7F" w:rsidP="00810A7F">
      <w:pPr>
        <w:ind w:firstLineChars="250" w:firstLine="535"/>
        <w:rPr>
          <w:rFonts w:eastAsia="標楷體"/>
          <w:b/>
          <w:color w:val="000000"/>
          <w:sz w:val="24"/>
        </w:rPr>
      </w:pPr>
      <w:r w:rsidRPr="005C4E50">
        <w:rPr>
          <w:color w:val="000000"/>
        </w:rPr>
        <w:t>People in different countries also show their respect to their mothers in various ways.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In Egypt, teenagers around the country send their mothers flowers and gifts, and there are some concerts and performances that take place as well.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In France, people see Mother’s Day as their mothers’ birthday.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Families have dinner together and present mothers with cakes after dinner.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In Thailand, daughters present white jasmine flowers, also called “the flower of mothers,” to their mothers to show their gratitude.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Most Taiwanese may take their mothers out to dinner, buy cakes, send bouquets of flowers, and write greeting cards.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Some children also help with all the housework so that their mothers can have a day off.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No matter what people do, the love they want to show their mothers is the same.</w:t>
      </w:r>
    </w:p>
    <w:p w:rsidR="00810A7F" w:rsidRPr="005C4E50" w:rsidRDefault="00810A7F" w:rsidP="00810A7F">
      <w:pPr>
        <w:pStyle w:val="a8"/>
        <w:numPr>
          <w:ilvl w:val="0"/>
          <w:numId w:val="9"/>
        </w:numPr>
        <w:tabs>
          <w:tab w:val="left" w:pos="119"/>
        </w:tabs>
        <w:ind w:leftChars="0"/>
        <w:rPr>
          <w:color w:val="000000"/>
        </w:rPr>
      </w:pPr>
      <w:r w:rsidRPr="005C4E50">
        <w:rPr>
          <w:color w:val="000000"/>
        </w:rPr>
        <w:t>In Egypt, people ______ on Mother’s Day.</w:t>
      </w:r>
    </w:p>
    <w:p w:rsidR="00810A7F" w:rsidRPr="005C4E50" w:rsidRDefault="00810A7F" w:rsidP="00810A7F">
      <w:pPr>
        <w:pStyle w:val="a8"/>
        <w:tabs>
          <w:tab w:val="left" w:pos="119"/>
        </w:tabs>
        <w:ind w:leftChars="0" w:left="360"/>
        <w:rPr>
          <w:color w:val="000000"/>
        </w:rPr>
      </w:pPr>
      <w:r w:rsidRPr="005C4E50">
        <w:rPr>
          <w:color w:val="000000"/>
        </w:rPr>
        <w:t>(A) clean the house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(B) buy cakes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(C) send bouquets of flowers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(D) have a day off</w:t>
      </w:r>
    </w:p>
    <w:p w:rsidR="00810A7F" w:rsidRPr="005C4E50" w:rsidRDefault="00810A7F" w:rsidP="00810A7F">
      <w:pPr>
        <w:pStyle w:val="a8"/>
        <w:numPr>
          <w:ilvl w:val="0"/>
          <w:numId w:val="9"/>
        </w:numPr>
        <w:tabs>
          <w:tab w:val="left" w:pos="119"/>
        </w:tabs>
        <w:ind w:leftChars="0"/>
        <w:rPr>
          <w:color w:val="000000"/>
        </w:rPr>
      </w:pPr>
      <w:r w:rsidRPr="005C4E50">
        <w:rPr>
          <w:color w:val="000000"/>
        </w:rPr>
        <w:t>People in ______ view Mother’s Day as their mothers’ birthday.</w:t>
      </w:r>
    </w:p>
    <w:p w:rsidR="00810A7F" w:rsidRPr="005C4E50" w:rsidRDefault="00810A7F" w:rsidP="00810A7F">
      <w:pPr>
        <w:tabs>
          <w:tab w:val="left" w:pos="119"/>
        </w:tabs>
        <w:ind w:firstLineChars="200" w:firstLine="428"/>
        <w:rPr>
          <w:color w:val="000000"/>
        </w:rPr>
      </w:pPr>
      <w:r w:rsidRPr="005C4E50">
        <w:rPr>
          <w:color w:val="000000"/>
        </w:rPr>
        <w:t>(A) Thailand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(B) Taiwan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(C) Norway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(D) France</w:t>
      </w:r>
    </w:p>
    <w:p w:rsidR="00810A7F" w:rsidRPr="005C4E50" w:rsidRDefault="00810A7F" w:rsidP="00810A7F">
      <w:pPr>
        <w:pStyle w:val="a8"/>
        <w:numPr>
          <w:ilvl w:val="0"/>
          <w:numId w:val="9"/>
        </w:numPr>
        <w:tabs>
          <w:tab w:val="left" w:pos="119"/>
        </w:tabs>
        <w:ind w:leftChars="0"/>
        <w:rPr>
          <w:color w:val="000000"/>
        </w:rPr>
      </w:pPr>
      <w:r w:rsidRPr="005C4E50">
        <w:rPr>
          <w:color w:val="000000"/>
        </w:rPr>
        <w:t>What does the word “gratitude” mean?</w:t>
      </w:r>
    </w:p>
    <w:p w:rsidR="00810A7F" w:rsidRPr="005C4E50" w:rsidRDefault="00810A7F" w:rsidP="00810A7F">
      <w:pPr>
        <w:pStyle w:val="a8"/>
        <w:numPr>
          <w:ilvl w:val="1"/>
          <w:numId w:val="9"/>
        </w:numPr>
        <w:tabs>
          <w:tab w:val="left" w:pos="119"/>
        </w:tabs>
        <w:ind w:leftChars="0"/>
        <w:rPr>
          <w:color w:val="000000"/>
        </w:rPr>
      </w:pPr>
      <w:r w:rsidRPr="005C4E50">
        <w:rPr>
          <w:color w:val="000000"/>
        </w:rPr>
        <w:t>Happiness.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(B) Thanks.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(C) Love.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(D) Emotion.</w:t>
      </w:r>
    </w:p>
    <w:p w:rsidR="00810A7F" w:rsidRPr="005C4E50" w:rsidRDefault="00810A7F" w:rsidP="00810A7F">
      <w:pPr>
        <w:pStyle w:val="a8"/>
        <w:numPr>
          <w:ilvl w:val="0"/>
          <w:numId w:val="9"/>
        </w:numPr>
        <w:tabs>
          <w:tab w:val="left" w:pos="119"/>
        </w:tabs>
        <w:ind w:leftChars="0"/>
        <w:rPr>
          <w:color w:val="000000"/>
        </w:rPr>
      </w:pPr>
      <w:r w:rsidRPr="005C4E50">
        <w:rPr>
          <w:color w:val="000000"/>
        </w:rPr>
        <w:t>According to the passage, which of the following is NOT an event that happens on Mother’s Day?</w:t>
      </w:r>
    </w:p>
    <w:p w:rsidR="00810A7F" w:rsidRPr="005C4E50" w:rsidRDefault="00810A7F" w:rsidP="00810A7F">
      <w:pPr>
        <w:pStyle w:val="a8"/>
        <w:numPr>
          <w:ilvl w:val="1"/>
          <w:numId w:val="9"/>
        </w:numPr>
        <w:tabs>
          <w:tab w:val="left" w:pos="119"/>
        </w:tabs>
        <w:ind w:leftChars="0"/>
        <w:rPr>
          <w:color w:val="000000"/>
        </w:rPr>
      </w:pPr>
      <w:r w:rsidRPr="005C4E50">
        <w:rPr>
          <w:color w:val="000000"/>
        </w:rPr>
        <w:t>Having dinner in a restaurant.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(B) Sending certain kinds of flowers.</w:t>
      </w:r>
    </w:p>
    <w:p w:rsidR="00152797" w:rsidRPr="005C4E50" w:rsidRDefault="00810A7F" w:rsidP="00810A7F">
      <w:pPr>
        <w:pStyle w:val="a8"/>
        <w:numPr>
          <w:ilvl w:val="1"/>
          <w:numId w:val="9"/>
        </w:numPr>
        <w:tabs>
          <w:tab w:val="left" w:pos="119"/>
        </w:tabs>
        <w:ind w:leftChars="0"/>
        <w:rPr>
          <w:color w:val="000000"/>
        </w:rPr>
      </w:pPr>
      <w:r w:rsidRPr="005C4E50">
        <w:rPr>
          <w:color w:val="000000"/>
        </w:rPr>
        <w:t>Holding performances.</w:t>
      </w:r>
      <w:r w:rsidRPr="005C4E50">
        <w:rPr>
          <w:color w:val="000000"/>
        </w:rPr>
        <w:t xml:space="preserve">　</w:t>
      </w:r>
      <w:r w:rsidRPr="005C4E50">
        <w:rPr>
          <w:color w:val="000000"/>
        </w:rPr>
        <w:t>(D) Asking mothers to do extra housework.</w:t>
      </w:r>
    </w:p>
    <w:sectPr w:rsidR="00152797" w:rsidRPr="005C4E50" w:rsidSect="00F54B68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38F2" w:rsidRDefault="009E38F2">
      <w:r>
        <w:separator/>
      </w:r>
    </w:p>
  </w:endnote>
  <w:endnote w:type="continuationSeparator" w:id="0">
    <w:p w:rsidR="009E38F2" w:rsidRDefault="009E3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B323E3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38F2" w:rsidRDefault="009E38F2">
      <w:r>
        <w:separator/>
      </w:r>
    </w:p>
  </w:footnote>
  <w:footnote w:type="continuationSeparator" w:id="0">
    <w:p w:rsidR="009E38F2" w:rsidRDefault="009E3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40C7C"/>
    <w:multiLevelType w:val="hybridMultilevel"/>
    <w:tmpl w:val="97BC7704"/>
    <w:lvl w:ilvl="0" w:tplc="91A62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197743E"/>
    <w:multiLevelType w:val="hybridMultilevel"/>
    <w:tmpl w:val="7D6ABA54"/>
    <w:lvl w:ilvl="0" w:tplc="AAECB8B4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404488B"/>
    <w:multiLevelType w:val="hybridMultilevel"/>
    <w:tmpl w:val="8710FACC"/>
    <w:lvl w:ilvl="0" w:tplc="16307B52">
      <w:start w:val="26"/>
      <w:numFmt w:val="decimal"/>
      <w:lvlText w:val="%1."/>
      <w:lvlJc w:val="left"/>
      <w:pPr>
        <w:ind w:left="510" w:hanging="51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42C2C9C"/>
    <w:multiLevelType w:val="hybridMultilevel"/>
    <w:tmpl w:val="F6A0E490"/>
    <w:lvl w:ilvl="0" w:tplc="9044E9F6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5DE0E10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134352D"/>
    <w:multiLevelType w:val="hybridMultilevel"/>
    <w:tmpl w:val="21F06500"/>
    <w:lvl w:ilvl="0" w:tplc="6294416C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5003486D"/>
    <w:multiLevelType w:val="hybridMultilevel"/>
    <w:tmpl w:val="2500B448"/>
    <w:lvl w:ilvl="0" w:tplc="6F5A7284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>
    <w:nsid w:val="6CEB5330"/>
    <w:multiLevelType w:val="hybridMultilevel"/>
    <w:tmpl w:val="E11ED59C"/>
    <w:lvl w:ilvl="0" w:tplc="AA7600B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 w:tplc="6F5A7284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76B303A6"/>
    <w:multiLevelType w:val="hybridMultilevel"/>
    <w:tmpl w:val="24D41EE0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EF425F6"/>
    <w:multiLevelType w:val="hybridMultilevel"/>
    <w:tmpl w:val="C922CDAA"/>
    <w:lvl w:ilvl="0" w:tplc="13309CD6">
      <w:start w:val="6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8"/>
  </w:num>
  <w:num w:numId="7">
    <w:abstractNumId w:val="2"/>
  </w:num>
  <w:num w:numId="8">
    <w:abstractNumId w:val="1"/>
  </w:num>
  <w:num w:numId="9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68"/>
    <w:rsid w:val="000149FA"/>
    <w:rsid w:val="00044B3A"/>
    <w:rsid w:val="00052D53"/>
    <w:rsid w:val="00054755"/>
    <w:rsid w:val="000642DA"/>
    <w:rsid w:val="000950B9"/>
    <w:rsid w:val="0009519C"/>
    <w:rsid w:val="00095256"/>
    <w:rsid w:val="000C7F09"/>
    <w:rsid w:val="000F5528"/>
    <w:rsid w:val="00140096"/>
    <w:rsid w:val="00152797"/>
    <w:rsid w:val="001D5894"/>
    <w:rsid w:val="001D65ED"/>
    <w:rsid w:val="001F13FC"/>
    <w:rsid w:val="001F4CB5"/>
    <w:rsid w:val="002605BE"/>
    <w:rsid w:val="00264C78"/>
    <w:rsid w:val="002D1015"/>
    <w:rsid w:val="00352A3B"/>
    <w:rsid w:val="003B4FB0"/>
    <w:rsid w:val="003B7381"/>
    <w:rsid w:val="003D21D6"/>
    <w:rsid w:val="00414C59"/>
    <w:rsid w:val="00426DB0"/>
    <w:rsid w:val="00432F29"/>
    <w:rsid w:val="00443C9C"/>
    <w:rsid w:val="00544E57"/>
    <w:rsid w:val="005511DB"/>
    <w:rsid w:val="00553DCA"/>
    <w:rsid w:val="00555DAC"/>
    <w:rsid w:val="00567026"/>
    <w:rsid w:val="0057781E"/>
    <w:rsid w:val="005C4E50"/>
    <w:rsid w:val="005D7098"/>
    <w:rsid w:val="005F708E"/>
    <w:rsid w:val="0070556A"/>
    <w:rsid w:val="00706820"/>
    <w:rsid w:val="00733FB2"/>
    <w:rsid w:val="00755378"/>
    <w:rsid w:val="007B4064"/>
    <w:rsid w:val="007F5768"/>
    <w:rsid w:val="00810A7F"/>
    <w:rsid w:val="00831578"/>
    <w:rsid w:val="00883F16"/>
    <w:rsid w:val="008C188C"/>
    <w:rsid w:val="008C2C54"/>
    <w:rsid w:val="008D2DAB"/>
    <w:rsid w:val="00902CD4"/>
    <w:rsid w:val="009A19A1"/>
    <w:rsid w:val="009D38A7"/>
    <w:rsid w:val="009E38F2"/>
    <w:rsid w:val="00A40796"/>
    <w:rsid w:val="00AB73B6"/>
    <w:rsid w:val="00AD4A4A"/>
    <w:rsid w:val="00AE1EFB"/>
    <w:rsid w:val="00AE792A"/>
    <w:rsid w:val="00B323E3"/>
    <w:rsid w:val="00BC2686"/>
    <w:rsid w:val="00BD1C99"/>
    <w:rsid w:val="00D74131"/>
    <w:rsid w:val="00D871EC"/>
    <w:rsid w:val="00D919AE"/>
    <w:rsid w:val="00DF0020"/>
    <w:rsid w:val="00E050ED"/>
    <w:rsid w:val="00E151F9"/>
    <w:rsid w:val="00E30040"/>
    <w:rsid w:val="00E3264F"/>
    <w:rsid w:val="00E41B0F"/>
    <w:rsid w:val="00E42072"/>
    <w:rsid w:val="00E80F29"/>
    <w:rsid w:val="00EB5CE1"/>
    <w:rsid w:val="00EC7DE8"/>
    <w:rsid w:val="00ED4857"/>
    <w:rsid w:val="00F03D0F"/>
    <w:rsid w:val="00F46E13"/>
    <w:rsid w:val="00F54B68"/>
    <w:rsid w:val="00F55A58"/>
    <w:rsid w:val="00F71B36"/>
    <w:rsid w:val="00F85BB6"/>
    <w:rsid w:val="00FB2989"/>
    <w:rsid w:val="00FC514A"/>
    <w:rsid w:val="00FD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6CA331E-2E21-47FB-864D-65178FFF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8D6C3D-5854-4B25-A9ED-23344431C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0</TotalTime>
  <Pages>2</Pages>
  <Words>1122</Words>
  <Characters>6402</Characters>
  <Application>Microsoft Office Word</Application>
  <DocSecurity>0</DocSecurity>
  <Lines>53</Lines>
  <Paragraphs>15</Paragraphs>
  <ScaleCrop>false</ScaleCrop>
  <Company>龍騰文化</Company>
  <LinksUpToDate>false</LinksUpToDate>
  <CharactersWithSpaces>7509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2018-05-01T00:31:00Z</cp:lastPrinted>
  <dcterms:created xsi:type="dcterms:W3CDTF">2018-05-01T00:31:00Z</dcterms:created>
  <dcterms:modified xsi:type="dcterms:W3CDTF">2018-05-01T00:31:00Z</dcterms:modified>
</cp:coreProperties>
</file>