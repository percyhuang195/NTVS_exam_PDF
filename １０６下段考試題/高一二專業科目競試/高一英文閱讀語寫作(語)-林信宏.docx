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950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668"/>
        <w:gridCol w:w="2835"/>
      </w:tblGrid>
      <w:tr w:rsidR="006F1EA3" w:rsidTr="006F1EA3">
        <w:tc>
          <w:tcPr>
            <w:tcW w:w="16668" w:type="dxa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6F1EA3" w:rsidRDefault="006F1EA3" w:rsidP="006F1EA3">
            <w:pPr>
              <w:snapToGrid w:val="0"/>
              <w:spacing w:after="240" w:line="240" w:lineRule="atLeast"/>
              <w:rPr>
                <w:rFonts w:eastAsia="標楷體"/>
                <w:b/>
                <w:color w:val="000000"/>
                <w:sz w:val="32"/>
              </w:rPr>
            </w:pPr>
            <w:bookmarkStart w:id="0" w:name="_GoBack"/>
            <w:bookmarkEnd w:id="0"/>
            <w:r>
              <w:rPr>
                <w:rFonts w:eastAsia="標楷體" w:hint="eastAsia"/>
                <w:b/>
                <w:color w:val="000000"/>
                <w:sz w:val="32"/>
              </w:rPr>
              <w:t>106</w:t>
            </w:r>
            <w:r>
              <w:rPr>
                <w:rFonts w:eastAsia="標楷體" w:hint="eastAsia"/>
                <w:b/>
                <w:color w:val="000000"/>
                <w:sz w:val="32"/>
              </w:rPr>
              <w:t>學年度第二學期新北高工應用外語科一年級競賽考試題</w:t>
            </w:r>
          </w:p>
          <w:p w:rsidR="006F1EA3" w:rsidRPr="006F1EA3" w:rsidRDefault="006F1EA3" w:rsidP="006F1EA3">
            <w:pPr>
              <w:snapToGrid w:val="0"/>
              <w:spacing w:line="240" w:lineRule="atLeast"/>
              <w:rPr>
                <w:rFonts w:eastAsia="標楷體"/>
                <w:b/>
                <w:color w:val="000000"/>
                <w:sz w:val="28"/>
              </w:rPr>
            </w:pPr>
            <w:r w:rsidRPr="006F1EA3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年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班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 xml:space="preserve">  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座號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姓名</w:t>
            </w:r>
            <w:r w:rsidRPr="006F1EA3">
              <w:rPr>
                <w:rFonts w:eastAsia="標楷體" w:hint="eastAsia"/>
                <w:b/>
                <w:color w:val="000000"/>
                <w:sz w:val="28"/>
              </w:rPr>
              <w:t>__________</w:t>
            </w: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F1EA3" w:rsidRPr="006F1EA3" w:rsidRDefault="006F1EA3" w:rsidP="006F1EA3">
            <w:pPr>
              <w:jc w:val="center"/>
              <w:rPr>
                <w:rFonts w:eastAsia="標楷體"/>
                <w:b/>
                <w:color w:val="000000"/>
                <w:sz w:val="28"/>
              </w:rPr>
            </w:pPr>
            <w:r w:rsidRPr="006F1EA3">
              <w:rPr>
                <w:rFonts w:eastAsia="標楷體" w:hint="eastAsia"/>
                <w:color w:val="000000"/>
                <w:sz w:val="28"/>
              </w:rPr>
              <w:t>總</w:t>
            </w:r>
            <w:r w:rsidRPr="006F1EA3">
              <w:rPr>
                <w:rFonts w:eastAsia="標楷體" w:hint="eastAsia"/>
                <w:color w:val="000000"/>
                <w:sz w:val="28"/>
              </w:rPr>
              <w:t xml:space="preserve">       </w:t>
            </w:r>
            <w:r w:rsidRPr="006F1EA3">
              <w:rPr>
                <w:rFonts w:eastAsia="標楷體" w:hint="eastAsia"/>
                <w:color w:val="000000"/>
                <w:sz w:val="28"/>
              </w:rPr>
              <w:t>分</w:t>
            </w:r>
          </w:p>
        </w:tc>
      </w:tr>
      <w:tr w:rsidR="006F1EA3" w:rsidTr="006F1EA3">
        <w:tc>
          <w:tcPr>
            <w:tcW w:w="16668" w:type="dxa"/>
            <w:vMerge/>
            <w:tcBorders>
              <w:right w:val="single" w:sz="18" w:space="0" w:color="auto"/>
            </w:tcBorders>
            <w:shd w:val="clear" w:color="auto" w:fill="auto"/>
          </w:tcPr>
          <w:p w:rsidR="006F1EA3" w:rsidRDefault="006F1EA3" w:rsidP="006F1EA3">
            <w:pPr>
              <w:snapToGrid w:val="0"/>
              <w:spacing w:line="240" w:lineRule="atLeast"/>
            </w:pPr>
          </w:p>
        </w:tc>
        <w:tc>
          <w:tcPr>
            <w:tcW w:w="283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F1EA3" w:rsidRPr="006F1EA3" w:rsidRDefault="006F1EA3" w:rsidP="006F1EA3">
            <w:pPr>
              <w:jc w:val="center"/>
              <w:rPr>
                <w:rFonts w:eastAsia="標楷體"/>
                <w:sz w:val="28"/>
              </w:rPr>
            </w:pPr>
          </w:p>
        </w:tc>
      </w:tr>
    </w:tbl>
    <w:p w:rsidR="006F1EA3" w:rsidRDefault="006F1EA3" w:rsidP="00567026">
      <w:pPr>
        <w:sectPr w:rsidR="006F1EA3" w:rsidSect="006F1EA3">
          <w:footerReference w:type="even" r:id="rId6"/>
          <w:footerReference w:type="default" r:id="rId7"/>
          <w:type w:val="continuous"/>
          <w:pgSz w:w="20636" w:h="14570" w:orient="landscape" w:code="9"/>
          <w:pgMar w:top="567" w:right="567" w:bottom="567" w:left="567" w:header="0" w:footer="510" w:gutter="0"/>
          <w:cols w:sep="1" w:space="425"/>
          <w:docGrid w:type="linesAndChars" w:linePitch="413" w:charSpace="-1194"/>
        </w:sectPr>
      </w:pPr>
      <w:bookmarkStart w:id="1" w:name="Content"/>
      <w:bookmarkEnd w:id="1"/>
    </w:p>
    <w:p w:rsidR="00052D53" w:rsidRDefault="006F1EA3" w:rsidP="006F1EA3">
      <w:pPr>
        <w:rPr>
          <w:rFonts w:eastAsia="標楷體"/>
          <w:b/>
          <w:color w:val="000000"/>
          <w:sz w:val="24"/>
        </w:rPr>
      </w:pPr>
      <w:bookmarkStart w:id="2" w:name="Paper2"/>
      <w:bookmarkEnd w:id="2"/>
      <w:r w:rsidRPr="006F1EA3">
        <w:rPr>
          <w:rFonts w:eastAsia="標楷體" w:hint="eastAsia"/>
          <w:b/>
          <w:color w:val="000000"/>
          <w:sz w:val="24"/>
        </w:rPr>
        <w:lastRenderedPageBreak/>
        <w:t>一、單選詞彙題</w:t>
      </w:r>
      <w:r w:rsidRPr="006F1EA3">
        <w:rPr>
          <w:rFonts w:eastAsia="標楷體" w:hint="eastAsia"/>
          <w:b/>
          <w:color w:val="000000"/>
          <w:sz w:val="24"/>
        </w:rPr>
        <w:t xml:space="preserve"> (15</w:t>
      </w:r>
      <w:r w:rsidRPr="006F1EA3">
        <w:rPr>
          <w:rFonts w:eastAsia="標楷體" w:hint="eastAsia"/>
          <w:b/>
          <w:color w:val="000000"/>
          <w:sz w:val="24"/>
        </w:rPr>
        <w:t>題</w:t>
      </w:r>
      <w:r w:rsidRPr="006F1EA3">
        <w:rPr>
          <w:rFonts w:eastAsia="標楷體" w:hint="eastAsia"/>
          <w:b/>
          <w:color w:val="000000"/>
          <w:sz w:val="24"/>
        </w:rPr>
        <w:t xml:space="preserve"> </w:t>
      </w:r>
      <w:r w:rsidRPr="006F1EA3">
        <w:rPr>
          <w:rFonts w:eastAsia="標楷體" w:hint="eastAsia"/>
          <w:b/>
          <w:color w:val="000000"/>
          <w:sz w:val="24"/>
        </w:rPr>
        <w:t>每題</w:t>
      </w:r>
      <w:r w:rsidR="00EA0214">
        <w:rPr>
          <w:rFonts w:eastAsia="標楷體" w:hint="eastAsia"/>
          <w:b/>
          <w:color w:val="000000"/>
          <w:sz w:val="24"/>
        </w:rPr>
        <w:t>2</w:t>
      </w:r>
      <w:r w:rsidRPr="006F1EA3">
        <w:rPr>
          <w:rFonts w:eastAsia="標楷體" w:hint="eastAsia"/>
          <w:b/>
          <w:color w:val="000000"/>
          <w:sz w:val="24"/>
        </w:rPr>
        <w:t>分</w:t>
      </w:r>
      <w:r w:rsidRPr="006F1EA3">
        <w:rPr>
          <w:rFonts w:eastAsia="標楷體" w:hint="eastAsia"/>
          <w:b/>
          <w:color w:val="000000"/>
          <w:sz w:val="24"/>
        </w:rPr>
        <w:t xml:space="preserve"> </w:t>
      </w:r>
      <w:r w:rsidRPr="006F1EA3">
        <w:rPr>
          <w:rFonts w:eastAsia="標楷體" w:hint="eastAsia"/>
          <w:b/>
          <w:color w:val="000000"/>
          <w:sz w:val="24"/>
        </w:rPr>
        <w:t>共</w:t>
      </w:r>
      <w:r w:rsidR="00EA0214">
        <w:rPr>
          <w:rFonts w:eastAsia="標楷體" w:hint="eastAsia"/>
          <w:b/>
          <w:color w:val="000000"/>
          <w:sz w:val="24"/>
        </w:rPr>
        <w:t>3</w:t>
      </w:r>
      <w:r w:rsidRPr="006F1EA3">
        <w:rPr>
          <w:rFonts w:eastAsia="標楷體" w:hint="eastAsia"/>
          <w:b/>
          <w:color w:val="000000"/>
          <w:sz w:val="24"/>
        </w:rPr>
        <w:t>0</w:t>
      </w:r>
      <w:r w:rsidRPr="006F1EA3">
        <w:rPr>
          <w:rFonts w:eastAsia="標楷體" w:hint="eastAsia"/>
          <w:b/>
          <w:color w:val="000000"/>
          <w:sz w:val="24"/>
        </w:rPr>
        <w:t>分</w:t>
      </w:r>
      <w:r w:rsidRPr="006F1EA3">
        <w:rPr>
          <w:rFonts w:eastAsia="標楷體" w:hint="eastAsia"/>
          <w:b/>
          <w:color w:val="000000"/>
          <w:sz w:val="24"/>
        </w:rPr>
        <w:t>)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6F1EA3">
        <w:rPr>
          <w:color w:val="000000"/>
        </w:rPr>
        <w:t>We hope that there will be no war in the world and that all people live in peace and ______ with each other.</w:t>
      </w:r>
      <w:r w:rsidRPr="006F1EA3">
        <w:rPr>
          <w:color w:val="000000"/>
        </w:rPr>
        <w:br/>
        <w:t>(A) complaint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harmony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mission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texture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歷屆大考試題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6F1EA3">
        <w:rPr>
          <w:color w:val="000000"/>
        </w:rPr>
        <w:t>After Bill entered the room, Helen ______ for him to sit beside her.</w:t>
      </w:r>
      <w:r w:rsidRPr="006F1EA3">
        <w:rPr>
          <w:color w:val="000000"/>
        </w:rPr>
        <w:br/>
        <w:t>(A) wept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responded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gestured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misunderstood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6F1EA3">
        <w:rPr>
          <w:color w:val="000000"/>
        </w:rPr>
        <w:t>It took us only five minutes to ______ the new program in our computer.</w:t>
      </w:r>
      <w:r w:rsidRPr="006F1EA3">
        <w:rPr>
          <w:color w:val="000000"/>
        </w:rPr>
        <w:br/>
        <w:t>(A) install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survive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forward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link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6F1EA3">
        <w:rPr>
          <w:color w:val="000000"/>
          <w:kern w:val="0"/>
        </w:rPr>
        <w:t>The society has become so indifferent that people don’t even know their neighbors living ______.</w:t>
      </w:r>
      <w:r w:rsidRPr="006F1EA3">
        <w:rPr>
          <w:color w:val="000000"/>
          <w:kern w:val="0"/>
        </w:rPr>
        <w:br/>
        <w:t xml:space="preserve">(A) away  (B) far  (C) nearby  (D) upper 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6F1EA3">
        <w:rPr>
          <w:color w:val="000000"/>
          <w:kern w:val="0"/>
        </w:rPr>
        <w:t>The authorities concerned did not give more details about this case for ______ reasons.  It involved some members of the president’s family.</w:t>
      </w:r>
      <w:r w:rsidRPr="006F1EA3">
        <w:rPr>
          <w:color w:val="000000"/>
          <w:kern w:val="0"/>
        </w:rPr>
        <w:br/>
        <w:t>(A) following  (B) hopeful  (C) literal  (D) obvious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6F1EA3">
        <w:rPr>
          <w:color w:val="000000"/>
        </w:rPr>
        <w:t>Based on scientific evidence, it seems that the ______ is the hardest stone on earth.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No wonder it has long been the symbol of eternal love.</w:t>
      </w:r>
      <w:r w:rsidRPr="006F1EA3">
        <w:rPr>
          <w:color w:val="000000"/>
        </w:rPr>
        <w:br/>
        <w:t>(A) almond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diamond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command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demand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6F1EA3">
        <w:rPr>
          <w:color w:val="000000"/>
          <w:kern w:val="0"/>
        </w:rPr>
        <w:t>In my school, if the students’ scores are not good enough, they can apply for ______ tuition.</w:t>
      </w:r>
      <w:r w:rsidRPr="006F1EA3">
        <w:rPr>
          <w:color w:val="000000"/>
          <w:kern w:val="0"/>
        </w:rPr>
        <w:br/>
        <w:t>(A) mimic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(B) social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(C) individual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(D) hopeful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6F1EA3">
        <w:rPr>
          <w:color w:val="000000"/>
        </w:rPr>
        <w:t>They ______ a concert to raise money for the poor people.</w:t>
      </w:r>
      <w:r w:rsidRPr="006F1EA3">
        <w:rPr>
          <w:color w:val="000000"/>
        </w:rPr>
        <w:br/>
        <w:t>(A) operated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organized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ordered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objected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6F1EA3">
        <w:rPr>
          <w:color w:val="000000"/>
          <w:kern w:val="0"/>
        </w:rPr>
        <w:t>The ______</w:t>
      </w:r>
      <w:r w:rsidRPr="006F1EA3">
        <w:rPr>
          <w:iCs/>
          <w:color w:val="000000"/>
          <w:kern w:val="0"/>
        </w:rPr>
        <w:t xml:space="preserve"> </w:t>
      </w:r>
      <w:r w:rsidRPr="006F1EA3">
        <w:rPr>
          <w:color w:val="000000"/>
          <w:kern w:val="0"/>
        </w:rPr>
        <w:t>of Taiwan is about 23,000,000.</w:t>
      </w:r>
      <w:r w:rsidRPr="006F1EA3">
        <w:rPr>
          <w:color w:val="000000"/>
          <w:kern w:val="0"/>
        </w:rPr>
        <w:br/>
        <w:t>(A) major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(B) connection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(C) novel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(D) population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課本挖空題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6F1EA3">
        <w:rPr>
          <w:color w:val="000000"/>
        </w:rPr>
        <w:t>When the little girl saw the ______ the nurse was using to give her a shot, she burst into tears.</w:t>
      </w:r>
      <w:r w:rsidRPr="006F1EA3">
        <w:rPr>
          <w:color w:val="000000"/>
        </w:rPr>
        <w:br/>
        <w:t>(A) needle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tear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confusion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wound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6F1EA3">
        <w:rPr>
          <w:color w:val="000000"/>
        </w:rPr>
        <w:t>As a ______ man by nature, Louis has never been interested in anything weird or supernatural, such as UFOs.</w:t>
      </w:r>
      <w:r w:rsidRPr="006F1EA3">
        <w:rPr>
          <w:color w:val="000000"/>
        </w:rPr>
        <w:br/>
        <w:t>(A) crucial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casual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fatal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practical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6F1EA3">
        <w:rPr>
          <w:rFonts w:cs="TimesNewRomanPSMT"/>
          <w:color w:val="000000"/>
          <w:kern w:val="0"/>
        </w:rPr>
        <w:t xml:space="preserve">Rhyming is the </w:t>
      </w:r>
      <w:r w:rsidRPr="006F1EA3">
        <w:rPr>
          <w:rFonts w:cs="TimesNewRomanPS-BoldMT"/>
          <w:bCs/>
          <w:color w:val="000000"/>
          <w:kern w:val="0"/>
        </w:rPr>
        <w:t>magic</w:t>
      </w:r>
      <w:r w:rsidRPr="006F1EA3">
        <w:rPr>
          <w:rFonts w:cs="HelveticaLTStd-Roman"/>
          <w:color w:val="000000"/>
          <w:kern w:val="0"/>
        </w:rPr>
        <w:t xml:space="preserve"> </w:t>
      </w:r>
      <w:r w:rsidRPr="006F1EA3">
        <w:rPr>
          <w:rFonts w:cs="TimesNewRomanPSMT"/>
          <w:color w:val="000000"/>
          <w:kern w:val="0"/>
        </w:rPr>
        <w:t xml:space="preserve">that makes poems and songs so </w:t>
      </w:r>
      <w:r w:rsidRPr="006F1EA3">
        <w:rPr>
          <w:rFonts w:cs="TimesNewRomanPS-BoldMT"/>
          <w:bCs/>
          <w:color w:val="000000"/>
          <w:kern w:val="0"/>
        </w:rPr>
        <w:t>______</w:t>
      </w:r>
      <w:r w:rsidRPr="006F1EA3">
        <w:rPr>
          <w:rFonts w:cs="HelveticaLTStd-Roman"/>
          <w:color w:val="000000"/>
          <w:kern w:val="0"/>
        </w:rPr>
        <w:t xml:space="preserve"> </w:t>
      </w:r>
      <w:r w:rsidRPr="006F1EA3">
        <w:rPr>
          <w:rFonts w:cs="TimesNewRomanPSMT"/>
          <w:color w:val="000000"/>
          <w:kern w:val="0"/>
        </w:rPr>
        <w:t>to the ear.</w:t>
      </w:r>
      <w:r w:rsidRPr="006F1EA3">
        <w:rPr>
          <w:color w:val="000000"/>
        </w:rPr>
        <w:br/>
        <w:t>(A) stressful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pleasant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talented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thankful</w:t>
      </w:r>
      <w:r w:rsidRPr="006F1EA3">
        <w:rPr>
          <w:rFonts w:hint="eastAsia"/>
          <w:color w:val="000000"/>
        </w:rPr>
        <w:t xml:space="preserve">　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6F1EA3">
        <w:rPr>
          <w:rFonts w:eastAsia="新細明體" w:hint="eastAsia"/>
          <w:vanish/>
          <w:color w:val="008000"/>
          <w:sz w:val="24"/>
        </w:rPr>
        <w:t>課本挖空題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lang w:val="es-ES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6F1EA3">
        <w:rPr>
          <w:color w:val="000000"/>
          <w:lang w:val="es-ES"/>
        </w:rPr>
        <w:t>Obviously, a ______ diet can benefit not only our health but also our environment.</w:t>
      </w:r>
      <w:r w:rsidRPr="006F1EA3">
        <w:rPr>
          <w:color w:val="000000"/>
          <w:lang w:val="es-ES"/>
        </w:rPr>
        <w:br/>
        <w:t>(A) vegetarian</w:t>
      </w:r>
      <w:r w:rsidRPr="006F1EA3">
        <w:rPr>
          <w:rFonts w:hint="eastAsia"/>
          <w:color w:val="000000"/>
          <w:lang w:val="es-ES"/>
        </w:rPr>
        <w:t xml:space="preserve">　</w:t>
      </w:r>
      <w:r w:rsidRPr="006F1EA3">
        <w:rPr>
          <w:color w:val="000000"/>
          <w:lang w:val="es-ES"/>
        </w:rPr>
        <w:t>(B) seasonal</w:t>
      </w:r>
      <w:r w:rsidRPr="006F1EA3">
        <w:rPr>
          <w:rFonts w:hint="eastAsia"/>
          <w:color w:val="000000"/>
          <w:lang w:val="es-ES"/>
        </w:rPr>
        <w:t xml:space="preserve">　</w:t>
      </w:r>
      <w:r w:rsidRPr="006F1EA3">
        <w:rPr>
          <w:color w:val="000000"/>
          <w:lang w:val="es-ES"/>
        </w:rPr>
        <w:t>(C) concrete</w:t>
      </w:r>
      <w:r w:rsidRPr="006F1EA3">
        <w:rPr>
          <w:rFonts w:hint="eastAsia"/>
          <w:color w:val="000000"/>
          <w:lang w:val="es-ES"/>
        </w:rPr>
        <w:t xml:space="preserve">　</w:t>
      </w:r>
      <w:r w:rsidRPr="006F1EA3">
        <w:rPr>
          <w:color w:val="000000"/>
          <w:lang w:val="es-ES"/>
        </w:rPr>
        <w:t>(D) grand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課本挖空題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6F1EA3">
        <w:rPr>
          <w:color w:val="000000"/>
        </w:rPr>
        <w:t xml:space="preserve">The ______ of global warming on the earth is a threat to future generations. </w:t>
      </w:r>
      <w:r w:rsidRPr="006F1EA3">
        <w:rPr>
          <w:color w:val="000000"/>
        </w:rPr>
        <w:br/>
        <w:t xml:space="preserve">(A) impact  (B) invention  (C) devotion  (D) culture 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課後測驗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6F1EA3">
        <w:rPr>
          <w:color w:val="000000"/>
        </w:rPr>
        <w:t>Though George is an intelligent and promising young man, he always ______ for a long time before making any decision.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As a result, he often misses great opportunities.</w:t>
      </w:r>
      <w:r w:rsidRPr="006F1EA3">
        <w:rPr>
          <w:color w:val="000000"/>
        </w:rPr>
        <w:br/>
        <w:t>(A) responds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hesitates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whispers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bends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rPr>
          <w:rFonts w:ascii="新細明體" w:eastAsia="新細明體" w:hAnsi="新細明體" w:cs="Arial"/>
          <w:color w:val="000000"/>
        </w:rPr>
      </w:pPr>
    </w:p>
    <w:p w:rsidR="006F1EA3" w:rsidRDefault="006F1EA3" w:rsidP="006F1EA3">
      <w:pPr>
        <w:rPr>
          <w:rFonts w:eastAsia="標楷體"/>
          <w:b/>
          <w:color w:val="000000"/>
          <w:sz w:val="24"/>
        </w:rPr>
      </w:pPr>
      <w:r w:rsidRPr="006F1EA3">
        <w:rPr>
          <w:rFonts w:eastAsia="標楷體" w:hint="eastAsia"/>
          <w:b/>
          <w:color w:val="000000"/>
          <w:sz w:val="24"/>
        </w:rPr>
        <w:t>二、單選文法題</w:t>
      </w:r>
      <w:r w:rsidRPr="006F1EA3">
        <w:rPr>
          <w:rFonts w:eastAsia="標楷體"/>
          <w:b/>
          <w:color w:val="000000"/>
          <w:sz w:val="24"/>
        </w:rPr>
        <w:t xml:space="preserve"> (20</w:t>
      </w:r>
      <w:r w:rsidRPr="006F1EA3">
        <w:rPr>
          <w:rFonts w:eastAsia="標楷體"/>
          <w:b/>
          <w:color w:val="000000"/>
          <w:sz w:val="24"/>
        </w:rPr>
        <w:t>題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每題</w:t>
      </w:r>
      <w:r w:rsidR="00EA0214">
        <w:rPr>
          <w:rFonts w:eastAsia="標楷體" w:hint="eastAsia"/>
          <w:b/>
          <w:color w:val="000000"/>
          <w:sz w:val="24"/>
        </w:rPr>
        <w:t>2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共</w:t>
      </w:r>
      <w:r w:rsidR="00EA0214">
        <w:rPr>
          <w:rFonts w:eastAsia="標楷體" w:hint="eastAsia"/>
          <w:b/>
          <w:color w:val="000000"/>
          <w:sz w:val="24"/>
        </w:rPr>
        <w:t>4</w:t>
      </w:r>
      <w:r w:rsidRPr="006F1EA3">
        <w:rPr>
          <w:rFonts w:eastAsia="標楷體"/>
          <w:b/>
          <w:color w:val="000000"/>
          <w:sz w:val="24"/>
        </w:rPr>
        <w:t>0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>)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6F1EA3">
        <w:rPr>
          <w:color w:val="000000"/>
        </w:rPr>
        <w:t>Ken saw a strange man ______ him on his way home, so he called the police right away.</w:t>
      </w:r>
      <w:r w:rsidRPr="006F1EA3">
        <w:rPr>
          <w:color w:val="000000"/>
        </w:rPr>
        <w:br/>
        <w:t>(A) followed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follow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follows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who follow</w:t>
      </w:r>
      <w:r w:rsidRPr="006F1EA3">
        <w:rPr>
          <w:rFonts w:hint="eastAsia"/>
          <w:color w:val="000000"/>
        </w:rPr>
        <w:t xml:space="preserve">　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6F1EA3">
        <w:rPr>
          <w:color w:val="000000"/>
          <w:kern w:val="0"/>
        </w:rPr>
        <w:t>Choose the correct sentence.</w:t>
      </w:r>
      <w:r w:rsidRPr="006F1EA3">
        <w:rPr>
          <w:color w:val="000000"/>
          <w:kern w:val="0"/>
        </w:rPr>
        <w:br/>
        <w:t xml:space="preserve">(A) It is wrong for people to drink and drive.  (B) It is wrong to drink and drive for people.  </w:t>
      </w:r>
      <w:r w:rsidRPr="006F1EA3">
        <w:rPr>
          <w:color w:val="000000"/>
          <w:kern w:val="0"/>
        </w:rPr>
        <w:br/>
        <w:t>(C) For people to drink and drive it is wrong.  (D) It is wrong to people to drink and drive.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6F1EA3">
        <w:rPr>
          <w:color w:val="000000"/>
        </w:rPr>
        <w:t>I found he ______ to restrain himself from losing temper in the party, ______ everyone was having a good time.</w:t>
      </w:r>
      <w:r w:rsidRPr="006F1EA3">
        <w:rPr>
          <w:color w:val="000000"/>
        </w:rPr>
        <w:br/>
        <w:t>(A) trying; which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was trying; where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trying; where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was trying; which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6F1EA3">
        <w:rPr>
          <w:color w:val="000000"/>
        </w:rPr>
        <w:t>______ a refrigerator, my sister bought a television yesterday.</w:t>
      </w:r>
      <w:r w:rsidRPr="006F1EA3">
        <w:rPr>
          <w:color w:val="000000"/>
        </w:rPr>
        <w:br/>
        <w:t>(A) Besides  (B) In addition  (C) Instead  (D) In spite of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句型練習講義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6F1EA3">
        <w:rPr>
          <w:color w:val="000000"/>
        </w:rPr>
        <w:t>I saw kids ______ food with the water ______ from the second well.</w:t>
      </w:r>
      <w:r w:rsidRPr="006F1EA3">
        <w:rPr>
          <w:color w:val="000000"/>
        </w:rPr>
        <w:br/>
        <w:t>(A) wash; taken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washing; taking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washed; taken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wash; taking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6F1EA3">
        <w:rPr>
          <w:color w:val="000000"/>
        </w:rPr>
        <w:t>Using English well lets you ______ tall.</w:t>
      </w:r>
      <w:r w:rsidRPr="006F1EA3">
        <w:rPr>
          <w:color w:val="000000"/>
        </w:rPr>
        <w:br/>
        <w:t>(A) stand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standing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to stand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stood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6F1EA3">
        <w:rPr>
          <w:color w:val="000000"/>
          <w:kern w:val="0"/>
        </w:rPr>
        <w:t>In this new shop, a large number of shoes ______ available in all sizes and colors.</w:t>
      </w:r>
      <w:r w:rsidRPr="006F1EA3">
        <w:rPr>
          <w:color w:val="000000"/>
          <w:kern w:val="0"/>
        </w:rPr>
        <w:br/>
        <w:t>(A) has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(B) are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(C) is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(D) have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6F1EA3">
        <w:rPr>
          <w:color w:val="000000"/>
          <w:kern w:val="0"/>
        </w:rPr>
        <w:t>The book ______ Daisy is looking for is now out of print.</w:t>
      </w:r>
      <w:r w:rsidRPr="006F1EA3">
        <w:rPr>
          <w:color w:val="000000"/>
          <w:kern w:val="0"/>
        </w:rPr>
        <w:br/>
        <w:t>(A) what  (B) which  (C) whom  (D) of which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6F1EA3">
        <w:rPr>
          <w:color w:val="000000"/>
          <w:kern w:val="0"/>
        </w:rPr>
        <w:t>I cannot put up with an action movie ______ plot involves too much sex.</w:t>
      </w:r>
      <w:r w:rsidRPr="006F1EA3">
        <w:rPr>
          <w:color w:val="000000"/>
          <w:kern w:val="0"/>
        </w:rPr>
        <w:br/>
        <w:t>(A) which  (B) whose  (C) with  (D) if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6F1EA3">
        <w:rPr>
          <w:color w:val="000000"/>
        </w:rPr>
        <w:t>Eric has three sisters.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They are all teachers.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One teaches chemistry, ______ teaches math, and ______ teaches Chinese.</w:t>
      </w:r>
      <w:r w:rsidRPr="006F1EA3">
        <w:rPr>
          <w:color w:val="000000"/>
        </w:rPr>
        <w:br/>
        <w:t>(A) another; the other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the other; another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another; another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the other; the other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6F1EA3">
        <w:rPr>
          <w:color w:val="000000"/>
        </w:rPr>
        <w:t>If you hadn’t talked to him, he ______ not have let you help us.</w:t>
      </w:r>
      <w:r w:rsidRPr="006F1EA3">
        <w:rPr>
          <w:color w:val="000000"/>
        </w:rPr>
        <w:br/>
        <w:t>(A) would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could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should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will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6F1EA3">
        <w:rPr>
          <w:color w:val="000000"/>
        </w:rPr>
        <w:t>When it comes to dessert, I’ll order ice cream ______ chocolate cake because I like it cold.</w:t>
      </w:r>
      <w:r w:rsidRPr="006F1EA3">
        <w:rPr>
          <w:color w:val="000000"/>
        </w:rPr>
        <w:br/>
        <w:t>(A) after all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in need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on the other hand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rather than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6F1EA3">
        <w:rPr>
          <w:color w:val="000000"/>
          <w:kern w:val="0"/>
        </w:rPr>
        <w:t>Not only the students but also the teacher ______ looking forward to the winter vacation.</w:t>
      </w:r>
      <w:r w:rsidRPr="006F1EA3">
        <w:rPr>
          <w:color w:val="000000"/>
          <w:kern w:val="0"/>
        </w:rPr>
        <w:br/>
        <w:t>(A) is  (B) are  (C) does  (D) do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6F1EA3">
        <w:rPr>
          <w:color w:val="000000"/>
        </w:rPr>
        <w:t>In class, some students are attentive, others are daydreaming, and ______ are dozing off.</w:t>
      </w:r>
      <w:r w:rsidRPr="006F1EA3">
        <w:rPr>
          <w:color w:val="000000"/>
        </w:rPr>
        <w:br/>
        <w:t>(A) still others  (B) still another  (C) the other  (D) the others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6F1EA3">
        <w:rPr>
          <w:color w:val="000000"/>
          <w:kern w:val="0"/>
        </w:rPr>
        <w:t xml:space="preserve">Traveling is the best way ______ </w:t>
      </w:r>
      <w:r w:rsidRPr="006F1EA3">
        <w:rPr>
          <w:color w:val="000000"/>
        </w:rPr>
        <w:t>different cultures.</w:t>
      </w:r>
      <w:r w:rsidRPr="006F1EA3">
        <w:rPr>
          <w:color w:val="000000"/>
        </w:rPr>
        <w:br/>
        <w:t>(A) to experiencing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experiencing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to experience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having experienced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6F1EA3">
        <w:rPr>
          <w:color w:val="000000"/>
        </w:rPr>
        <w:t>People living in the desert view water ______ a gift from God.</w:t>
      </w:r>
      <w:r w:rsidRPr="006F1EA3">
        <w:rPr>
          <w:color w:val="000000"/>
        </w:rPr>
        <w:br/>
        <w:t>(A) for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to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as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with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6F1EA3">
        <w:rPr>
          <w:color w:val="000000"/>
          <w:kern w:val="0"/>
        </w:rPr>
        <w:t>______ of the students is tired of exams.</w:t>
      </w:r>
      <w:r w:rsidRPr="006F1EA3">
        <w:rPr>
          <w:color w:val="000000"/>
          <w:kern w:val="0"/>
        </w:rPr>
        <w:br/>
        <w:t>(A) Two-thirds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(B) Most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(C) Half</w:t>
      </w:r>
      <w:r w:rsidRPr="006F1EA3">
        <w:rPr>
          <w:rFonts w:hint="eastAsia"/>
          <w:color w:val="000000"/>
          <w:kern w:val="0"/>
        </w:rPr>
        <w:t xml:space="preserve">　</w:t>
      </w:r>
      <w:r w:rsidRPr="006F1EA3">
        <w:rPr>
          <w:color w:val="000000"/>
          <w:kern w:val="0"/>
        </w:rPr>
        <w:t>(D) Each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bCs/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6F1EA3">
        <w:rPr>
          <w:color w:val="000000"/>
        </w:rPr>
        <w:t>The food ______ in a traditional market is much cheaper than that sold in a supermarket.</w:t>
      </w:r>
      <w:r w:rsidRPr="006F1EA3">
        <w:rPr>
          <w:color w:val="000000"/>
        </w:rPr>
        <w:br/>
        <w:t>(A)</w:t>
      </w:r>
      <w:r w:rsidRPr="006F1EA3">
        <w:rPr>
          <w:bCs/>
          <w:color w:val="000000"/>
        </w:rPr>
        <w:t xml:space="preserve"> sells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t>(B) is sold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t>(C) was sold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t>(D) sold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6F1EA3">
        <w:rPr>
          <w:color w:val="000000"/>
        </w:rPr>
        <w:t>A girl with ______ I am not familiar is smiling at Dean right now.</w:t>
      </w:r>
      <w:r w:rsidRPr="006F1EA3">
        <w:rPr>
          <w:color w:val="000000"/>
        </w:rPr>
        <w:br/>
        <w:t>(A) which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what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whom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where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6F1EA3">
        <w:rPr>
          <w:color w:val="000000"/>
        </w:rPr>
        <w:t>I was sure ______ my experiment results were accurate, but my teacher said otherwise.</w:t>
      </w:r>
      <w:r w:rsidRPr="006F1EA3">
        <w:rPr>
          <w:color w:val="000000"/>
        </w:rPr>
        <w:br/>
        <w:t>(A) why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that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where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when</w:t>
      </w:r>
    </w:p>
    <w:p w:rsidR="006F1EA3" w:rsidRPr="006F1EA3" w:rsidRDefault="006F1EA3" w:rsidP="006F1EA3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rPr>
          <w:rFonts w:ascii="新細明體" w:eastAsia="新細明體" w:hAnsi="新細明體" w:cs="Arial"/>
          <w:color w:val="000000"/>
        </w:rPr>
      </w:pPr>
    </w:p>
    <w:p w:rsidR="006F1EA3" w:rsidRDefault="006F1EA3" w:rsidP="006F1EA3">
      <w:pPr>
        <w:rPr>
          <w:rFonts w:eastAsia="標楷體"/>
          <w:b/>
          <w:color w:val="000000"/>
          <w:sz w:val="24"/>
        </w:rPr>
      </w:pPr>
      <w:r w:rsidRPr="006F1EA3">
        <w:rPr>
          <w:rFonts w:eastAsia="標楷體" w:hint="eastAsia"/>
          <w:b/>
          <w:color w:val="000000"/>
          <w:sz w:val="24"/>
        </w:rPr>
        <w:t>三、綜合測驗題</w:t>
      </w:r>
      <w:r w:rsidRPr="006F1EA3">
        <w:rPr>
          <w:rFonts w:eastAsia="標楷體"/>
          <w:b/>
          <w:color w:val="000000"/>
          <w:sz w:val="24"/>
        </w:rPr>
        <w:t xml:space="preserve"> (2</w:t>
      </w:r>
      <w:r w:rsidRPr="006F1EA3">
        <w:rPr>
          <w:rFonts w:eastAsia="標楷體"/>
          <w:b/>
          <w:color w:val="000000"/>
          <w:sz w:val="24"/>
        </w:rPr>
        <w:t>小題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每小題</w:t>
      </w:r>
      <w:r w:rsidR="00EA0214">
        <w:rPr>
          <w:rFonts w:eastAsia="標楷體" w:hint="eastAsia"/>
          <w:b/>
          <w:color w:val="000000"/>
          <w:sz w:val="24"/>
        </w:rPr>
        <w:t>2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共</w:t>
      </w:r>
      <w:r w:rsidR="00EA0214">
        <w:rPr>
          <w:rFonts w:eastAsia="標楷體" w:hint="eastAsia"/>
          <w:b/>
          <w:color w:val="000000"/>
          <w:sz w:val="24"/>
        </w:rPr>
        <w:t>2</w:t>
      </w:r>
      <w:r w:rsidRPr="006F1EA3">
        <w:rPr>
          <w:rFonts w:eastAsia="標楷體"/>
          <w:b/>
          <w:color w:val="000000"/>
          <w:sz w:val="24"/>
        </w:rPr>
        <w:t>0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>)</w:t>
      </w:r>
    </w:p>
    <w:p w:rsidR="006F1EA3" w:rsidRDefault="006F1EA3" w:rsidP="006F1EA3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Getting all of the hidden meanings out of a poem can be a challenge.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Here are some tips to help you understand poetry.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First, read the poem (aloud if possible) several times </w:t>
      </w:r>
      <w:r w:rsidRPr="006F1EA3">
        <w:rPr>
          <w:color w:val="000000"/>
        </w:rPr>
        <w:sym w:font="Wingdings" w:char="0081"/>
      </w:r>
      <w:r w:rsidRPr="006F1EA3">
        <w:rPr>
          <w:color w:val="000000"/>
        </w:rPr>
        <w:t>______ feel how the poem sounds to you.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When you read, do not simply stop at the line breaks </w:t>
      </w:r>
      <w:r w:rsidRPr="006F1EA3">
        <w:rPr>
          <w:color w:val="000000"/>
        </w:rPr>
        <w:sym w:font="Wingdings" w:char="0082"/>
      </w:r>
      <w:r w:rsidRPr="006F1EA3">
        <w:rPr>
          <w:color w:val="000000"/>
        </w:rPr>
        <w:t>______ poets break their lines in certain places for rhyming or visual impact.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Then check the dictionary or even encyclopedia for the meanings of unknown words.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Read the poem aloud several more times.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Your new knowledge perhaps </w:t>
      </w:r>
      <w:r w:rsidRPr="006F1EA3">
        <w:rPr>
          <w:color w:val="000000"/>
        </w:rPr>
        <w:sym w:font="Wingdings" w:char="0083"/>
      </w:r>
      <w:r w:rsidRPr="006F1EA3">
        <w:rPr>
          <w:color w:val="000000"/>
        </w:rPr>
        <w:t>______ to understand better about the poem.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Finally look </w:t>
      </w:r>
      <w:r w:rsidRPr="006F1EA3">
        <w:rPr>
          <w:color w:val="000000"/>
        </w:rPr>
        <w:sym w:font="Wingdings" w:char="0084"/>
      </w:r>
      <w:r w:rsidRPr="006F1EA3">
        <w:rPr>
          <w:color w:val="000000"/>
        </w:rPr>
        <w:t>______ at the components of poetry: imagery, tone, structure, and point-of-view.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Remember that everything in a poem has its </w:t>
      </w:r>
      <w:r w:rsidRPr="006F1EA3">
        <w:rPr>
          <w:color w:val="000000"/>
        </w:rPr>
        <w:sym w:font="Wingdings" w:char="0085"/>
      </w:r>
      <w:r w:rsidRPr="006F1EA3">
        <w:rPr>
          <w:color w:val="000000"/>
        </w:rPr>
        <w:t xml:space="preserve">______, and is </w:t>
      </w:r>
      <w:r w:rsidRPr="006F1EA3">
        <w:rPr>
          <w:color w:val="000000"/>
        </w:rPr>
        <w:lastRenderedPageBreak/>
        <w:t>intended to expand the meaning and beauty of the poem.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1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so as to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so that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until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therefore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2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though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once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where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because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3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makes possible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makes you easier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makes it easily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makes it possible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4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closely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close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deeply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deep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5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reflection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purpose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climax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pattern</w:t>
      </w:r>
    </w:p>
    <w:p w:rsidR="006F1EA3" w:rsidRPr="006F1EA3" w:rsidRDefault="006F1EA3" w:rsidP="006F1EA3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各校段考題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tabs>
          <w:tab w:val="left" w:pos="119"/>
        </w:tabs>
        <w:ind w:left="119" w:hanging="119"/>
        <w:rPr>
          <w:color w:val="000000"/>
        </w:rPr>
      </w:pPr>
      <w:r>
        <w:rPr>
          <w:rFonts w:ascii="新細明體" w:eastAsia="新細明體" w:hAnsi="新細明體" w:cs="Arial"/>
          <w:color w:val="000000"/>
        </w:rPr>
        <w:t>2.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Similes and metaphors can be commonly seen in poetry and many other forms of writing.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Writers use them to make their works more interesting to read.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The word simile comes from the Latin word simili.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It </w:t>
      </w:r>
      <w:r w:rsidRPr="006F1EA3">
        <w:rPr>
          <w:color w:val="000000"/>
        </w:rPr>
        <w:sym w:font="Wingdings" w:char="0081"/>
      </w:r>
      <w:r w:rsidRPr="006F1EA3">
        <w:rPr>
          <w:color w:val="000000"/>
        </w:rPr>
        <w:t>______ likeness or similarity.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It is a comparison of two different things by using “like” or “as.”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In the world-famous poem by Robert Burns “My Love Is Like a Red, Red Rose,” the author compares his love </w:t>
      </w:r>
      <w:r w:rsidRPr="006F1EA3">
        <w:rPr>
          <w:color w:val="000000"/>
        </w:rPr>
        <w:sym w:font="Wingdings" w:char="0082"/>
      </w:r>
      <w:r w:rsidRPr="006F1EA3">
        <w:rPr>
          <w:color w:val="000000"/>
        </w:rPr>
        <w:t>______ a beautiful rose.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The second type of comparison is called metaphor.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It is a </w:t>
      </w:r>
      <w:r w:rsidRPr="006F1EA3">
        <w:rPr>
          <w:color w:val="000000"/>
        </w:rPr>
        <w:sym w:font="Wingdings" w:char="0083"/>
      </w:r>
      <w:r w:rsidRPr="006F1EA3">
        <w:rPr>
          <w:color w:val="000000"/>
        </w:rPr>
        <w:t>______ comparison between two different things which doesn’t use words such as “like” or “as.”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The following famous quote from one of Shakespeare’s plays is a good example: “All the world’s a stage, and all the men and women merely players.”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In this quote, Shakespeare </w:t>
      </w:r>
      <w:r w:rsidRPr="006F1EA3">
        <w:rPr>
          <w:color w:val="000000"/>
        </w:rPr>
        <w:sym w:font="Wingdings" w:char="0084"/>
      </w:r>
      <w:r w:rsidRPr="006F1EA3">
        <w:rPr>
          <w:color w:val="000000"/>
        </w:rPr>
        <w:t xml:space="preserve">______ comparisons between life and drama and between people and </w:t>
      </w:r>
      <w:r w:rsidRPr="006F1EA3">
        <w:rPr>
          <w:color w:val="000000"/>
        </w:rPr>
        <w:sym w:font="Wingdings" w:char="0085"/>
      </w:r>
      <w:r w:rsidRPr="006F1EA3">
        <w:rPr>
          <w:color w:val="000000"/>
        </w:rPr>
        <w:t>______.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Using these forms of comparison, writers turn their vivid imagination into words for us to read and enjoy.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1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means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that means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meaning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meant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2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 xml:space="preserve">) (A) at 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by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to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for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3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close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direct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unknown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quick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4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draws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draw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(C) takes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took</w:t>
      </w:r>
      <w:r w:rsidRPr="006F1EA3">
        <w:rPr>
          <w:color w:val="000000"/>
        </w:rPr>
        <w:br/>
      </w:r>
      <w:r w:rsidRPr="006F1EA3">
        <w:rPr>
          <w:color w:val="000000"/>
        </w:rPr>
        <w:sym w:font="Wingdings" w:char="0085"/>
      </w:r>
      <w:r w:rsidRPr="006F1EA3">
        <w:rPr>
          <w:color w:val="000000"/>
        </w:rPr>
        <w:t xml:space="preserve"> 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(A) writers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(B) dancers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 xml:space="preserve">(C) storytellers 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t>(D) actors</w:t>
      </w:r>
    </w:p>
    <w:p w:rsidR="006F1EA3" w:rsidRPr="006F1EA3" w:rsidRDefault="006F1EA3" w:rsidP="006F1EA3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習作簿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Default="006F1EA3" w:rsidP="006F1EA3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p w:rsidR="006F1EA3" w:rsidRDefault="006F1EA3" w:rsidP="006F1EA3">
      <w:pPr>
        <w:tabs>
          <w:tab w:val="left" w:pos="119"/>
        </w:tabs>
        <w:rPr>
          <w:rFonts w:eastAsia="標楷體"/>
          <w:b/>
          <w:color w:val="000000"/>
          <w:sz w:val="24"/>
        </w:rPr>
      </w:pPr>
      <w:r w:rsidRPr="006F1EA3">
        <w:rPr>
          <w:rFonts w:eastAsia="標楷體" w:hint="eastAsia"/>
          <w:b/>
          <w:color w:val="000000"/>
          <w:sz w:val="24"/>
        </w:rPr>
        <w:t>四、閱讀測驗題</w:t>
      </w:r>
      <w:r w:rsidRPr="006F1EA3">
        <w:rPr>
          <w:rFonts w:eastAsia="標楷體"/>
          <w:b/>
          <w:color w:val="000000"/>
          <w:sz w:val="24"/>
        </w:rPr>
        <w:t xml:space="preserve"> (1</w:t>
      </w:r>
      <w:r w:rsidRPr="006F1EA3">
        <w:rPr>
          <w:rFonts w:eastAsia="標楷體"/>
          <w:b/>
          <w:color w:val="000000"/>
          <w:sz w:val="24"/>
        </w:rPr>
        <w:t>小題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每小題</w:t>
      </w:r>
      <w:r w:rsidR="00EA0214">
        <w:rPr>
          <w:rFonts w:eastAsia="標楷體" w:hint="eastAsia"/>
          <w:b/>
          <w:color w:val="000000"/>
          <w:sz w:val="24"/>
        </w:rPr>
        <w:t>2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 xml:space="preserve"> </w:t>
      </w:r>
      <w:r w:rsidRPr="006F1EA3">
        <w:rPr>
          <w:rFonts w:eastAsia="標楷體"/>
          <w:b/>
          <w:color w:val="000000"/>
          <w:sz w:val="24"/>
        </w:rPr>
        <w:t>共</w:t>
      </w:r>
      <w:r w:rsidR="00EA0214">
        <w:rPr>
          <w:rFonts w:eastAsia="標楷體" w:hint="eastAsia"/>
          <w:b/>
          <w:color w:val="000000"/>
          <w:sz w:val="24"/>
        </w:rPr>
        <w:t>1</w:t>
      </w:r>
      <w:r w:rsidRPr="006F1EA3">
        <w:rPr>
          <w:rFonts w:eastAsia="標楷體"/>
          <w:b/>
          <w:color w:val="000000"/>
          <w:sz w:val="24"/>
        </w:rPr>
        <w:t>0</w:t>
      </w:r>
      <w:r w:rsidRPr="006F1EA3">
        <w:rPr>
          <w:rFonts w:eastAsia="標楷體"/>
          <w:b/>
          <w:color w:val="000000"/>
          <w:sz w:val="24"/>
        </w:rPr>
        <w:t>分</w:t>
      </w:r>
      <w:r w:rsidRPr="006F1EA3">
        <w:rPr>
          <w:rFonts w:eastAsia="標楷體"/>
          <w:b/>
          <w:color w:val="000000"/>
          <w:sz w:val="24"/>
        </w:rPr>
        <w:t>)</w:t>
      </w:r>
    </w:p>
    <w:p w:rsidR="006F1EA3" w:rsidRDefault="006F1EA3" w:rsidP="006F1EA3">
      <w:pPr>
        <w:tabs>
          <w:tab w:val="left" w:pos="119"/>
        </w:tabs>
        <w:ind w:left="119" w:hanging="119"/>
        <w:rPr>
          <w:bCs/>
          <w:color w:val="000000"/>
        </w:rPr>
      </w:pPr>
      <w:r>
        <w:rPr>
          <w:rFonts w:ascii="新細明體" w:eastAsia="新細明體" w:hAnsi="新細明體" w:cs="Arial"/>
          <w:color w:val="000000"/>
        </w:rPr>
        <w:t>1.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bCs/>
          <w:color w:val="000000"/>
          <w:lang w:val="en"/>
        </w:rPr>
        <w:t>ORBIS International is a non-profit and non-governmental organization, dedicated to fighting blindness in the developing countries.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Its mission is to wipe out avoidable blindness.</w:t>
      </w:r>
      <w:r w:rsidRPr="006F1EA3">
        <w:rPr>
          <w:bCs/>
          <w:color w:val="000000"/>
          <w:lang w:val="en"/>
        </w:rPr>
        <w:br/>
      </w:r>
      <w:r w:rsidRPr="006F1EA3">
        <w:rPr>
          <w:rFonts w:hint="eastAsia"/>
          <w:color w:val="000000"/>
        </w:rPr>
        <w:t xml:space="preserve">　　</w:t>
      </w:r>
      <w:r w:rsidRPr="006F1EA3">
        <w:rPr>
          <w:bCs/>
          <w:color w:val="000000"/>
          <w:lang w:val="en"/>
        </w:rPr>
        <w:t>How can ORBIS International reach its goal?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They do this by strengthening the ability of the local eye health partners like eye doctors or eye health care-takers.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It provides programs which equip the local doctors with the newest and advanced information of how to prevent and appropriately treat eye diseases.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 xml:space="preserve">The ORBIS doctors also demonstrate to the local doctors the </w:t>
      </w:r>
      <w:r w:rsidRPr="006F1EA3">
        <w:rPr>
          <w:b/>
          <w:iCs/>
          <w:color w:val="000000"/>
          <w:lang w:val="en"/>
        </w:rPr>
        <w:t xml:space="preserve">state-of-the-art </w:t>
      </w:r>
      <w:r w:rsidRPr="006F1EA3">
        <w:rPr>
          <w:bCs/>
          <w:color w:val="000000"/>
          <w:lang w:val="en"/>
        </w:rPr>
        <w:t>operating skills.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For example, a cutting-edge telemedicine program, called Cyber-Sight, uses the Internet to connect ophthalmologists for one-on-one collaboration and monitoring.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Through capacity building, the local eye health partners gain confidence and further skills to provide quality eye treatment that people can afford and have access to.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br/>
      </w:r>
      <w:r w:rsidRPr="006F1EA3">
        <w:rPr>
          <w:rFonts w:hint="eastAsia"/>
          <w:color w:val="000000"/>
        </w:rPr>
        <w:lastRenderedPageBreak/>
        <w:t xml:space="preserve">　　</w:t>
      </w:r>
      <w:r w:rsidRPr="006F1EA3">
        <w:rPr>
          <w:bCs/>
          <w:color w:val="000000"/>
          <w:lang w:val="en"/>
        </w:rPr>
        <w:t>The international medical team has provided eye care treatment for more than 6.8 million people in eighty-six countries since 1982, and the number is still on the rise.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The training programs have successfully delivered urgently needed eye-saving treatment skills to the doctors and eye health care-takers in the developing countries.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br/>
      </w:r>
      <w:r w:rsidRPr="006F1EA3">
        <w:rPr>
          <w:rFonts w:hint="eastAsia"/>
          <w:color w:val="000000"/>
        </w:rPr>
        <w:t xml:space="preserve">　　</w:t>
      </w:r>
      <w:r w:rsidRPr="006F1EA3">
        <w:rPr>
          <w:bCs/>
          <w:color w:val="000000"/>
          <w:lang w:val="en"/>
        </w:rPr>
        <w:t>Inevitably, it takes a huge amount of money to run such a big series of capacity building programs.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ORBIS recruits approximately five hundred volunteer faculty members to help make those programs at local hospitals and treatments and operations on board the Flying Eye Hospital work smoothly.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The DC-10 aircraft serves as a one-of-a-kind ophthalmic surgical and training center.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Several volunteer pilots from some private airlines help transport the Flying Eye Hospital from country to country.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Because it is a charitable organization, it financially relies on donations from individuals, corporations and foundations.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Thanks to the donated funds, successful cases may happen every day.</w:t>
      </w:r>
      <w:r w:rsidRPr="006F1EA3">
        <w:rPr>
          <w:bCs/>
          <w:color w:val="000000"/>
          <w:lang w:val="en"/>
        </w:rPr>
        <w:br/>
      </w:r>
      <w:r w:rsidRPr="006F1EA3">
        <w:rPr>
          <w:rFonts w:hint="eastAsia"/>
          <w:color w:val="000000"/>
        </w:rPr>
        <w:t xml:space="preserve">　　</w:t>
      </w:r>
      <w:r w:rsidRPr="006F1EA3">
        <w:rPr>
          <w:bCs/>
          <w:color w:val="000000"/>
          <w:lang w:val="en"/>
        </w:rPr>
        <w:t>ORBIS International sets its headquarters in New York.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t>Offices in Toronto, London, Dublin, Hong Kong, Macau, Shanghai, Kunming, Taipei, Addis Ababa, Delhi, Dhaka and Hanoi help campaign and promote its medical activities.</w:t>
      </w:r>
      <w:r w:rsidRPr="006F1EA3">
        <w:rPr>
          <w:rFonts w:hint="eastAsia"/>
          <w:bCs/>
          <w:color w:val="000000"/>
          <w:lang w:val="en"/>
        </w:rPr>
        <w:t xml:space="preserve">　</w:t>
      </w:r>
      <w:r w:rsidRPr="006F1EA3">
        <w:rPr>
          <w:bCs/>
          <w:color w:val="000000"/>
          <w:lang w:val="en"/>
        </w:rPr>
        <w:br/>
      </w:r>
      <w:r w:rsidRPr="006F1EA3">
        <w:rPr>
          <w:bCs/>
          <w:color w:val="000000"/>
          <w:lang w:val="en"/>
        </w:rPr>
        <w:sym w:font="Wingdings" w:char="0081"/>
      </w:r>
      <w:r w:rsidRPr="006F1EA3">
        <w:rPr>
          <w:color w:val="000000"/>
        </w:rPr>
        <w:t>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What does the phrase “</w:t>
      </w:r>
      <w:r w:rsidRPr="006F1EA3">
        <w:rPr>
          <w:b/>
          <w:iCs/>
          <w:color w:val="000000"/>
          <w:lang w:val="en"/>
        </w:rPr>
        <w:t>state-of-the-art</w:t>
      </w:r>
      <w:r w:rsidRPr="006F1EA3">
        <w:rPr>
          <w:bCs/>
          <w:iCs/>
          <w:color w:val="000000"/>
          <w:lang w:val="en"/>
        </w:rPr>
        <w:t>”</w:t>
      </w:r>
      <w:r w:rsidRPr="006F1EA3">
        <w:rPr>
          <w:bCs/>
          <w:i/>
          <w:color w:val="000000"/>
          <w:lang w:val="en"/>
        </w:rPr>
        <w:t xml:space="preserve"> </w:t>
      </w:r>
      <w:r w:rsidRPr="006F1EA3">
        <w:rPr>
          <w:bCs/>
          <w:color w:val="000000"/>
          <w:lang w:val="en"/>
        </w:rPr>
        <w:t>in paragraph two probably mean</w:t>
      </w:r>
      <w:r w:rsidRPr="006F1EA3">
        <w:rPr>
          <w:color w:val="000000"/>
        </w:rPr>
        <w:t xml:space="preserve"> ?</w:t>
      </w:r>
      <w:r w:rsidRPr="006F1EA3">
        <w:rPr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(A) Artistic.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(B) The museum.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(C) The most advanced.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(D) Art in the States.</w:t>
      </w:r>
      <w:r w:rsidRPr="006F1EA3">
        <w:rPr>
          <w:bCs/>
          <w:color w:val="000000"/>
        </w:rPr>
        <w:br/>
      </w:r>
      <w:r w:rsidRPr="006F1EA3">
        <w:rPr>
          <w:bCs/>
          <w:color w:val="000000"/>
        </w:rPr>
        <w:sym w:font="Wingdings" w:char="0082"/>
      </w:r>
      <w:r w:rsidRPr="006F1EA3">
        <w:rPr>
          <w:color w:val="000000"/>
        </w:rPr>
        <w:t>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 xml:space="preserve">) </w:t>
      </w:r>
      <w:r w:rsidRPr="006F1EA3">
        <w:rPr>
          <w:bCs/>
          <w:color w:val="000000"/>
        </w:rPr>
        <w:t>In the passage, the writer mentioned “capacity training” twice.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t>What does it relate to?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(A) Enlarging capacity of the organization.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(B) Making the staff capable.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(C) Training capable doctors.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(D) Enhancing medical abilities of the local medical partners.</w:t>
      </w:r>
      <w:r w:rsidRPr="006F1EA3">
        <w:rPr>
          <w:bCs/>
          <w:color w:val="000000"/>
        </w:rPr>
        <w:br/>
      </w:r>
      <w:r w:rsidRPr="006F1EA3">
        <w:rPr>
          <w:bCs/>
          <w:color w:val="000000"/>
        </w:rPr>
        <w:sym w:font="Wingdings" w:char="0083"/>
      </w:r>
      <w:r w:rsidRPr="006F1EA3">
        <w:rPr>
          <w:color w:val="000000"/>
        </w:rPr>
        <w:t>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 xml:space="preserve">) </w:t>
      </w:r>
      <w:r w:rsidRPr="006F1EA3">
        <w:rPr>
          <w:bCs/>
          <w:color w:val="000000"/>
        </w:rPr>
        <w:t>Where can the ORBIS International get its financial support?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t>It’s from______.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(A) individuals like you and me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(B) corporations like Acer computer company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(C) foundations like Bill and Melinda Gates Foundation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(D) all of the above</w:t>
      </w:r>
      <w:r w:rsidRPr="006F1EA3">
        <w:rPr>
          <w:bCs/>
          <w:color w:val="000000"/>
        </w:rPr>
        <w:br/>
      </w:r>
      <w:r w:rsidRPr="006F1EA3">
        <w:rPr>
          <w:bCs/>
          <w:color w:val="000000"/>
        </w:rPr>
        <w:sym w:font="Wingdings" w:char="0084"/>
      </w:r>
      <w:r w:rsidRPr="006F1EA3">
        <w:rPr>
          <w:color w:val="000000"/>
        </w:rPr>
        <w:t>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Which is NOT suggested in the passage?</w:t>
      </w:r>
      <w:r w:rsidRPr="006F1EA3">
        <w:rPr>
          <w:rFonts w:hint="eastAsia"/>
          <w:color w:val="000000"/>
        </w:rPr>
        <w:t xml:space="preserve">　</w:t>
      </w:r>
      <w:r w:rsidRPr="006F1EA3">
        <w:rPr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color w:val="000000"/>
        </w:rPr>
        <w:t xml:space="preserve">(A) </w:t>
      </w:r>
      <w:r w:rsidRPr="006F1EA3">
        <w:rPr>
          <w:bCs/>
          <w:color w:val="000000"/>
        </w:rPr>
        <w:t>The pilots are full-time volunteers.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(B) Most of its offices are located in Asia.</w:t>
      </w:r>
      <w:r w:rsidRPr="006F1EA3">
        <w:rPr>
          <w:rFonts w:hint="eastAsia"/>
          <w:bCs/>
          <w:color w:val="000000"/>
        </w:rPr>
        <w:t xml:space="preserve">　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lastRenderedPageBreak/>
        <w:t xml:space="preserve">　　　　</w:t>
      </w:r>
      <w:r w:rsidRPr="006F1EA3">
        <w:rPr>
          <w:bCs/>
          <w:color w:val="000000"/>
        </w:rPr>
        <w:t>(C) Cyber-sight skills enable ORBIS’s doctors to teach through the Internet.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(D) As of today, the organization has saved eyesight of more than 6.8 million people.</w:t>
      </w:r>
      <w:r w:rsidRPr="006F1EA3">
        <w:rPr>
          <w:bCs/>
          <w:color w:val="000000"/>
        </w:rPr>
        <w:br/>
      </w:r>
      <w:r w:rsidRPr="006F1EA3">
        <w:rPr>
          <w:bCs/>
          <w:color w:val="000000"/>
        </w:rPr>
        <w:sym w:font="Wingdings" w:char="0085"/>
      </w:r>
      <w:r w:rsidRPr="006F1EA3">
        <w:rPr>
          <w:color w:val="000000"/>
        </w:rPr>
        <w:t>(</w:t>
      </w:r>
      <w:r w:rsidRPr="006F1EA3">
        <w:rPr>
          <w:rFonts w:hint="eastAsia"/>
          <w:color w:val="000000"/>
        </w:rPr>
        <w:t xml:space="preserve">　　</w:t>
      </w:r>
      <w:r w:rsidRPr="006F1EA3">
        <w:rPr>
          <w:color w:val="000000"/>
        </w:rPr>
        <w:t>) What is the passage mainly about?</w:t>
      </w:r>
      <w:r w:rsidRPr="006F1EA3">
        <w:rPr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(A) How many people ORBIS has helped.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(B) How ORBIS achieves success by training the local doctors.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(C) How much money ORBIS needs every year.</w:t>
      </w:r>
      <w:r w:rsidRPr="006F1EA3">
        <w:rPr>
          <w:bCs/>
          <w:color w:val="000000"/>
        </w:rPr>
        <w:br/>
      </w:r>
      <w:r w:rsidRPr="006F1EA3">
        <w:rPr>
          <w:rFonts w:hint="eastAsia"/>
          <w:color w:val="000000"/>
        </w:rPr>
        <w:t xml:space="preserve">　　　　</w:t>
      </w:r>
      <w:r w:rsidRPr="006F1EA3">
        <w:rPr>
          <w:bCs/>
          <w:color w:val="000000"/>
        </w:rPr>
        <w:t>(D) Where you can find ORBIS’s headquarters.</w:t>
      </w:r>
    </w:p>
    <w:p w:rsidR="006F1EA3" w:rsidRPr="006F1EA3" w:rsidRDefault="006F1EA3" w:rsidP="006F1EA3">
      <w:pPr>
        <w:tabs>
          <w:tab w:val="left" w:pos="119"/>
        </w:tabs>
        <w:jc w:val="right"/>
        <w:rPr>
          <w:rFonts w:ascii="新細明體" w:eastAsia="新細明體" w:hAnsi="新細明體" w:cs="Arial"/>
          <w:vanish/>
          <w:color w:val="008000"/>
        </w:rPr>
      </w:pPr>
      <w:r w:rsidRPr="006F1EA3">
        <w:rPr>
          <w:rFonts w:ascii="新細明體" w:eastAsia="新細明體" w:hAnsi="新細明體" w:cs="Arial" w:hint="eastAsia"/>
          <w:vanish/>
          <w:color w:val="008000"/>
        </w:rPr>
        <w:t>【</w:t>
      </w:r>
      <w:r w:rsidRPr="006F1EA3">
        <w:rPr>
          <w:rFonts w:eastAsia="新細明體" w:hint="eastAsia"/>
          <w:vanish/>
          <w:color w:val="008000"/>
          <w:sz w:val="24"/>
        </w:rPr>
        <w:t>龍騰自命題</w:t>
      </w:r>
      <w:r w:rsidRPr="006F1EA3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6F1EA3" w:rsidRPr="006F1EA3" w:rsidRDefault="006F1EA3" w:rsidP="006F1EA3">
      <w:pPr>
        <w:tabs>
          <w:tab w:val="left" w:pos="119"/>
        </w:tabs>
        <w:rPr>
          <w:rFonts w:ascii="新細明體" w:eastAsia="新細明體" w:hAnsi="新細明體" w:cs="Arial"/>
          <w:color w:val="000000"/>
        </w:rPr>
      </w:pPr>
    </w:p>
    <w:sectPr w:rsidR="006F1EA3" w:rsidRPr="006F1EA3" w:rsidSect="006F1EA3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380F" w:rsidRDefault="00B6380F">
      <w:r>
        <w:separator/>
      </w:r>
    </w:p>
  </w:endnote>
  <w:endnote w:type="continuationSeparator" w:id="0">
    <w:p w:rsidR="00B6380F" w:rsidRDefault="00B63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LTStd-Roman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974080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380F" w:rsidRDefault="00B6380F">
      <w:r>
        <w:separator/>
      </w:r>
    </w:p>
  </w:footnote>
  <w:footnote w:type="continuationSeparator" w:id="0">
    <w:p w:rsidR="00B6380F" w:rsidRDefault="00B63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EA3"/>
    <w:rsid w:val="00052D53"/>
    <w:rsid w:val="0009519C"/>
    <w:rsid w:val="00140096"/>
    <w:rsid w:val="00567026"/>
    <w:rsid w:val="006F1EA3"/>
    <w:rsid w:val="0070556A"/>
    <w:rsid w:val="008D2DAB"/>
    <w:rsid w:val="00902CD4"/>
    <w:rsid w:val="00974080"/>
    <w:rsid w:val="00AB73B6"/>
    <w:rsid w:val="00B6380F"/>
    <w:rsid w:val="00D74131"/>
    <w:rsid w:val="00EA0214"/>
    <w:rsid w:val="00EB5CE1"/>
    <w:rsid w:val="00F71B36"/>
    <w:rsid w:val="00F8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05C922B-F39A-422E-AA54-88E56D3C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7408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7408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3</Pages>
  <Words>1680</Words>
  <Characters>9577</Characters>
  <Application>Microsoft Office Word</Application>
  <DocSecurity>0</DocSecurity>
  <Lines>79</Lines>
  <Paragraphs>22</Paragraphs>
  <ScaleCrop>false</ScaleCrop>
  <Company>龍騰文化</Company>
  <LinksUpToDate>false</LinksUpToDate>
  <CharactersWithSpaces>11235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2018-04-10T00:29:00Z</cp:lastPrinted>
  <dcterms:created xsi:type="dcterms:W3CDTF">2018-04-10T00:30:00Z</dcterms:created>
  <dcterms:modified xsi:type="dcterms:W3CDTF">2018-04-10T00:30:00Z</dcterms:modified>
</cp:coreProperties>
</file>