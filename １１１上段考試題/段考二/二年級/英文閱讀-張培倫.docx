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16466" w14:textId="265F8F31" w:rsidR="00A57AD1" w:rsidRDefault="00B25900" w:rsidP="00D9532E">
      <w:r>
        <w:rPr>
          <w:rFonts w:hint="eastAsia"/>
        </w:rPr>
        <w:t>(</w:t>
      </w:r>
      <w:r>
        <w:t>1)</w:t>
      </w:r>
    </w:p>
    <w:p w14:paraId="4FE3FD06" w14:textId="1CB53907" w:rsidR="00B25900" w:rsidRDefault="00B25900" w:rsidP="00D9532E">
      <w:bookmarkStart w:id="0" w:name="QQ220504000285_M"/>
      <w:r>
        <w:rPr>
          <w:noProof/>
        </w:rPr>
        <w:drawing>
          <wp:inline distT="0" distB="0" distL="0" distR="0" wp14:anchorId="6F598F51" wp14:editId="31E6A111">
            <wp:extent cx="5868063" cy="2448560"/>
            <wp:effectExtent l="0" t="0" r="0" b="2540"/>
            <wp:docPr id="2"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5880793" cy="2453872"/>
                    </a:xfrm>
                    <a:prstGeom prst="rect">
                      <a:avLst/>
                    </a:prstGeom>
                    <a:noFill/>
                    <a:ln>
                      <a:noFill/>
                    </a:ln>
                  </pic:spPr>
                </pic:pic>
              </a:graphicData>
            </a:graphic>
          </wp:inline>
        </w:drawing>
      </w:r>
      <w:bookmarkEnd w:id="0"/>
    </w:p>
    <w:p w14:paraId="459B8F86" w14:textId="77777777" w:rsidR="00A57AD1" w:rsidRDefault="00A57AD1" w:rsidP="00A57AD1">
      <w:pPr>
        <w:pStyle w:val="Normal110"/>
        <w:snapToGrid w:val="0"/>
        <w:spacing w:before="80"/>
        <w:ind w:left="937" w:hangingChars="400" w:hanging="937"/>
        <w:textAlignment w:val="center"/>
      </w:pPr>
      <w:r>
        <w:t xml:space="preserve">(     )1. </w:t>
      </w:r>
      <w:r w:rsidRPr="00C3616E">
        <w:rPr>
          <w:rFonts w:hint="eastAsia"/>
          <w:kern w:val="2"/>
        </w:rPr>
        <w:t>Which of the following two couples are getting married?</w:t>
      </w:r>
      <w:r w:rsidRPr="00C3616E">
        <w:rPr>
          <w:kern w:val="2"/>
        </w:rPr>
        <w:br/>
      </w:r>
      <w:r w:rsidRPr="00C3616E">
        <w:rPr>
          <w:rFonts w:hint="eastAsia"/>
          <w:kern w:val="2"/>
        </w:rPr>
        <w:t>(a) Stacey and Peter; (b) Jerry and Susie; (c) Gary and Emily; (d) Julia and David</w:t>
      </w:r>
      <w:r>
        <w:t xml:space="preserve">　</w:t>
      </w:r>
    </w:p>
    <w:p w14:paraId="198A3D30" w14:textId="73E57A8E" w:rsidR="00A57AD1" w:rsidRPr="00A57AD1" w:rsidRDefault="00A57AD1" w:rsidP="00A57AD1">
      <w:pPr>
        <w:pStyle w:val="Normal110"/>
        <w:snapToGrid w:val="0"/>
        <w:spacing w:before="80"/>
        <w:ind w:leftChars="400" w:left="937"/>
        <w:textAlignment w:val="center"/>
        <w:rPr>
          <w:kern w:val="2"/>
        </w:rPr>
      </w:pPr>
      <w:r>
        <w:t>(A)</w:t>
      </w:r>
      <w:bookmarkStart w:id="1" w:name="QQ220504000285_1_1"/>
      <w:r w:rsidRPr="00C3616E">
        <w:rPr>
          <w:rFonts w:hint="eastAsia"/>
          <w:kern w:val="2"/>
        </w:rPr>
        <w:t xml:space="preserve"> (a)(b)</w:t>
      </w:r>
      <w:r>
        <w:t xml:space="preserve">　</w:t>
      </w:r>
      <w:bookmarkEnd w:id="1"/>
      <w:r>
        <w:t>(B)</w:t>
      </w:r>
      <w:bookmarkStart w:id="2" w:name="QQ220504000285_1_2"/>
      <w:r w:rsidRPr="00C3616E">
        <w:rPr>
          <w:rFonts w:hint="eastAsia"/>
          <w:kern w:val="2"/>
        </w:rPr>
        <w:t xml:space="preserve"> (a)(d)</w:t>
      </w:r>
      <w:r>
        <w:t xml:space="preserve">　</w:t>
      </w:r>
      <w:bookmarkEnd w:id="2"/>
      <w:r>
        <w:t>(C)</w:t>
      </w:r>
      <w:bookmarkStart w:id="3" w:name="QQ220504000285_1_3"/>
      <w:r w:rsidRPr="00C3616E">
        <w:rPr>
          <w:rFonts w:hint="eastAsia"/>
          <w:kern w:val="2"/>
        </w:rPr>
        <w:t xml:space="preserve"> (b)(c)</w:t>
      </w:r>
      <w:r>
        <w:t xml:space="preserve">　</w:t>
      </w:r>
      <w:bookmarkEnd w:id="3"/>
      <w:r>
        <w:t>(D)</w:t>
      </w:r>
      <w:bookmarkStart w:id="4" w:name="QQ220504000285_1_4"/>
      <w:r w:rsidRPr="00C3616E">
        <w:rPr>
          <w:rFonts w:hint="eastAsia"/>
          <w:kern w:val="2"/>
        </w:rPr>
        <w:t xml:space="preserve"> (a)(c)</w:t>
      </w:r>
      <w:r>
        <w:t xml:space="preserve">　</w:t>
      </w:r>
      <w:bookmarkEnd w:id="4"/>
    </w:p>
    <w:p w14:paraId="7C357E07" w14:textId="77777777" w:rsidR="00A57AD1" w:rsidRDefault="00A57AD1" w:rsidP="00A57AD1">
      <w:pPr>
        <w:pStyle w:val="Normal21"/>
        <w:snapToGrid w:val="0"/>
        <w:spacing w:before="80"/>
        <w:textAlignment w:val="center"/>
      </w:pPr>
      <w:bookmarkStart w:id="5" w:name="QQ220504000285_2_H"/>
      <w:r>
        <w:t xml:space="preserve">(     )2. </w:t>
      </w:r>
      <w:r w:rsidRPr="00C3616E">
        <w:rPr>
          <w:rFonts w:hint="eastAsia"/>
          <w:kern w:val="2"/>
        </w:rPr>
        <w:t xml:space="preserve">Which of the following statements about the weddings is </w:t>
      </w:r>
      <w:r w:rsidRPr="00C3616E">
        <w:rPr>
          <w:rFonts w:hint="eastAsia"/>
          <w:b/>
          <w:kern w:val="2"/>
        </w:rPr>
        <w:t>NOT</w:t>
      </w:r>
      <w:r w:rsidRPr="00C3616E">
        <w:rPr>
          <w:rFonts w:hint="eastAsia"/>
          <w:kern w:val="2"/>
        </w:rPr>
        <w:t xml:space="preserve"> true?</w:t>
      </w:r>
      <w:r>
        <w:t xml:space="preserve">　</w:t>
      </w:r>
      <w:bookmarkEnd w:id="5"/>
    </w:p>
    <w:p w14:paraId="0917D1E6" w14:textId="77777777" w:rsidR="00A57AD1" w:rsidRDefault="00A57AD1" w:rsidP="00A57AD1">
      <w:pPr>
        <w:pStyle w:val="Normal21"/>
        <w:snapToGrid w:val="0"/>
        <w:spacing w:before="80"/>
        <w:ind w:firstLineChars="400" w:firstLine="937"/>
        <w:textAlignment w:val="center"/>
      </w:pPr>
      <w:r>
        <w:t>(A)</w:t>
      </w:r>
      <w:bookmarkStart w:id="6" w:name="QQ220504000285_2_1"/>
      <w:r w:rsidRPr="00C3616E">
        <w:rPr>
          <w:rFonts w:hint="eastAsia"/>
          <w:kern w:val="2"/>
        </w:rPr>
        <w:t xml:space="preserve"> Both weddings begin in the afternoon.</w:t>
      </w:r>
      <w:r>
        <w:t xml:space="preserve">　</w:t>
      </w:r>
      <w:bookmarkEnd w:id="6"/>
      <w:r>
        <w:t>(B)</w:t>
      </w:r>
      <w:bookmarkStart w:id="7" w:name="QQ220504000285_2_2"/>
      <w:r w:rsidRPr="00C3616E">
        <w:rPr>
          <w:rFonts w:hint="eastAsia"/>
          <w:kern w:val="2"/>
        </w:rPr>
        <w:t xml:space="preserve"> Both weddings are followed by dinner.</w:t>
      </w:r>
      <w:r>
        <w:t xml:space="preserve">　</w:t>
      </w:r>
      <w:bookmarkEnd w:id="7"/>
    </w:p>
    <w:p w14:paraId="675A1421" w14:textId="45BAA98E" w:rsidR="00A57AD1" w:rsidRDefault="001030F7" w:rsidP="001030F7">
      <w:pPr>
        <w:pStyle w:val="Normal21"/>
        <w:snapToGrid w:val="0"/>
        <w:spacing w:before="80"/>
        <w:textAlignment w:val="center"/>
      </w:pPr>
      <w:r>
        <w:rPr>
          <w:rFonts w:hint="eastAsia"/>
        </w:rPr>
        <w:t xml:space="preserve">        </w:t>
      </w:r>
      <w:r w:rsidR="00A57AD1">
        <w:t>(C)</w:t>
      </w:r>
      <w:bookmarkStart w:id="8" w:name="QQ220504000285_2_3"/>
      <w:r w:rsidR="00A57AD1" w:rsidRPr="00C3616E">
        <w:rPr>
          <w:rFonts w:hint="eastAsia"/>
          <w:kern w:val="2"/>
        </w:rPr>
        <w:t xml:space="preserve"> Both weddings are on weekends.</w:t>
      </w:r>
      <w:r w:rsidR="00A57AD1">
        <w:t xml:space="preserve">　</w:t>
      </w:r>
      <w:bookmarkEnd w:id="8"/>
      <w:r w:rsidR="00A57AD1">
        <w:rPr>
          <w:rFonts w:hint="eastAsia"/>
        </w:rPr>
        <w:t xml:space="preserve"> </w:t>
      </w:r>
      <w:r w:rsidR="00A57AD1">
        <w:t xml:space="preserve">  </w:t>
      </w:r>
      <w:r>
        <w:rPr>
          <w:rFonts w:hint="eastAsia"/>
        </w:rPr>
        <w:t xml:space="preserve"> </w:t>
      </w:r>
      <w:r w:rsidR="00A57AD1">
        <w:t>(D)</w:t>
      </w:r>
      <w:bookmarkStart w:id="9" w:name="QQ220504000285_2_4"/>
      <w:r w:rsidR="00A57AD1" w:rsidRPr="00C3616E">
        <w:rPr>
          <w:rFonts w:hint="eastAsia"/>
          <w:kern w:val="2"/>
        </w:rPr>
        <w:t xml:space="preserve"> Both weddings </w:t>
      </w:r>
      <w:r w:rsidR="00A57AD1">
        <w:rPr>
          <w:rFonts w:hint="eastAsia"/>
          <w:kern w:val="2"/>
        </w:rPr>
        <w:t>will be held</w:t>
      </w:r>
      <w:r w:rsidR="00A57AD1" w:rsidRPr="00C3616E">
        <w:rPr>
          <w:rFonts w:hint="eastAsia"/>
          <w:kern w:val="2"/>
        </w:rPr>
        <w:t xml:space="preserve"> in restaurants.</w:t>
      </w:r>
      <w:r w:rsidR="00A57AD1">
        <w:t xml:space="preserve">　</w:t>
      </w:r>
      <w:bookmarkEnd w:id="9"/>
    </w:p>
    <w:p w14:paraId="1DCB6050" w14:textId="478A89E4" w:rsidR="00A57AD1" w:rsidRDefault="00B25900" w:rsidP="00A57AD1">
      <w:pPr>
        <w:pStyle w:val="Normal21"/>
        <w:snapToGrid w:val="0"/>
        <w:spacing w:before="80"/>
        <w:textAlignment w:val="center"/>
      </w:pPr>
      <w:r>
        <w:rPr>
          <w:rFonts w:hint="eastAsia"/>
        </w:rPr>
        <w:t>(</w:t>
      </w:r>
      <w:r>
        <w:t>2)</w:t>
      </w:r>
    </w:p>
    <w:bookmarkStart w:id="10" w:name="QQ220506000112_M"/>
    <w:bookmarkStart w:id="11" w:name="QQ220506000112"/>
    <w:p w14:paraId="2C399087" w14:textId="33CE1908" w:rsidR="00A57AD1" w:rsidRDefault="006E0FED" w:rsidP="00A57AD1">
      <w:pPr>
        <w:pStyle w:val="Normal02"/>
        <w:snapToGrid w:val="0"/>
        <w:spacing w:before="80"/>
        <w:textAlignment w:val="center"/>
        <w:rPr>
          <w:rFonts w:eastAsia="DengXian"/>
          <w:lang w:eastAsia="zh-CN"/>
        </w:rPr>
      </w:pPr>
      <w:r>
        <w:rPr>
          <w:noProof/>
        </w:rPr>
        <mc:AlternateContent>
          <mc:Choice Requires="wps">
            <w:drawing>
              <wp:anchor distT="0" distB="0" distL="114300" distR="114300" simplePos="0" relativeHeight="251659264" behindDoc="0" locked="0" layoutInCell="1" allowOverlap="1" wp14:anchorId="29583C63" wp14:editId="04A322F3">
                <wp:simplePos x="0" y="0"/>
                <wp:positionH relativeFrom="margin">
                  <wp:align>left</wp:align>
                </wp:positionH>
                <wp:positionV relativeFrom="paragraph">
                  <wp:posOffset>2324049</wp:posOffset>
                </wp:positionV>
                <wp:extent cx="1104596" cy="285293"/>
                <wp:effectExtent l="0" t="0" r="0" b="635"/>
                <wp:wrapNone/>
                <wp:docPr id="1" name="文字方塊 1"/>
                <wp:cNvGraphicFramePr/>
                <a:graphic xmlns:a="http://schemas.openxmlformats.org/drawingml/2006/main">
                  <a:graphicData uri="http://schemas.microsoft.com/office/word/2010/wordprocessingShape">
                    <wps:wsp>
                      <wps:cNvSpPr txBox="1"/>
                      <wps:spPr>
                        <a:xfrm>
                          <a:off x="0" y="0"/>
                          <a:ext cx="1104596" cy="285293"/>
                        </a:xfrm>
                        <a:prstGeom prst="rect">
                          <a:avLst/>
                        </a:prstGeom>
                        <a:noFill/>
                        <a:ln w="6350">
                          <a:noFill/>
                        </a:ln>
                      </wps:spPr>
                      <wps:txbx>
                        <w:txbxContent>
                          <w:p w14:paraId="2E28C2F6" w14:textId="0FBDB492" w:rsidR="006E0FED" w:rsidRPr="006E0FED" w:rsidRDefault="006E0FED">
                            <w:pPr>
                              <w:rPr>
                                <w:sz w:val="18"/>
                                <w:szCs w:val="18"/>
                              </w:rPr>
                            </w:pPr>
                            <w:r w:rsidRPr="006E0FED">
                              <w:rPr>
                                <w:sz w:val="18"/>
                                <w:szCs w:val="18"/>
                              </w:rPr>
                              <w:t>*</w:t>
                            </w:r>
                            <w:r>
                              <w:rPr>
                                <w:sz w:val="18"/>
                                <w:szCs w:val="18"/>
                              </w:rPr>
                              <w:t xml:space="preserve"> bride </w:t>
                            </w:r>
                            <w:r w:rsidRPr="006E0FED">
                              <w:rPr>
                                <w:i/>
                                <w:sz w:val="18"/>
                                <w:szCs w:val="18"/>
                              </w:rPr>
                              <w:t>n.</w:t>
                            </w:r>
                            <w:r>
                              <w:rPr>
                                <w:sz w:val="18"/>
                                <w:szCs w:val="18"/>
                              </w:rPr>
                              <w:t xml:space="preserve"> </w:t>
                            </w:r>
                            <w:r w:rsidRPr="006E0FED">
                              <w:rPr>
                                <w:rFonts w:hint="eastAsia"/>
                                <w:sz w:val="18"/>
                                <w:szCs w:val="18"/>
                              </w:rPr>
                              <w:t>新娘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583C63" id="_x0000_t202" coordsize="21600,21600" o:spt="202" path="m,l,21600r21600,l21600,xe">
                <v:stroke joinstyle="miter"/>
                <v:path gradientshapeok="t" o:connecttype="rect"/>
              </v:shapetype>
              <v:shape id="文字方塊 1" o:spid="_x0000_s1026" type="#_x0000_t202" style="position:absolute;margin-left:0;margin-top:183pt;width:87pt;height:22.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" filled="f" stroked="f" strokeweight=".5pt">
                <v:textbox>
                  <w:txbxContent>
                    <w:p w14:paraId="2E28C2F6" w14:textId="0FBDB492" w:rsidR="006E0FED" w:rsidRPr="006E0FED" w:rsidRDefault="006E0FED">
                      <w:pPr>
                        <w:rPr>
                          <w:rFonts w:hint="eastAsia"/>
                          <w:sz w:val="18"/>
                          <w:szCs w:val="18"/>
                        </w:rPr>
                      </w:pPr>
                      <w:r w:rsidRPr="006E0FED">
                        <w:rPr>
                          <w:sz w:val="18"/>
                          <w:szCs w:val="18"/>
                        </w:rPr>
                        <w:t>*</w:t>
                      </w:r>
                      <w:r>
                        <w:rPr>
                          <w:sz w:val="18"/>
                          <w:szCs w:val="18"/>
                        </w:rPr>
                        <w:t xml:space="preserve"> bride </w:t>
                      </w:r>
                      <w:r w:rsidRPr="006E0FED">
                        <w:rPr>
                          <w:i/>
                          <w:sz w:val="18"/>
                          <w:szCs w:val="18"/>
                        </w:rPr>
                        <w:t>n.</w:t>
                      </w:r>
                      <w:r>
                        <w:rPr>
                          <w:sz w:val="18"/>
                          <w:szCs w:val="18"/>
                        </w:rPr>
                        <w:t xml:space="preserve"> </w:t>
                      </w:r>
                      <w:r w:rsidRPr="006E0FED">
                        <w:rPr>
                          <w:rFonts w:hint="eastAsia"/>
                          <w:sz w:val="18"/>
                          <w:szCs w:val="18"/>
                        </w:rPr>
                        <w:t>新娘</w:t>
                      </w:r>
                    </w:p>
                  </w:txbxContent>
                </v:textbox>
                <w10:wrap anchorx="margin"/>
              </v:shape>
            </w:pict>
          </mc:Fallback>
        </mc:AlternateContent>
      </w:r>
      <w:r w:rsidR="00A57AD1" w:rsidRPr="00DD18FA">
        <w:rPr>
          <w:noProof/>
        </w:rPr>
        <w:drawing>
          <wp:inline distT="0" distB="0" distL="0" distR="0" wp14:anchorId="602B5B64" wp14:editId="4BB9E43D">
            <wp:extent cx="5792657" cy="2765146"/>
            <wp:effectExtent l="0" t="0" r="0" b="0"/>
            <wp:docPr id="3"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5943125" cy="2836972"/>
                    </a:xfrm>
                    <a:prstGeom prst="rect">
                      <a:avLst/>
                    </a:prstGeom>
                    <a:noFill/>
                    <a:ln>
                      <a:noFill/>
                    </a:ln>
                  </pic:spPr>
                </pic:pic>
              </a:graphicData>
            </a:graphic>
          </wp:inline>
        </w:drawing>
      </w:r>
      <w:bookmarkEnd w:id="10"/>
    </w:p>
    <w:p w14:paraId="7500F281" w14:textId="77777777" w:rsidR="00063A07" w:rsidRDefault="00063A07" w:rsidP="00A57AD1">
      <w:pPr>
        <w:pStyle w:val="Normal121"/>
        <w:snapToGrid w:val="0"/>
        <w:spacing w:before="80" w:after="123"/>
        <w:ind w:left="1171" w:hanging="1171"/>
        <w:textAlignment w:val="center"/>
      </w:pPr>
      <w:bookmarkStart w:id="12" w:name="QQ220506000112_1_H"/>
    </w:p>
    <w:p w14:paraId="25D28839" w14:textId="7216EFF8" w:rsidR="00A57AD1" w:rsidRDefault="00A57AD1" w:rsidP="00A57AD1">
      <w:pPr>
        <w:pStyle w:val="Normal121"/>
        <w:snapToGrid w:val="0"/>
        <w:spacing w:before="80" w:after="123"/>
        <w:ind w:left="1171" w:hanging="1171"/>
        <w:textAlignment w:val="center"/>
      </w:pPr>
      <w:r>
        <w:t xml:space="preserve">(     )3. </w:t>
      </w:r>
      <w:r w:rsidRPr="00DD18FA">
        <w:rPr>
          <w:rFonts w:hint="eastAsia"/>
          <w:kern w:val="2"/>
          <w:szCs w:val="22"/>
        </w:rPr>
        <w:t xml:space="preserve">What does </w:t>
      </w:r>
      <w:r w:rsidRPr="00DD18FA">
        <w:rPr>
          <w:kern w:val="2"/>
          <w:szCs w:val="22"/>
        </w:rPr>
        <w:t>“</w:t>
      </w:r>
      <w:r w:rsidRPr="00DD18FA">
        <w:rPr>
          <w:rFonts w:hint="eastAsia"/>
          <w:b/>
          <w:kern w:val="2"/>
          <w:szCs w:val="22"/>
        </w:rPr>
        <w:t>so</w:t>
      </w:r>
      <w:r w:rsidRPr="00DD18FA">
        <w:rPr>
          <w:kern w:val="2"/>
          <w:szCs w:val="22"/>
        </w:rPr>
        <w:t>”</w:t>
      </w:r>
      <w:r w:rsidRPr="00DD18FA">
        <w:rPr>
          <w:rFonts w:hint="eastAsia"/>
          <w:kern w:val="2"/>
          <w:szCs w:val="22"/>
        </w:rPr>
        <w:t xml:space="preserve"> mean in the first paragraph?</w:t>
      </w:r>
      <w:r>
        <w:t xml:space="preserve">　</w:t>
      </w:r>
      <w:bookmarkEnd w:id="12"/>
    </w:p>
    <w:p w14:paraId="33521820" w14:textId="3B268547" w:rsidR="00A57AD1" w:rsidRDefault="00A57AD1" w:rsidP="00A57AD1">
      <w:pPr>
        <w:pStyle w:val="Normal121"/>
        <w:snapToGrid w:val="0"/>
        <w:spacing w:before="80" w:after="123"/>
        <w:ind w:leftChars="50" w:left="117" w:firstLineChars="350" w:firstLine="820"/>
        <w:textAlignment w:val="center"/>
      </w:pPr>
      <w:r>
        <w:t>(A)</w:t>
      </w:r>
      <w:bookmarkStart w:id="13" w:name="QQ220506000112_1_1"/>
      <w:r w:rsidRPr="00DD18FA">
        <w:rPr>
          <w:rFonts w:hint="eastAsia"/>
          <w:kern w:val="2"/>
          <w:szCs w:val="22"/>
        </w:rPr>
        <w:t xml:space="preserve"> Inviting friends.</w:t>
      </w:r>
      <w:r>
        <w:t xml:space="preserve">　</w:t>
      </w:r>
      <w:bookmarkEnd w:id="13"/>
      <w:r w:rsidR="006E51B4">
        <w:rPr>
          <w:rFonts w:hint="eastAsia"/>
        </w:rPr>
        <w:t xml:space="preserve">   </w:t>
      </w:r>
      <w:r>
        <w:t>(B)</w:t>
      </w:r>
      <w:bookmarkStart w:id="14" w:name="QQ220506000112_1_2"/>
      <w:r w:rsidRPr="00DD18FA">
        <w:rPr>
          <w:rFonts w:hint="eastAsia"/>
          <w:kern w:val="2"/>
          <w:szCs w:val="22"/>
        </w:rPr>
        <w:t xml:space="preserve"> Getting married.</w:t>
      </w:r>
      <w:r>
        <w:t xml:space="preserve">　</w:t>
      </w:r>
      <w:bookmarkEnd w:id="14"/>
    </w:p>
    <w:p w14:paraId="376A5200" w14:textId="18C0B0FA" w:rsidR="00A57AD1" w:rsidRDefault="00A57AD1" w:rsidP="00A57AD1">
      <w:pPr>
        <w:pStyle w:val="Normal121"/>
        <w:snapToGrid w:val="0"/>
        <w:spacing w:before="80" w:after="123"/>
        <w:ind w:leftChars="50" w:left="117" w:firstLineChars="350" w:firstLine="820"/>
        <w:textAlignment w:val="center"/>
        <w:rPr>
          <w:rFonts w:eastAsia="DengXian"/>
          <w:lang w:eastAsia="zh-CN"/>
        </w:rPr>
      </w:pPr>
      <w:r>
        <w:t>(C)</w:t>
      </w:r>
      <w:bookmarkStart w:id="15" w:name="QQ220506000112_1_3"/>
      <w:r w:rsidRPr="00DD18FA">
        <w:rPr>
          <w:rFonts w:hint="eastAsia"/>
          <w:kern w:val="2"/>
          <w:szCs w:val="22"/>
        </w:rPr>
        <w:t xml:space="preserve"> Holding a wedding.</w:t>
      </w:r>
      <w:r>
        <w:t xml:space="preserve">　</w:t>
      </w:r>
      <w:bookmarkEnd w:id="15"/>
      <w:r>
        <w:t>(D)</w:t>
      </w:r>
      <w:bookmarkStart w:id="16" w:name="QQ220506000112_1_4"/>
      <w:r w:rsidRPr="00DD18FA">
        <w:rPr>
          <w:rFonts w:hint="eastAsia"/>
          <w:kern w:val="2"/>
          <w:szCs w:val="22"/>
        </w:rPr>
        <w:t>Sending invitations.</w:t>
      </w:r>
      <w:r>
        <w:t xml:space="preserve">　</w:t>
      </w:r>
      <w:bookmarkEnd w:id="16"/>
    </w:p>
    <w:p w14:paraId="2C579531" w14:textId="77777777" w:rsidR="00A57AD1" w:rsidRDefault="00A57AD1" w:rsidP="00A57AD1">
      <w:pPr>
        <w:pStyle w:val="Normal221"/>
        <w:snapToGrid w:val="0"/>
        <w:spacing w:before="80"/>
        <w:textAlignment w:val="center"/>
      </w:pPr>
      <w:bookmarkStart w:id="17" w:name="QQ220506000112_2_H"/>
      <w:r>
        <w:t xml:space="preserve">(     )4. </w:t>
      </w:r>
      <w:r w:rsidRPr="00DD18FA">
        <w:rPr>
          <w:rFonts w:hint="eastAsia"/>
          <w:kern w:val="2"/>
          <w:szCs w:val="22"/>
        </w:rPr>
        <w:t>Which of the following is missing in the invitation?</w:t>
      </w:r>
      <w:r>
        <w:t xml:space="preserve">　</w:t>
      </w:r>
      <w:bookmarkEnd w:id="17"/>
    </w:p>
    <w:p w14:paraId="032118ED" w14:textId="77777777" w:rsidR="00A57AD1" w:rsidRDefault="00A57AD1" w:rsidP="00A57AD1">
      <w:pPr>
        <w:pStyle w:val="Normal221"/>
        <w:snapToGrid w:val="0"/>
        <w:spacing w:before="80"/>
        <w:ind w:firstLineChars="400" w:firstLine="937"/>
        <w:textAlignment w:val="center"/>
      </w:pPr>
      <w:r>
        <w:t>(A)</w:t>
      </w:r>
      <w:bookmarkStart w:id="18" w:name="QQ220506000112_2_1"/>
      <w:r w:rsidRPr="00DD18FA">
        <w:rPr>
          <w:rFonts w:hint="eastAsia"/>
          <w:kern w:val="2"/>
          <w:szCs w:val="22"/>
        </w:rPr>
        <w:t xml:space="preserve"> The name of the bride</w:t>
      </w:r>
      <w:r w:rsidRPr="00DD18FA">
        <w:rPr>
          <w:kern w:val="2"/>
          <w:szCs w:val="22"/>
        </w:rPr>
        <w:t>’</w:t>
      </w:r>
      <w:r w:rsidRPr="00DD18FA">
        <w:rPr>
          <w:rFonts w:hint="eastAsia"/>
          <w:kern w:val="2"/>
          <w:szCs w:val="22"/>
        </w:rPr>
        <w:t>s father.</w:t>
      </w:r>
      <w:r>
        <w:t xml:space="preserve">　</w:t>
      </w:r>
      <w:bookmarkEnd w:id="18"/>
      <w:r>
        <w:t>(B)</w:t>
      </w:r>
      <w:bookmarkStart w:id="19" w:name="QQ220506000112_2_2"/>
      <w:r w:rsidRPr="00DD18FA">
        <w:rPr>
          <w:rFonts w:hint="eastAsia"/>
          <w:kern w:val="2"/>
          <w:szCs w:val="22"/>
        </w:rPr>
        <w:t xml:space="preserve"> The location of the wedding.</w:t>
      </w:r>
      <w:r>
        <w:t xml:space="preserve">　</w:t>
      </w:r>
      <w:bookmarkEnd w:id="19"/>
    </w:p>
    <w:p w14:paraId="04D8A45E" w14:textId="0D4B1531" w:rsidR="00A57AD1" w:rsidRDefault="00A57AD1" w:rsidP="00A57AD1">
      <w:pPr>
        <w:pStyle w:val="Normal221"/>
        <w:snapToGrid w:val="0"/>
        <w:spacing w:before="80"/>
        <w:ind w:firstLineChars="400" w:firstLine="937"/>
        <w:textAlignment w:val="center"/>
        <w:rPr>
          <w:rFonts w:eastAsia="DengXian"/>
        </w:rPr>
      </w:pPr>
      <w:r>
        <w:t>(C)</w:t>
      </w:r>
      <w:bookmarkStart w:id="20" w:name="QQ220506000112_2_3"/>
      <w:r w:rsidRPr="00DD18FA">
        <w:rPr>
          <w:rFonts w:hint="eastAsia"/>
          <w:kern w:val="2"/>
          <w:szCs w:val="22"/>
        </w:rPr>
        <w:t xml:space="preserve"> Who is getting married.</w:t>
      </w:r>
      <w:r>
        <w:t xml:space="preserve">　</w:t>
      </w:r>
      <w:bookmarkEnd w:id="20"/>
      <w:r>
        <w:rPr>
          <w:rFonts w:hint="eastAsia"/>
        </w:rPr>
        <w:t xml:space="preserve"> </w:t>
      </w:r>
      <w:r>
        <w:t xml:space="preserve">     (D)</w:t>
      </w:r>
      <w:bookmarkStart w:id="21" w:name="QQ220506000112_2_4"/>
      <w:r w:rsidRPr="00DD18FA">
        <w:rPr>
          <w:rFonts w:hint="eastAsia"/>
          <w:kern w:val="2"/>
          <w:szCs w:val="22"/>
        </w:rPr>
        <w:t xml:space="preserve"> What time the wedding will begin.</w:t>
      </w:r>
      <w:r>
        <w:t xml:space="preserve">　</w:t>
      </w:r>
      <w:bookmarkEnd w:id="11"/>
      <w:bookmarkEnd w:id="21"/>
    </w:p>
    <w:p w14:paraId="06265FE0" w14:textId="324411C8" w:rsidR="00A57AD1" w:rsidRPr="00B25900" w:rsidRDefault="00B25900" w:rsidP="00A57AD1">
      <w:pPr>
        <w:snapToGrid w:val="0"/>
        <w:rPr>
          <w:rFonts w:eastAsia="細明體"/>
        </w:rPr>
      </w:pPr>
      <w:r w:rsidRPr="00B25900">
        <w:rPr>
          <w:rFonts w:eastAsia="細明體"/>
        </w:rPr>
        <w:t>(3)</w:t>
      </w:r>
    </w:p>
    <w:p w14:paraId="2A6FD810" w14:textId="26DE0467" w:rsidR="00B25900" w:rsidRDefault="00A57AD1" w:rsidP="00B25900">
      <w:pPr>
        <w:pStyle w:val="Normal03"/>
        <w:spacing w:before="80"/>
        <w:contextualSpacing/>
        <w:textAlignment w:val="center"/>
        <w:rPr>
          <w:rFonts w:eastAsia="DengXian"/>
          <w:lang w:eastAsia="zh-CN"/>
        </w:rPr>
      </w:pPr>
      <w:r>
        <w:rPr>
          <w:rFonts w:hint="eastAsia"/>
          <w:kern w:val="2"/>
        </w:rPr>
        <w:t xml:space="preserve">　　</w:t>
      </w:r>
      <w:r>
        <w:rPr>
          <w:rFonts w:hint="eastAsia"/>
          <w:kern w:val="2"/>
        </w:rPr>
        <w:t>My best friend</w:t>
      </w:r>
      <w:r>
        <w:rPr>
          <w:kern w:val="2"/>
        </w:rPr>
        <w:t>’</w:t>
      </w:r>
      <w:r>
        <w:rPr>
          <w:rFonts w:hint="eastAsia"/>
          <w:kern w:val="2"/>
        </w:rPr>
        <w:t>s Indian wedding last year reminded me of the interesting cultural differences that exist in this world. Unlike the usual one-day weddings in the States, Indian weddings usually last at least three days. It was a large event with over 300 people, as Indians tend to invite all of their friends and family members.</w:t>
      </w:r>
      <w:r w:rsidRPr="00396F2A">
        <w:rPr>
          <w:kern w:val="2"/>
        </w:rPr>
        <w:br/>
      </w:r>
      <w:r>
        <w:rPr>
          <w:rFonts w:hint="eastAsia"/>
          <w:kern w:val="2"/>
        </w:rPr>
        <w:t xml:space="preserve">　　</w:t>
      </w:r>
      <w:r>
        <w:rPr>
          <w:rFonts w:hint="eastAsia"/>
          <w:kern w:val="2"/>
        </w:rPr>
        <w:t>The main wedding activity took place in a large, grand room. Buffet stations were set up outside and servers stood behind each station. I got so</w:t>
      </w:r>
      <w:r w:rsidR="00B25900">
        <w:t xml:space="preserve"> </w:t>
      </w:r>
      <w:r w:rsidR="00B25900">
        <w:rPr>
          <w:rFonts w:hint="eastAsia"/>
          <w:kern w:val="2"/>
        </w:rPr>
        <w:t>hungry as I eyed the huge selection of food, which included oven-baked bread, various types of curry, spiced chicken, and vegetables. I also couldn</w:t>
      </w:r>
      <w:r w:rsidR="00B25900">
        <w:rPr>
          <w:kern w:val="2"/>
        </w:rPr>
        <w:t>’</w:t>
      </w:r>
      <w:r w:rsidR="00B25900">
        <w:rPr>
          <w:rFonts w:hint="eastAsia"/>
          <w:kern w:val="2"/>
        </w:rPr>
        <w:t>t ignore the selection of desserts that included Indian ice cream and sweets made from nuts. Another Indian friend explained that these types of food were mostly from North India. If it had been a South Indian wedding, the food would have been mainly vegetarian and included many different rice dishes. They would have been served on banana leaves with no utensils</w:t>
      </w:r>
      <w:r w:rsidR="00B25900">
        <w:rPr>
          <w:rFonts w:hint="eastAsia"/>
          <w:b/>
          <w:kern w:val="2"/>
        </w:rPr>
        <w:t xml:space="preserve"> </w:t>
      </w:r>
      <w:r w:rsidR="00B25900">
        <w:rPr>
          <w:rFonts w:hint="eastAsia"/>
          <w:kern w:val="2"/>
        </w:rPr>
        <w:t>provided. Who knew there could be such cultural differences in food alone?</w:t>
      </w:r>
    </w:p>
    <w:p w14:paraId="13645634" w14:textId="77777777" w:rsidR="00B25900" w:rsidRDefault="00B25900" w:rsidP="00B25900">
      <w:pPr>
        <w:pStyle w:val="Normal130"/>
        <w:spacing w:before="80"/>
        <w:contextualSpacing/>
        <w:textAlignment w:val="center"/>
      </w:pPr>
      <w:bookmarkStart w:id="22" w:name="QQ220429000809_1_H"/>
      <w:r>
        <w:t xml:space="preserve">(     )5. </w:t>
      </w:r>
      <w:r>
        <w:rPr>
          <w:rFonts w:hint="eastAsia"/>
          <w:kern w:val="2"/>
        </w:rPr>
        <w:t>What would be the best title for the passage?</w:t>
      </w:r>
      <w:r>
        <w:t xml:space="preserve">　</w:t>
      </w:r>
      <w:bookmarkEnd w:id="22"/>
    </w:p>
    <w:p w14:paraId="761B5613" w14:textId="77777777" w:rsidR="00B25900" w:rsidRDefault="00B25900" w:rsidP="00B25900">
      <w:pPr>
        <w:pStyle w:val="Normal130"/>
        <w:spacing w:before="80"/>
        <w:ind w:firstLineChars="400" w:firstLine="937"/>
        <w:contextualSpacing/>
        <w:textAlignment w:val="center"/>
      </w:pPr>
      <w:r>
        <w:t>(A)</w:t>
      </w:r>
      <w:bookmarkStart w:id="23" w:name="QQ220429000809_1_1"/>
      <w:r>
        <w:rPr>
          <w:rFonts w:hint="eastAsia"/>
          <w:kern w:val="2"/>
        </w:rPr>
        <w:t xml:space="preserve"> How to Serve Food on Banana Leaves</w:t>
      </w:r>
      <w:r>
        <w:t xml:space="preserve">　</w:t>
      </w:r>
      <w:bookmarkEnd w:id="23"/>
    </w:p>
    <w:p w14:paraId="59DB6825" w14:textId="77777777" w:rsidR="00B25900" w:rsidRDefault="00B25900" w:rsidP="00B25900">
      <w:pPr>
        <w:pStyle w:val="Normal130"/>
        <w:spacing w:before="80"/>
        <w:ind w:firstLineChars="400" w:firstLine="937"/>
        <w:contextualSpacing/>
        <w:textAlignment w:val="center"/>
      </w:pPr>
      <w:r>
        <w:t>(B)</w:t>
      </w:r>
      <w:bookmarkStart w:id="24" w:name="QQ220429000809_1_2"/>
      <w:r>
        <w:rPr>
          <w:rFonts w:hint="eastAsia"/>
          <w:kern w:val="2"/>
        </w:rPr>
        <w:t xml:space="preserve"> My Terrible Experience at a South Indian Wedding</w:t>
      </w:r>
      <w:r>
        <w:t xml:space="preserve">　</w:t>
      </w:r>
      <w:bookmarkEnd w:id="24"/>
    </w:p>
    <w:p w14:paraId="50D8E666" w14:textId="77777777" w:rsidR="00B25900" w:rsidRDefault="00B25900" w:rsidP="00B25900">
      <w:pPr>
        <w:pStyle w:val="Normal130"/>
        <w:spacing w:before="80"/>
        <w:ind w:firstLineChars="400" w:firstLine="937"/>
        <w:contextualSpacing/>
        <w:textAlignment w:val="center"/>
      </w:pPr>
      <w:r>
        <w:t>(C)</w:t>
      </w:r>
      <w:bookmarkStart w:id="25" w:name="QQ220429000809_1_3"/>
      <w:r>
        <w:rPr>
          <w:rFonts w:hint="eastAsia"/>
          <w:kern w:val="2"/>
        </w:rPr>
        <w:t xml:space="preserve"> A Cultural Difference that Embarrassed and Shocked Me</w:t>
      </w:r>
      <w:r>
        <w:t xml:space="preserve">　</w:t>
      </w:r>
      <w:bookmarkEnd w:id="25"/>
    </w:p>
    <w:p w14:paraId="1FC0B721" w14:textId="5137482E" w:rsidR="00B25900" w:rsidRDefault="00B25900" w:rsidP="00B25900">
      <w:pPr>
        <w:pStyle w:val="Normal130"/>
        <w:spacing w:before="80"/>
        <w:ind w:firstLineChars="400" w:firstLine="937"/>
        <w:contextualSpacing/>
        <w:textAlignment w:val="center"/>
        <w:rPr>
          <w:rFonts w:eastAsia="DengXian"/>
          <w:lang w:eastAsia="zh-CN"/>
        </w:rPr>
      </w:pPr>
      <w:r>
        <w:t>(D)</w:t>
      </w:r>
      <w:bookmarkStart w:id="26" w:name="QQ220429000809_1_4"/>
      <w:r>
        <w:rPr>
          <w:rFonts w:hint="eastAsia"/>
          <w:kern w:val="2"/>
        </w:rPr>
        <w:t xml:space="preserve"> Cultural Differences: My Experience at an Indian Wedding</w:t>
      </w:r>
      <w:r>
        <w:t xml:space="preserve">　</w:t>
      </w:r>
      <w:bookmarkEnd w:id="26"/>
    </w:p>
    <w:p w14:paraId="7F6FAC73" w14:textId="77777777" w:rsidR="00B25900" w:rsidRDefault="00B25900" w:rsidP="00B25900">
      <w:pPr>
        <w:pStyle w:val="Normal230"/>
        <w:spacing w:before="80"/>
        <w:contextualSpacing/>
        <w:textAlignment w:val="center"/>
      </w:pPr>
      <w:bookmarkStart w:id="27" w:name="QQ220429000809_2_H"/>
      <w:r>
        <w:t>(     )6.</w:t>
      </w:r>
      <w:r>
        <w:tab/>
      </w:r>
      <w:r>
        <w:rPr>
          <w:rFonts w:hint="eastAsia"/>
          <w:kern w:val="2"/>
        </w:rPr>
        <w:t>According to the passage, which of the following is true?</w:t>
      </w:r>
      <w:r>
        <w:t xml:space="preserve">　</w:t>
      </w:r>
      <w:bookmarkEnd w:id="27"/>
    </w:p>
    <w:p w14:paraId="46F8C596" w14:textId="77777777" w:rsidR="00B25900" w:rsidRDefault="00B25900" w:rsidP="00B25900">
      <w:pPr>
        <w:pStyle w:val="Normal230"/>
        <w:spacing w:before="80"/>
        <w:ind w:firstLineChars="400" w:firstLine="937"/>
        <w:contextualSpacing/>
        <w:textAlignment w:val="center"/>
      </w:pPr>
      <w:r>
        <w:t>(A)</w:t>
      </w:r>
      <w:bookmarkStart w:id="28" w:name="QQ220429000809_2_1"/>
      <w:r>
        <w:rPr>
          <w:rFonts w:hint="eastAsia"/>
          <w:kern w:val="2"/>
        </w:rPr>
        <w:t xml:space="preserve"> Traditional Indian weddings usually only last for a day.</w:t>
      </w:r>
      <w:r>
        <w:t xml:space="preserve">　</w:t>
      </w:r>
      <w:bookmarkEnd w:id="28"/>
    </w:p>
    <w:p w14:paraId="15BA2211" w14:textId="77777777" w:rsidR="00B25900" w:rsidRDefault="00B25900" w:rsidP="00B25900">
      <w:pPr>
        <w:pStyle w:val="Normal230"/>
        <w:spacing w:before="80"/>
        <w:ind w:firstLineChars="400" w:firstLine="937"/>
        <w:contextualSpacing/>
        <w:textAlignment w:val="center"/>
      </w:pPr>
      <w:r>
        <w:t>(B)</w:t>
      </w:r>
      <w:bookmarkStart w:id="29" w:name="QQ220429000809_2_2"/>
      <w:r>
        <w:rPr>
          <w:rFonts w:hint="eastAsia"/>
          <w:kern w:val="2"/>
        </w:rPr>
        <w:t xml:space="preserve"> At South Indian weddings, rice dishes are not common.</w:t>
      </w:r>
      <w:r>
        <w:t xml:space="preserve">　</w:t>
      </w:r>
      <w:bookmarkEnd w:id="29"/>
    </w:p>
    <w:p w14:paraId="0E228C7F" w14:textId="77777777" w:rsidR="00B25900" w:rsidRDefault="00B25900" w:rsidP="00B25900">
      <w:pPr>
        <w:pStyle w:val="Normal230"/>
        <w:spacing w:before="80"/>
        <w:ind w:firstLineChars="400" w:firstLine="937"/>
        <w:contextualSpacing/>
        <w:textAlignment w:val="center"/>
      </w:pPr>
      <w:r>
        <w:t>(C)</w:t>
      </w:r>
      <w:bookmarkStart w:id="30" w:name="QQ220429000809_2_3"/>
      <w:r>
        <w:rPr>
          <w:rFonts w:hint="eastAsia"/>
          <w:kern w:val="2"/>
        </w:rPr>
        <w:t xml:space="preserve"> South Indian wedding dishes usually don</w:t>
      </w:r>
      <w:r>
        <w:rPr>
          <w:kern w:val="2"/>
        </w:rPr>
        <w:t>’</w:t>
      </w:r>
      <w:r>
        <w:rPr>
          <w:rFonts w:hint="eastAsia"/>
          <w:kern w:val="2"/>
        </w:rPr>
        <w:t>t include meat.</w:t>
      </w:r>
      <w:r>
        <w:t xml:space="preserve">　</w:t>
      </w:r>
      <w:bookmarkEnd w:id="30"/>
    </w:p>
    <w:p w14:paraId="3F3E343F" w14:textId="336512FE" w:rsidR="00B25900" w:rsidRDefault="00B25900" w:rsidP="00B25900">
      <w:pPr>
        <w:pStyle w:val="Normal230"/>
        <w:spacing w:before="80"/>
        <w:ind w:firstLineChars="400" w:firstLine="937"/>
        <w:contextualSpacing/>
        <w:textAlignment w:val="center"/>
        <w:rPr>
          <w:rFonts w:eastAsia="DengXian"/>
          <w:lang w:eastAsia="zh-CN"/>
        </w:rPr>
      </w:pPr>
      <w:r>
        <w:t>(D)</w:t>
      </w:r>
      <w:bookmarkStart w:id="31" w:name="QQ220429000809_2_4"/>
      <w:r>
        <w:rPr>
          <w:rFonts w:hint="eastAsia"/>
          <w:kern w:val="2"/>
        </w:rPr>
        <w:t xml:space="preserve"> Indian weddings always take place in the open air.</w:t>
      </w:r>
      <w:r>
        <w:t xml:space="preserve">　</w:t>
      </w:r>
      <w:bookmarkEnd w:id="31"/>
    </w:p>
    <w:p w14:paraId="597A0D6B" w14:textId="5BCD7DD1" w:rsidR="00B25900" w:rsidRDefault="00B25900" w:rsidP="00B25900">
      <w:pPr>
        <w:pStyle w:val="Normal30"/>
        <w:spacing w:before="80"/>
        <w:contextualSpacing/>
        <w:textAlignment w:val="center"/>
      </w:pPr>
      <w:bookmarkStart w:id="32" w:name="QQ220429000809_3_H"/>
      <w:r>
        <w:lastRenderedPageBreak/>
        <w:t xml:space="preserve">(     )7. </w:t>
      </w:r>
      <w:r>
        <w:rPr>
          <w:rFonts w:hint="eastAsia"/>
          <w:kern w:val="2"/>
        </w:rPr>
        <w:t>What can we learn from the very last sentence of the passage?</w:t>
      </w:r>
      <w:r>
        <w:t xml:space="preserve">　</w:t>
      </w:r>
      <w:bookmarkEnd w:id="32"/>
    </w:p>
    <w:p w14:paraId="51767A8F" w14:textId="77777777" w:rsidR="00B25900" w:rsidRDefault="00B25900" w:rsidP="00B25900">
      <w:pPr>
        <w:pStyle w:val="Normal30"/>
        <w:spacing w:before="80"/>
        <w:ind w:firstLineChars="400" w:firstLine="937"/>
        <w:contextualSpacing/>
        <w:textAlignment w:val="center"/>
      </w:pPr>
      <w:r>
        <w:t>(A)</w:t>
      </w:r>
      <w:bookmarkStart w:id="33" w:name="QQ220429000809_3_1"/>
      <w:r>
        <w:rPr>
          <w:rFonts w:hint="eastAsia"/>
          <w:kern w:val="2"/>
        </w:rPr>
        <w:t xml:space="preserve"> The writer now knows cultural differences only apply to food.</w:t>
      </w:r>
      <w:r>
        <w:t xml:space="preserve">　</w:t>
      </w:r>
      <w:bookmarkEnd w:id="33"/>
    </w:p>
    <w:p w14:paraId="02B09B81" w14:textId="77777777" w:rsidR="00B25900" w:rsidRDefault="00B25900" w:rsidP="00B25900">
      <w:pPr>
        <w:pStyle w:val="Normal30"/>
        <w:spacing w:before="80"/>
        <w:ind w:firstLineChars="400" w:firstLine="937"/>
        <w:contextualSpacing/>
        <w:textAlignment w:val="center"/>
      </w:pPr>
      <w:r>
        <w:t>(B)</w:t>
      </w:r>
      <w:bookmarkStart w:id="34" w:name="QQ220429000809_3_2"/>
      <w:r>
        <w:rPr>
          <w:rFonts w:hint="eastAsia"/>
          <w:kern w:val="2"/>
        </w:rPr>
        <w:t xml:space="preserve"> The writer did not expect Indian weddings to be so different.</w:t>
      </w:r>
      <w:r>
        <w:t xml:space="preserve">　</w:t>
      </w:r>
      <w:bookmarkEnd w:id="34"/>
    </w:p>
    <w:p w14:paraId="5C642680" w14:textId="77777777" w:rsidR="00B25900" w:rsidRDefault="00B25900" w:rsidP="00B25900">
      <w:pPr>
        <w:pStyle w:val="Normal30"/>
        <w:spacing w:before="80"/>
        <w:ind w:firstLineChars="400" w:firstLine="937"/>
        <w:contextualSpacing/>
        <w:textAlignment w:val="center"/>
      </w:pPr>
      <w:r>
        <w:t>(C)</w:t>
      </w:r>
      <w:bookmarkStart w:id="35" w:name="QQ220429000809_3_3"/>
      <w:r>
        <w:rPr>
          <w:rFonts w:hint="eastAsia"/>
          <w:kern w:val="2"/>
        </w:rPr>
        <w:t xml:space="preserve"> The writer doubts whether food is an important part of culture.</w:t>
      </w:r>
      <w:r>
        <w:t xml:space="preserve">　</w:t>
      </w:r>
      <w:bookmarkEnd w:id="35"/>
    </w:p>
    <w:p w14:paraId="506724C2" w14:textId="4C4A607B" w:rsidR="00B25900" w:rsidRDefault="00B25900" w:rsidP="00B25900">
      <w:pPr>
        <w:pStyle w:val="Normal30"/>
        <w:spacing w:before="80"/>
        <w:ind w:firstLineChars="400" w:firstLine="937"/>
        <w:contextualSpacing/>
        <w:textAlignment w:val="center"/>
        <w:rPr>
          <w:rFonts w:eastAsia="DengXian"/>
          <w:lang w:eastAsia="zh-CN"/>
        </w:rPr>
      </w:pPr>
      <w:r>
        <w:t>(D)</w:t>
      </w:r>
      <w:bookmarkStart w:id="36" w:name="QQ220429000809_3_4"/>
      <w:r>
        <w:rPr>
          <w:rFonts w:hint="eastAsia"/>
          <w:kern w:val="2"/>
        </w:rPr>
        <w:t xml:space="preserve"> The writer is known for having very different opinions on food.</w:t>
      </w:r>
      <w:r>
        <w:t xml:space="preserve">　</w:t>
      </w:r>
      <w:bookmarkEnd w:id="36"/>
    </w:p>
    <w:p w14:paraId="2D5C8E4D" w14:textId="7FB4C561" w:rsidR="00A57AD1" w:rsidRDefault="00B25900" w:rsidP="00A57AD1">
      <w:r>
        <w:rPr>
          <w:rFonts w:hint="eastAsia"/>
        </w:rPr>
        <w:t>(</w:t>
      </w:r>
      <w:r>
        <w:t>4)</w:t>
      </w:r>
    </w:p>
    <w:p w14:paraId="068F62DA" w14:textId="6F00344C" w:rsidR="00B25900" w:rsidRDefault="00B25900" w:rsidP="00B25900">
      <w:pPr>
        <w:pStyle w:val="Normal04"/>
        <w:spacing w:before="80"/>
        <w:ind w:firstLine="397"/>
        <w:contextualSpacing/>
        <w:textAlignment w:val="center"/>
        <w:rPr>
          <w:rFonts w:eastAsia="DengXian"/>
          <w:lang w:eastAsia="zh-CN"/>
        </w:rPr>
      </w:pPr>
      <w:r w:rsidRPr="00C3616E">
        <w:rPr>
          <w:rFonts w:hint="eastAsia"/>
          <w:kern w:val="2"/>
        </w:rPr>
        <w:t>Corn has been consumed by Americans and people all over the world for centuries. Cornbread is made from corn and holds an important place in American cuisine.</w:t>
      </w:r>
      <w:r w:rsidRPr="00C3616E">
        <w:rPr>
          <w:kern w:val="2"/>
        </w:rPr>
        <w:br/>
      </w:r>
      <w:r w:rsidRPr="00C3616E">
        <w:rPr>
          <w:rFonts w:hint="eastAsia"/>
          <w:kern w:val="2"/>
        </w:rPr>
        <w:t xml:space="preserve">　　</w:t>
      </w:r>
      <w:r w:rsidRPr="00C3616E">
        <w:rPr>
          <w:rFonts w:hint="eastAsia"/>
          <w:kern w:val="2"/>
        </w:rPr>
        <w:t xml:space="preserve">When European settlers first moved to America, they discovered that the soil was not rich, so in many places, corn was the only thing that would grow. They used corn for everything from food to soap. However, eating </w:t>
      </w:r>
      <w:r w:rsidRPr="00C3616E">
        <w:rPr>
          <w:kern w:val="2"/>
        </w:rPr>
        <w:t>“</w:t>
      </w:r>
      <w:r w:rsidRPr="00C3616E">
        <w:rPr>
          <w:rFonts w:hint="eastAsia"/>
          <w:kern w:val="2"/>
        </w:rPr>
        <w:t>corn on the cob</w:t>
      </w:r>
      <w:r w:rsidRPr="00C3616E">
        <w:rPr>
          <w:kern w:val="2"/>
        </w:rPr>
        <w:t>”</w:t>
      </w:r>
      <w:r w:rsidRPr="00C3616E">
        <w:rPr>
          <w:rFonts w:hint="eastAsia"/>
          <w:kern w:val="2"/>
        </w:rPr>
        <w:t xml:space="preserve"> like we do today was not common. </w:t>
      </w:r>
      <w:r>
        <w:rPr>
          <w:rFonts w:hint="eastAsia"/>
          <w:kern w:val="2"/>
        </w:rPr>
        <w:t>M</w:t>
      </w:r>
      <w:r w:rsidRPr="00C3616E">
        <w:rPr>
          <w:rFonts w:hint="eastAsia"/>
          <w:kern w:val="2"/>
        </w:rPr>
        <w:t>ost corn was ground into powder and used to make cornbread.</w:t>
      </w:r>
      <w:r w:rsidRPr="00C3616E">
        <w:rPr>
          <w:kern w:val="2"/>
        </w:rPr>
        <w:br/>
      </w:r>
      <w:r w:rsidRPr="00C3616E">
        <w:rPr>
          <w:rFonts w:hint="eastAsia"/>
          <w:kern w:val="2"/>
        </w:rPr>
        <w:t xml:space="preserve">　　</w:t>
      </w:r>
      <w:r w:rsidRPr="00C3616E">
        <w:rPr>
          <w:rFonts w:hint="eastAsia"/>
          <w:kern w:val="2"/>
        </w:rPr>
        <w:t>Soon cornbread became the common table bread. Each family had their own recipe that they would pass down to their children. Cornbread was especially popular because it was so easy to make and required few ingredients. The most basic cornbread can be made with just ground corn, water, oil, and salt.</w:t>
      </w:r>
      <w:r w:rsidRPr="00C3616E">
        <w:rPr>
          <w:kern w:val="2"/>
        </w:rPr>
        <w:br/>
      </w:r>
      <w:r w:rsidRPr="00C3616E">
        <w:rPr>
          <w:rFonts w:hint="eastAsia"/>
          <w:kern w:val="2"/>
        </w:rPr>
        <w:t xml:space="preserve">　　</w:t>
      </w:r>
      <w:r w:rsidRPr="00C3616E">
        <w:rPr>
          <w:rFonts w:hint="eastAsia"/>
          <w:kern w:val="2"/>
        </w:rPr>
        <w:t>As time went on and people became richer, they started adding other ingredients such as eggs, milk, and sugar. These additional ingredients changed the heavy cornbread into the lighter and sweeter cornbread we know today.</w:t>
      </w:r>
    </w:p>
    <w:p w14:paraId="605BD3D2" w14:textId="77777777" w:rsidR="00B25900" w:rsidRDefault="00B25900" w:rsidP="00B25900">
      <w:pPr>
        <w:pStyle w:val="Normal140"/>
        <w:spacing w:before="80"/>
        <w:contextualSpacing/>
        <w:textAlignment w:val="center"/>
      </w:pPr>
      <w:bookmarkStart w:id="37" w:name="QQ220527000011_1_H"/>
      <w:r>
        <w:t>(     )8.</w:t>
      </w:r>
      <w:r>
        <w:tab/>
      </w:r>
      <w:r w:rsidRPr="00C3616E">
        <w:rPr>
          <w:rFonts w:hint="eastAsia"/>
          <w:kern w:val="2"/>
        </w:rPr>
        <w:t>What is the main idea of this passage?</w:t>
      </w:r>
      <w:r>
        <w:t xml:space="preserve">　</w:t>
      </w:r>
      <w:bookmarkEnd w:id="37"/>
    </w:p>
    <w:p w14:paraId="6E7675D0" w14:textId="628FDD60" w:rsidR="00B25900" w:rsidRDefault="00381930" w:rsidP="00381930">
      <w:pPr>
        <w:pStyle w:val="Normal140"/>
        <w:spacing w:before="80"/>
        <w:contextualSpacing/>
        <w:textAlignment w:val="center"/>
      </w:pPr>
      <w:r>
        <w:rPr>
          <w:rFonts w:hint="eastAsia"/>
        </w:rPr>
        <w:t xml:space="preserve">       </w:t>
      </w:r>
      <w:r w:rsidR="00B25900">
        <w:t>(A)</w:t>
      </w:r>
      <w:bookmarkStart w:id="38" w:name="QQ220527000011_1_1"/>
      <w:r w:rsidR="00B25900" w:rsidRPr="00C3616E">
        <w:rPr>
          <w:rFonts w:hint="eastAsia"/>
          <w:kern w:val="2"/>
        </w:rPr>
        <w:t xml:space="preserve"> Cornbread has become popular because it is easy to make and corn is common.</w:t>
      </w:r>
      <w:r w:rsidR="00B25900">
        <w:t xml:space="preserve">　</w:t>
      </w:r>
      <w:bookmarkEnd w:id="38"/>
    </w:p>
    <w:p w14:paraId="00D2C5C9" w14:textId="56CC3699" w:rsidR="00B25900" w:rsidRDefault="00381930" w:rsidP="00381930">
      <w:pPr>
        <w:pStyle w:val="Normal140"/>
        <w:spacing w:before="80"/>
        <w:contextualSpacing/>
        <w:textAlignment w:val="center"/>
      </w:pPr>
      <w:r>
        <w:rPr>
          <w:rFonts w:hint="eastAsia"/>
        </w:rPr>
        <w:t xml:space="preserve">       </w:t>
      </w:r>
      <w:r w:rsidR="00B25900">
        <w:t>(B)</w:t>
      </w:r>
      <w:bookmarkStart w:id="39" w:name="QQ220527000011_1_2"/>
      <w:r w:rsidR="00B25900" w:rsidRPr="00C3616E">
        <w:rPr>
          <w:rFonts w:hint="eastAsia"/>
          <w:kern w:val="2"/>
        </w:rPr>
        <w:t xml:space="preserve"> Cornbread is consumed by Americans and people around the world.</w:t>
      </w:r>
      <w:r w:rsidR="00B25900">
        <w:t xml:space="preserve">　</w:t>
      </w:r>
      <w:bookmarkEnd w:id="39"/>
    </w:p>
    <w:p w14:paraId="0F99FE64" w14:textId="2F4FF728" w:rsidR="00B25900" w:rsidRDefault="00381930" w:rsidP="00381930">
      <w:pPr>
        <w:pStyle w:val="Normal140"/>
        <w:spacing w:before="80"/>
        <w:contextualSpacing/>
        <w:textAlignment w:val="center"/>
      </w:pPr>
      <w:r>
        <w:rPr>
          <w:rFonts w:hint="eastAsia"/>
        </w:rPr>
        <w:t xml:space="preserve">       </w:t>
      </w:r>
      <w:r w:rsidR="00B25900">
        <w:t>(C)</w:t>
      </w:r>
      <w:bookmarkStart w:id="40" w:name="QQ220527000011_1_3"/>
      <w:r w:rsidR="00B25900" w:rsidRPr="00C3616E">
        <w:rPr>
          <w:rFonts w:hint="eastAsia"/>
          <w:kern w:val="2"/>
        </w:rPr>
        <w:t xml:space="preserve"> There are many ways to make cornbread, so cornbread has become popular.</w:t>
      </w:r>
      <w:r w:rsidR="00B25900">
        <w:t xml:space="preserve">　</w:t>
      </w:r>
      <w:bookmarkEnd w:id="40"/>
    </w:p>
    <w:p w14:paraId="45D0008A" w14:textId="21CAC989" w:rsidR="00B25900" w:rsidRDefault="00381930" w:rsidP="00381930">
      <w:pPr>
        <w:pStyle w:val="Normal140"/>
        <w:spacing w:before="80"/>
        <w:contextualSpacing/>
        <w:textAlignment w:val="center"/>
        <w:rPr>
          <w:rFonts w:eastAsia="DengXian"/>
          <w:lang w:eastAsia="zh-CN"/>
        </w:rPr>
      </w:pPr>
      <w:r>
        <w:rPr>
          <w:rFonts w:hint="eastAsia"/>
        </w:rPr>
        <w:t xml:space="preserve">       </w:t>
      </w:r>
      <w:r w:rsidR="00B25900">
        <w:t>(D)</w:t>
      </w:r>
      <w:bookmarkStart w:id="41" w:name="QQ220527000011_1_4"/>
      <w:r w:rsidR="00B25900" w:rsidRPr="00C3616E">
        <w:rPr>
          <w:rFonts w:hint="eastAsia"/>
          <w:kern w:val="2"/>
        </w:rPr>
        <w:t xml:space="preserve"> Corn can be used to make not only food but also soap.</w:t>
      </w:r>
      <w:r w:rsidR="00B25900">
        <w:t xml:space="preserve">　</w:t>
      </w:r>
      <w:bookmarkEnd w:id="41"/>
    </w:p>
    <w:p w14:paraId="5993291F" w14:textId="77777777" w:rsidR="00B25900" w:rsidRDefault="00B25900" w:rsidP="00B25900">
      <w:pPr>
        <w:pStyle w:val="Normal240"/>
        <w:spacing w:before="80"/>
        <w:contextualSpacing/>
        <w:textAlignment w:val="center"/>
      </w:pPr>
      <w:bookmarkStart w:id="42" w:name="QQ220527000011_2_H"/>
      <w:r>
        <w:t>(     )9.</w:t>
      </w:r>
      <w:r>
        <w:tab/>
      </w:r>
      <w:r w:rsidRPr="00C3616E">
        <w:rPr>
          <w:rFonts w:hint="eastAsia"/>
          <w:kern w:val="2"/>
        </w:rPr>
        <w:t>Which of the following statements is true?</w:t>
      </w:r>
      <w:r>
        <w:t xml:space="preserve">　</w:t>
      </w:r>
      <w:bookmarkEnd w:id="42"/>
    </w:p>
    <w:p w14:paraId="1B1B9F5A" w14:textId="34404C34" w:rsidR="00B25900" w:rsidRDefault="00B25900" w:rsidP="00B25900">
      <w:pPr>
        <w:pStyle w:val="Normal240"/>
        <w:spacing w:before="80"/>
        <w:ind w:firstLineChars="350" w:firstLine="820"/>
        <w:contextualSpacing/>
        <w:textAlignment w:val="center"/>
      </w:pPr>
      <w:r>
        <w:t>(A)</w:t>
      </w:r>
      <w:bookmarkStart w:id="43" w:name="QQ220527000011_2_1"/>
      <w:r w:rsidRPr="00C3616E">
        <w:rPr>
          <w:rFonts w:hint="eastAsia"/>
          <w:kern w:val="2"/>
        </w:rPr>
        <w:t xml:space="preserve"> Corn on the cob was popular among European settlers.</w:t>
      </w:r>
      <w:r>
        <w:t xml:space="preserve">　</w:t>
      </w:r>
      <w:bookmarkEnd w:id="43"/>
    </w:p>
    <w:p w14:paraId="2605E26F" w14:textId="77777777" w:rsidR="00B25900" w:rsidRDefault="00B25900" w:rsidP="00B25900">
      <w:pPr>
        <w:pStyle w:val="Normal240"/>
        <w:spacing w:before="80"/>
        <w:ind w:firstLineChars="350" w:firstLine="820"/>
        <w:contextualSpacing/>
        <w:textAlignment w:val="center"/>
      </w:pPr>
      <w:r>
        <w:t>(B)</w:t>
      </w:r>
      <w:bookmarkStart w:id="44" w:name="QQ220527000011_2_2"/>
      <w:r w:rsidRPr="00C3616E">
        <w:rPr>
          <w:rFonts w:hint="eastAsia"/>
          <w:kern w:val="2"/>
        </w:rPr>
        <w:t xml:space="preserve"> Many cornbread recipes have been lost.</w:t>
      </w:r>
      <w:r>
        <w:t xml:space="preserve">　</w:t>
      </w:r>
      <w:bookmarkEnd w:id="44"/>
    </w:p>
    <w:p w14:paraId="20E6D1C4" w14:textId="77777777" w:rsidR="00B25900" w:rsidRDefault="00B25900" w:rsidP="00B25900">
      <w:pPr>
        <w:pStyle w:val="Normal240"/>
        <w:spacing w:before="80"/>
        <w:ind w:firstLineChars="350" w:firstLine="820"/>
        <w:contextualSpacing/>
        <w:textAlignment w:val="center"/>
      </w:pPr>
      <w:r>
        <w:t>(C)</w:t>
      </w:r>
      <w:bookmarkStart w:id="45" w:name="QQ220527000011_2_3"/>
      <w:r w:rsidRPr="00C3616E">
        <w:rPr>
          <w:rFonts w:hint="eastAsia"/>
          <w:kern w:val="2"/>
        </w:rPr>
        <w:t xml:space="preserve"> Oil and salt are the basic ingredients to make cornbread.</w:t>
      </w:r>
      <w:r>
        <w:t xml:space="preserve">　</w:t>
      </w:r>
      <w:bookmarkEnd w:id="45"/>
    </w:p>
    <w:p w14:paraId="57B18293" w14:textId="640305A5" w:rsidR="00B25900" w:rsidRDefault="00063A07" w:rsidP="00B25900">
      <w:pPr>
        <w:pStyle w:val="Normal240"/>
        <w:spacing w:before="80"/>
        <w:ind w:firstLineChars="350" w:firstLine="820"/>
        <w:contextualSpacing/>
        <w:textAlignment w:val="center"/>
        <w:rPr>
          <w:rFonts w:eastAsia="DengXian"/>
          <w:lang w:eastAsia="zh-CN"/>
        </w:rPr>
      </w:pPr>
      <w:r>
        <w:rPr>
          <w:rFonts w:hint="eastAsia"/>
        </w:rPr>
        <w:t xml:space="preserve"> </w:t>
      </w:r>
      <w:r w:rsidR="00B25900">
        <w:t>(D)</w:t>
      </w:r>
      <w:bookmarkStart w:id="46" w:name="QQ220527000011_2_4"/>
      <w:r w:rsidR="00B25900" w:rsidRPr="00C3616E">
        <w:rPr>
          <w:rFonts w:hint="eastAsia"/>
          <w:kern w:val="2"/>
        </w:rPr>
        <w:t xml:space="preserve"> The cornbread today is heavier and sweeter.</w:t>
      </w:r>
      <w:r w:rsidR="00B25900">
        <w:t xml:space="preserve">　</w:t>
      </w:r>
      <w:bookmarkEnd w:id="46"/>
    </w:p>
    <w:p w14:paraId="7EFB5575" w14:textId="77777777" w:rsidR="00B25900" w:rsidRDefault="00B25900" w:rsidP="00B25900">
      <w:pPr>
        <w:pStyle w:val="Normal310"/>
        <w:spacing w:before="80"/>
        <w:contextualSpacing/>
        <w:textAlignment w:val="center"/>
      </w:pPr>
      <w:bookmarkStart w:id="47" w:name="QQ220527000011_3_H"/>
      <w:r>
        <w:t xml:space="preserve">(     )10. </w:t>
      </w:r>
      <w:r w:rsidRPr="00C3616E">
        <w:rPr>
          <w:rFonts w:hint="eastAsia"/>
          <w:kern w:val="2"/>
        </w:rPr>
        <w:t>Why is corn a common plant across the US?</w:t>
      </w:r>
      <w:r>
        <w:t xml:space="preserve">　</w:t>
      </w:r>
      <w:bookmarkEnd w:id="47"/>
    </w:p>
    <w:p w14:paraId="26B496E3" w14:textId="77777777" w:rsidR="00B25900" w:rsidRDefault="00B25900" w:rsidP="00B25900">
      <w:pPr>
        <w:pStyle w:val="Normal310"/>
        <w:spacing w:before="80"/>
        <w:ind w:firstLineChars="400" w:firstLine="937"/>
        <w:contextualSpacing/>
        <w:textAlignment w:val="center"/>
      </w:pPr>
      <w:r>
        <w:t>(A)</w:t>
      </w:r>
      <w:bookmarkStart w:id="48" w:name="QQ220527000011_3_1"/>
      <w:r w:rsidRPr="00C3616E">
        <w:rPr>
          <w:rFonts w:hint="eastAsia"/>
          <w:kern w:val="2"/>
        </w:rPr>
        <w:t xml:space="preserve"> European settlers brought corn to America.</w:t>
      </w:r>
      <w:r>
        <w:t xml:space="preserve">　</w:t>
      </w:r>
      <w:bookmarkEnd w:id="48"/>
      <w:r>
        <w:t>(B)</w:t>
      </w:r>
      <w:bookmarkStart w:id="49" w:name="QQ220527000011_3_2"/>
      <w:r w:rsidRPr="00C3616E">
        <w:rPr>
          <w:rFonts w:hint="eastAsia"/>
          <w:kern w:val="2"/>
        </w:rPr>
        <w:t xml:space="preserve"> European settlers loved corn.</w:t>
      </w:r>
      <w:r>
        <w:t xml:space="preserve">　</w:t>
      </w:r>
      <w:bookmarkEnd w:id="49"/>
    </w:p>
    <w:p w14:paraId="550518F1" w14:textId="7D1A9755" w:rsidR="00B25900" w:rsidRPr="00B25900" w:rsidRDefault="00B25900" w:rsidP="00B25900">
      <w:pPr>
        <w:pStyle w:val="Normal310"/>
        <w:spacing w:before="80"/>
        <w:ind w:firstLineChars="400" w:firstLine="937"/>
        <w:contextualSpacing/>
        <w:textAlignment w:val="center"/>
        <w:rPr>
          <w:rFonts w:eastAsia="DengXian"/>
          <w:lang w:eastAsia="zh-CN"/>
        </w:rPr>
      </w:pPr>
      <w:r>
        <w:t>(C)</w:t>
      </w:r>
      <w:bookmarkStart w:id="50" w:name="QQ220527000011_3_3"/>
      <w:r w:rsidRPr="00C3616E">
        <w:rPr>
          <w:rFonts w:hint="eastAsia"/>
          <w:kern w:val="2"/>
        </w:rPr>
        <w:t xml:space="preserve"> Corn can grow on poor soil.</w:t>
      </w:r>
      <w:r>
        <w:t xml:space="preserve">　</w:t>
      </w:r>
      <w:bookmarkEnd w:id="50"/>
      <w:r>
        <w:rPr>
          <w:rFonts w:hint="eastAsia"/>
        </w:rPr>
        <w:t xml:space="preserve"> </w:t>
      </w:r>
      <w:r>
        <w:t xml:space="preserve">           (D)</w:t>
      </w:r>
      <w:bookmarkStart w:id="51" w:name="QQ220527000011_3_4"/>
      <w:r w:rsidRPr="00C3616E">
        <w:rPr>
          <w:rFonts w:hint="eastAsia"/>
          <w:kern w:val="2"/>
        </w:rPr>
        <w:t xml:space="preserve"> Cornbread is badly needed.</w:t>
      </w:r>
      <w:r>
        <w:t xml:space="preserve">　</w:t>
      </w:r>
      <w:bookmarkEnd w:id="51"/>
    </w:p>
    <w:p w14:paraId="3B9C1F86" w14:textId="3CC53FEC" w:rsidR="00B25900" w:rsidRDefault="00B25900" w:rsidP="00A57AD1">
      <w:r>
        <w:rPr>
          <w:rFonts w:hint="eastAsia"/>
        </w:rPr>
        <w:t>(</w:t>
      </w:r>
      <w:r>
        <w:t>5)</w:t>
      </w:r>
    </w:p>
    <w:p w14:paraId="2D548DE6" w14:textId="048FBE75" w:rsidR="00D9532E" w:rsidRDefault="00D9532E" w:rsidP="00A57AD1">
      <w:pPr>
        <w:ind w:firstLineChars="205" w:firstLine="480"/>
      </w:pPr>
      <w:r>
        <w:t>Before the computer was invented, doctors wrote down their prescriptions</w:t>
      </w:r>
      <w:r w:rsidR="00AB2FD3">
        <w:t>*</w:t>
      </w:r>
      <w:r>
        <w:t xml:space="preserve"> on the paper. Some doctors wrote neatly and clearly, but most did not. They wrote quickly and untidily</w:t>
      </w:r>
      <w:r w:rsidR="00AB2FD3">
        <w:t>*</w:t>
      </w:r>
      <w:r>
        <w:rPr>
          <w:rFonts w:hint="eastAsia"/>
        </w:rPr>
        <w:t>.</w:t>
      </w:r>
      <w:r>
        <w:t xml:space="preserve"> Druggists had a lot of practice in reading doctors’ notes, but sometimes doctors wrote so badly that even the druggist couldn’t read them. </w:t>
      </w:r>
    </w:p>
    <w:p w14:paraId="3E5EAFD8" w14:textId="1E061041" w:rsidR="00D9532E" w:rsidRDefault="00D9532E" w:rsidP="00D9532E">
      <w:r>
        <w:tab/>
        <w:t>One</w:t>
      </w:r>
      <w:r w:rsidR="0035430A">
        <w:t xml:space="preserve"> day a lady wrote a letter to a doctor inviting him to have dinner at her house. The doctor wrote a reply, b</w:t>
      </w:r>
      <w:r w:rsidR="006C7146">
        <w:t>ut</w:t>
      </w:r>
      <w:r w:rsidR="0035430A">
        <w:t xml:space="preserve"> he wrote so carelessly that the lady could not read </w:t>
      </w:r>
      <w:r w:rsidR="0035430A" w:rsidRPr="006C7146">
        <w:rPr>
          <w:b/>
          <w:bCs/>
        </w:rPr>
        <w:t>it</w:t>
      </w:r>
      <w:r w:rsidR="0035430A">
        <w:t xml:space="preserve">. </w:t>
      </w:r>
    </w:p>
    <w:p w14:paraId="72165244" w14:textId="77777777" w:rsidR="0035430A" w:rsidRDefault="0035430A" w:rsidP="00D9532E">
      <w:r>
        <w:tab/>
        <w:t>“What shall I do?” she said to her husband anxiously. “I don’t know if he is going to come or not. And I don’t want to phone him and say that I can’t read his writing.”</w:t>
      </w:r>
    </w:p>
    <w:p w14:paraId="7B54C564" w14:textId="77777777" w:rsidR="002C4C20" w:rsidRDefault="0035430A" w:rsidP="00D9532E">
      <w:r>
        <w:tab/>
      </w:r>
      <w:r w:rsidR="002C4C20">
        <w:t xml:space="preserve">Her husband frowned thoughtfully. Then he had an idea. </w:t>
      </w:r>
    </w:p>
    <w:p w14:paraId="235C70FC" w14:textId="77777777" w:rsidR="002C4C20" w:rsidRDefault="002C4C20" w:rsidP="00D9532E">
      <w:r>
        <w:tab/>
        <w:t>“Take it to the druggist,” he said. “He will be able to read it easily.”</w:t>
      </w:r>
    </w:p>
    <w:p w14:paraId="441CA312" w14:textId="77777777" w:rsidR="002C4C20" w:rsidRDefault="002C4C20" w:rsidP="00D9532E">
      <w:r>
        <w:tab/>
        <w:t>“Thank you,” said his wife gratefully. “That’s a very good idea.”</w:t>
      </w:r>
    </w:p>
    <w:p w14:paraId="49E0EDA2" w14:textId="77777777" w:rsidR="00032F67" w:rsidRDefault="002C4C20" w:rsidP="00D9532E">
      <w:r>
        <w:tab/>
        <w:t xml:space="preserve">She went to the drugstore and gave the doctor’s note to the druggist. The druggist looked at it very carefully. Then he got his glasses </w:t>
      </w:r>
      <w:r w:rsidR="00032F67">
        <w:t xml:space="preserve">and looked at the note more closely. </w:t>
      </w:r>
    </w:p>
    <w:p w14:paraId="5EB5818B" w14:textId="77777777" w:rsidR="00032F67" w:rsidRDefault="00032F67" w:rsidP="00D9532E">
      <w:r>
        <w:tab/>
        <w:t>“Could you wait a moment, Madam?” he said politely. He went to the back of his store. After a few minutes, he returned, smiling cheerfully and carrying a large bottle. He gave the bottle to the lady,</w:t>
      </w:r>
    </w:p>
    <w:p w14:paraId="28CB604F" w14:textId="229E536B" w:rsidR="003D7ABE" w:rsidRDefault="00032F67" w:rsidP="00D9532E">
      <w:r>
        <w:tab/>
        <w:t>“Take one spoonful before every meal, ” he said!</w:t>
      </w:r>
    </w:p>
    <w:p w14:paraId="2EF306F0" w14:textId="7D6F3CD0" w:rsidR="003F0B8B" w:rsidRDefault="003F0B8B" w:rsidP="00D9532E">
      <w:r>
        <w:rPr>
          <w:rFonts w:hint="eastAsia"/>
        </w:rPr>
        <w:t>*</w:t>
      </w:r>
      <w:r>
        <w:t xml:space="preserve">prescription </w:t>
      </w:r>
      <w:r w:rsidRPr="00212D73">
        <w:rPr>
          <w:i/>
          <w:iCs/>
        </w:rPr>
        <w:t xml:space="preserve">(n.) </w:t>
      </w:r>
      <w:r>
        <w:rPr>
          <w:rFonts w:hint="eastAsia"/>
        </w:rPr>
        <w:t>處方籤</w:t>
      </w:r>
      <w:r>
        <w:rPr>
          <w:rFonts w:hint="eastAsia"/>
        </w:rPr>
        <w:t xml:space="preserve"> </w:t>
      </w:r>
      <w:r>
        <w:t xml:space="preserve"> *untidily</w:t>
      </w:r>
      <w:r w:rsidRPr="00212D73">
        <w:rPr>
          <w:i/>
          <w:iCs/>
        </w:rPr>
        <w:t xml:space="preserve"> (adv.)</w:t>
      </w:r>
      <w:r>
        <w:t xml:space="preserve"> </w:t>
      </w:r>
      <w:r>
        <w:rPr>
          <w:rFonts w:hint="eastAsia"/>
        </w:rPr>
        <w:t>潦草地</w:t>
      </w:r>
    </w:p>
    <w:p w14:paraId="74E17FA9" w14:textId="002CA4F9" w:rsidR="003D7ABE" w:rsidRDefault="003D7ABE" w:rsidP="00D9532E">
      <w:r>
        <w:t>(     )1</w:t>
      </w:r>
      <w:r w:rsidR="00B25900">
        <w:t>1</w:t>
      </w:r>
      <w:r>
        <w:t>. Most of the notes written by doctors are _____________.</w:t>
      </w:r>
    </w:p>
    <w:p w14:paraId="6A17A0D4" w14:textId="2B838A01" w:rsidR="0035430A" w:rsidRDefault="003D7ABE" w:rsidP="00D9532E">
      <w:r>
        <w:t xml:space="preserve">       (A) neat  (B) clear  (C) easy to read  (D) untidy</w:t>
      </w:r>
      <w:r w:rsidR="0035430A">
        <w:t xml:space="preserve"> </w:t>
      </w:r>
    </w:p>
    <w:p w14:paraId="36C25066" w14:textId="4BC19922" w:rsidR="006C7146" w:rsidRDefault="006C7146" w:rsidP="00D9532E">
      <w:r>
        <w:t>(     )</w:t>
      </w:r>
      <w:r w:rsidR="00B25900">
        <w:t>1</w:t>
      </w:r>
      <w:r>
        <w:t>2. What does “</w:t>
      </w:r>
      <w:r w:rsidRPr="006C7146">
        <w:rPr>
          <w:b/>
          <w:bCs/>
        </w:rPr>
        <w:t>it</w:t>
      </w:r>
      <w:r>
        <w:t xml:space="preserve">” in the second paragraph refer to? </w:t>
      </w:r>
    </w:p>
    <w:p w14:paraId="76DCCDF6" w14:textId="70520C05" w:rsidR="006C7146" w:rsidRDefault="006C7146" w:rsidP="00D9532E">
      <w:r>
        <w:rPr>
          <w:rFonts w:hint="eastAsia"/>
        </w:rPr>
        <w:t xml:space="preserve"> </w:t>
      </w:r>
      <w:r>
        <w:t xml:space="preserve">      (A) the weather   (B) the dinner  (C) the doctor’s reply  (D) the lady’s house</w:t>
      </w:r>
    </w:p>
    <w:p w14:paraId="6AE42812" w14:textId="5D1C7B6D" w:rsidR="003D7ABE" w:rsidRDefault="003D7ABE" w:rsidP="00D9532E">
      <w:r>
        <w:t>(     )</w:t>
      </w:r>
      <w:r w:rsidR="00B25900">
        <w:t>1</w:t>
      </w:r>
      <w:r w:rsidR="006C7146">
        <w:t>3</w:t>
      </w:r>
      <w:r>
        <w:t>. The doctor in the story wrote a note to the lady to _____________.</w:t>
      </w:r>
    </w:p>
    <w:p w14:paraId="574107E6" w14:textId="03258A58" w:rsidR="003D7ABE" w:rsidRDefault="003D7ABE" w:rsidP="00D9532E">
      <w:r>
        <w:rPr>
          <w:rFonts w:hint="eastAsia"/>
        </w:rPr>
        <w:t xml:space="preserve"> </w:t>
      </w:r>
      <w:r>
        <w:t xml:space="preserve">      (A) answer her letter     (B) turn down her invitation</w:t>
      </w:r>
    </w:p>
    <w:p w14:paraId="4F957124" w14:textId="547619E7" w:rsidR="003D7ABE" w:rsidRDefault="003D7ABE" w:rsidP="00D9532E">
      <w:r>
        <w:t xml:space="preserve">       (C) accept her invitation  (D) have dinner at her house</w:t>
      </w:r>
    </w:p>
    <w:p w14:paraId="35F42F04" w14:textId="28B7F72A" w:rsidR="00C81731" w:rsidRDefault="00C81731" w:rsidP="00D9532E">
      <w:r>
        <w:t>(     )</w:t>
      </w:r>
      <w:r w:rsidR="00B25900">
        <w:t>1</w:t>
      </w:r>
      <w:r w:rsidR="006C7146">
        <w:t>4</w:t>
      </w:r>
      <w:r>
        <w:t xml:space="preserve">. </w:t>
      </w:r>
      <w:r w:rsidR="007B47DD">
        <w:t>The lady took the note to the druggist because _____________.</w:t>
      </w:r>
    </w:p>
    <w:p w14:paraId="222893AE" w14:textId="77777777" w:rsidR="00F40680" w:rsidRDefault="007B47DD" w:rsidP="00F40680">
      <w:r>
        <w:rPr>
          <w:rFonts w:hint="eastAsia"/>
        </w:rPr>
        <w:t xml:space="preserve"> </w:t>
      </w:r>
      <w:r>
        <w:t xml:space="preserve">      (A) she was sick                  </w:t>
      </w:r>
      <w:r w:rsidR="00F40680">
        <w:t xml:space="preserve">   </w:t>
      </w:r>
    </w:p>
    <w:p w14:paraId="2605C65C" w14:textId="154F66D4" w:rsidR="007B47DD" w:rsidRDefault="007B47DD" w:rsidP="00F40680">
      <w:pPr>
        <w:ind w:firstLineChars="350" w:firstLine="820"/>
      </w:pPr>
      <w:r>
        <w:t xml:space="preserve">(B) she could not read it   </w:t>
      </w:r>
    </w:p>
    <w:p w14:paraId="45D4F789" w14:textId="77777777" w:rsidR="007B47DD" w:rsidRDefault="007B47DD" w:rsidP="00F40680">
      <w:pPr>
        <w:ind w:firstLineChars="350" w:firstLine="820"/>
      </w:pPr>
      <w:r>
        <w:t xml:space="preserve">(C) her husband needed some medicine    </w:t>
      </w:r>
    </w:p>
    <w:p w14:paraId="49464F74" w14:textId="77777777" w:rsidR="007B47DD" w:rsidRDefault="007B47DD" w:rsidP="00F40680">
      <w:pPr>
        <w:ind w:firstLineChars="350" w:firstLine="820"/>
      </w:pPr>
      <w:r>
        <w:t xml:space="preserve">(D) her husband had a friend who was a druggist </w:t>
      </w:r>
    </w:p>
    <w:p w14:paraId="076D2EF8" w14:textId="3491D5AF" w:rsidR="00AB2FD3" w:rsidRDefault="007B47DD" w:rsidP="007B47DD">
      <w:r>
        <w:t>(     )</w:t>
      </w:r>
      <w:r w:rsidR="00B25900">
        <w:t>1</w:t>
      </w:r>
      <w:r w:rsidR="006C7146">
        <w:t>5</w:t>
      </w:r>
      <w:r>
        <w:t xml:space="preserve">. </w:t>
      </w:r>
      <w:r w:rsidR="00AB2FD3">
        <w:t>Who suggested that the lady take the note to the druggist?</w:t>
      </w:r>
    </w:p>
    <w:p w14:paraId="23C0213F" w14:textId="3FA5E536" w:rsidR="007B47DD" w:rsidRDefault="00AB2FD3" w:rsidP="007B47DD">
      <w:r>
        <w:t xml:space="preserve">       (A) The doctor.  (B) The druggist’s friend.  (C) The lady’s husband.  (D) The lady’s son.</w:t>
      </w:r>
      <w:r w:rsidR="007B47DD">
        <w:t xml:space="preserve">  </w:t>
      </w:r>
    </w:p>
    <w:p w14:paraId="5A57133F" w14:textId="147F7330" w:rsidR="006E0FED" w:rsidRDefault="006E0FED" w:rsidP="007B47DD">
      <w:r>
        <w:rPr>
          <w:rFonts w:hint="eastAsia"/>
        </w:rPr>
        <w:t>(</w:t>
      </w:r>
      <w:r>
        <w:t>6)</w:t>
      </w:r>
    </w:p>
    <w:p w14:paraId="1C3BE5B1" w14:textId="7F42EB8F" w:rsidR="00212D73" w:rsidRDefault="00212D73" w:rsidP="007B47DD">
      <w:r>
        <w:tab/>
        <w:t xml:space="preserve">Cancer </w:t>
      </w:r>
      <w:r w:rsidR="00272A3E">
        <w:t xml:space="preserve">is one of the most frightening disease that we may face. But scientists believe that most kinds of cancer are related to your personal life style. This means that you can reduce your risk of getting cancer by making some simple changes in the way you live. The most important thing to do is stop smoking. If you don’t smoke, don’t start. Smoking is the number one cause of cancer. </w:t>
      </w:r>
    </w:p>
    <w:p w14:paraId="7699A93D" w14:textId="3A42CAE1" w:rsidR="00272A3E" w:rsidRDefault="00272A3E" w:rsidP="007B47DD">
      <w:r>
        <w:tab/>
        <w:t>Secondly, modify</w:t>
      </w:r>
      <w:r w:rsidR="006C7146">
        <w:t>*</w:t>
      </w:r>
      <w:r>
        <w:t xml:space="preserve"> your diet by reducing the amount of fat you eat and by increasing the amount of vegetables and high fiber</w:t>
      </w:r>
      <w:r w:rsidR="006C7146">
        <w:t>*</w:t>
      </w:r>
      <w:r>
        <w:t xml:space="preserve"> food in your diet. In addition, it is important that you do not drink too much alcohol and you try to keep your weight down. </w:t>
      </w:r>
    </w:p>
    <w:p w14:paraId="049396D5" w14:textId="5EE77562" w:rsidR="00272A3E" w:rsidRDefault="00272A3E" w:rsidP="007B47DD">
      <w:r>
        <w:tab/>
        <w:t>Finally, avoid too much sun. Do not stay outside during the middle of the day if you can help it. Remember, adopting a few healthy habits now can help yo</w:t>
      </w:r>
      <w:r w:rsidR="00C4490D">
        <w:t xml:space="preserve">u to enjoy a long and happy life. </w:t>
      </w:r>
    </w:p>
    <w:p w14:paraId="708F10BB" w14:textId="3984BF30" w:rsidR="006C7146" w:rsidRDefault="006C7146" w:rsidP="007B47DD">
      <w:r>
        <w:rPr>
          <w:rFonts w:hint="eastAsia"/>
        </w:rPr>
        <w:t>*</w:t>
      </w:r>
      <w:r>
        <w:t xml:space="preserve">modify (v.) </w:t>
      </w:r>
      <w:r>
        <w:rPr>
          <w:rFonts w:hint="eastAsia"/>
        </w:rPr>
        <w:t>改變</w:t>
      </w:r>
      <w:r>
        <w:rPr>
          <w:rFonts w:hint="eastAsia"/>
        </w:rPr>
        <w:t xml:space="preserve"> </w:t>
      </w:r>
      <w:r>
        <w:t xml:space="preserve">*fiber (n.) </w:t>
      </w:r>
      <w:r>
        <w:rPr>
          <w:rFonts w:hint="eastAsia"/>
        </w:rPr>
        <w:t>纖維</w:t>
      </w:r>
    </w:p>
    <w:p w14:paraId="34A75CAB" w14:textId="59BF62BB" w:rsidR="006C7146" w:rsidRDefault="006C7146" w:rsidP="007B47DD">
      <w:r>
        <w:t>(     )</w:t>
      </w:r>
      <w:r w:rsidR="00B25900">
        <w:t>1</w:t>
      </w:r>
      <w:r>
        <w:t>6.</w:t>
      </w:r>
      <w:r w:rsidR="00D25110">
        <w:t xml:space="preserve"> What is the main idea of this article? </w:t>
      </w:r>
    </w:p>
    <w:p w14:paraId="47168C15" w14:textId="6F1B575F" w:rsidR="00D25110" w:rsidRDefault="00D25110" w:rsidP="007B47DD">
      <w:r>
        <w:rPr>
          <w:rFonts w:hint="eastAsia"/>
        </w:rPr>
        <w:t xml:space="preserve"> </w:t>
      </w:r>
      <w:r>
        <w:t xml:space="preserve">      (A) Cancer is a terrible and frightening disease.   </w:t>
      </w:r>
      <w:r w:rsidR="00F40680">
        <w:t xml:space="preserve">  </w:t>
      </w:r>
      <w:r>
        <w:t xml:space="preserve">(B) It is important to eat healthy food. </w:t>
      </w:r>
    </w:p>
    <w:p w14:paraId="0B74A195" w14:textId="348F0E10" w:rsidR="00F40680" w:rsidRDefault="00D25110" w:rsidP="007B47DD">
      <w:r>
        <w:rPr>
          <w:rFonts w:hint="eastAsia"/>
        </w:rPr>
        <w:t xml:space="preserve"> </w:t>
      </w:r>
      <w:r>
        <w:t xml:space="preserve">      (C) A few healthy </w:t>
      </w:r>
      <w:r w:rsidR="00F40680">
        <w:t>habits can help you avoid cancer.  (D) Cancer is usually caused by smoking.</w:t>
      </w:r>
    </w:p>
    <w:p w14:paraId="1CB2FB19" w14:textId="74439EA7" w:rsidR="00F40680" w:rsidRDefault="00F40680" w:rsidP="007B47DD">
      <w:r>
        <w:rPr>
          <w:rFonts w:hint="eastAsia"/>
        </w:rPr>
        <w:t>(</w:t>
      </w:r>
      <w:r>
        <w:t xml:space="preserve">     )</w:t>
      </w:r>
      <w:r w:rsidR="00B25900">
        <w:t>1</w:t>
      </w:r>
      <w:r>
        <w:t xml:space="preserve">7. </w:t>
      </w:r>
      <w:r w:rsidR="006E0FED">
        <w:t xml:space="preserve">Which of the following is </w:t>
      </w:r>
      <w:r w:rsidR="006E0FED" w:rsidRPr="006E0FED">
        <w:rPr>
          <w:b/>
        </w:rPr>
        <w:t>NOT</w:t>
      </w:r>
      <w:r w:rsidR="00DA6D96" w:rsidRPr="006E0FED">
        <w:rPr>
          <w:b/>
        </w:rPr>
        <w:t xml:space="preserve"> </w:t>
      </w:r>
      <w:r w:rsidR="00DA6D96">
        <w:t>suggested in this article?</w:t>
      </w:r>
    </w:p>
    <w:p w14:paraId="49BFF0CE" w14:textId="237C5521" w:rsidR="00DA6D96" w:rsidRDefault="00DA6D96" w:rsidP="007B47DD">
      <w:r>
        <w:rPr>
          <w:rFonts w:hint="eastAsia"/>
        </w:rPr>
        <w:t xml:space="preserve"> </w:t>
      </w:r>
      <w:r>
        <w:t xml:space="preserve">      (A) To eat more vegetables.   </w:t>
      </w:r>
      <w:r w:rsidR="00811332">
        <w:rPr>
          <w:rFonts w:hint="eastAsia"/>
        </w:rPr>
        <w:t xml:space="preserve"> </w:t>
      </w:r>
      <w:r>
        <w:t xml:space="preserve">(B) Not to smoke.   </w:t>
      </w:r>
    </w:p>
    <w:p w14:paraId="0C95438C" w14:textId="3B69E759" w:rsidR="00DA6D96" w:rsidRDefault="00DA6D96" w:rsidP="00DA6D96">
      <w:pPr>
        <w:ind w:firstLineChars="350" w:firstLine="820"/>
      </w:pPr>
      <w:r>
        <w:t>(C) To eat more fat.          (D) Not to stay under the sun at noon.</w:t>
      </w:r>
    </w:p>
    <w:p w14:paraId="68DD2150" w14:textId="6A4597E7" w:rsidR="00DA6D96" w:rsidRDefault="00DA6D96" w:rsidP="00DA6D96">
      <w:r>
        <w:rPr>
          <w:rFonts w:hint="eastAsia"/>
        </w:rPr>
        <w:t>(</w:t>
      </w:r>
      <w:r>
        <w:t xml:space="preserve">     )</w:t>
      </w:r>
      <w:r w:rsidR="00B25900">
        <w:t>1</w:t>
      </w:r>
      <w:r>
        <w:t xml:space="preserve">8. </w:t>
      </w:r>
      <w:r w:rsidR="00B21F45">
        <w:t>What habit is most likely to cause cancer?</w:t>
      </w:r>
    </w:p>
    <w:p w14:paraId="03C7EEA3" w14:textId="383D5EEA" w:rsidR="00B21F45" w:rsidRDefault="00B21F45" w:rsidP="00DA6D96">
      <w:r>
        <w:rPr>
          <w:rFonts w:hint="eastAsia"/>
        </w:rPr>
        <w:t xml:space="preserve"> </w:t>
      </w:r>
      <w:r>
        <w:t xml:space="preserve">      (A) Smoking.   (B) Drinking alcohol.   (C) Eating meat.   (D) Staying outside all day.</w:t>
      </w:r>
    </w:p>
    <w:p w14:paraId="555A38FA" w14:textId="2EE2F744" w:rsidR="00B21F45" w:rsidRDefault="00B21F45" w:rsidP="00DA6D96">
      <w:r>
        <w:rPr>
          <w:rFonts w:hint="eastAsia"/>
        </w:rPr>
        <w:t>(</w:t>
      </w:r>
      <w:r>
        <w:t xml:space="preserve">     )</w:t>
      </w:r>
      <w:r w:rsidR="00B25900">
        <w:t>1</w:t>
      </w:r>
      <w:r>
        <w:t>9. Which statement</w:t>
      </w:r>
      <w:r w:rsidR="00F75EE8">
        <w:rPr>
          <w:rFonts w:hint="eastAsia"/>
        </w:rPr>
        <w:t xml:space="preserve"> </w:t>
      </w:r>
      <w:r w:rsidR="00F75EE8">
        <w:t>can be inferred from this article</w:t>
      </w:r>
      <w:r>
        <w:t>?</w:t>
      </w:r>
    </w:p>
    <w:p w14:paraId="5E4BDFD0" w14:textId="77777777" w:rsidR="00216C8C" w:rsidRDefault="00B21F45" w:rsidP="00DA6D96">
      <w:r>
        <w:rPr>
          <w:rFonts w:hint="eastAsia"/>
        </w:rPr>
        <w:t xml:space="preserve"> </w:t>
      </w:r>
      <w:r>
        <w:t xml:space="preserve">      (A) Fiber food is fattening   </w:t>
      </w:r>
    </w:p>
    <w:p w14:paraId="4AC3C6CB" w14:textId="0E39E67C" w:rsidR="00B21F45" w:rsidRDefault="00B21F45" w:rsidP="00216C8C">
      <w:pPr>
        <w:ind w:firstLineChars="350" w:firstLine="820"/>
      </w:pPr>
      <w:r>
        <w:t>(B) Fat people are more likely to get cancer.</w:t>
      </w:r>
    </w:p>
    <w:p w14:paraId="3A10454C" w14:textId="77777777" w:rsidR="00216C8C" w:rsidRDefault="00B21F45" w:rsidP="00DA6D96">
      <w:r>
        <w:t xml:space="preserve">       (C) </w:t>
      </w:r>
      <w:r w:rsidR="00216C8C">
        <w:t xml:space="preserve">Sun is always good for our health. </w:t>
      </w:r>
    </w:p>
    <w:p w14:paraId="132BABF2" w14:textId="66BB54A8" w:rsidR="004821EE" w:rsidRDefault="00216C8C" w:rsidP="00DA6D96">
      <w:r>
        <w:t xml:space="preserve">       (D) Changi</w:t>
      </w:r>
      <w:r w:rsidR="006E0FED">
        <w:t>ng your lifestyle can</w:t>
      </w:r>
      <w:r w:rsidR="00831222">
        <w:t xml:space="preserve"> completely (</w:t>
      </w:r>
      <w:r w:rsidR="00831222">
        <w:rPr>
          <w:rFonts w:hint="eastAsia"/>
        </w:rPr>
        <w:t>完全地</w:t>
      </w:r>
      <w:r w:rsidR="00831222">
        <w:t>)</w:t>
      </w:r>
      <w:r>
        <w:t xml:space="preserve"> avoid the danger of cancer. </w:t>
      </w:r>
    </w:p>
    <w:p w14:paraId="456FDA2D" w14:textId="58DEE537" w:rsidR="004821EE" w:rsidRDefault="004821EE" w:rsidP="00DA6D96">
      <w:r>
        <w:t>(      )</w:t>
      </w:r>
      <w:r w:rsidR="00B25900">
        <w:t>2</w:t>
      </w:r>
      <w:r>
        <w:t>0. This article is most likely to be found in _____________.</w:t>
      </w:r>
    </w:p>
    <w:p w14:paraId="1CBF8979" w14:textId="314EF2FD" w:rsidR="004821EE" w:rsidRDefault="004821EE" w:rsidP="00DA6D96">
      <w:r>
        <w:t xml:space="preserve">      </w:t>
      </w:r>
      <w:r w:rsidR="00A82507">
        <w:t xml:space="preserve"> </w:t>
      </w:r>
      <w:r>
        <w:t xml:space="preserve"> (A) a sports magazine   (B) a health magazine  </w:t>
      </w:r>
    </w:p>
    <w:p w14:paraId="29E30584" w14:textId="6DFD1525" w:rsidR="00B21F45" w:rsidRDefault="004821EE" w:rsidP="00A82507">
      <w:pPr>
        <w:ind w:firstLineChars="400" w:firstLine="937"/>
      </w:pPr>
      <w:r>
        <w:t xml:space="preserve">(C) a fashion magazine  (D) a magazine about economics  </w:t>
      </w:r>
      <w:r w:rsidR="00216C8C">
        <w:t xml:space="preserve"> </w:t>
      </w:r>
      <w:r w:rsidR="00B21F45">
        <w:t xml:space="preserve">  </w:t>
      </w:r>
    </w:p>
    <w:p w14:paraId="494DCFF3" w14:textId="492F8B7F" w:rsidR="00E15A71" w:rsidRDefault="00E15A71" w:rsidP="004821EE">
      <w:pPr>
        <w:ind w:firstLineChars="350" w:firstLine="820"/>
      </w:pPr>
    </w:p>
    <w:p w14:paraId="40076865" w14:textId="77777777" w:rsidR="00E15A71" w:rsidRPr="00E15A71" w:rsidRDefault="00E15A71" w:rsidP="00E15A71"/>
    <w:sectPr w:rsidR="00E15A71" w:rsidRPr="00E15A71" w:rsidSect="00375D01">
      <w:headerReference w:type="default" r:id="rId10"/>
      <w:footerReference w:type="even" r:id="rId11"/>
      <w:footerReference w:type="default" r:id="rId12"/>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E2426" w14:textId="77777777" w:rsidR="00F2099E" w:rsidRDefault="00F2099E">
      <w:r>
        <w:separator/>
      </w:r>
    </w:p>
  </w:endnote>
  <w:endnote w:type="continuationSeparator" w:id="0">
    <w:p w14:paraId="1263BF80" w14:textId="77777777" w:rsidR="00F2099E" w:rsidRDefault="00F20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黑體">
    <w:altName w:val="微軟正黑體"/>
    <w:charset w:val="88"/>
    <w:family w:val="modern"/>
    <w:pitch w:val="fixed"/>
    <w:sig w:usb0="80000001" w:usb1="28091800" w:usb2="00000016" w:usb3="00000000" w:csb0="00100000" w:csb1="00000000"/>
  </w:font>
  <w:font w:name="DengXian">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B8FDF" w14:textId="77777777" w:rsidR="00D57895" w:rsidRDefault="00A85D81" w:rsidP="009C3570">
    <w:pPr>
      <w:pStyle w:val="a4"/>
      <w:framePr w:wrap="around" w:vAnchor="text" w:hAnchor="margin" w:xAlign="center" w:y="1"/>
      <w:rPr>
        <w:rStyle w:val="a5"/>
      </w:rPr>
    </w:pPr>
    <w:r>
      <w:rPr>
        <w:rStyle w:val="a5"/>
      </w:rPr>
      <w:fldChar w:fldCharType="begin"/>
    </w:r>
    <w:r w:rsidR="00D57895">
      <w:rPr>
        <w:rStyle w:val="a5"/>
      </w:rPr>
      <w:instrText xml:space="preserve">PAGE  </w:instrText>
    </w:r>
    <w:r>
      <w:rPr>
        <w:rStyle w:val="a5"/>
      </w:rPr>
      <w:fldChar w:fldCharType="separate"/>
    </w:r>
    <w:r w:rsidR="00D57895">
      <w:rPr>
        <w:rStyle w:val="a5"/>
        <w:noProof/>
      </w:rPr>
      <w:t>1</w:t>
    </w:r>
    <w:r>
      <w:rPr>
        <w:rStyle w:val="a5"/>
      </w:rPr>
      <w:fldChar w:fldCharType="end"/>
    </w:r>
  </w:p>
  <w:p w14:paraId="2D1B4471" w14:textId="77777777"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D6AC" w14:textId="39DB36A8"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A85D81" w:rsidRPr="0061714B">
      <w:rPr>
        <w:rStyle w:val="a5"/>
        <w:sz w:val="22"/>
        <w:szCs w:val="22"/>
      </w:rPr>
      <w:fldChar w:fldCharType="begin"/>
    </w:r>
    <w:r w:rsidRPr="0061714B">
      <w:rPr>
        <w:rStyle w:val="a5"/>
        <w:sz w:val="22"/>
        <w:szCs w:val="22"/>
      </w:rPr>
      <w:instrText xml:space="preserve"> PAGE </w:instrText>
    </w:r>
    <w:r w:rsidR="00A85D81" w:rsidRPr="0061714B">
      <w:rPr>
        <w:rStyle w:val="a5"/>
        <w:sz w:val="22"/>
        <w:szCs w:val="22"/>
      </w:rPr>
      <w:fldChar w:fldCharType="separate"/>
    </w:r>
    <w:r w:rsidR="00063A07">
      <w:rPr>
        <w:rStyle w:val="a5"/>
        <w:noProof/>
        <w:sz w:val="22"/>
        <w:szCs w:val="22"/>
      </w:rPr>
      <w:t>3</w:t>
    </w:r>
    <w:r w:rsidR="00A85D81"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27DE8" w14:textId="77777777" w:rsidR="00F2099E" w:rsidRDefault="00F2099E">
      <w:r>
        <w:separator/>
      </w:r>
    </w:p>
  </w:footnote>
  <w:footnote w:type="continuationSeparator" w:id="0">
    <w:p w14:paraId="1780CE18" w14:textId="77777777" w:rsidR="00F2099E" w:rsidRDefault="00F20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A086"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992"/>
      <w:gridCol w:w="1701"/>
      <w:gridCol w:w="1134"/>
      <w:gridCol w:w="709"/>
      <w:gridCol w:w="1134"/>
      <w:gridCol w:w="1985"/>
      <w:gridCol w:w="708"/>
      <w:gridCol w:w="2835"/>
      <w:gridCol w:w="709"/>
      <w:gridCol w:w="1276"/>
      <w:gridCol w:w="3118"/>
    </w:tblGrid>
    <w:tr w:rsidR="00226114" w:rsidRPr="00072DD4" w14:paraId="1E0806FA"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3BCB0A53" w14:textId="1414D12F" w:rsidR="00226114" w:rsidRPr="00072DD4" w:rsidRDefault="00226114" w:rsidP="008A757A">
          <w:pPr>
            <w:tabs>
              <w:tab w:val="center" w:pos="4153"/>
              <w:tab w:val="right" w:pos="8306"/>
            </w:tabs>
            <w:snapToGrid w:val="0"/>
            <w:jc w:val="center"/>
            <w:rPr>
              <w:rFonts w:ascii="新細明體" w:hAnsi="新細明體"/>
              <w:sz w:val="20"/>
              <w:szCs w:val="20"/>
            </w:rPr>
          </w:pPr>
          <w:bookmarkStart w:id="52" w:name="Content"/>
          <w:bookmarkEnd w:id="52"/>
          <w:r w:rsidRPr="00072DD4">
            <w:rPr>
              <w:rFonts w:ascii="新細明體" w:hAnsi="新細明體" w:hint="eastAsia"/>
              <w:sz w:val="28"/>
              <w:szCs w:val="20"/>
            </w:rPr>
            <w:t>市立新北高工</w:t>
          </w:r>
          <w:r w:rsidR="008F67F5">
            <w:rPr>
              <w:rFonts w:ascii="新細明體" w:hAnsi="新細明體"/>
              <w:sz w:val="28"/>
              <w:szCs w:val="20"/>
            </w:rPr>
            <w:t>11</w:t>
          </w:r>
          <w:r w:rsidR="00D9532E">
            <w:rPr>
              <w:rFonts w:ascii="新細明體" w:hAnsi="新細明體"/>
              <w:sz w:val="28"/>
              <w:szCs w:val="20"/>
            </w:rPr>
            <w:t>1</w:t>
          </w:r>
          <w:r w:rsidR="00623297">
            <w:rPr>
              <w:rFonts w:ascii="新細明體" w:hAnsi="新細明體" w:hint="eastAsia"/>
              <w:sz w:val="28"/>
              <w:szCs w:val="20"/>
            </w:rPr>
            <w:t>學</w:t>
          </w:r>
          <w:r w:rsidRPr="00072DD4">
            <w:rPr>
              <w:rFonts w:ascii="新細明體" w:hAnsi="新細明體" w:hint="eastAsia"/>
              <w:sz w:val="28"/>
              <w:szCs w:val="20"/>
            </w:rPr>
            <w:t>年度第</w:t>
          </w:r>
          <w:r w:rsidR="00F731ED">
            <w:rPr>
              <w:rFonts w:ascii="新細明體" w:hAnsi="新細明體" w:hint="eastAsia"/>
              <w:sz w:val="28"/>
              <w:szCs w:val="20"/>
            </w:rPr>
            <w:t>1</w:t>
          </w:r>
          <w:r w:rsidRPr="00072DD4">
            <w:rPr>
              <w:rFonts w:ascii="新細明體" w:hAnsi="新細明體" w:hint="eastAsia"/>
              <w:sz w:val="28"/>
              <w:szCs w:val="20"/>
            </w:rPr>
            <w:t xml:space="preserve">學期 </w:t>
          </w:r>
          <w:r w:rsidR="006F17E7">
            <w:rPr>
              <w:rFonts w:ascii="新細明體" w:hAnsi="新細明體" w:hint="eastAsia"/>
              <w:sz w:val="28"/>
              <w:szCs w:val="20"/>
            </w:rPr>
            <w:t>期</w:t>
          </w:r>
          <w:r w:rsidR="00D9532E">
            <w:rPr>
              <w:rFonts w:ascii="新細明體" w:hAnsi="新細明體" w:hint="eastAsia"/>
              <w:sz w:val="28"/>
              <w:szCs w:val="20"/>
            </w:rPr>
            <w:t>中</w:t>
          </w:r>
          <w:r w:rsidR="008F67F5">
            <w:rPr>
              <w:rFonts w:ascii="新細明體" w:hAnsi="新細明體" w:hint="eastAsia"/>
              <w:sz w:val="28"/>
              <w:szCs w:val="20"/>
            </w:rPr>
            <w:t>考</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7757DD3A"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00CEFA6D"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1F69E0EC"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3BE66F7D"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124FE4C5"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7B8F1928" w14:textId="77777777" w:rsidTr="00E7311A">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35005B25"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69B5685D" w14:textId="3EDD6BD2" w:rsidR="00226114" w:rsidRPr="00072DD4" w:rsidRDefault="008C31F2" w:rsidP="00226114">
          <w:pPr>
            <w:tabs>
              <w:tab w:val="center" w:pos="4153"/>
              <w:tab w:val="right" w:pos="8306"/>
            </w:tabs>
            <w:snapToGrid w:val="0"/>
            <w:jc w:val="center"/>
            <w:rPr>
              <w:rFonts w:ascii="新細明體" w:hAnsi="新細明體"/>
              <w:szCs w:val="20"/>
            </w:rPr>
          </w:pPr>
          <w:r>
            <w:rPr>
              <w:rFonts w:ascii="新細明體" w:hAnsi="新細明體" w:hint="eastAsia"/>
              <w:szCs w:val="20"/>
            </w:rPr>
            <w:t>基礎英文閱讀</w:t>
          </w:r>
          <w:r w:rsidR="007E1656">
            <w:rPr>
              <w:rFonts w:ascii="新細明體" w:hAnsi="新細明體" w:hint="eastAsia"/>
              <w:szCs w:val="20"/>
              <w:lang w:eastAsia="zh-HK"/>
            </w:rPr>
            <w:t xml:space="preserve"> </w:t>
          </w:r>
          <w:r w:rsidR="007E1656">
            <w:rPr>
              <w:rFonts w:ascii="新細明體" w:hAnsi="新細明體"/>
              <w:szCs w:val="20"/>
              <w:lang w:eastAsia="zh-HK"/>
            </w:rPr>
            <w:t xml:space="preserve"> </w:t>
          </w:r>
        </w:p>
      </w:tc>
      <w:tc>
        <w:tcPr>
          <w:tcW w:w="709" w:type="dxa"/>
          <w:tcBorders>
            <w:top w:val="single" w:sz="4" w:space="0" w:color="auto"/>
            <w:left w:val="single" w:sz="4" w:space="0" w:color="auto"/>
            <w:bottom w:val="double" w:sz="4" w:space="0" w:color="auto"/>
            <w:right w:val="single" w:sz="4" w:space="0" w:color="auto"/>
          </w:tcBorders>
          <w:vAlign w:val="center"/>
          <w:hideMark/>
        </w:tcPr>
        <w:p w14:paraId="6F71B46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78223CC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5482F0EA" w14:textId="77777777"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張培倫</w:t>
          </w:r>
        </w:p>
      </w:tc>
      <w:tc>
        <w:tcPr>
          <w:tcW w:w="992" w:type="dxa"/>
          <w:tcBorders>
            <w:top w:val="single" w:sz="4" w:space="0" w:color="auto"/>
            <w:left w:val="single" w:sz="4" w:space="0" w:color="auto"/>
            <w:bottom w:val="double" w:sz="4" w:space="0" w:color="auto"/>
            <w:right w:val="single" w:sz="4" w:space="0" w:color="auto"/>
          </w:tcBorders>
          <w:vAlign w:val="center"/>
        </w:tcPr>
        <w:p w14:paraId="3E6131A0" w14:textId="77777777" w:rsidR="00226114" w:rsidRPr="00072DD4" w:rsidRDefault="00226114"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14:paraId="31B9A131" w14:textId="4A9ED576" w:rsidR="00226114" w:rsidRPr="00072DD4" w:rsidRDefault="00B737EA" w:rsidP="00226114">
          <w:pPr>
            <w:tabs>
              <w:tab w:val="center" w:pos="4153"/>
              <w:tab w:val="right" w:pos="8306"/>
            </w:tabs>
            <w:snapToGrid w:val="0"/>
            <w:jc w:val="center"/>
            <w:rPr>
              <w:rFonts w:ascii="新細明體" w:hAnsi="新細明體"/>
              <w:szCs w:val="20"/>
            </w:rPr>
          </w:pPr>
          <w:r>
            <w:rPr>
              <w:rFonts w:ascii="新細明體" w:hAnsi="新細明體" w:hint="eastAsia"/>
              <w:szCs w:val="20"/>
            </w:rPr>
            <w:t>陳玟如</w:t>
          </w:r>
        </w:p>
      </w:tc>
      <w:tc>
        <w:tcPr>
          <w:tcW w:w="1134" w:type="dxa"/>
          <w:tcBorders>
            <w:top w:val="single" w:sz="4" w:space="0" w:color="auto"/>
            <w:left w:val="single" w:sz="4" w:space="0" w:color="auto"/>
            <w:bottom w:val="double" w:sz="4" w:space="0" w:color="auto"/>
            <w:right w:val="single" w:sz="4" w:space="0" w:color="auto"/>
          </w:tcBorders>
          <w:vAlign w:val="center"/>
          <w:hideMark/>
        </w:tcPr>
        <w:p w14:paraId="39699504"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2286877B" w14:textId="57122F77" w:rsidR="00226114" w:rsidRPr="00072DD4" w:rsidRDefault="006F17E7" w:rsidP="00226114">
          <w:pPr>
            <w:tabs>
              <w:tab w:val="center" w:pos="4153"/>
              <w:tab w:val="right" w:pos="8306"/>
            </w:tabs>
            <w:snapToGrid w:val="0"/>
            <w:jc w:val="center"/>
            <w:rPr>
              <w:rFonts w:ascii="新細明體" w:hAnsi="新細明體"/>
              <w:szCs w:val="20"/>
            </w:rPr>
          </w:pPr>
          <w:r>
            <w:rPr>
              <w:rFonts w:ascii="新細明體" w:hAnsi="新細明體" w:hint="eastAsia"/>
              <w:szCs w:val="20"/>
            </w:rPr>
            <w:t>二</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E08490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3EE69F75" w14:textId="71520427" w:rsidR="00226114" w:rsidRPr="00072DD4" w:rsidRDefault="006F17E7" w:rsidP="00226114">
          <w:pPr>
            <w:tabs>
              <w:tab w:val="center" w:pos="4153"/>
              <w:tab w:val="right" w:pos="8306"/>
            </w:tabs>
            <w:snapToGrid w:val="0"/>
            <w:rPr>
              <w:rFonts w:ascii="新細明體" w:hAnsi="新細明體"/>
              <w:szCs w:val="20"/>
            </w:rPr>
          </w:pPr>
          <w:r>
            <w:rPr>
              <w:rFonts w:ascii="新細明體" w:hAnsi="新細明體" w:hint="eastAsia"/>
              <w:szCs w:val="20"/>
            </w:rPr>
            <w:t>機鑄圖汽電訊資</w:t>
          </w:r>
        </w:p>
      </w:tc>
      <w:tc>
        <w:tcPr>
          <w:tcW w:w="708" w:type="dxa"/>
          <w:tcBorders>
            <w:top w:val="single" w:sz="4" w:space="0" w:color="auto"/>
            <w:left w:val="double" w:sz="4" w:space="0" w:color="auto"/>
            <w:bottom w:val="double" w:sz="4" w:space="0" w:color="auto"/>
            <w:right w:val="single" w:sz="4" w:space="0" w:color="auto"/>
          </w:tcBorders>
          <w:vAlign w:val="center"/>
          <w:hideMark/>
        </w:tcPr>
        <w:p w14:paraId="30802665"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3F4DB0D5"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2285A170"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14:paraId="3BC4FAB5" w14:textId="77777777" w:rsidR="009449F0" w:rsidRDefault="009449F0"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D2E5B7B"/>
    <w:multiLevelType w:val="hybridMultilevel"/>
    <w:tmpl w:val="E93A033A"/>
    <w:lvl w:ilvl="0" w:tplc="1A26836A">
      <w:start w:val="1"/>
      <w:numFmt w:val="decimal"/>
      <w:pStyle w:val="a"/>
      <w:lvlText w:val="（    ）%1."/>
      <w:lvlJc w:val="left"/>
      <w:pPr>
        <w:tabs>
          <w:tab w:val="num" w:pos="1513"/>
        </w:tabs>
        <w:ind w:left="433" w:firstLine="0"/>
      </w:pPr>
      <w:rPr>
        <w:rFonts w:hint="eastAsia"/>
        <w:lang w:val="en-US"/>
      </w:rPr>
    </w:lvl>
    <w:lvl w:ilvl="1" w:tplc="04090019">
      <w:start w:val="1"/>
      <w:numFmt w:val="ideographTraditional"/>
      <w:lvlText w:val="%2、"/>
      <w:lvlJc w:val="left"/>
      <w:pPr>
        <w:tabs>
          <w:tab w:val="num" w:pos="825"/>
        </w:tabs>
        <w:ind w:left="825" w:hanging="480"/>
      </w:pPr>
    </w:lvl>
    <w:lvl w:ilvl="2" w:tplc="0409001B" w:tentative="1">
      <w:start w:val="1"/>
      <w:numFmt w:val="lowerRoman"/>
      <w:lvlText w:val="%3."/>
      <w:lvlJc w:val="right"/>
      <w:pPr>
        <w:tabs>
          <w:tab w:val="num" w:pos="1305"/>
        </w:tabs>
        <w:ind w:left="1305" w:hanging="480"/>
      </w:pPr>
    </w:lvl>
    <w:lvl w:ilvl="3" w:tplc="0409000F" w:tentative="1">
      <w:start w:val="1"/>
      <w:numFmt w:val="decimal"/>
      <w:lvlText w:val="%4."/>
      <w:lvlJc w:val="left"/>
      <w:pPr>
        <w:tabs>
          <w:tab w:val="num" w:pos="1785"/>
        </w:tabs>
        <w:ind w:left="1785" w:hanging="480"/>
      </w:pPr>
    </w:lvl>
    <w:lvl w:ilvl="4" w:tplc="04090019" w:tentative="1">
      <w:start w:val="1"/>
      <w:numFmt w:val="ideographTraditional"/>
      <w:lvlText w:val="%5、"/>
      <w:lvlJc w:val="left"/>
      <w:pPr>
        <w:tabs>
          <w:tab w:val="num" w:pos="2265"/>
        </w:tabs>
        <w:ind w:left="2265" w:hanging="480"/>
      </w:pPr>
    </w:lvl>
    <w:lvl w:ilvl="5" w:tplc="0409001B" w:tentative="1">
      <w:start w:val="1"/>
      <w:numFmt w:val="lowerRoman"/>
      <w:lvlText w:val="%6."/>
      <w:lvlJc w:val="right"/>
      <w:pPr>
        <w:tabs>
          <w:tab w:val="num" w:pos="2745"/>
        </w:tabs>
        <w:ind w:left="2745" w:hanging="480"/>
      </w:pPr>
    </w:lvl>
    <w:lvl w:ilvl="6" w:tplc="0409000F" w:tentative="1">
      <w:start w:val="1"/>
      <w:numFmt w:val="decimal"/>
      <w:lvlText w:val="%7."/>
      <w:lvlJc w:val="left"/>
      <w:pPr>
        <w:tabs>
          <w:tab w:val="num" w:pos="3225"/>
        </w:tabs>
        <w:ind w:left="3225" w:hanging="480"/>
      </w:pPr>
    </w:lvl>
    <w:lvl w:ilvl="7" w:tplc="04090019" w:tentative="1">
      <w:start w:val="1"/>
      <w:numFmt w:val="ideographTraditional"/>
      <w:lvlText w:val="%8、"/>
      <w:lvlJc w:val="left"/>
      <w:pPr>
        <w:tabs>
          <w:tab w:val="num" w:pos="3705"/>
        </w:tabs>
        <w:ind w:left="3705" w:hanging="480"/>
      </w:pPr>
    </w:lvl>
    <w:lvl w:ilvl="8" w:tplc="0409001B" w:tentative="1">
      <w:start w:val="1"/>
      <w:numFmt w:val="lowerRoman"/>
      <w:lvlText w:val="%9."/>
      <w:lvlJc w:val="right"/>
      <w:pPr>
        <w:tabs>
          <w:tab w:val="num" w:pos="4185"/>
        </w:tabs>
        <w:ind w:left="4185" w:hanging="480"/>
      </w:pPr>
    </w:lvl>
  </w:abstractNum>
  <w:num w:numId="1" w16cid:durableId="99977479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5AE"/>
    <w:rsid w:val="0000405C"/>
    <w:rsid w:val="00004CAF"/>
    <w:rsid w:val="0000527A"/>
    <w:rsid w:val="000053D4"/>
    <w:rsid w:val="00006DC5"/>
    <w:rsid w:val="00014924"/>
    <w:rsid w:val="000172DE"/>
    <w:rsid w:val="0002047F"/>
    <w:rsid w:val="00021FB8"/>
    <w:rsid w:val="00027277"/>
    <w:rsid w:val="00031C5C"/>
    <w:rsid w:val="00032625"/>
    <w:rsid w:val="0003298A"/>
    <w:rsid w:val="00032F67"/>
    <w:rsid w:val="000343CD"/>
    <w:rsid w:val="00040953"/>
    <w:rsid w:val="000422B5"/>
    <w:rsid w:val="000433BF"/>
    <w:rsid w:val="00044784"/>
    <w:rsid w:val="00044977"/>
    <w:rsid w:val="00045A96"/>
    <w:rsid w:val="00045EA0"/>
    <w:rsid w:val="00050215"/>
    <w:rsid w:val="000504AA"/>
    <w:rsid w:val="0005206A"/>
    <w:rsid w:val="00054230"/>
    <w:rsid w:val="000565BC"/>
    <w:rsid w:val="00057753"/>
    <w:rsid w:val="00060AE5"/>
    <w:rsid w:val="00062844"/>
    <w:rsid w:val="00063A07"/>
    <w:rsid w:val="000648EB"/>
    <w:rsid w:val="0006769F"/>
    <w:rsid w:val="000711B0"/>
    <w:rsid w:val="0007171D"/>
    <w:rsid w:val="00073AC3"/>
    <w:rsid w:val="00073C9D"/>
    <w:rsid w:val="000741BE"/>
    <w:rsid w:val="0007616C"/>
    <w:rsid w:val="00081B93"/>
    <w:rsid w:val="00084C72"/>
    <w:rsid w:val="00085883"/>
    <w:rsid w:val="00087B73"/>
    <w:rsid w:val="00090DD2"/>
    <w:rsid w:val="00093F10"/>
    <w:rsid w:val="000A0497"/>
    <w:rsid w:val="000A16AE"/>
    <w:rsid w:val="000A2070"/>
    <w:rsid w:val="000A2B6B"/>
    <w:rsid w:val="000B0B5B"/>
    <w:rsid w:val="000B0FCE"/>
    <w:rsid w:val="000B1A09"/>
    <w:rsid w:val="000B1F36"/>
    <w:rsid w:val="000B20C3"/>
    <w:rsid w:val="000B2F2A"/>
    <w:rsid w:val="000B361D"/>
    <w:rsid w:val="000B3762"/>
    <w:rsid w:val="000B39D8"/>
    <w:rsid w:val="000B733B"/>
    <w:rsid w:val="000C01CF"/>
    <w:rsid w:val="000C131B"/>
    <w:rsid w:val="000C5F45"/>
    <w:rsid w:val="000D6E1B"/>
    <w:rsid w:val="000D7365"/>
    <w:rsid w:val="000D79A6"/>
    <w:rsid w:val="000E018A"/>
    <w:rsid w:val="000E0D68"/>
    <w:rsid w:val="000E214B"/>
    <w:rsid w:val="000E4BC7"/>
    <w:rsid w:val="000E5F49"/>
    <w:rsid w:val="000F02C5"/>
    <w:rsid w:val="000F0E78"/>
    <w:rsid w:val="000F1048"/>
    <w:rsid w:val="00101716"/>
    <w:rsid w:val="0010178B"/>
    <w:rsid w:val="001030F7"/>
    <w:rsid w:val="00111141"/>
    <w:rsid w:val="00113EA4"/>
    <w:rsid w:val="00114F33"/>
    <w:rsid w:val="00116CBD"/>
    <w:rsid w:val="0011750C"/>
    <w:rsid w:val="001225D5"/>
    <w:rsid w:val="001234F2"/>
    <w:rsid w:val="00123878"/>
    <w:rsid w:val="001272D4"/>
    <w:rsid w:val="0013170B"/>
    <w:rsid w:val="00131A29"/>
    <w:rsid w:val="001341D7"/>
    <w:rsid w:val="001353BF"/>
    <w:rsid w:val="001361B6"/>
    <w:rsid w:val="0014220A"/>
    <w:rsid w:val="00142299"/>
    <w:rsid w:val="0014298C"/>
    <w:rsid w:val="00145D86"/>
    <w:rsid w:val="001536DA"/>
    <w:rsid w:val="00154A80"/>
    <w:rsid w:val="001658AB"/>
    <w:rsid w:val="00166F56"/>
    <w:rsid w:val="00181CCB"/>
    <w:rsid w:val="00192611"/>
    <w:rsid w:val="001951DE"/>
    <w:rsid w:val="001A00C9"/>
    <w:rsid w:val="001A3294"/>
    <w:rsid w:val="001A47AF"/>
    <w:rsid w:val="001A4FC8"/>
    <w:rsid w:val="001A7E44"/>
    <w:rsid w:val="001B2626"/>
    <w:rsid w:val="001C4F93"/>
    <w:rsid w:val="001C689C"/>
    <w:rsid w:val="001C6F7C"/>
    <w:rsid w:val="001C7658"/>
    <w:rsid w:val="001D0565"/>
    <w:rsid w:val="001D1608"/>
    <w:rsid w:val="001D2F67"/>
    <w:rsid w:val="001D7CC7"/>
    <w:rsid w:val="001E3967"/>
    <w:rsid w:val="001F4C44"/>
    <w:rsid w:val="001F54C5"/>
    <w:rsid w:val="001F5642"/>
    <w:rsid w:val="001F5B21"/>
    <w:rsid w:val="001F7F40"/>
    <w:rsid w:val="002002AA"/>
    <w:rsid w:val="00202561"/>
    <w:rsid w:val="002051BB"/>
    <w:rsid w:val="002054F9"/>
    <w:rsid w:val="00206774"/>
    <w:rsid w:val="00211749"/>
    <w:rsid w:val="00212D73"/>
    <w:rsid w:val="00214C62"/>
    <w:rsid w:val="00216C8C"/>
    <w:rsid w:val="00217A37"/>
    <w:rsid w:val="002204BB"/>
    <w:rsid w:val="0022134D"/>
    <w:rsid w:val="0022433C"/>
    <w:rsid w:val="002251CD"/>
    <w:rsid w:val="00226114"/>
    <w:rsid w:val="002271F5"/>
    <w:rsid w:val="00231F2E"/>
    <w:rsid w:val="00240BD6"/>
    <w:rsid w:val="00254B12"/>
    <w:rsid w:val="002610DB"/>
    <w:rsid w:val="002615A3"/>
    <w:rsid w:val="002623EF"/>
    <w:rsid w:val="00262CF3"/>
    <w:rsid w:val="00264BEB"/>
    <w:rsid w:val="00271DFC"/>
    <w:rsid w:val="00272A3E"/>
    <w:rsid w:val="002750D0"/>
    <w:rsid w:val="00275D1A"/>
    <w:rsid w:val="00282E87"/>
    <w:rsid w:val="002832D1"/>
    <w:rsid w:val="002833BD"/>
    <w:rsid w:val="002864CC"/>
    <w:rsid w:val="00287316"/>
    <w:rsid w:val="00296DAD"/>
    <w:rsid w:val="002A1213"/>
    <w:rsid w:val="002A532E"/>
    <w:rsid w:val="002A5707"/>
    <w:rsid w:val="002B0A80"/>
    <w:rsid w:val="002B0FE4"/>
    <w:rsid w:val="002B491B"/>
    <w:rsid w:val="002B587B"/>
    <w:rsid w:val="002B5E39"/>
    <w:rsid w:val="002B796A"/>
    <w:rsid w:val="002C0642"/>
    <w:rsid w:val="002C285E"/>
    <w:rsid w:val="002C4C20"/>
    <w:rsid w:val="002E0319"/>
    <w:rsid w:val="002E1116"/>
    <w:rsid w:val="002E2627"/>
    <w:rsid w:val="002E657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3A68"/>
    <w:rsid w:val="00324F8D"/>
    <w:rsid w:val="00332DA0"/>
    <w:rsid w:val="00333D5D"/>
    <w:rsid w:val="00334207"/>
    <w:rsid w:val="003349FF"/>
    <w:rsid w:val="00337FB7"/>
    <w:rsid w:val="00341F0E"/>
    <w:rsid w:val="00347597"/>
    <w:rsid w:val="0034796E"/>
    <w:rsid w:val="003514E5"/>
    <w:rsid w:val="003515BF"/>
    <w:rsid w:val="00351F37"/>
    <w:rsid w:val="0035430A"/>
    <w:rsid w:val="00355625"/>
    <w:rsid w:val="00363F6B"/>
    <w:rsid w:val="00367753"/>
    <w:rsid w:val="0037052E"/>
    <w:rsid w:val="00370D7D"/>
    <w:rsid w:val="0037178F"/>
    <w:rsid w:val="003722AD"/>
    <w:rsid w:val="00372B8E"/>
    <w:rsid w:val="00372E49"/>
    <w:rsid w:val="00373A78"/>
    <w:rsid w:val="00375D01"/>
    <w:rsid w:val="00377F46"/>
    <w:rsid w:val="00380802"/>
    <w:rsid w:val="00381776"/>
    <w:rsid w:val="003817CF"/>
    <w:rsid w:val="00381930"/>
    <w:rsid w:val="00382C8C"/>
    <w:rsid w:val="00383927"/>
    <w:rsid w:val="0039130A"/>
    <w:rsid w:val="00391900"/>
    <w:rsid w:val="00393D82"/>
    <w:rsid w:val="003A7A96"/>
    <w:rsid w:val="003B5AE8"/>
    <w:rsid w:val="003B709E"/>
    <w:rsid w:val="003C0265"/>
    <w:rsid w:val="003C3060"/>
    <w:rsid w:val="003C3C0F"/>
    <w:rsid w:val="003C6D54"/>
    <w:rsid w:val="003D1770"/>
    <w:rsid w:val="003D3FD8"/>
    <w:rsid w:val="003D7ABE"/>
    <w:rsid w:val="003E01D3"/>
    <w:rsid w:val="003E2692"/>
    <w:rsid w:val="003E2F78"/>
    <w:rsid w:val="003E35B0"/>
    <w:rsid w:val="003F0B8B"/>
    <w:rsid w:val="003F22A1"/>
    <w:rsid w:val="003F6833"/>
    <w:rsid w:val="003F719C"/>
    <w:rsid w:val="0040016D"/>
    <w:rsid w:val="00401957"/>
    <w:rsid w:val="0040614E"/>
    <w:rsid w:val="0040696E"/>
    <w:rsid w:val="00407E27"/>
    <w:rsid w:val="004105D9"/>
    <w:rsid w:val="00412FA1"/>
    <w:rsid w:val="00413260"/>
    <w:rsid w:val="00420F4C"/>
    <w:rsid w:val="00424A66"/>
    <w:rsid w:val="00430AC5"/>
    <w:rsid w:val="0043386D"/>
    <w:rsid w:val="00437766"/>
    <w:rsid w:val="00442955"/>
    <w:rsid w:val="004451E0"/>
    <w:rsid w:val="004557F7"/>
    <w:rsid w:val="0046129E"/>
    <w:rsid w:val="0046472C"/>
    <w:rsid w:val="00464D9B"/>
    <w:rsid w:val="00470846"/>
    <w:rsid w:val="0047573E"/>
    <w:rsid w:val="00476160"/>
    <w:rsid w:val="00477FF9"/>
    <w:rsid w:val="004807AB"/>
    <w:rsid w:val="004821EE"/>
    <w:rsid w:val="00483AB0"/>
    <w:rsid w:val="00484C62"/>
    <w:rsid w:val="0048669A"/>
    <w:rsid w:val="0048745A"/>
    <w:rsid w:val="00491A8F"/>
    <w:rsid w:val="0049343A"/>
    <w:rsid w:val="004964A6"/>
    <w:rsid w:val="004A1D81"/>
    <w:rsid w:val="004A3AF0"/>
    <w:rsid w:val="004A4208"/>
    <w:rsid w:val="004A636C"/>
    <w:rsid w:val="004A73A2"/>
    <w:rsid w:val="004A7D76"/>
    <w:rsid w:val="004B195C"/>
    <w:rsid w:val="004B3368"/>
    <w:rsid w:val="004B6B02"/>
    <w:rsid w:val="004C1233"/>
    <w:rsid w:val="004C228D"/>
    <w:rsid w:val="004D68E3"/>
    <w:rsid w:val="004D7C81"/>
    <w:rsid w:val="004E244A"/>
    <w:rsid w:val="004E2969"/>
    <w:rsid w:val="004E5A31"/>
    <w:rsid w:val="004E62AB"/>
    <w:rsid w:val="004F097B"/>
    <w:rsid w:val="004F1412"/>
    <w:rsid w:val="004F3B2B"/>
    <w:rsid w:val="004F3EB1"/>
    <w:rsid w:val="004F417C"/>
    <w:rsid w:val="004F4A47"/>
    <w:rsid w:val="004F671D"/>
    <w:rsid w:val="00500415"/>
    <w:rsid w:val="005006A5"/>
    <w:rsid w:val="00504710"/>
    <w:rsid w:val="00511597"/>
    <w:rsid w:val="00513146"/>
    <w:rsid w:val="005213A9"/>
    <w:rsid w:val="00525738"/>
    <w:rsid w:val="00530399"/>
    <w:rsid w:val="00533DA5"/>
    <w:rsid w:val="0053579C"/>
    <w:rsid w:val="0053610D"/>
    <w:rsid w:val="00540E7B"/>
    <w:rsid w:val="0054598E"/>
    <w:rsid w:val="00545DAE"/>
    <w:rsid w:val="005478C8"/>
    <w:rsid w:val="005516BB"/>
    <w:rsid w:val="00553137"/>
    <w:rsid w:val="0055386A"/>
    <w:rsid w:val="00562143"/>
    <w:rsid w:val="0056270A"/>
    <w:rsid w:val="005633AF"/>
    <w:rsid w:val="005648E3"/>
    <w:rsid w:val="00565328"/>
    <w:rsid w:val="00565801"/>
    <w:rsid w:val="005677F7"/>
    <w:rsid w:val="00567AE0"/>
    <w:rsid w:val="00573122"/>
    <w:rsid w:val="005742FD"/>
    <w:rsid w:val="00575F58"/>
    <w:rsid w:val="00580DF7"/>
    <w:rsid w:val="005816E4"/>
    <w:rsid w:val="00583B19"/>
    <w:rsid w:val="00590E8B"/>
    <w:rsid w:val="00591791"/>
    <w:rsid w:val="00593C08"/>
    <w:rsid w:val="00595261"/>
    <w:rsid w:val="005974EC"/>
    <w:rsid w:val="005B27C1"/>
    <w:rsid w:val="005B2906"/>
    <w:rsid w:val="005B38D1"/>
    <w:rsid w:val="005B55AE"/>
    <w:rsid w:val="005B7CFA"/>
    <w:rsid w:val="005C0D8E"/>
    <w:rsid w:val="005C2144"/>
    <w:rsid w:val="005C5BB3"/>
    <w:rsid w:val="005C739D"/>
    <w:rsid w:val="005D5B00"/>
    <w:rsid w:val="005D6717"/>
    <w:rsid w:val="005E4F49"/>
    <w:rsid w:val="006011B9"/>
    <w:rsid w:val="00601B85"/>
    <w:rsid w:val="00602602"/>
    <w:rsid w:val="0060565E"/>
    <w:rsid w:val="00606791"/>
    <w:rsid w:val="00611206"/>
    <w:rsid w:val="00615E67"/>
    <w:rsid w:val="00620ED0"/>
    <w:rsid w:val="00623297"/>
    <w:rsid w:val="006259E6"/>
    <w:rsid w:val="00626988"/>
    <w:rsid w:val="00626E69"/>
    <w:rsid w:val="0063079F"/>
    <w:rsid w:val="00635597"/>
    <w:rsid w:val="006456BE"/>
    <w:rsid w:val="006471B0"/>
    <w:rsid w:val="00650C76"/>
    <w:rsid w:val="006516DE"/>
    <w:rsid w:val="00656584"/>
    <w:rsid w:val="00657C0D"/>
    <w:rsid w:val="006627DA"/>
    <w:rsid w:val="0066531A"/>
    <w:rsid w:val="00672A34"/>
    <w:rsid w:val="00674309"/>
    <w:rsid w:val="00681806"/>
    <w:rsid w:val="0068787B"/>
    <w:rsid w:val="00693385"/>
    <w:rsid w:val="006954DC"/>
    <w:rsid w:val="00695BDD"/>
    <w:rsid w:val="006A3883"/>
    <w:rsid w:val="006A3A29"/>
    <w:rsid w:val="006A6871"/>
    <w:rsid w:val="006B4D82"/>
    <w:rsid w:val="006B63A4"/>
    <w:rsid w:val="006B64B5"/>
    <w:rsid w:val="006C368C"/>
    <w:rsid w:val="006C3F16"/>
    <w:rsid w:val="006C7146"/>
    <w:rsid w:val="006D0507"/>
    <w:rsid w:val="006D3275"/>
    <w:rsid w:val="006D7CAA"/>
    <w:rsid w:val="006E01A5"/>
    <w:rsid w:val="006E0FED"/>
    <w:rsid w:val="006E1040"/>
    <w:rsid w:val="006E2F7E"/>
    <w:rsid w:val="006E51B4"/>
    <w:rsid w:val="006E56DE"/>
    <w:rsid w:val="006F17E7"/>
    <w:rsid w:val="006F782E"/>
    <w:rsid w:val="007047CD"/>
    <w:rsid w:val="00720D7B"/>
    <w:rsid w:val="007210BE"/>
    <w:rsid w:val="00721B60"/>
    <w:rsid w:val="0072259A"/>
    <w:rsid w:val="0072403D"/>
    <w:rsid w:val="0072460F"/>
    <w:rsid w:val="00725940"/>
    <w:rsid w:val="007309D1"/>
    <w:rsid w:val="0073312A"/>
    <w:rsid w:val="00741D2C"/>
    <w:rsid w:val="00742783"/>
    <w:rsid w:val="00750054"/>
    <w:rsid w:val="00754907"/>
    <w:rsid w:val="00763154"/>
    <w:rsid w:val="0076366E"/>
    <w:rsid w:val="00764AD8"/>
    <w:rsid w:val="00766426"/>
    <w:rsid w:val="00775C77"/>
    <w:rsid w:val="0078181E"/>
    <w:rsid w:val="007848E8"/>
    <w:rsid w:val="00785AD3"/>
    <w:rsid w:val="0078778C"/>
    <w:rsid w:val="00787E77"/>
    <w:rsid w:val="00791B13"/>
    <w:rsid w:val="00792A12"/>
    <w:rsid w:val="00793BCD"/>
    <w:rsid w:val="00796122"/>
    <w:rsid w:val="00797C12"/>
    <w:rsid w:val="007A1C6F"/>
    <w:rsid w:val="007A1FF9"/>
    <w:rsid w:val="007A4404"/>
    <w:rsid w:val="007A4DF3"/>
    <w:rsid w:val="007B2534"/>
    <w:rsid w:val="007B3262"/>
    <w:rsid w:val="007B3787"/>
    <w:rsid w:val="007B47DD"/>
    <w:rsid w:val="007B68D8"/>
    <w:rsid w:val="007B76E4"/>
    <w:rsid w:val="007B7AB3"/>
    <w:rsid w:val="007C24EE"/>
    <w:rsid w:val="007C35BC"/>
    <w:rsid w:val="007C3FCA"/>
    <w:rsid w:val="007E1184"/>
    <w:rsid w:val="007E1578"/>
    <w:rsid w:val="007E1656"/>
    <w:rsid w:val="007E3761"/>
    <w:rsid w:val="007F073C"/>
    <w:rsid w:val="007F1E13"/>
    <w:rsid w:val="007F778A"/>
    <w:rsid w:val="007F7857"/>
    <w:rsid w:val="00801308"/>
    <w:rsid w:val="0080434A"/>
    <w:rsid w:val="00804DCD"/>
    <w:rsid w:val="00805564"/>
    <w:rsid w:val="00811332"/>
    <w:rsid w:val="00817531"/>
    <w:rsid w:val="00821792"/>
    <w:rsid w:val="00823196"/>
    <w:rsid w:val="0083113C"/>
    <w:rsid w:val="00831222"/>
    <w:rsid w:val="00836CAE"/>
    <w:rsid w:val="0084388C"/>
    <w:rsid w:val="00851505"/>
    <w:rsid w:val="00852374"/>
    <w:rsid w:val="0085482E"/>
    <w:rsid w:val="008571A3"/>
    <w:rsid w:val="00857A31"/>
    <w:rsid w:val="00860C3B"/>
    <w:rsid w:val="00860E8D"/>
    <w:rsid w:val="008630E0"/>
    <w:rsid w:val="00863525"/>
    <w:rsid w:val="00872988"/>
    <w:rsid w:val="008746C7"/>
    <w:rsid w:val="00875DA4"/>
    <w:rsid w:val="0087615B"/>
    <w:rsid w:val="00876676"/>
    <w:rsid w:val="008771DE"/>
    <w:rsid w:val="00880030"/>
    <w:rsid w:val="008818A6"/>
    <w:rsid w:val="00881EE2"/>
    <w:rsid w:val="008820DE"/>
    <w:rsid w:val="0088233A"/>
    <w:rsid w:val="008834A8"/>
    <w:rsid w:val="00895CCE"/>
    <w:rsid w:val="008A592B"/>
    <w:rsid w:val="008A757A"/>
    <w:rsid w:val="008B06C9"/>
    <w:rsid w:val="008B3C7C"/>
    <w:rsid w:val="008B4AC9"/>
    <w:rsid w:val="008B66A5"/>
    <w:rsid w:val="008B6F03"/>
    <w:rsid w:val="008C00FB"/>
    <w:rsid w:val="008C1800"/>
    <w:rsid w:val="008C2CF4"/>
    <w:rsid w:val="008C2E61"/>
    <w:rsid w:val="008C3158"/>
    <w:rsid w:val="008C31F2"/>
    <w:rsid w:val="008D281C"/>
    <w:rsid w:val="008D4304"/>
    <w:rsid w:val="008E306B"/>
    <w:rsid w:val="008E348A"/>
    <w:rsid w:val="008E379D"/>
    <w:rsid w:val="008E38DC"/>
    <w:rsid w:val="008E71D4"/>
    <w:rsid w:val="008F0857"/>
    <w:rsid w:val="008F10A6"/>
    <w:rsid w:val="008F2719"/>
    <w:rsid w:val="008F2CCF"/>
    <w:rsid w:val="008F3DF6"/>
    <w:rsid w:val="008F67F5"/>
    <w:rsid w:val="00905D62"/>
    <w:rsid w:val="009067B3"/>
    <w:rsid w:val="009138E3"/>
    <w:rsid w:val="00917500"/>
    <w:rsid w:val="009262AA"/>
    <w:rsid w:val="00932077"/>
    <w:rsid w:val="00933A22"/>
    <w:rsid w:val="009342D8"/>
    <w:rsid w:val="00943594"/>
    <w:rsid w:val="009449F0"/>
    <w:rsid w:val="009604DA"/>
    <w:rsid w:val="00961C1D"/>
    <w:rsid w:val="00964C56"/>
    <w:rsid w:val="00965522"/>
    <w:rsid w:val="00982EFD"/>
    <w:rsid w:val="00991829"/>
    <w:rsid w:val="00994049"/>
    <w:rsid w:val="009959AA"/>
    <w:rsid w:val="00995A58"/>
    <w:rsid w:val="009A165E"/>
    <w:rsid w:val="009A2F26"/>
    <w:rsid w:val="009A331C"/>
    <w:rsid w:val="009A46F7"/>
    <w:rsid w:val="009A63CB"/>
    <w:rsid w:val="009B04AC"/>
    <w:rsid w:val="009B3746"/>
    <w:rsid w:val="009B3F1D"/>
    <w:rsid w:val="009C0EFA"/>
    <w:rsid w:val="009C3570"/>
    <w:rsid w:val="009C3C12"/>
    <w:rsid w:val="009C3CA7"/>
    <w:rsid w:val="009C7C16"/>
    <w:rsid w:val="009C7D60"/>
    <w:rsid w:val="009D20B9"/>
    <w:rsid w:val="009D2CD6"/>
    <w:rsid w:val="009D2F4B"/>
    <w:rsid w:val="009D5BA5"/>
    <w:rsid w:val="009D6B87"/>
    <w:rsid w:val="009D6DCE"/>
    <w:rsid w:val="009E25DD"/>
    <w:rsid w:val="009E34D9"/>
    <w:rsid w:val="009F6C01"/>
    <w:rsid w:val="009F74DF"/>
    <w:rsid w:val="00A00264"/>
    <w:rsid w:val="00A01817"/>
    <w:rsid w:val="00A026C2"/>
    <w:rsid w:val="00A037C3"/>
    <w:rsid w:val="00A12965"/>
    <w:rsid w:val="00A149E4"/>
    <w:rsid w:val="00A16B46"/>
    <w:rsid w:val="00A17509"/>
    <w:rsid w:val="00A17CC5"/>
    <w:rsid w:val="00A217E5"/>
    <w:rsid w:val="00A4352B"/>
    <w:rsid w:val="00A44537"/>
    <w:rsid w:val="00A466E1"/>
    <w:rsid w:val="00A56AD6"/>
    <w:rsid w:val="00A57AD1"/>
    <w:rsid w:val="00A603C9"/>
    <w:rsid w:val="00A60A93"/>
    <w:rsid w:val="00A61249"/>
    <w:rsid w:val="00A61895"/>
    <w:rsid w:val="00A64E01"/>
    <w:rsid w:val="00A67B64"/>
    <w:rsid w:val="00A71D3C"/>
    <w:rsid w:val="00A80844"/>
    <w:rsid w:val="00A8191F"/>
    <w:rsid w:val="00A82507"/>
    <w:rsid w:val="00A82FD9"/>
    <w:rsid w:val="00A85D81"/>
    <w:rsid w:val="00A9375D"/>
    <w:rsid w:val="00A97691"/>
    <w:rsid w:val="00AA0EF3"/>
    <w:rsid w:val="00AA13B6"/>
    <w:rsid w:val="00AA1850"/>
    <w:rsid w:val="00AA2360"/>
    <w:rsid w:val="00AA3479"/>
    <w:rsid w:val="00AA4294"/>
    <w:rsid w:val="00AA5F7C"/>
    <w:rsid w:val="00AB22B6"/>
    <w:rsid w:val="00AB26C9"/>
    <w:rsid w:val="00AB2E91"/>
    <w:rsid w:val="00AB2FD3"/>
    <w:rsid w:val="00AB3903"/>
    <w:rsid w:val="00AC1D58"/>
    <w:rsid w:val="00AC28AB"/>
    <w:rsid w:val="00AC4B55"/>
    <w:rsid w:val="00AD19A4"/>
    <w:rsid w:val="00AD1EAB"/>
    <w:rsid w:val="00AD3DAB"/>
    <w:rsid w:val="00AD4EB3"/>
    <w:rsid w:val="00AD5346"/>
    <w:rsid w:val="00AD57D5"/>
    <w:rsid w:val="00AE11A0"/>
    <w:rsid w:val="00AE2094"/>
    <w:rsid w:val="00AF5C9C"/>
    <w:rsid w:val="00B00DDD"/>
    <w:rsid w:val="00B01954"/>
    <w:rsid w:val="00B01FBB"/>
    <w:rsid w:val="00B14D3D"/>
    <w:rsid w:val="00B20C41"/>
    <w:rsid w:val="00B21F45"/>
    <w:rsid w:val="00B23F85"/>
    <w:rsid w:val="00B25900"/>
    <w:rsid w:val="00B26834"/>
    <w:rsid w:val="00B2789E"/>
    <w:rsid w:val="00B33249"/>
    <w:rsid w:val="00B3347E"/>
    <w:rsid w:val="00B34680"/>
    <w:rsid w:val="00B35035"/>
    <w:rsid w:val="00B37D8D"/>
    <w:rsid w:val="00B41BE5"/>
    <w:rsid w:val="00B42AEA"/>
    <w:rsid w:val="00B45348"/>
    <w:rsid w:val="00B46E94"/>
    <w:rsid w:val="00B5178F"/>
    <w:rsid w:val="00B556FE"/>
    <w:rsid w:val="00B5589C"/>
    <w:rsid w:val="00B563B0"/>
    <w:rsid w:val="00B5725B"/>
    <w:rsid w:val="00B737EA"/>
    <w:rsid w:val="00B968CA"/>
    <w:rsid w:val="00B96941"/>
    <w:rsid w:val="00B969C6"/>
    <w:rsid w:val="00BA79CF"/>
    <w:rsid w:val="00BB0B0D"/>
    <w:rsid w:val="00BB478D"/>
    <w:rsid w:val="00BC69E2"/>
    <w:rsid w:val="00BC75B7"/>
    <w:rsid w:val="00BD4D53"/>
    <w:rsid w:val="00BD730A"/>
    <w:rsid w:val="00BE1AEB"/>
    <w:rsid w:val="00BE2BD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3116C"/>
    <w:rsid w:val="00C34601"/>
    <w:rsid w:val="00C34E52"/>
    <w:rsid w:val="00C40A77"/>
    <w:rsid w:val="00C446FC"/>
    <w:rsid w:val="00C4490D"/>
    <w:rsid w:val="00C51456"/>
    <w:rsid w:val="00C53335"/>
    <w:rsid w:val="00C53950"/>
    <w:rsid w:val="00C54309"/>
    <w:rsid w:val="00C548A8"/>
    <w:rsid w:val="00C56F49"/>
    <w:rsid w:val="00C61A9E"/>
    <w:rsid w:val="00C63357"/>
    <w:rsid w:val="00C6668E"/>
    <w:rsid w:val="00C738D4"/>
    <w:rsid w:val="00C7463B"/>
    <w:rsid w:val="00C74ECD"/>
    <w:rsid w:val="00C81731"/>
    <w:rsid w:val="00C8308B"/>
    <w:rsid w:val="00C85B92"/>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0AC0"/>
    <w:rsid w:val="00D01091"/>
    <w:rsid w:val="00D012E4"/>
    <w:rsid w:val="00D013ED"/>
    <w:rsid w:val="00D0353B"/>
    <w:rsid w:val="00D042FE"/>
    <w:rsid w:val="00D0505C"/>
    <w:rsid w:val="00D060F0"/>
    <w:rsid w:val="00D149DA"/>
    <w:rsid w:val="00D2193A"/>
    <w:rsid w:val="00D2255A"/>
    <w:rsid w:val="00D23531"/>
    <w:rsid w:val="00D236FB"/>
    <w:rsid w:val="00D243B6"/>
    <w:rsid w:val="00D25110"/>
    <w:rsid w:val="00D27900"/>
    <w:rsid w:val="00D300E6"/>
    <w:rsid w:val="00D312E6"/>
    <w:rsid w:val="00D40896"/>
    <w:rsid w:val="00D43A09"/>
    <w:rsid w:val="00D44DE1"/>
    <w:rsid w:val="00D46977"/>
    <w:rsid w:val="00D53B67"/>
    <w:rsid w:val="00D5467A"/>
    <w:rsid w:val="00D57895"/>
    <w:rsid w:val="00D578DD"/>
    <w:rsid w:val="00D660B3"/>
    <w:rsid w:val="00D70905"/>
    <w:rsid w:val="00D70B42"/>
    <w:rsid w:val="00D72D52"/>
    <w:rsid w:val="00D7502F"/>
    <w:rsid w:val="00D750B0"/>
    <w:rsid w:val="00D7610B"/>
    <w:rsid w:val="00D77929"/>
    <w:rsid w:val="00D77BB5"/>
    <w:rsid w:val="00D77CA8"/>
    <w:rsid w:val="00D77D1B"/>
    <w:rsid w:val="00D85A53"/>
    <w:rsid w:val="00D9149D"/>
    <w:rsid w:val="00D91DFB"/>
    <w:rsid w:val="00D9219D"/>
    <w:rsid w:val="00D9511F"/>
    <w:rsid w:val="00D9532E"/>
    <w:rsid w:val="00D96A55"/>
    <w:rsid w:val="00DA07B8"/>
    <w:rsid w:val="00DA1892"/>
    <w:rsid w:val="00DA3929"/>
    <w:rsid w:val="00DA4712"/>
    <w:rsid w:val="00DA6D96"/>
    <w:rsid w:val="00DB0F80"/>
    <w:rsid w:val="00DB2EDB"/>
    <w:rsid w:val="00DB66B1"/>
    <w:rsid w:val="00DB7CD8"/>
    <w:rsid w:val="00DC1A51"/>
    <w:rsid w:val="00DC3236"/>
    <w:rsid w:val="00DC46F1"/>
    <w:rsid w:val="00DD049B"/>
    <w:rsid w:val="00DD3DCE"/>
    <w:rsid w:val="00DD7EA6"/>
    <w:rsid w:val="00DE2D9F"/>
    <w:rsid w:val="00DE55A9"/>
    <w:rsid w:val="00DE5E5F"/>
    <w:rsid w:val="00DE6571"/>
    <w:rsid w:val="00DF1C4C"/>
    <w:rsid w:val="00DF2062"/>
    <w:rsid w:val="00DF2864"/>
    <w:rsid w:val="00DF392D"/>
    <w:rsid w:val="00DF58EC"/>
    <w:rsid w:val="00E000E8"/>
    <w:rsid w:val="00E01FD6"/>
    <w:rsid w:val="00E109A2"/>
    <w:rsid w:val="00E11445"/>
    <w:rsid w:val="00E13046"/>
    <w:rsid w:val="00E150D7"/>
    <w:rsid w:val="00E15A71"/>
    <w:rsid w:val="00E23D3A"/>
    <w:rsid w:val="00E240CF"/>
    <w:rsid w:val="00E246CA"/>
    <w:rsid w:val="00E3211E"/>
    <w:rsid w:val="00E338B1"/>
    <w:rsid w:val="00E34564"/>
    <w:rsid w:val="00E36595"/>
    <w:rsid w:val="00E40324"/>
    <w:rsid w:val="00E41556"/>
    <w:rsid w:val="00E41BB4"/>
    <w:rsid w:val="00E433D5"/>
    <w:rsid w:val="00E44468"/>
    <w:rsid w:val="00E53B30"/>
    <w:rsid w:val="00E53F20"/>
    <w:rsid w:val="00E613D6"/>
    <w:rsid w:val="00E614C0"/>
    <w:rsid w:val="00E63BB4"/>
    <w:rsid w:val="00E7311A"/>
    <w:rsid w:val="00E75DEB"/>
    <w:rsid w:val="00E77789"/>
    <w:rsid w:val="00E82102"/>
    <w:rsid w:val="00E85D4C"/>
    <w:rsid w:val="00E86610"/>
    <w:rsid w:val="00E8682D"/>
    <w:rsid w:val="00E904F9"/>
    <w:rsid w:val="00E9476C"/>
    <w:rsid w:val="00E97368"/>
    <w:rsid w:val="00EA029C"/>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483E"/>
    <w:rsid w:val="00EE5F97"/>
    <w:rsid w:val="00EF0023"/>
    <w:rsid w:val="00EF3773"/>
    <w:rsid w:val="00EF503F"/>
    <w:rsid w:val="00EF5DFE"/>
    <w:rsid w:val="00EF75E2"/>
    <w:rsid w:val="00F02E8C"/>
    <w:rsid w:val="00F0421F"/>
    <w:rsid w:val="00F07FF7"/>
    <w:rsid w:val="00F134C1"/>
    <w:rsid w:val="00F2099E"/>
    <w:rsid w:val="00F2633B"/>
    <w:rsid w:val="00F26A3E"/>
    <w:rsid w:val="00F2718A"/>
    <w:rsid w:val="00F313CE"/>
    <w:rsid w:val="00F32504"/>
    <w:rsid w:val="00F342BF"/>
    <w:rsid w:val="00F373FE"/>
    <w:rsid w:val="00F40680"/>
    <w:rsid w:val="00F451B4"/>
    <w:rsid w:val="00F4785D"/>
    <w:rsid w:val="00F5100E"/>
    <w:rsid w:val="00F522FE"/>
    <w:rsid w:val="00F524D5"/>
    <w:rsid w:val="00F52B79"/>
    <w:rsid w:val="00F546C8"/>
    <w:rsid w:val="00F55BF0"/>
    <w:rsid w:val="00F607BD"/>
    <w:rsid w:val="00F62EB3"/>
    <w:rsid w:val="00F64673"/>
    <w:rsid w:val="00F70878"/>
    <w:rsid w:val="00F70B58"/>
    <w:rsid w:val="00F72357"/>
    <w:rsid w:val="00F731ED"/>
    <w:rsid w:val="00F73A01"/>
    <w:rsid w:val="00F74BEC"/>
    <w:rsid w:val="00F75EE8"/>
    <w:rsid w:val="00F82359"/>
    <w:rsid w:val="00F86701"/>
    <w:rsid w:val="00F90048"/>
    <w:rsid w:val="00F9254D"/>
    <w:rsid w:val="00F94CB8"/>
    <w:rsid w:val="00F959D0"/>
    <w:rsid w:val="00FA2771"/>
    <w:rsid w:val="00FA52B7"/>
    <w:rsid w:val="00FA666A"/>
    <w:rsid w:val="00FA667B"/>
    <w:rsid w:val="00FB4AF1"/>
    <w:rsid w:val="00FB5AA2"/>
    <w:rsid w:val="00FB649D"/>
    <w:rsid w:val="00FC000A"/>
    <w:rsid w:val="00FC2206"/>
    <w:rsid w:val="00FC2252"/>
    <w:rsid w:val="00FC385B"/>
    <w:rsid w:val="00FC4950"/>
    <w:rsid w:val="00FD0C57"/>
    <w:rsid w:val="00FD1DC3"/>
    <w:rsid w:val="00FE1588"/>
    <w:rsid w:val="00FF1416"/>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BCB67C"/>
  <w15:docId w15:val="{EE9C6689-9E8A-CA44-9CE4-B9567BC0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link w:val="af3"/>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8">
    <w:name w:val="Normal_0_8"/>
    <w:qFormat/>
    <w:rsid w:val="009449F0"/>
    <w:rPr>
      <w:rFonts w:eastAsia="細明體"/>
      <w:color w:val="000000"/>
      <w:sz w:val="24"/>
      <w:szCs w:val="24"/>
    </w:rPr>
  </w:style>
  <w:style w:type="paragraph" w:customStyle="1" w:styleId="Normal18">
    <w:name w:val="Normal_1_8"/>
    <w:qFormat/>
    <w:rsid w:val="009449F0"/>
    <w:rPr>
      <w:rFonts w:eastAsia="細明體"/>
      <w:color w:val="000000"/>
      <w:sz w:val="24"/>
      <w:szCs w:val="24"/>
    </w:rPr>
  </w:style>
  <w:style w:type="paragraph" w:customStyle="1" w:styleId="Normal280">
    <w:name w:val="Normal_2_8"/>
    <w:qFormat/>
    <w:rsid w:val="009449F0"/>
    <w:rPr>
      <w:rFonts w:eastAsia="細明體"/>
      <w:color w:val="000000"/>
      <w:sz w:val="24"/>
      <w:szCs w:val="24"/>
    </w:rPr>
  </w:style>
  <w:style w:type="paragraph" w:customStyle="1" w:styleId="Normal36">
    <w:name w:val="Normal_3_6"/>
    <w:qFormat/>
    <w:rsid w:val="009449F0"/>
    <w:rPr>
      <w:rFonts w:eastAsia="細明體"/>
      <w:color w:val="000000"/>
      <w:sz w:val="24"/>
      <w:szCs w:val="24"/>
    </w:rPr>
  </w:style>
  <w:style w:type="paragraph" w:customStyle="1" w:styleId="Normal110">
    <w:name w:val="Normal_1_1"/>
    <w:qFormat/>
    <w:rsid w:val="001C7658"/>
    <w:rPr>
      <w:rFonts w:eastAsia="細明體"/>
      <w:color w:val="000000"/>
      <w:sz w:val="24"/>
      <w:szCs w:val="24"/>
    </w:rPr>
  </w:style>
  <w:style w:type="paragraph" w:customStyle="1" w:styleId="Normal21">
    <w:name w:val="Normal_2_1"/>
    <w:qFormat/>
    <w:rsid w:val="001C7658"/>
    <w:rPr>
      <w:rFonts w:eastAsia="細明體"/>
      <w:color w:val="000000"/>
      <w:sz w:val="24"/>
      <w:szCs w:val="24"/>
    </w:rPr>
  </w:style>
  <w:style w:type="paragraph" w:customStyle="1" w:styleId="Normal121">
    <w:name w:val="Normal_1_2"/>
    <w:qFormat/>
    <w:rsid w:val="007A1FF9"/>
    <w:rPr>
      <w:rFonts w:eastAsia="細明體"/>
      <w:color w:val="000000"/>
      <w:sz w:val="24"/>
      <w:szCs w:val="24"/>
    </w:rPr>
  </w:style>
  <w:style w:type="paragraph" w:customStyle="1" w:styleId="Normal221">
    <w:name w:val="Normal_2_2"/>
    <w:qFormat/>
    <w:rsid w:val="007A1FF9"/>
    <w:rPr>
      <w:rFonts w:eastAsia="細明體"/>
      <w:color w:val="000000"/>
      <w:sz w:val="24"/>
      <w:szCs w:val="24"/>
    </w:rPr>
  </w:style>
  <w:style w:type="paragraph" w:customStyle="1" w:styleId="Normal30">
    <w:name w:val="Normal_3_0"/>
    <w:qFormat/>
    <w:rsid w:val="007A1FF9"/>
    <w:rPr>
      <w:rFonts w:eastAsia="細明體"/>
      <w:color w:val="000000"/>
      <w:sz w:val="24"/>
      <w:szCs w:val="24"/>
    </w:rPr>
  </w:style>
  <w:style w:type="paragraph" w:customStyle="1" w:styleId="Normal03">
    <w:name w:val="Normal_0_3"/>
    <w:qFormat/>
    <w:rsid w:val="007A1FF9"/>
    <w:rPr>
      <w:rFonts w:eastAsia="細明體"/>
      <w:color w:val="000000"/>
      <w:sz w:val="24"/>
      <w:szCs w:val="24"/>
    </w:rPr>
  </w:style>
  <w:style w:type="paragraph" w:customStyle="1" w:styleId="Normal310">
    <w:name w:val="Normal_3_1"/>
    <w:qFormat/>
    <w:rsid w:val="007A1FF9"/>
    <w:rPr>
      <w:rFonts w:eastAsia="細明體"/>
      <w:color w:val="000000"/>
      <w:sz w:val="24"/>
      <w:szCs w:val="24"/>
    </w:rPr>
  </w:style>
  <w:style w:type="paragraph" w:customStyle="1" w:styleId="12">
    <w:name w:val="◎＿＿＿1.短"/>
    <w:basedOn w:val="a0"/>
    <w:rsid w:val="00851505"/>
    <w:pPr>
      <w:tabs>
        <w:tab w:val="left" w:pos="2916"/>
        <w:tab w:val="left" w:pos="4860"/>
        <w:tab w:val="left" w:pos="6804"/>
      </w:tabs>
      <w:spacing w:afterLines="20" w:after="20"/>
      <w:ind w:left="420" w:hangingChars="420" w:hanging="420"/>
      <w:jc w:val="both"/>
    </w:pPr>
    <w:rPr>
      <w:rFonts w:eastAsia="華康細黑體"/>
    </w:rPr>
  </w:style>
  <w:style w:type="paragraph" w:customStyle="1" w:styleId="af4">
    <w:name w:val="◎閱讀測驗"/>
    <w:basedOn w:val="a0"/>
    <w:qFormat/>
    <w:rsid w:val="00851505"/>
    <w:pPr>
      <w:spacing w:afterLines="20" w:after="20"/>
      <w:ind w:firstLineChars="200" w:firstLine="200"/>
      <w:jc w:val="both"/>
    </w:pPr>
    <w:rPr>
      <w:rFonts w:eastAsia="華康細黑體"/>
    </w:rPr>
  </w:style>
  <w:style w:type="character" w:customStyle="1" w:styleId="T-NR">
    <w:name w:val="T-NR"/>
    <w:rsid w:val="00851505"/>
    <w:rPr>
      <w:rFonts w:ascii="Times New Roman" w:hAnsi="Times New Roman"/>
    </w:rPr>
  </w:style>
  <w:style w:type="paragraph" w:customStyle="1" w:styleId="ABCD">
    <w:name w:val="選項(A)(B)(C)(D)"/>
    <w:basedOn w:val="a0"/>
    <w:link w:val="ABCD0"/>
    <w:rsid w:val="00A603C9"/>
    <w:pPr>
      <w:tabs>
        <w:tab w:val="left" w:pos="3304"/>
        <w:tab w:val="left" w:pos="5781"/>
        <w:tab w:val="left" w:pos="8203"/>
      </w:tabs>
      <w:ind w:leftChars="380" w:left="380"/>
      <w:jc w:val="both"/>
    </w:pPr>
    <w:rPr>
      <w:rFonts w:eastAsia="華康細黑體"/>
      <w:spacing w:val="-4"/>
      <w:szCs w:val="20"/>
    </w:rPr>
  </w:style>
  <w:style w:type="character" w:customStyle="1" w:styleId="af3">
    <w:name w:val="選擇題 字元"/>
    <w:link w:val="a"/>
    <w:rsid w:val="00A603C9"/>
    <w:rPr>
      <w:rFonts w:eastAsia="細明體"/>
      <w:kern w:val="2"/>
      <w:sz w:val="24"/>
      <w:szCs w:val="24"/>
    </w:rPr>
  </w:style>
  <w:style w:type="character" w:customStyle="1" w:styleId="ABCD0">
    <w:name w:val="選項(A)(B)(C)(D) 字元"/>
    <w:link w:val="ABCD"/>
    <w:rsid w:val="00A603C9"/>
    <w:rPr>
      <w:rFonts w:eastAsia="華康細黑體"/>
      <w:spacing w:val="-4"/>
      <w:kern w:val="2"/>
      <w:sz w:val="24"/>
    </w:rPr>
  </w:style>
  <w:style w:type="paragraph" w:customStyle="1" w:styleId="Normal0210">
    <w:name w:val="Normal_0_21_0"/>
    <w:qFormat/>
    <w:rsid w:val="00B5725B"/>
    <w:pPr>
      <w:widowControl w:val="0"/>
    </w:pPr>
  </w:style>
  <w:style w:type="paragraph" w:customStyle="1" w:styleId="Normal0212">
    <w:name w:val="Normal_0_21_2"/>
    <w:qFormat/>
    <w:rsid w:val="00B5725B"/>
    <w:pPr>
      <w:widowControl w:val="0"/>
    </w:pPr>
  </w:style>
  <w:style w:type="paragraph" w:customStyle="1" w:styleId="240">
    <w:name w:val="內文_24_0"/>
    <w:qFormat/>
    <w:rsid w:val="00B5725B"/>
    <w:pPr>
      <w:widowControl w:val="0"/>
    </w:pPr>
    <w:rPr>
      <w:kern w:val="2"/>
      <w:sz w:val="24"/>
      <w:szCs w:val="24"/>
    </w:rPr>
  </w:style>
  <w:style w:type="paragraph" w:customStyle="1" w:styleId="Normal02100">
    <w:name w:val="Normal_0_21_0_0"/>
    <w:qFormat/>
    <w:rsid w:val="00B5725B"/>
    <w:pPr>
      <w:widowControl w:val="0"/>
    </w:pPr>
    <w:rPr>
      <w:szCs w:val="24"/>
    </w:rPr>
  </w:style>
  <w:style w:type="paragraph" w:customStyle="1" w:styleId="Normal02120">
    <w:name w:val="Normal_0_21_2_0"/>
    <w:qFormat/>
    <w:rsid w:val="00B5725B"/>
    <w:pPr>
      <w:widowControl w:val="0"/>
    </w:pPr>
    <w:rPr>
      <w:szCs w:val="24"/>
    </w:rPr>
  </w:style>
  <w:style w:type="paragraph" w:customStyle="1" w:styleId="Normal0214">
    <w:name w:val="Normal_0_21_4"/>
    <w:qFormat/>
    <w:rsid w:val="002C0642"/>
    <w:pPr>
      <w:widowControl w:val="0"/>
    </w:pPr>
    <w:rPr>
      <w:szCs w:val="24"/>
    </w:rPr>
  </w:style>
  <w:style w:type="paragraph" w:customStyle="1" w:styleId="Normal0200">
    <w:name w:val="Normal_0_20_0"/>
    <w:qFormat/>
    <w:rsid w:val="007B7AB3"/>
    <w:pPr>
      <w:widowControl w:val="0"/>
    </w:pPr>
    <w:rPr>
      <w:szCs w:val="24"/>
    </w:rPr>
  </w:style>
  <w:style w:type="paragraph" w:customStyle="1" w:styleId="Normal0202">
    <w:name w:val="Normal_0_20_2"/>
    <w:qFormat/>
    <w:rsid w:val="007B7AB3"/>
    <w:pPr>
      <w:widowControl w:val="0"/>
    </w:pPr>
    <w:rPr>
      <w:szCs w:val="24"/>
    </w:rPr>
  </w:style>
  <w:style w:type="paragraph" w:customStyle="1" w:styleId="Normal0204">
    <w:name w:val="Normal_0_20_4"/>
    <w:qFormat/>
    <w:rsid w:val="007B7AB3"/>
    <w:pPr>
      <w:widowControl w:val="0"/>
    </w:pPr>
    <w:rPr>
      <w:szCs w:val="24"/>
    </w:rPr>
  </w:style>
  <w:style w:type="paragraph" w:customStyle="1" w:styleId="Normal0220">
    <w:name w:val="Normal_0_22_0"/>
    <w:qFormat/>
    <w:rsid w:val="007B7AB3"/>
    <w:pPr>
      <w:widowControl w:val="0"/>
    </w:pPr>
  </w:style>
  <w:style w:type="paragraph" w:customStyle="1" w:styleId="Normal0222">
    <w:name w:val="Normal_0_22_2"/>
    <w:qFormat/>
    <w:rsid w:val="007B7AB3"/>
    <w:pPr>
      <w:widowControl w:val="0"/>
    </w:pPr>
  </w:style>
  <w:style w:type="paragraph" w:customStyle="1" w:styleId="Normal0224">
    <w:name w:val="Normal_0_22_4"/>
    <w:qFormat/>
    <w:rsid w:val="007B7AB3"/>
    <w:pPr>
      <w:widowControl w:val="0"/>
    </w:pPr>
  </w:style>
  <w:style w:type="paragraph" w:customStyle="1" w:styleId="148000">
    <w:name w:val="內文1_48_0_0_0"/>
    <w:qFormat/>
    <w:rsid w:val="0088233A"/>
    <w:pPr>
      <w:widowControl w:val="0"/>
    </w:pPr>
    <w:rPr>
      <w:kern w:val="2"/>
      <w:sz w:val="24"/>
      <w:szCs w:val="24"/>
    </w:rPr>
  </w:style>
  <w:style w:type="paragraph" w:customStyle="1" w:styleId="148200">
    <w:name w:val="內文1_48_2_0_0"/>
    <w:qFormat/>
    <w:rsid w:val="0088233A"/>
    <w:pPr>
      <w:widowControl w:val="0"/>
    </w:pPr>
    <w:rPr>
      <w:kern w:val="2"/>
      <w:sz w:val="24"/>
      <w:szCs w:val="24"/>
    </w:rPr>
  </w:style>
  <w:style w:type="paragraph" w:customStyle="1" w:styleId="148400">
    <w:name w:val="內文1_48_4_0_0"/>
    <w:qFormat/>
    <w:rsid w:val="0088233A"/>
    <w:pPr>
      <w:widowControl w:val="0"/>
    </w:pPr>
    <w:rPr>
      <w:kern w:val="2"/>
      <w:sz w:val="24"/>
      <w:szCs w:val="24"/>
    </w:rPr>
  </w:style>
  <w:style w:type="paragraph" w:customStyle="1" w:styleId="148600">
    <w:name w:val="內文1_48_6_0_0"/>
    <w:qFormat/>
    <w:rsid w:val="0088233A"/>
    <w:pPr>
      <w:widowControl w:val="0"/>
    </w:pPr>
    <w:rPr>
      <w:kern w:val="2"/>
      <w:sz w:val="24"/>
      <w:szCs w:val="24"/>
    </w:rPr>
  </w:style>
  <w:style w:type="paragraph" w:customStyle="1" w:styleId="148800">
    <w:name w:val="內文1_48_8_0_0"/>
    <w:qFormat/>
    <w:rsid w:val="0088233A"/>
    <w:pPr>
      <w:widowControl w:val="0"/>
    </w:pPr>
    <w:rPr>
      <w:kern w:val="2"/>
      <w:sz w:val="24"/>
      <w:szCs w:val="24"/>
    </w:rPr>
  </w:style>
  <w:style w:type="paragraph" w:customStyle="1" w:styleId="Normal140">
    <w:name w:val="Normal_1_4"/>
    <w:qFormat/>
    <w:rsid w:val="00B25900"/>
    <w:rPr>
      <w:rFonts w:eastAsia="細明體"/>
      <w:color w:val="000000"/>
      <w:sz w:val="24"/>
      <w:szCs w:val="24"/>
    </w:rPr>
  </w:style>
  <w:style w:type="paragraph" w:customStyle="1" w:styleId="Normal240">
    <w:name w:val="Normal_2_4"/>
    <w:qFormat/>
    <w:rsid w:val="00B25900"/>
    <w:rPr>
      <w:rFonts w:eastAsia="細明體"/>
      <w:color w:val="000000"/>
      <w:sz w:val="24"/>
      <w:szCs w:val="24"/>
    </w:rPr>
  </w:style>
  <w:style w:type="paragraph" w:customStyle="1" w:styleId="Normal150">
    <w:name w:val="Normal_1_5"/>
    <w:qFormat/>
    <w:rsid w:val="00B25900"/>
    <w:rPr>
      <w:rFonts w:eastAsia="細明體"/>
      <w:color w:val="000000"/>
      <w:sz w:val="24"/>
      <w:szCs w:val="24"/>
    </w:rPr>
  </w:style>
  <w:style w:type="paragraph" w:customStyle="1" w:styleId="Normal25">
    <w:name w:val="Normal_2_5"/>
    <w:qFormat/>
    <w:rsid w:val="00B25900"/>
    <w:rPr>
      <w:rFonts w:eastAsia="細明體"/>
      <w:color w:val="000000"/>
      <w:sz w:val="24"/>
      <w:szCs w:val="24"/>
    </w:rPr>
  </w:style>
  <w:style w:type="paragraph" w:customStyle="1" w:styleId="Normal32">
    <w:name w:val="Normal_3_2"/>
    <w:qFormat/>
    <w:rsid w:val="00B25900"/>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865111">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858F34-5923-44D6-8044-2F7AF0CFA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高二期末考.dot</Template>
  <TotalTime>0</TotalTime>
  <Pages>3</Pages>
  <Words>1317</Words>
  <Characters>7510</Characters>
  <Application>Microsoft Office Word</Application>
  <DocSecurity>0</DocSecurity>
  <Lines>62</Lines>
  <Paragraphs>17</Paragraphs>
  <ScaleCrop>false</ScaleCrop>
  <Company>龍騰文化</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洪千舫</cp:lastModifiedBy>
  <cp:revision>2</cp:revision>
  <cp:lastPrinted>2022-11-15T03:07:00Z</cp:lastPrinted>
  <dcterms:created xsi:type="dcterms:W3CDTF">2022-11-15T07:48:00Z</dcterms:created>
  <dcterms:modified xsi:type="dcterms:W3CDTF">2022-11-15T07:48:00Z</dcterms:modified>
</cp:coreProperties>
</file>