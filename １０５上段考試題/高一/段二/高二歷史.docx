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182"/>
        <w:tblW w:w="9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708"/>
        <w:gridCol w:w="851"/>
        <w:gridCol w:w="709"/>
        <w:gridCol w:w="425"/>
        <w:gridCol w:w="425"/>
        <w:gridCol w:w="425"/>
        <w:gridCol w:w="1883"/>
        <w:gridCol w:w="508"/>
        <w:gridCol w:w="840"/>
        <w:gridCol w:w="480"/>
        <w:gridCol w:w="480"/>
        <w:gridCol w:w="360"/>
        <w:gridCol w:w="720"/>
      </w:tblGrid>
      <w:tr w:rsidR="00814F19">
        <w:trPr>
          <w:cantSplit/>
          <w:trHeight w:val="510"/>
        </w:trPr>
        <w:tc>
          <w:tcPr>
            <w:tcW w:w="5880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5B12BB" w:rsidRPr="005B12BB" w:rsidRDefault="0024582D" w:rsidP="00642E57">
            <w:pPr>
              <w:pStyle w:val="a3"/>
              <w:jc w:val="center"/>
              <w:rPr>
                <w:rFonts w:ascii="標楷體" w:eastAsia="標楷體" w:hAnsi="標楷體"/>
                <w:w w:val="90"/>
                <w:szCs w:val="28"/>
              </w:rPr>
            </w:pPr>
            <w:bookmarkStart w:id="0" w:name="_GoBack"/>
            <w:bookmarkEnd w:id="0"/>
            <w:r>
              <w:rPr>
                <w:rFonts w:ascii="標楷體" w:eastAsia="標楷體" w:hAnsi="標楷體" w:hint="eastAsia"/>
                <w:w w:val="90"/>
                <w:sz w:val="28"/>
                <w:szCs w:val="28"/>
              </w:rPr>
              <w:t>新北</w:t>
            </w:r>
            <w:r w:rsidR="005B12BB" w:rsidRPr="005B12BB">
              <w:rPr>
                <w:rFonts w:ascii="標楷體" w:eastAsia="標楷體" w:hAnsi="標楷體" w:hint="eastAsia"/>
                <w:w w:val="90"/>
                <w:sz w:val="28"/>
                <w:szCs w:val="28"/>
              </w:rPr>
              <w:t>高工</w:t>
            </w:r>
            <w:r w:rsidR="00D550F9">
              <w:rPr>
                <w:rFonts w:ascii="標楷體" w:eastAsia="標楷體" w:hAnsi="標楷體" w:hint="eastAsia"/>
                <w:w w:val="90"/>
                <w:sz w:val="28"/>
                <w:szCs w:val="28"/>
              </w:rPr>
              <w:t>一０五</w:t>
            </w:r>
            <w:r w:rsidR="00073750">
              <w:rPr>
                <w:rFonts w:ascii="標楷體" w:eastAsia="標楷體" w:hAnsi="標楷體" w:hint="eastAsia"/>
                <w:w w:val="90"/>
                <w:sz w:val="28"/>
                <w:szCs w:val="28"/>
              </w:rPr>
              <w:t>學年度</w:t>
            </w:r>
            <w:r w:rsidR="00D550F9">
              <w:rPr>
                <w:rFonts w:ascii="標楷體" w:eastAsia="標楷體" w:hAnsi="標楷體" w:hint="eastAsia"/>
                <w:w w:val="90"/>
                <w:sz w:val="28"/>
                <w:szCs w:val="28"/>
              </w:rPr>
              <w:t>上</w:t>
            </w:r>
            <w:r w:rsidR="005B12BB" w:rsidRPr="005B12BB">
              <w:rPr>
                <w:rFonts w:ascii="標楷體" w:eastAsia="標楷體" w:hAnsi="標楷體" w:hint="eastAsia"/>
                <w:w w:val="90"/>
                <w:sz w:val="28"/>
                <w:szCs w:val="28"/>
              </w:rPr>
              <w:t>學期</w:t>
            </w:r>
            <w:r w:rsidR="00642E57">
              <w:rPr>
                <w:rFonts w:ascii="標楷體" w:eastAsia="標楷體" w:hAnsi="標楷體" w:hint="eastAsia"/>
                <w:w w:val="90"/>
                <w:sz w:val="28"/>
                <w:szCs w:val="28"/>
              </w:rPr>
              <w:t>第一次段考</w:t>
            </w:r>
            <w:r w:rsidR="005B12BB" w:rsidRPr="005B12BB">
              <w:rPr>
                <w:rFonts w:ascii="標楷體" w:eastAsia="標楷體" w:hAnsi="標楷體" w:hint="eastAsia"/>
                <w:w w:val="90"/>
                <w:sz w:val="28"/>
                <w:szCs w:val="28"/>
              </w:rPr>
              <w:t>試題</w:t>
            </w:r>
          </w:p>
        </w:tc>
        <w:tc>
          <w:tcPr>
            <w:tcW w:w="50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B12BB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2"/>
                <w:szCs w:val="22"/>
              </w:rPr>
            </w:pPr>
            <w:r w:rsidRPr="005B12BB">
              <w:rPr>
                <w:rFonts w:ascii="標楷體" w:eastAsia="標楷體" w:hAnsi="標楷體" w:hint="eastAsia"/>
                <w:w w:val="80"/>
                <w:sz w:val="22"/>
                <w:szCs w:val="22"/>
              </w:rPr>
              <w:t>班級</w:t>
            </w:r>
          </w:p>
        </w:tc>
        <w:tc>
          <w:tcPr>
            <w:tcW w:w="84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B12BB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2"/>
                <w:szCs w:val="22"/>
              </w:rPr>
            </w:pPr>
          </w:p>
        </w:tc>
        <w:tc>
          <w:tcPr>
            <w:tcW w:w="4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B12BB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2"/>
                <w:szCs w:val="22"/>
              </w:rPr>
            </w:pPr>
            <w:r w:rsidRPr="005B12BB">
              <w:rPr>
                <w:rFonts w:ascii="標楷體" w:eastAsia="標楷體" w:hAnsi="標楷體" w:hint="eastAsia"/>
                <w:w w:val="80"/>
                <w:sz w:val="22"/>
                <w:szCs w:val="22"/>
              </w:rPr>
              <w:t>座號</w:t>
            </w:r>
          </w:p>
        </w:tc>
        <w:tc>
          <w:tcPr>
            <w:tcW w:w="4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Default="005B12BB" w:rsidP="005B12BB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3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Default="005B12BB" w:rsidP="005B12BB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成</w:t>
            </w:r>
          </w:p>
          <w:p w:rsidR="005B12BB" w:rsidRDefault="005B12BB" w:rsidP="005B12BB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績</w:t>
            </w:r>
          </w:p>
        </w:tc>
        <w:tc>
          <w:tcPr>
            <w:tcW w:w="72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5B12BB" w:rsidRDefault="005B12BB" w:rsidP="005B12BB">
            <w:pPr>
              <w:pStyle w:val="a3"/>
              <w:ind w:left="152"/>
              <w:rPr>
                <w:rFonts w:ascii="標楷體" w:eastAsia="標楷體" w:hAnsi="標楷體"/>
                <w:sz w:val="28"/>
              </w:rPr>
            </w:pPr>
          </w:p>
        </w:tc>
      </w:tr>
      <w:tr w:rsidR="005B12BB" w:rsidRPr="005B12BB" w:rsidTr="007F4664">
        <w:trPr>
          <w:cantSplit/>
          <w:trHeight w:val="520"/>
        </w:trPr>
        <w:tc>
          <w:tcPr>
            <w:tcW w:w="45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B12BB" w:rsidRDefault="005B12BB" w:rsidP="007F4664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2"/>
                <w:szCs w:val="22"/>
              </w:rPr>
            </w:pPr>
            <w:r w:rsidRPr="005B12BB">
              <w:rPr>
                <w:rFonts w:ascii="標楷體" w:eastAsia="標楷體" w:hAnsi="標楷體" w:hint="eastAsia"/>
                <w:w w:val="80"/>
                <w:sz w:val="22"/>
                <w:szCs w:val="22"/>
              </w:rPr>
              <w:t>科目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B12BB" w:rsidRDefault="005B12BB" w:rsidP="00073750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2"/>
                <w:szCs w:val="22"/>
              </w:rPr>
            </w:pPr>
            <w:r w:rsidRPr="005B12BB">
              <w:rPr>
                <w:rFonts w:ascii="標楷體" w:eastAsia="標楷體" w:hAnsi="標楷體" w:hint="eastAsia"/>
                <w:w w:val="80"/>
                <w:sz w:val="22"/>
                <w:szCs w:val="22"/>
              </w:rPr>
              <w:t>歷史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B12BB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2"/>
                <w:szCs w:val="22"/>
              </w:rPr>
            </w:pPr>
            <w:r w:rsidRPr="005B12BB">
              <w:rPr>
                <w:rFonts w:ascii="標楷體" w:eastAsia="標楷體" w:hAnsi="標楷體" w:hint="eastAsia"/>
                <w:w w:val="80"/>
                <w:sz w:val="22"/>
                <w:szCs w:val="22"/>
              </w:rPr>
              <w:t>命題教師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B12BB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2"/>
                <w:szCs w:val="22"/>
              </w:rPr>
            </w:pPr>
            <w:r w:rsidRPr="005B12BB">
              <w:rPr>
                <w:rFonts w:ascii="標楷體" w:eastAsia="標楷體" w:hAnsi="標楷體" w:hint="eastAsia"/>
                <w:w w:val="80"/>
                <w:sz w:val="22"/>
                <w:szCs w:val="22"/>
              </w:rPr>
              <w:t>徐雅純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B12BB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2"/>
                <w:szCs w:val="22"/>
              </w:rPr>
            </w:pPr>
            <w:r w:rsidRPr="005B12BB">
              <w:rPr>
                <w:rFonts w:ascii="標楷體" w:eastAsia="標楷體" w:hAnsi="標楷體" w:hint="eastAsia"/>
                <w:w w:val="80"/>
                <w:sz w:val="22"/>
                <w:szCs w:val="22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B12BB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2"/>
                <w:szCs w:val="22"/>
              </w:rPr>
            </w:pPr>
            <w:r w:rsidRPr="005B12BB">
              <w:rPr>
                <w:rFonts w:ascii="標楷體" w:eastAsia="標楷體" w:hAnsi="標楷體" w:hint="eastAsia"/>
                <w:w w:val="80"/>
                <w:sz w:val="22"/>
                <w:szCs w:val="22"/>
              </w:rPr>
              <w:t>二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B12BB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2"/>
                <w:szCs w:val="22"/>
              </w:rPr>
            </w:pPr>
            <w:r w:rsidRPr="005B12BB">
              <w:rPr>
                <w:rFonts w:ascii="標楷體" w:eastAsia="標楷體" w:hAnsi="標楷體" w:hint="eastAsia"/>
                <w:w w:val="80"/>
                <w:sz w:val="22"/>
                <w:szCs w:val="22"/>
              </w:rPr>
              <w:t>科別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550F9" w:rsidRPr="005B12BB" w:rsidRDefault="00D550F9" w:rsidP="00EA3FEE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w w:val="80"/>
                <w:sz w:val="22"/>
                <w:szCs w:val="22"/>
              </w:rPr>
              <w:t>鑄、汽、模、圖</w:t>
            </w:r>
          </w:p>
        </w:tc>
        <w:tc>
          <w:tcPr>
            <w:tcW w:w="5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B12BB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2"/>
                <w:szCs w:val="22"/>
              </w:rPr>
            </w:pPr>
            <w:r w:rsidRPr="005B12BB">
              <w:rPr>
                <w:rFonts w:ascii="標楷體" w:eastAsia="標楷體" w:hAnsi="標楷體" w:hint="eastAsia"/>
                <w:w w:val="80"/>
                <w:sz w:val="22"/>
                <w:szCs w:val="22"/>
              </w:rPr>
              <w:t>姓名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B12BB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2"/>
                <w:szCs w:val="22"/>
              </w:rPr>
            </w:pPr>
          </w:p>
        </w:tc>
        <w:tc>
          <w:tcPr>
            <w:tcW w:w="36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B12BB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2"/>
                <w:szCs w:val="22"/>
              </w:rPr>
            </w:pPr>
          </w:p>
        </w:tc>
        <w:tc>
          <w:tcPr>
            <w:tcW w:w="72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5B12BB" w:rsidRPr="005B12BB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2"/>
                <w:szCs w:val="22"/>
              </w:rPr>
            </w:pPr>
          </w:p>
        </w:tc>
      </w:tr>
    </w:tbl>
    <w:p w:rsidR="005B12BB" w:rsidRPr="005B12BB" w:rsidRDefault="005B12BB" w:rsidP="00814F19">
      <w:pPr>
        <w:numPr>
          <w:ilvl w:val="0"/>
          <w:numId w:val="4"/>
        </w:numPr>
        <w:snapToGrid w:val="0"/>
        <w:spacing w:line="480" w:lineRule="atLeast"/>
        <w:ind w:left="357" w:hanging="357"/>
        <w:rPr>
          <w:rFonts w:ascii="標楷體" w:eastAsia="標楷體" w:hAnsi="標楷體"/>
          <w:b/>
          <w:w w:val="80"/>
          <w:sz w:val="28"/>
          <w:szCs w:val="28"/>
        </w:rPr>
      </w:pPr>
      <w:r w:rsidRPr="005B12BB">
        <w:rPr>
          <w:rFonts w:ascii="標楷體" w:eastAsia="標楷體" w:hAnsi="標楷體" w:hint="eastAsia"/>
          <w:b/>
          <w:w w:val="80"/>
          <w:sz w:val="28"/>
          <w:szCs w:val="28"/>
        </w:rPr>
        <w:t>請將</w:t>
      </w:r>
      <w:r w:rsidRPr="005B12BB">
        <w:rPr>
          <w:rFonts w:ascii="標楷體" w:eastAsia="標楷體" w:hAnsi="標楷體" w:hint="eastAsia"/>
          <w:b/>
          <w:w w:val="80"/>
          <w:sz w:val="28"/>
          <w:szCs w:val="28"/>
          <w:u w:val="double"/>
        </w:rPr>
        <w:t>答案與座號</w:t>
      </w:r>
      <w:r w:rsidRPr="005B12BB">
        <w:rPr>
          <w:rFonts w:ascii="標楷體" w:eastAsia="標楷體" w:hAnsi="標楷體" w:hint="eastAsia"/>
          <w:b/>
          <w:w w:val="80"/>
          <w:sz w:val="28"/>
          <w:szCs w:val="28"/>
        </w:rPr>
        <w:t>畫記在答案卡上，</w:t>
      </w:r>
      <w:r w:rsidR="00AC5476">
        <w:rPr>
          <w:rFonts w:ascii="標楷體" w:eastAsia="標楷體" w:hAnsi="標楷體" w:hint="eastAsia"/>
          <w:b/>
          <w:w w:val="80"/>
          <w:sz w:val="28"/>
          <w:szCs w:val="28"/>
        </w:rPr>
        <w:t>並</w:t>
      </w:r>
      <w:r w:rsidRPr="005B12BB">
        <w:rPr>
          <w:rFonts w:ascii="標楷體" w:eastAsia="標楷體" w:hAnsi="標楷體" w:hint="eastAsia"/>
          <w:b/>
          <w:w w:val="80"/>
          <w:sz w:val="28"/>
          <w:szCs w:val="28"/>
        </w:rPr>
        <w:t>寫上班級、姓名、座號</w:t>
      </w:r>
      <w:r w:rsidR="00AC5476">
        <w:rPr>
          <w:rFonts w:ascii="標楷體" w:eastAsia="標楷體" w:hAnsi="標楷體" w:hint="eastAsia"/>
          <w:b/>
          <w:w w:val="80"/>
          <w:sz w:val="28"/>
          <w:szCs w:val="28"/>
        </w:rPr>
        <w:t xml:space="preserve"> </w:t>
      </w:r>
      <w:r w:rsidRPr="005B12BB">
        <w:rPr>
          <w:rFonts w:ascii="標楷體" w:eastAsia="標楷體" w:hAnsi="標楷體" w:hint="eastAsia"/>
          <w:b/>
          <w:w w:val="80"/>
          <w:sz w:val="28"/>
          <w:szCs w:val="28"/>
        </w:rPr>
        <w:t xml:space="preserve"> </w:t>
      </w:r>
      <w:r w:rsidRPr="005B12BB">
        <w:rPr>
          <w:rFonts w:ascii="標楷體" w:eastAsia="標楷體" w:hAnsi="標楷體" w:hint="eastAsia"/>
          <w:b/>
          <w:w w:val="80"/>
          <w:sz w:val="28"/>
          <w:szCs w:val="28"/>
          <w:bdr w:val="single" w:sz="4" w:space="0" w:color="auto" w:frame="1"/>
          <w:shd w:val="pct15" w:color="auto" w:fill="FFFFFF"/>
        </w:rPr>
        <w:t>未寫</w:t>
      </w:r>
      <w:r w:rsidR="00AC5476">
        <w:rPr>
          <w:rFonts w:ascii="標楷體" w:eastAsia="標楷體" w:hAnsi="標楷體" w:hint="eastAsia"/>
          <w:b/>
          <w:w w:val="80"/>
          <w:sz w:val="28"/>
          <w:szCs w:val="28"/>
          <w:bdr w:val="single" w:sz="4" w:space="0" w:color="auto" w:frame="1"/>
          <w:shd w:val="pct15" w:color="auto" w:fill="FFFFFF"/>
        </w:rPr>
        <w:t>或未畫記</w:t>
      </w:r>
      <w:r w:rsidRPr="005B12BB">
        <w:rPr>
          <w:rFonts w:ascii="標楷體" w:eastAsia="標楷體" w:hAnsi="標楷體" w:hint="eastAsia"/>
          <w:b/>
          <w:w w:val="80"/>
          <w:sz w:val="28"/>
          <w:szCs w:val="28"/>
          <w:bdr w:val="single" w:sz="4" w:space="0" w:color="auto" w:frame="1"/>
          <w:shd w:val="pct15" w:color="auto" w:fill="FFFFFF"/>
        </w:rPr>
        <w:t>扣10分</w:t>
      </w:r>
    </w:p>
    <w:p w:rsidR="005B12BB" w:rsidRPr="005B12BB" w:rsidRDefault="005B12BB" w:rsidP="00814F19">
      <w:pPr>
        <w:numPr>
          <w:ilvl w:val="0"/>
          <w:numId w:val="4"/>
        </w:numPr>
        <w:snapToGrid w:val="0"/>
        <w:spacing w:line="480" w:lineRule="atLeast"/>
        <w:ind w:left="357" w:hanging="357"/>
        <w:rPr>
          <w:rFonts w:ascii="標楷體" w:eastAsia="標楷體" w:hAnsi="標楷體"/>
          <w:b/>
          <w:w w:val="80"/>
          <w:sz w:val="28"/>
          <w:szCs w:val="28"/>
        </w:rPr>
      </w:pPr>
      <w:r w:rsidRPr="005B12BB">
        <w:rPr>
          <w:rFonts w:ascii="標楷體" w:eastAsia="標楷體" w:hAnsi="標楷體" w:hint="eastAsia"/>
          <w:b/>
          <w:w w:val="80"/>
          <w:sz w:val="28"/>
          <w:szCs w:val="28"/>
        </w:rPr>
        <w:t xml:space="preserve">題目卷寫上班級、姓名、座號，試畢連同答案卡一起交回  </w:t>
      </w:r>
      <w:r w:rsidRPr="005B12BB">
        <w:rPr>
          <w:rFonts w:ascii="標楷體" w:eastAsia="標楷體" w:hAnsi="標楷體" w:hint="eastAsia"/>
          <w:b/>
          <w:w w:val="80"/>
          <w:sz w:val="28"/>
          <w:szCs w:val="28"/>
          <w:bdr w:val="single" w:sz="4" w:space="0" w:color="auto" w:frame="1"/>
          <w:shd w:val="pct15" w:color="auto" w:fill="FFFFFF"/>
        </w:rPr>
        <w:t>未寫者扣10分</w:t>
      </w:r>
      <w:r w:rsidR="001E3852">
        <w:rPr>
          <w:rFonts w:ascii="標楷體" w:eastAsia="標楷體" w:hAnsi="標楷體" w:hint="eastAsia"/>
          <w:b/>
          <w:w w:val="80"/>
          <w:sz w:val="28"/>
          <w:szCs w:val="28"/>
          <w:bdr w:val="single" w:sz="4" w:space="0" w:color="auto" w:frame="1"/>
          <w:shd w:val="pct15" w:color="auto" w:fill="FFFFFF"/>
        </w:rPr>
        <w:t>，寫不完整扣5分</w:t>
      </w:r>
    </w:p>
    <w:p w:rsidR="005B12BB" w:rsidRDefault="00814F19" w:rsidP="005B12BB">
      <w:pPr>
        <w:snapToGrid w:val="0"/>
        <w:spacing w:beforeLines="50" w:before="180"/>
        <w:rPr>
          <w:rFonts w:ascii="標楷體" w:eastAsia="標楷體" w:hAnsi="標楷體"/>
          <w:b/>
          <w:sz w:val="28"/>
          <w:szCs w:val="28"/>
        </w:rPr>
      </w:pPr>
      <w:r w:rsidRPr="00814F19">
        <w:rPr>
          <w:rFonts w:ascii="標楷體" w:eastAsia="標楷體" w:hAnsi="標楷體" w:hint="eastAsia"/>
          <w:b/>
        </w:rPr>
        <w:t>一、</w:t>
      </w:r>
      <w:r w:rsidRPr="00814F19">
        <w:rPr>
          <w:rFonts w:ascii="標楷體" w:eastAsia="標楷體" w:hAnsi="標楷體" w:hint="eastAsia"/>
          <w:b/>
          <w:sz w:val="28"/>
          <w:szCs w:val="28"/>
        </w:rPr>
        <w:t>是非題（各</w:t>
      </w:r>
      <w:r w:rsidR="00582D57">
        <w:rPr>
          <w:rFonts w:ascii="標楷體" w:eastAsia="標楷體" w:hAnsi="標楷體" w:hint="eastAsia"/>
          <w:b/>
          <w:sz w:val="28"/>
          <w:szCs w:val="28"/>
        </w:rPr>
        <w:t>2</w:t>
      </w:r>
      <w:r w:rsidRPr="00814F19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8226B2">
        <w:rPr>
          <w:rFonts w:ascii="標楷體" w:eastAsia="標楷體" w:hAnsi="標楷體" w:hint="eastAsia"/>
          <w:b/>
          <w:sz w:val="28"/>
          <w:szCs w:val="28"/>
        </w:rPr>
        <w:t>1</w:t>
      </w:r>
      <w:r w:rsidR="00582D57">
        <w:rPr>
          <w:rFonts w:ascii="標楷體" w:eastAsia="標楷體" w:hAnsi="標楷體" w:hint="eastAsia"/>
          <w:b/>
          <w:sz w:val="28"/>
          <w:szCs w:val="28"/>
        </w:rPr>
        <w:t>0</w:t>
      </w:r>
      <w:r w:rsidRPr="00814F19">
        <w:rPr>
          <w:rFonts w:ascii="標楷體" w:eastAsia="標楷體" w:hAnsi="標楷體" w:hint="eastAsia"/>
          <w:b/>
          <w:sz w:val="28"/>
          <w:szCs w:val="28"/>
        </w:rPr>
        <w:t>分；答案為○則畫記A，答案為╳則畫記B）</w:t>
      </w:r>
    </w:p>
    <w:p w:rsidR="00D8387A" w:rsidRPr="00944C93" w:rsidRDefault="00D8387A" w:rsidP="00854367">
      <w:pPr>
        <w:numPr>
          <w:ilvl w:val="0"/>
          <w:numId w:val="5"/>
        </w:numPr>
        <w:tabs>
          <w:tab w:val="num" w:pos="600"/>
          <w:tab w:val="left" w:pos="72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</w:rPr>
      </w:pPr>
      <w:r w:rsidRPr="00944C93">
        <w:rPr>
          <w:rFonts w:ascii="微軟正黑體" w:eastAsia="微軟正黑體" w:hAnsi="微軟正黑體" w:cs="華康中黑體" w:hint="eastAsia"/>
        </w:rPr>
        <w:t>亞當斯密的著作《國富論》，旨在闡述資本主義之下，經濟放任政策的重要性。</w:t>
      </w:r>
    </w:p>
    <w:p w:rsidR="00D8387A" w:rsidRPr="00944C93" w:rsidRDefault="00D8387A" w:rsidP="00854367">
      <w:pPr>
        <w:numPr>
          <w:ilvl w:val="0"/>
          <w:numId w:val="5"/>
        </w:numPr>
        <w:tabs>
          <w:tab w:val="num" w:pos="600"/>
          <w:tab w:val="left" w:pos="72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</w:rPr>
      </w:pPr>
      <w:r w:rsidRPr="00944C93">
        <w:rPr>
          <w:rFonts w:ascii="微軟正黑體" w:eastAsia="微軟正黑體" w:hAnsi="微軟正黑體" w:cs="華康中黑體" w:hint="eastAsia"/>
        </w:rPr>
        <w:t>《獨立宣言》起草人華盛頓，不但成功領導獨立戰爭，後來更當選美國首任總統。</w:t>
      </w:r>
    </w:p>
    <w:p w:rsidR="00D8387A" w:rsidRPr="00944C93" w:rsidRDefault="00D8387A" w:rsidP="00854367">
      <w:pPr>
        <w:numPr>
          <w:ilvl w:val="0"/>
          <w:numId w:val="5"/>
        </w:numPr>
        <w:tabs>
          <w:tab w:val="num" w:pos="600"/>
          <w:tab w:val="left" w:pos="72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</w:rPr>
      </w:pPr>
      <w:r w:rsidRPr="00944C93">
        <w:rPr>
          <w:rFonts w:ascii="微軟正黑體" w:eastAsia="微軟正黑體" w:hAnsi="微軟正黑體" w:cs="華康中黑體" w:hint="eastAsia"/>
        </w:rPr>
        <w:t>1775年北美殖民地人民與英國軍隊的萊星頓之役，是美國獨立戰爭的開端。</w:t>
      </w:r>
    </w:p>
    <w:p w:rsidR="00D8387A" w:rsidRPr="00944C93" w:rsidRDefault="00D8387A" w:rsidP="00854367">
      <w:pPr>
        <w:numPr>
          <w:ilvl w:val="0"/>
          <w:numId w:val="5"/>
        </w:numPr>
        <w:tabs>
          <w:tab w:val="num" w:pos="600"/>
          <w:tab w:val="left" w:pos="72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</w:rPr>
      </w:pPr>
      <w:r w:rsidRPr="00944C93">
        <w:rPr>
          <w:rFonts w:ascii="微軟正黑體" w:eastAsia="微軟正黑體" w:hAnsi="微軟正黑體" w:cs="華康中黑體" w:hint="eastAsia"/>
        </w:rPr>
        <w:t>工業革命發生後，女工、童工紛紛投入工業生產，有助於提升其社會地位。</w:t>
      </w:r>
    </w:p>
    <w:p w:rsidR="00D8387A" w:rsidRPr="00944C93" w:rsidRDefault="00D8387A" w:rsidP="00854367">
      <w:pPr>
        <w:numPr>
          <w:ilvl w:val="0"/>
          <w:numId w:val="5"/>
        </w:numPr>
        <w:tabs>
          <w:tab w:val="num" w:pos="600"/>
          <w:tab w:val="left" w:pos="72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</w:rPr>
      </w:pPr>
      <w:r w:rsidRPr="00944C93">
        <w:rPr>
          <w:rFonts w:ascii="微軟正黑體" w:eastAsia="微軟正黑體" w:hAnsi="微軟正黑體" w:cs="華康中黑體" w:hint="eastAsia"/>
          <w:bCs/>
        </w:rPr>
        <w:t>維多利亞女王在位期間</w:t>
      </w:r>
      <w:r w:rsidRPr="00944C93">
        <w:rPr>
          <w:rFonts w:ascii="微軟正黑體" w:eastAsia="微軟正黑體" w:hAnsi="微軟正黑體" w:cs="華康中黑體" w:hint="eastAsia"/>
          <w:bCs/>
          <w:spacing w:val="-16"/>
          <w:w w:val="90"/>
        </w:rPr>
        <w:t>（</w:t>
      </w:r>
      <w:r w:rsidRPr="00944C93">
        <w:rPr>
          <w:rFonts w:ascii="微軟正黑體" w:eastAsia="微軟正黑體" w:hAnsi="微軟正黑體" w:cs="華康中黑體"/>
          <w:spacing w:val="-16"/>
          <w:w w:val="90"/>
        </w:rPr>
        <w:t>1837.6.20</w:t>
      </w:r>
      <w:r w:rsidRPr="00944C93">
        <w:rPr>
          <w:rFonts w:ascii="微軟正黑體" w:eastAsia="微軟正黑體" w:hAnsi="微軟正黑體" w:cs="華康中黑體" w:hint="eastAsia"/>
          <w:spacing w:val="-16"/>
          <w:w w:val="90"/>
        </w:rPr>
        <w:t>～</w:t>
      </w:r>
      <w:r w:rsidRPr="00944C93">
        <w:rPr>
          <w:rFonts w:ascii="微軟正黑體" w:eastAsia="微軟正黑體" w:hAnsi="微軟正黑體" w:cs="華康中黑體"/>
          <w:spacing w:val="-16"/>
          <w:w w:val="90"/>
        </w:rPr>
        <w:t>1901.1.22</w:t>
      </w:r>
      <w:r w:rsidRPr="00944C93">
        <w:rPr>
          <w:rFonts w:ascii="微軟正黑體" w:eastAsia="微軟正黑體" w:hAnsi="微軟正黑體" w:cs="華康中黑體" w:hint="eastAsia"/>
          <w:spacing w:val="-16"/>
          <w:w w:val="90"/>
        </w:rPr>
        <w:t>）</w:t>
      </w:r>
      <w:r w:rsidRPr="00944C93">
        <w:rPr>
          <w:rFonts w:ascii="微軟正黑體" w:eastAsia="微軟正黑體" w:hAnsi="微軟正黑體" w:cs="華康中黑體" w:hint="eastAsia"/>
          <w:bCs/>
        </w:rPr>
        <w:t>，是英國最強盛的「日不落國」時期。</w:t>
      </w:r>
    </w:p>
    <w:p w:rsidR="00D8387A" w:rsidRPr="00944C93" w:rsidRDefault="00D8387A" w:rsidP="00854367">
      <w:pPr>
        <w:numPr>
          <w:ilvl w:val="0"/>
          <w:numId w:val="5"/>
        </w:numPr>
        <w:tabs>
          <w:tab w:val="num" w:pos="600"/>
          <w:tab w:val="left" w:pos="72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</w:rPr>
      </w:pPr>
      <w:r w:rsidRPr="00944C93">
        <w:rPr>
          <w:rFonts w:ascii="微軟正黑體" w:eastAsia="微軟正黑體" w:hAnsi="微軟正黑體" w:cs="華康中黑體" w:hint="eastAsia"/>
        </w:rPr>
        <w:t>凡爾納撰有《環遊世界八十天》一書，反映了工業革命後社會不公的黑暗層面。</w:t>
      </w:r>
    </w:p>
    <w:p w:rsidR="00D8387A" w:rsidRPr="00944C93" w:rsidRDefault="00D8387A" w:rsidP="00854367">
      <w:pPr>
        <w:numPr>
          <w:ilvl w:val="0"/>
          <w:numId w:val="5"/>
        </w:numPr>
        <w:tabs>
          <w:tab w:val="num" w:pos="600"/>
          <w:tab w:val="left" w:pos="72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</w:rPr>
      </w:pPr>
      <w:r w:rsidRPr="00944C93">
        <w:rPr>
          <w:rFonts w:ascii="微軟正黑體" w:eastAsia="微軟正黑體" w:hAnsi="微軟正黑體" w:hint="eastAsia"/>
        </w:rPr>
        <w:t>歐文曾在美國創辦「新和諧公社」，成為社會主義者的成功典範。</w:t>
      </w:r>
    </w:p>
    <w:p w:rsidR="00D8387A" w:rsidRPr="00944C93" w:rsidRDefault="00D8387A" w:rsidP="00854367">
      <w:pPr>
        <w:numPr>
          <w:ilvl w:val="0"/>
          <w:numId w:val="5"/>
        </w:numPr>
        <w:tabs>
          <w:tab w:val="num" w:pos="600"/>
          <w:tab w:val="left" w:pos="72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</w:rPr>
      </w:pPr>
      <w:r w:rsidRPr="00944C93">
        <w:rPr>
          <w:rFonts w:ascii="微軟正黑體" w:eastAsia="微軟正黑體" w:hAnsi="微軟正黑體" w:hint="eastAsia"/>
        </w:rPr>
        <w:t>拿破崙一生無數征戰，僅有滑鐵盧一役初嚐敗績，從此以後便一蹶不振。</w:t>
      </w:r>
    </w:p>
    <w:p w:rsidR="00814F19" w:rsidRPr="00944C93" w:rsidRDefault="00D8387A" w:rsidP="00854367">
      <w:pPr>
        <w:numPr>
          <w:ilvl w:val="0"/>
          <w:numId w:val="5"/>
        </w:numPr>
        <w:tabs>
          <w:tab w:val="num" w:pos="600"/>
          <w:tab w:val="left" w:pos="72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</w:rPr>
      </w:pPr>
      <w:r w:rsidRPr="00944C93">
        <w:rPr>
          <w:rFonts w:ascii="微軟正黑體" w:eastAsia="微軟正黑體" w:hAnsi="微軟正黑體" w:cs="華康中黑體" w:hint="eastAsia"/>
        </w:rPr>
        <w:t>啟蒙哲士盧梭因追求自由，強調自然，因而被後世譽為「浪漫主義之父」</w:t>
      </w:r>
    </w:p>
    <w:p w:rsidR="00D8387A" w:rsidRPr="00944C93" w:rsidRDefault="0081467A" w:rsidP="00854367">
      <w:pPr>
        <w:numPr>
          <w:ilvl w:val="0"/>
          <w:numId w:val="5"/>
        </w:numPr>
        <w:tabs>
          <w:tab w:val="num" w:pos="600"/>
          <w:tab w:val="left" w:pos="72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szCs w:val="22"/>
        </w:rPr>
      </w:pPr>
      <w:r>
        <w:rPr>
          <w:rFonts w:ascii="微軟正黑體" w:eastAsia="微軟正黑體" w:hAnsi="微軟正黑體" w:cs="華康中黑體" w:hint="eastAsia"/>
        </w:rPr>
        <w:t>為</w:t>
      </w:r>
      <w:r w:rsidR="00D8387A" w:rsidRPr="00944C93">
        <w:rPr>
          <w:rFonts w:ascii="微軟正黑體" w:eastAsia="微軟正黑體" w:hAnsi="微軟正黑體" w:cs="華康中黑體" w:hint="eastAsia"/>
        </w:rPr>
        <w:t>紀念專制王權的終結</w:t>
      </w:r>
      <w:r>
        <w:rPr>
          <w:rFonts w:ascii="微軟正黑體" w:eastAsia="微軟正黑體" w:hAnsi="微軟正黑體" w:cs="華康中黑體" w:hint="eastAsia"/>
        </w:rPr>
        <w:t>，</w:t>
      </w:r>
      <w:r w:rsidR="00D8387A" w:rsidRPr="00944C93">
        <w:rPr>
          <w:rFonts w:ascii="微軟正黑體" w:eastAsia="微軟正黑體" w:hAnsi="微軟正黑體" w:cs="華康中黑體" w:hint="eastAsia"/>
        </w:rPr>
        <w:t>法國將路易十六被送上斷頭臺之日</w:t>
      </w:r>
      <w:r w:rsidR="00D8387A" w:rsidRPr="0081467A">
        <w:rPr>
          <w:rFonts w:ascii="微軟正黑體" w:eastAsia="微軟正黑體" w:hAnsi="微軟正黑體" w:cs="華康中黑體" w:hint="eastAsia"/>
          <w:w w:val="90"/>
        </w:rPr>
        <w:t>（7/14）</w:t>
      </w:r>
      <w:r w:rsidR="00F62FE5" w:rsidRPr="00944C93">
        <w:rPr>
          <w:rFonts w:ascii="微軟正黑體" w:eastAsia="微軟正黑體" w:hAnsi="微軟正黑體" w:cs="華康中黑體" w:hint="eastAsia"/>
        </w:rPr>
        <w:t>訂為國慶日</w:t>
      </w:r>
      <w:r>
        <w:rPr>
          <w:rFonts w:ascii="微軟正黑體" w:eastAsia="微軟正黑體" w:hAnsi="微軟正黑體" w:cs="華康中黑體" w:hint="eastAsia"/>
        </w:rPr>
        <w:t>。</w:t>
      </w:r>
    </w:p>
    <w:p w:rsidR="005B12BB" w:rsidRPr="001033B5" w:rsidRDefault="00253A1C" w:rsidP="00570CF4">
      <w:pPr>
        <w:snapToGrid w:val="0"/>
        <w:spacing w:beforeLines="50" w:before="180"/>
        <w:rPr>
          <w:rFonts w:ascii="標楷體" w:eastAsia="標楷體" w:hAnsi="標楷體"/>
          <w:b/>
          <w:sz w:val="28"/>
        </w:rPr>
      </w:pPr>
      <w:r w:rsidRPr="001033B5">
        <w:rPr>
          <w:rFonts w:ascii="標楷體" w:eastAsia="標楷體" w:hAnsi="標楷體" w:hint="eastAsia"/>
          <w:b/>
          <w:sz w:val="28"/>
        </w:rPr>
        <w:t>二、選擇題（各2分，共</w:t>
      </w:r>
      <w:r w:rsidR="00582D57">
        <w:rPr>
          <w:rFonts w:ascii="標楷體" w:eastAsia="標楷體" w:hAnsi="標楷體" w:hint="eastAsia"/>
          <w:b/>
          <w:sz w:val="28"/>
        </w:rPr>
        <w:t>80</w:t>
      </w:r>
      <w:r w:rsidRPr="001033B5">
        <w:rPr>
          <w:rFonts w:ascii="標楷體" w:eastAsia="標楷體" w:hAnsi="標楷體" w:hint="eastAsia"/>
          <w:b/>
          <w:sz w:val="28"/>
        </w:rPr>
        <w:t>分）</w:t>
      </w:r>
    </w:p>
    <w:p w:rsidR="00F6280C" w:rsidRPr="00944C93" w:rsidRDefault="00F6280C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>下列何人因為對於解剖學有重大成就，所以被稱為「</w:t>
      </w:r>
      <w:r w:rsidRPr="00135CFE">
        <w:rPr>
          <w:rFonts w:ascii="標楷體" w:eastAsia="標楷體" w:hAnsi="標楷體" w:cs="華康中黑體" w:hint="eastAsia"/>
        </w:rPr>
        <w:t>近代解剖學之父</w:t>
      </w:r>
      <w:r w:rsidRPr="00944C93">
        <w:rPr>
          <w:rFonts w:ascii="微軟正黑體" w:eastAsia="微軟正黑體" w:hAnsi="微軟正黑體" w:cs="華康中黑體" w:hint="eastAsia"/>
        </w:rPr>
        <w:t>」？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</w:t>
      </w:r>
      <w:r w:rsidR="00135CFE">
        <w:rPr>
          <w:rFonts w:ascii="微軟正黑體" w:eastAsia="微軟正黑體" w:hAnsi="微軟正黑體" w:cs="華康中黑體" w:hint="eastAsia"/>
          <w:color w:val="000000"/>
        </w:rPr>
        <w:t xml:space="preserve">                  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(A)</w:t>
      </w:r>
      <w:r w:rsidRPr="00944C93">
        <w:rPr>
          <w:rFonts w:ascii="微軟正黑體" w:eastAsia="微軟正黑體" w:hAnsi="微軟正黑體" w:cs="華康中黑體" w:hint="eastAsia"/>
        </w:rPr>
        <w:t>哥白尼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(B)</w:t>
      </w:r>
      <w:r w:rsidRPr="00944C93">
        <w:rPr>
          <w:rFonts w:ascii="微軟正黑體" w:eastAsia="微軟正黑體" w:hAnsi="微軟正黑體" w:cs="華康中黑體" w:hint="eastAsia"/>
        </w:rPr>
        <w:t>培根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(C)</w:t>
      </w:r>
      <w:r w:rsidRPr="00944C93">
        <w:rPr>
          <w:rFonts w:ascii="微軟正黑體" w:eastAsia="微軟正黑體" w:hAnsi="微軟正黑體" w:cs="華康中黑體" w:hint="eastAsia"/>
        </w:rPr>
        <w:t>凡沙理斯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(D)</w:t>
      </w:r>
      <w:r w:rsidRPr="00944C93">
        <w:rPr>
          <w:rFonts w:ascii="微軟正黑體" w:eastAsia="微軟正黑體" w:hAnsi="微軟正黑體" w:cs="華康中黑體" w:hint="eastAsia"/>
        </w:rPr>
        <w:t>笛卡兒</w:t>
      </w:r>
    </w:p>
    <w:p w:rsidR="00F6280C" w:rsidRPr="00944C93" w:rsidRDefault="00F6280C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>何人發現心臟負責將血液輸送到全身，奠定了近代醫學對於循環系統的認知？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 (A)</w:t>
      </w:r>
      <w:r w:rsidRPr="00944C93">
        <w:rPr>
          <w:rFonts w:ascii="微軟正黑體" w:eastAsia="微軟正黑體" w:hAnsi="微軟正黑體" w:cs="華康中黑體" w:hint="eastAsia"/>
        </w:rPr>
        <w:t>哈維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(B)</w:t>
      </w:r>
      <w:r w:rsidRPr="00944C93">
        <w:rPr>
          <w:rFonts w:ascii="微軟正黑體" w:eastAsia="微軟正黑體" w:hAnsi="微軟正黑體" w:cs="華康中黑體" w:hint="eastAsia"/>
        </w:rPr>
        <w:t>培根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(C)</w:t>
      </w:r>
      <w:r w:rsidRPr="00944C93">
        <w:rPr>
          <w:rFonts w:ascii="微軟正黑體" w:eastAsia="微軟正黑體" w:hAnsi="微軟正黑體" w:cs="華康中黑體" w:hint="eastAsia"/>
        </w:rPr>
        <w:t>哥白尼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(D)</w:t>
      </w:r>
      <w:r w:rsidRPr="00944C93">
        <w:rPr>
          <w:rFonts w:ascii="微軟正黑體" w:eastAsia="微軟正黑體" w:hAnsi="微軟正黑體" w:cs="華康中黑體" w:hint="eastAsia"/>
        </w:rPr>
        <w:t>凡沙理斯</w:t>
      </w:r>
    </w:p>
    <w:p w:rsidR="00F6280C" w:rsidRPr="00944C93" w:rsidRDefault="000C5996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>「</w:t>
      </w:r>
      <w:r w:rsidRPr="001F7603">
        <w:rPr>
          <w:rFonts w:ascii="微軟正黑體" w:eastAsia="微軟正黑體" w:hAnsi="微軟正黑體" w:cs="華康中黑體" w:hint="eastAsia"/>
        </w:rPr>
        <w:t>沙龍</w:t>
      </w:r>
      <w:r w:rsidRPr="00944C93">
        <w:rPr>
          <w:rFonts w:ascii="微軟正黑體" w:eastAsia="微軟正黑體" w:hAnsi="微軟正黑體" w:cs="華康中黑體" w:hint="eastAsia"/>
        </w:rPr>
        <w:t>」原是法國貴婦人的會客廳，因為上層人士喜好附庸風雅，逐漸形成貴婦人邀請文人雅士到家中沙龍聚會的風氣。請問這樣的活動在十八世紀反映出何種意義？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 (A)</w:t>
      </w:r>
      <w:r w:rsidRPr="00944C93">
        <w:rPr>
          <w:rFonts w:ascii="微軟正黑體" w:eastAsia="微軟正黑體" w:hAnsi="微軟正黑體" w:cs="華康中黑體" w:hint="eastAsia"/>
        </w:rPr>
        <w:t>沙龍聚會促成啟蒙思想的傳播</w:t>
      </w:r>
      <w:r w:rsidR="00B91A4D">
        <w:rPr>
          <w:rFonts w:ascii="微軟正黑體" w:eastAsia="微軟正黑體" w:hAnsi="微軟正黑體" w:cs="華康中黑體" w:hint="eastAsia"/>
          <w:color w:val="000000"/>
        </w:rPr>
        <w:t xml:space="preserve"> </w:t>
      </w:r>
      <w:r w:rsidRPr="00944C93">
        <w:rPr>
          <w:rFonts w:ascii="微軟正黑體" w:eastAsia="微軟正黑體" w:hAnsi="微軟正黑體" w:cs="華康中黑體"/>
          <w:color w:val="000000"/>
        </w:rPr>
        <w:t>(B)</w:t>
      </w:r>
      <w:r w:rsidRPr="00944C93">
        <w:rPr>
          <w:rFonts w:ascii="微軟正黑體" w:eastAsia="微軟正黑體" w:hAnsi="微軟正黑體" w:cs="華康中黑體" w:hint="eastAsia"/>
        </w:rPr>
        <w:t>沙龍成為</w:t>
      </w:r>
      <w:r w:rsidR="00B91A4D">
        <w:rPr>
          <w:rFonts w:ascii="微軟正黑體" w:eastAsia="微軟正黑體" w:hAnsi="微軟正黑體" w:cs="華康中黑體" w:hint="eastAsia"/>
        </w:rPr>
        <w:t>資本家</w:t>
      </w:r>
      <w:r w:rsidRPr="00944C93">
        <w:rPr>
          <w:rFonts w:ascii="微軟正黑體" w:eastAsia="微軟正黑體" w:hAnsi="微軟正黑體" w:cs="華康中黑體" w:hint="eastAsia"/>
        </w:rPr>
        <w:t>炫耀財富的地方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(C)</w:t>
      </w:r>
      <w:r w:rsidRPr="00944C93">
        <w:rPr>
          <w:rFonts w:ascii="微軟正黑體" w:eastAsia="微軟正黑體" w:hAnsi="微軟正黑體" w:cs="華康中黑體" w:hint="eastAsia"/>
        </w:rPr>
        <w:t>知識分子憑著參與沙龍，</w:t>
      </w:r>
      <w:r w:rsidR="00B91A4D">
        <w:rPr>
          <w:rFonts w:ascii="微軟正黑體" w:eastAsia="微軟正黑體" w:hAnsi="微軟正黑體" w:cs="華康中黑體" w:hint="eastAsia"/>
        </w:rPr>
        <w:t>躋身政經界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</w:t>
      </w:r>
      <w:r w:rsidRPr="00944C93">
        <w:rPr>
          <w:rFonts w:ascii="微軟正黑體" w:eastAsia="微軟正黑體" w:hAnsi="微軟正黑體" w:cs="華康中黑體"/>
          <w:color w:val="000000"/>
        </w:rPr>
        <w:t>(D)</w:t>
      </w:r>
      <w:r w:rsidRPr="00944C93">
        <w:rPr>
          <w:rFonts w:ascii="微軟正黑體" w:eastAsia="微軟正黑體" w:hAnsi="微軟正黑體" w:cs="華康中黑體" w:hint="eastAsia"/>
        </w:rPr>
        <w:t>君權神授觀念</w:t>
      </w:r>
      <w:r w:rsidR="00B91A4D">
        <w:rPr>
          <w:rFonts w:ascii="微軟正黑體" w:eastAsia="微軟正黑體" w:hAnsi="微軟正黑體" w:cs="華康中黑體" w:hint="eastAsia"/>
        </w:rPr>
        <w:t>仍存在於上層社會</w:t>
      </w:r>
    </w:p>
    <w:p w:rsidR="000C5996" w:rsidRPr="00944C93" w:rsidRDefault="000C5996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/>
        </w:rPr>
        <w:t>牛頓是近代知名的科學家，關於他的敘述，下列何者</w:t>
      </w:r>
      <w:r w:rsidRPr="00135CFE">
        <w:rPr>
          <w:rFonts w:ascii="微軟正黑體" w:eastAsia="微軟正黑體" w:hAnsi="微軟正黑體" w:cs="華康中黑體"/>
          <w:b/>
          <w:bdr w:val="single" w:sz="4" w:space="0" w:color="auto"/>
        </w:rPr>
        <w:t>有誤</w:t>
      </w:r>
      <w:r w:rsidRPr="00944C93">
        <w:rPr>
          <w:rFonts w:ascii="微軟正黑體" w:eastAsia="微軟正黑體" w:hAnsi="微軟正黑體" w:cs="華康中黑體"/>
        </w:rPr>
        <w:t>？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(A)</w:t>
      </w:r>
      <w:r w:rsidRPr="00944C93">
        <w:rPr>
          <w:rFonts w:ascii="微軟正黑體" w:eastAsia="微軟正黑體" w:hAnsi="微軟正黑體" w:cs="華康中黑體"/>
        </w:rPr>
        <w:t>提出運動三大定律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</w:t>
      </w:r>
      <w:r w:rsidRPr="00944C93">
        <w:rPr>
          <w:rFonts w:ascii="微軟正黑體" w:eastAsia="微軟正黑體" w:hAnsi="微軟正黑體" w:cs="華康中黑體"/>
          <w:color w:val="000000"/>
        </w:rPr>
        <w:t>(B)</w:t>
      </w:r>
      <w:r w:rsidRPr="00944C93">
        <w:rPr>
          <w:rFonts w:ascii="微軟正黑體" w:eastAsia="微軟正黑體" w:hAnsi="微軟正黑體" w:cs="華康中黑體"/>
        </w:rPr>
        <w:t>提出萬有引力的概念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(C)</w:t>
      </w:r>
      <w:r w:rsidRPr="00944C93">
        <w:rPr>
          <w:rFonts w:ascii="微軟正黑體" w:eastAsia="微軟正黑體" w:hAnsi="微軟正黑體" w:cs="華康中黑體"/>
        </w:rPr>
        <w:t>集科學革命之大成者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(D)</w:t>
      </w:r>
      <w:r w:rsidRPr="00944C93">
        <w:rPr>
          <w:rFonts w:ascii="微軟正黑體" w:eastAsia="微軟正黑體" w:hAnsi="微軟正黑體" w:cs="華康中黑體"/>
        </w:rPr>
        <w:t>以望遠鏡觀測金星和木星，證實了「行星繞日說」</w:t>
      </w:r>
    </w:p>
    <w:p w:rsidR="000C5996" w:rsidRPr="00944C93" w:rsidRDefault="000C5996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>科學革命導致科學的人生觀，學者認為宇宙是一個規律而合理的物理世界，則創造這個世界的上帝必然也是講求理性，所以上帝創造出的人類必然被賦予理性；請問這是日後哪一運動興起的原動力？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 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(A)</w:t>
      </w:r>
      <w:r w:rsidRPr="00944C93">
        <w:rPr>
          <w:rFonts w:ascii="微軟正黑體" w:eastAsia="微軟正黑體" w:hAnsi="微軟正黑體" w:cs="華康中黑體" w:hint="eastAsia"/>
        </w:rPr>
        <w:t>文藝復興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(B)</w:t>
      </w:r>
      <w:r w:rsidRPr="00944C93">
        <w:rPr>
          <w:rFonts w:ascii="微軟正黑體" w:eastAsia="微軟正黑體" w:hAnsi="微軟正黑體" w:cs="華康中黑體" w:hint="eastAsia"/>
        </w:rPr>
        <w:t>宗教改革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(C)</w:t>
      </w:r>
      <w:r w:rsidRPr="00944C93">
        <w:rPr>
          <w:rFonts w:ascii="微軟正黑體" w:eastAsia="微軟正黑體" w:hAnsi="微軟正黑體" w:cs="華康中黑體" w:hint="eastAsia"/>
        </w:rPr>
        <w:t>啟蒙運動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(D)</w:t>
      </w:r>
      <w:r w:rsidRPr="00944C93">
        <w:rPr>
          <w:rFonts w:ascii="微軟正黑體" w:eastAsia="微軟正黑體" w:hAnsi="微軟正黑體" w:cs="華康中黑體" w:hint="eastAsia"/>
        </w:rPr>
        <w:t>浪漫主義運動</w:t>
      </w:r>
    </w:p>
    <w:p w:rsidR="000C5996" w:rsidRPr="00944C93" w:rsidRDefault="000C5996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/>
        </w:rPr>
        <w:t>下列何人改良了蒸汽機，解決了工業上的動力問題，也帶動了交通革命？</w:t>
      </w:r>
      <w:r w:rsidR="00AF7B51">
        <w:rPr>
          <w:rFonts w:ascii="微軟正黑體" w:eastAsia="微軟正黑體" w:hAnsi="微軟正黑體" w:cs="華康中黑體" w:hint="eastAsia"/>
        </w:rPr>
        <w:t xml:space="preserve">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 (A)</w:t>
      </w:r>
      <w:r w:rsidRPr="00944C93">
        <w:rPr>
          <w:rFonts w:ascii="微軟正黑體" w:eastAsia="微軟正黑體" w:hAnsi="微軟正黑體" w:cs="華康中黑體"/>
        </w:rPr>
        <w:t>史蒂芬生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(B)</w:t>
      </w:r>
      <w:r w:rsidRPr="00944C93">
        <w:rPr>
          <w:rFonts w:ascii="微軟正黑體" w:eastAsia="微軟正黑體" w:hAnsi="微軟正黑體" w:cs="華康中黑體"/>
        </w:rPr>
        <w:t>瓦特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(C)</w:t>
      </w:r>
      <w:r w:rsidRPr="00944C93">
        <w:rPr>
          <w:rFonts w:ascii="微軟正黑體" w:eastAsia="微軟正黑體" w:hAnsi="微軟正黑體" w:cs="華康中黑體"/>
        </w:rPr>
        <w:t>富爾頓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(D)</w:t>
      </w:r>
      <w:r w:rsidRPr="00944C93">
        <w:rPr>
          <w:rFonts w:ascii="微軟正黑體" w:eastAsia="微軟正黑體" w:hAnsi="微軟正黑體" w:cs="華康中黑體"/>
        </w:rPr>
        <w:t>凡爾納</w:t>
      </w:r>
    </w:p>
    <w:p w:rsidR="000C5996" w:rsidRPr="00944C93" w:rsidRDefault="000C5996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/>
        </w:rPr>
        <w:t>馬克思提倡</w:t>
      </w:r>
      <w:r w:rsidRPr="00944C93">
        <w:rPr>
          <w:rFonts w:ascii="微軟正黑體" w:eastAsia="微軟正黑體" w:hAnsi="微軟正黑體" w:cs="華康中黑體" w:hint="eastAsia"/>
        </w:rPr>
        <w:t>以</w:t>
      </w:r>
      <w:r w:rsidRPr="00944C93">
        <w:rPr>
          <w:rFonts w:ascii="微軟正黑體" w:eastAsia="微軟正黑體" w:hAnsi="微軟正黑體" w:cs="華康中黑體"/>
        </w:rPr>
        <w:t>哪一團體</w:t>
      </w:r>
      <w:r w:rsidRPr="00944C93">
        <w:rPr>
          <w:rFonts w:ascii="微軟正黑體" w:eastAsia="微軟正黑體" w:hAnsi="微軟正黑體" w:cs="華康中黑體" w:hint="eastAsia"/>
        </w:rPr>
        <w:t>為核心發動</w:t>
      </w:r>
      <w:r w:rsidRPr="00944C93">
        <w:rPr>
          <w:rFonts w:ascii="微軟正黑體" w:eastAsia="微軟正黑體" w:hAnsi="微軟正黑體" w:cs="華康中黑體"/>
        </w:rPr>
        <w:t>無產階級革命？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(A)</w:t>
      </w:r>
      <w:r w:rsidRPr="00944C93">
        <w:rPr>
          <w:rFonts w:ascii="微軟正黑體" w:eastAsia="微軟正黑體" w:hAnsi="微軟正黑體" w:cs="華康中黑體"/>
        </w:rPr>
        <w:t>中產階級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(B)</w:t>
      </w:r>
      <w:r w:rsidRPr="00944C93">
        <w:rPr>
          <w:rFonts w:ascii="微軟正黑體" w:eastAsia="微軟正黑體" w:hAnsi="微軟正黑體" w:cs="華康中黑體"/>
        </w:rPr>
        <w:t>工人階級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(C)</w:t>
      </w:r>
      <w:r w:rsidRPr="00944C93">
        <w:rPr>
          <w:rFonts w:ascii="微軟正黑體" w:eastAsia="微軟正黑體" w:hAnsi="微軟正黑體" w:cs="華康中黑體"/>
        </w:rPr>
        <w:t>農民階級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(D)</w:t>
      </w:r>
      <w:r w:rsidRPr="00944C93">
        <w:rPr>
          <w:rFonts w:ascii="微軟正黑體" w:eastAsia="微軟正黑體" w:hAnsi="微軟正黑體" w:cs="華康中黑體"/>
        </w:rPr>
        <w:t>資產階級</w:t>
      </w:r>
    </w:p>
    <w:p w:rsidR="000C5996" w:rsidRPr="00D401B0" w:rsidRDefault="000C5996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/>
        </w:rPr>
        <w:t>「</w:t>
      </w:r>
      <w:r w:rsidRPr="00135CFE">
        <w:rPr>
          <w:rFonts w:ascii="標楷體" w:eastAsia="標楷體" w:hAnsi="標楷體" w:cs="華康中黑體"/>
        </w:rPr>
        <w:t>人生的光榮，不在永不失敗，而在於能夠屢敗屢起。</w:t>
      </w:r>
      <w:r w:rsidRPr="00944C93">
        <w:rPr>
          <w:rFonts w:ascii="微軟正黑體" w:eastAsia="微軟正黑體" w:hAnsi="微軟正黑體" w:cs="華康中黑體"/>
        </w:rPr>
        <w:t>」這是哪一位歷史人物的名言？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 (A)</w:t>
      </w:r>
      <w:r w:rsidRPr="00944C93">
        <w:rPr>
          <w:rFonts w:ascii="微軟正黑體" w:eastAsia="微軟正黑體" w:hAnsi="微軟正黑體" w:cs="華康中黑體"/>
        </w:rPr>
        <w:t>華盛頓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(B)</w:t>
      </w:r>
      <w:r w:rsidRPr="00944C93">
        <w:rPr>
          <w:rFonts w:ascii="微軟正黑體" w:eastAsia="微軟正黑體" w:hAnsi="微軟正黑體" w:cs="華康中黑體"/>
        </w:rPr>
        <w:t>拿破崙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(C)</w:t>
      </w:r>
      <w:r w:rsidRPr="00944C93">
        <w:rPr>
          <w:rFonts w:ascii="微軟正黑體" w:eastAsia="微軟正黑體" w:hAnsi="微軟正黑體" w:cs="華康中黑體"/>
        </w:rPr>
        <w:t>凡爾納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(D)</w:t>
      </w:r>
      <w:r w:rsidRPr="00944C93">
        <w:rPr>
          <w:rFonts w:ascii="微軟正黑體" w:eastAsia="微軟正黑體" w:hAnsi="微軟正黑體" w:cs="華康中黑體"/>
        </w:rPr>
        <w:t>梅特涅</w:t>
      </w:r>
    </w:p>
    <w:p w:rsidR="00D401B0" w:rsidRPr="00944C93" w:rsidRDefault="00D401B0" w:rsidP="00D401B0">
      <w:pPr>
        <w:tabs>
          <w:tab w:val="num" w:pos="600"/>
          <w:tab w:val="left" w:pos="1134"/>
        </w:tabs>
        <w:spacing w:line="300" w:lineRule="exact"/>
        <w:ind w:left="1134"/>
        <w:rPr>
          <w:rFonts w:ascii="微軟正黑體" w:eastAsia="微軟正黑體" w:hAnsi="微軟正黑體" w:cs="華康中黑體"/>
          <w:color w:val="000000"/>
        </w:rPr>
      </w:pPr>
    </w:p>
    <w:p w:rsidR="000C5996" w:rsidRPr="00944C93" w:rsidRDefault="000C5996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/>
        </w:rPr>
        <w:lastRenderedPageBreak/>
        <w:t>「</w:t>
      </w:r>
      <w:r w:rsidRPr="00135CFE">
        <w:rPr>
          <w:rFonts w:ascii="標楷體" w:eastAsia="標楷體" w:hAnsi="標楷體" w:cs="華康中黑體"/>
        </w:rPr>
        <w:t>自由、平等、博愛</w:t>
      </w:r>
      <w:r w:rsidRPr="00944C93">
        <w:rPr>
          <w:rFonts w:ascii="微軟正黑體" w:eastAsia="微軟正黑體" w:hAnsi="微軟正黑體" w:cs="華康中黑體"/>
        </w:rPr>
        <w:t>」的口號響徹全歐是拜何者所賜？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</w:t>
      </w:r>
      <w:r w:rsidR="00135CFE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(A)</w:t>
      </w:r>
      <w:r w:rsidR="0067308C">
        <w:rPr>
          <w:rFonts w:ascii="微軟正黑體" w:eastAsia="微軟正黑體" w:hAnsi="微軟正黑體" w:cs="華康中黑體" w:hint="eastAsia"/>
          <w:color w:val="000000"/>
        </w:rPr>
        <w:t>《</w:t>
      </w:r>
      <w:r w:rsidR="0067308C" w:rsidRPr="0067308C">
        <w:rPr>
          <w:rFonts w:ascii="微軟正黑體" w:eastAsia="微軟正黑體" w:hAnsi="微軟正黑體" w:cs="華康中黑體"/>
        </w:rPr>
        <w:t>獨立宣言</w:t>
      </w:r>
      <w:r w:rsidR="0067308C">
        <w:rPr>
          <w:rFonts w:ascii="微軟正黑體" w:eastAsia="微軟正黑體" w:hAnsi="微軟正黑體" w:cs="華康中黑體" w:hint="eastAsia"/>
          <w:color w:val="000000"/>
        </w:rPr>
        <w:t>》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(B)</w:t>
      </w:r>
      <w:r w:rsidRPr="00944C93">
        <w:rPr>
          <w:rFonts w:ascii="微軟正黑體" w:eastAsia="微軟正黑體" w:hAnsi="微軟正黑體" w:cs="華康中黑體"/>
        </w:rPr>
        <w:t>維也納會議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(C)</w:t>
      </w:r>
      <w:r w:rsidR="0067308C" w:rsidRPr="0067308C">
        <w:rPr>
          <w:rFonts w:ascii="微軟正黑體" w:eastAsia="微軟正黑體" w:hAnsi="微軟正黑體" w:cs="華康中黑體" w:hint="eastAsia"/>
          <w:color w:val="000000"/>
        </w:rPr>
        <w:t xml:space="preserve"> </w:t>
      </w:r>
      <w:r w:rsidR="0067308C">
        <w:rPr>
          <w:rFonts w:ascii="微軟正黑體" w:eastAsia="微軟正黑體" w:hAnsi="微軟正黑體" w:cs="華康中黑體" w:hint="eastAsia"/>
          <w:color w:val="000000"/>
        </w:rPr>
        <w:t>《</w:t>
      </w:r>
      <w:r w:rsidRPr="0067308C">
        <w:rPr>
          <w:rFonts w:ascii="微軟正黑體" w:eastAsia="微軟正黑體" w:hAnsi="微軟正黑體" w:cs="華康中黑體"/>
        </w:rPr>
        <w:t>拿破崙法典</w:t>
      </w:r>
      <w:r w:rsidR="0067308C">
        <w:rPr>
          <w:rFonts w:ascii="微軟正黑體" w:eastAsia="微軟正黑體" w:hAnsi="微軟正黑體" w:cs="華康中黑體" w:hint="eastAsia"/>
          <w:color w:val="000000"/>
        </w:rPr>
        <w:t>》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(D)</w:t>
      </w:r>
      <w:r w:rsidRPr="00944C93">
        <w:rPr>
          <w:rFonts w:ascii="微軟正黑體" w:eastAsia="微軟正黑體" w:hAnsi="微軟正黑體" w:cs="華康中黑體"/>
        </w:rPr>
        <w:t>三級會議</w:t>
      </w:r>
    </w:p>
    <w:p w:rsidR="000C5996" w:rsidRPr="00944C93" w:rsidRDefault="000C5996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>在某份文件上記載：「</w:t>
      </w:r>
      <w:r w:rsidRPr="00135CFE">
        <w:rPr>
          <w:rFonts w:ascii="標楷體" w:eastAsia="標楷體" w:hAnsi="標楷體" w:cs="華康中黑體" w:hint="eastAsia"/>
        </w:rPr>
        <w:t>……這就是我們十三個殖民地以往忍耐的經過，也就是我們現在不得不改變我們政府制度的原因。</w:t>
      </w:r>
      <w:r w:rsidR="0067308C" w:rsidRPr="00135CFE">
        <w:rPr>
          <w:rFonts w:ascii="標楷體" w:eastAsia="標楷體" w:hAnsi="標楷體" w:cs="華康中黑體" w:hint="eastAsia"/>
        </w:rPr>
        <w:sym w:font="Wingdings" w:char="F06F"/>
      </w:r>
      <w:r w:rsidRPr="00135CFE">
        <w:rPr>
          <w:rFonts w:ascii="標楷體" w:eastAsia="標楷體" w:hAnsi="標楷體" w:cs="華康中黑體" w:hint="eastAsia"/>
        </w:rPr>
        <w:t>現任國王的統治，是一連串的傷害和掠奪的紀錄，這些暴行的唯一目標，就是想建立一個專制的虐政，罩壓在我們各邦之上。</w:t>
      </w:r>
      <w:r w:rsidRPr="00944C93">
        <w:rPr>
          <w:rFonts w:ascii="微軟正黑體" w:eastAsia="微軟正黑體" w:hAnsi="微軟正黑體" w:cs="華康中黑體" w:hint="eastAsia"/>
        </w:rPr>
        <w:t>」此問文件最有可能為？又</w:t>
      </w:r>
      <w:r w:rsidR="0067308C">
        <w:rPr>
          <w:rFonts w:ascii="微軟正黑體" w:eastAsia="微軟正黑體" w:hAnsi="微軟正黑體" w:cs="華康中黑體" w:hint="eastAsia"/>
        </w:rPr>
        <w:sym w:font="Wingdings" w:char="F06F"/>
      </w:r>
      <w:r w:rsidRPr="00944C93">
        <w:rPr>
          <w:rFonts w:ascii="微軟正黑體" w:eastAsia="微軟正黑體" w:hAnsi="微軟正黑體" w:cs="華康中黑體" w:hint="eastAsia"/>
        </w:rPr>
        <w:t>所指為何？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(A)</w:t>
      </w:r>
      <w:r w:rsidR="0067308C" w:rsidRPr="0067308C">
        <w:rPr>
          <w:rFonts w:ascii="微軟正黑體" w:eastAsia="微軟正黑體" w:hAnsi="微軟正黑體" w:cs="華康中黑體" w:hint="eastAsia"/>
          <w:color w:val="000000"/>
        </w:rPr>
        <w:t xml:space="preserve"> </w:t>
      </w:r>
      <w:r w:rsidR="0067308C">
        <w:rPr>
          <w:rFonts w:ascii="微軟正黑體" w:eastAsia="微軟正黑體" w:hAnsi="微軟正黑體" w:cs="華康中黑體" w:hint="eastAsia"/>
          <w:color w:val="000000"/>
        </w:rPr>
        <w:t>《</w:t>
      </w:r>
      <w:r w:rsidR="0067308C" w:rsidRPr="0067308C">
        <w:rPr>
          <w:rFonts w:ascii="微軟正黑體" w:eastAsia="微軟正黑體" w:hAnsi="微軟正黑體" w:cs="華康中黑體" w:hint="eastAsia"/>
        </w:rPr>
        <w:t>人權宣言</w:t>
      </w:r>
      <w:r w:rsidR="0067308C">
        <w:rPr>
          <w:rFonts w:ascii="微軟正黑體" w:eastAsia="微軟正黑體" w:hAnsi="微軟正黑體" w:cs="華康中黑體" w:hint="eastAsia"/>
          <w:color w:val="000000"/>
        </w:rPr>
        <w:t>》</w:t>
      </w:r>
      <w:r w:rsidRPr="00944C93">
        <w:rPr>
          <w:rFonts w:ascii="微軟正黑體" w:eastAsia="微軟正黑體" w:hAnsi="微軟正黑體" w:cs="華康中黑體" w:hint="eastAsia"/>
        </w:rPr>
        <w:t>；法國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(B)</w:t>
      </w:r>
      <w:r w:rsidR="0067308C" w:rsidRPr="0067308C">
        <w:rPr>
          <w:rFonts w:ascii="微軟正黑體" w:eastAsia="微軟正黑體" w:hAnsi="微軟正黑體" w:cs="華康中黑體" w:hint="eastAsia"/>
          <w:color w:val="000000"/>
        </w:rPr>
        <w:t xml:space="preserve"> </w:t>
      </w:r>
      <w:r w:rsidR="0067308C">
        <w:rPr>
          <w:rFonts w:ascii="微軟正黑體" w:eastAsia="微軟正黑體" w:hAnsi="微軟正黑體" w:cs="華康中黑體" w:hint="eastAsia"/>
          <w:color w:val="000000"/>
        </w:rPr>
        <w:t>《</w:t>
      </w:r>
      <w:r w:rsidR="0067308C" w:rsidRPr="0067308C">
        <w:rPr>
          <w:rFonts w:ascii="微軟正黑體" w:eastAsia="微軟正黑體" w:hAnsi="微軟正黑體" w:cs="華康中黑體" w:hint="eastAsia"/>
        </w:rPr>
        <w:t>獨立宣言</w:t>
      </w:r>
      <w:r w:rsidR="0067308C">
        <w:rPr>
          <w:rFonts w:ascii="微軟正黑體" w:eastAsia="微軟正黑體" w:hAnsi="微軟正黑體" w:cs="華康中黑體" w:hint="eastAsia"/>
          <w:color w:val="000000"/>
        </w:rPr>
        <w:t>》</w:t>
      </w:r>
      <w:r w:rsidRPr="00944C93">
        <w:rPr>
          <w:rFonts w:ascii="微軟正黑體" w:eastAsia="微軟正黑體" w:hAnsi="微軟正黑體" w:cs="華康中黑體" w:hint="eastAsia"/>
        </w:rPr>
        <w:t>；英國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(C)</w:t>
      </w:r>
      <w:r w:rsidR="0067308C" w:rsidRPr="0067308C">
        <w:rPr>
          <w:rFonts w:ascii="微軟正黑體" w:eastAsia="微軟正黑體" w:hAnsi="微軟正黑體" w:cs="華康中黑體" w:hint="eastAsia"/>
          <w:color w:val="000000"/>
        </w:rPr>
        <w:t xml:space="preserve"> </w:t>
      </w:r>
      <w:r w:rsidR="0067308C">
        <w:rPr>
          <w:rFonts w:ascii="微軟正黑體" w:eastAsia="微軟正黑體" w:hAnsi="微軟正黑體" w:cs="華康中黑體" w:hint="eastAsia"/>
          <w:color w:val="000000"/>
        </w:rPr>
        <w:t>《</w:t>
      </w:r>
      <w:r w:rsidR="0067308C" w:rsidRPr="0067308C">
        <w:rPr>
          <w:rFonts w:ascii="微軟正黑體" w:eastAsia="微軟正黑體" w:hAnsi="微軟正黑體" w:cs="華康中黑體" w:hint="eastAsia"/>
        </w:rPr>
        <w:t>獨立宣言</w:t>
      </w:r>
      <w:r w:rsidR="0067308C">
        <w:rPr>
          <w:rFonts w:ascii="微軟正黑體" w:eastAsia="微軟正黑體" w:hAnsi="微軟正黑體" w:cs="華康中黑體" w:hint="eastAsia"/>
          <w:color w:val="000000"/>
        </w:rPr>
        <w:t>》</w:t>
      </w:r>
      <w:r w:rsidRPr="00944C93">
        <w:rPr>
          <w:rFonts w:ascii="微軟正黑體" w:eastAsia="微軟正黑體" w:hAnsi="微軟正黑體" w:cs="華康中黑體" w:hint="eastAsia"/>
        </w:rPr>
        <w:t>；美國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(D)</w:t>
      </w:r>
      <w:r w:rsidR="0067308C" w:rsidRPr="0067308C">
        <w:rPr>
          <w:rFonts w:ascii="微軟正黑體" w:eastAsia="微軟正黑體" w:hAnsi="微軟正黑體" w:cs="華康中黑體" w:hint="eastAsia"/>
          <w:color w:val="000000"/>
        </w:rPr>
        <w:t xml:space="preserve"> </w:t>
      </w:r>
      <w:r w:rsidR="0067308C">
        <w:rPr>
          <w:rFonts w:ascii="微軟正黑體" w:eastAsia="微軟正黑體" w:hAnsi="微軟正黑體" w:cs="華康中黑體" w:hint="eastAsia"/>
          <w:color w:val="000000"/>
        </w:rPr>
        <w:t>《</w:t>
      </w:r>
      <w:r w:rsidR="0067308C" w:rsidRPr="0067308C">
        <w:rPr>
          <w:rFonts w:ascii="微軟正黑體" w:eastAsia="微軟正黑體" w:hAnsi="微軟正黑體" w:cs="華康中黑體" w:hint="eastAsia"/>
        </w:rPr>
        <w:t>人權宣言</w:t>
      </w:r>
      <w:r w:rsidR="0067308C">
        <w:rPr>
          <w:rFonts w:ascii="微軟正黑體" w:eastAsia="微軟正黑體" w:hAnsi="微軟正黑體" w:cs="華康中黑體" w:hint="eastAsia"/>
          <w:color w:val="000000"/>
        </w:rPr>
        <w:t>》</w:t>
      </w:r>
      <w:r w:rsidRPr="00944C93">
        <w:rPr>
          <w:rFonts w:ascii="微軟正黑體" w:eastAsia="微軟正黑體" w:hAnsi="微軟正黑體" w:cs="華康中黑體" w:hint="eastAsia"/>
        </w:rPr>
        <w:t>；英國</w:t>
      </w:r>
    </w:p>
    <w:p w:rsidR="000C5996" w:rsidRPr="00944C93" w:rsidRDefault="000C5996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>下列關於「維也納會議」的陳述何者正確？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(A)</w:t>
      </w:r>
      <w:r w:rsidRPr="00944C93">
        <w:rPr>
          <w:rFonts w:ascii="微軟正黑體" w:eastAsia="微軟正黑體" w:hAnsi="微軟正黑體" w:cs="華康中黑體" w:hint="eastAsia"/>
        </w:rPr>
        <w:t>是召開於十八世紀末的國際會議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(B)</w:t>
      </w:r>
      <w:r w:rsidRPr="00944C93">
        <w:rPr>
          <w:rFonts w:ascii="微軟正黑體" w:eastAsia="微軟正黑體" w:hAnsi="微軟正黑體" w:cs="華康中黑體" w:hint="eastAsia"/>
        </w:rPr>
        <w:t>是一達到了「公平」、「正義」原則的會議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(C)</w:t>
      </w:r>
      <w:r w:rsidRPr="00944C93">
        <w:rPr>
          <w:rFonts w:ascii="微軟正黑體" w:eastAsia="微軟正黑體" w:hAnsi="微軟正黑體" w:cs="華康中黑體" w:hint="eastAsia"/>
        </w:rPr>
        <w:t>成功的復辟歐陸國家的封建王朝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(D)</w:t>
      </w:r>
      <w:r w:rsidRPr="00944C93">
        <w:rPr>
          <w:rFonts w:ascii="微軟正黑體" w:eastAsia="微軟正黑體" w:hAnsi="微軟正黑體" w:cs="華康中黑體" w:hint="eastAsia"/>
        </w:rPr>
        <w:t>成功的壓制改革力量，使歐洲各國內部不再爆發革命</w:t>
      </w:r>
    </w:p>
    <w:p w:rsidR="000C5996" w:rsidRPr="00944C93" w:rsidRDefault="000C5996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/>
        </w:rPr>
        <w:t>英國是第一個工業國，究其原因，下列敘述何者正確？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(A)</w:t>
      </w:r>
      <w:r w:rsidRPr="00944C93">
        <w:rPr>
          <w:rFonts w:ascii="微軟正黑體" w:eastAsia="微軟正黑體" w:hAnsi="微軟正黑體" w:cs="華康中黑體"/>
        </w:rPr>
        <w:t>就知識條件來說，英國最早頒布</w:t>
      </w:r>
      <w:r w:rsidR="00135CFE">
        <w:rPr>
          <w:rFonts w:ascii="微軟正黑體" w:eastAsia="微軟正黑體" w:hAnsi="微軟正黑體" w:cs="華康中黑體" w:hint="eastAsia"/>
        </w:rPr>
        <w:t>《</w:t>
      </w:r>
      <w:r w:rsidRPr="00135CFE">
        <w:rPr>
          <w:rFonts w:ascii="微軟正黑體" w:eastAsia="微軟正黑體" w:hAnsi="微軟正黑體" w:cs="華康中黑體"/>
        </w:rPr>
        <w:t>商標法</w:t>
      </w:r>
      <w:r w:rsidR="00135CFE" w:rsidRPr="00135CFE">
        <w:rPr>
          <w:rFonts w:ascii="微軟正黑體" w:eastAsia="微軟正黑體" w:hAnsi="微軟正黑體" w:cs="華康中黑體" w:hint="eastAsia"/>
        </w:rPr>
        <w:t>》</w:t>
      </w:r>
      <w:r w:rsidRPr="00944C93">
        <w:rPr>
          <w:rFonts w:ascii="微軟正黑體" w:eastAsia="微軟正黑體" w:hAnsi="微軟正黑體" w:cs="華康中黑體"/>
        </w:rPr>
        <w:t>，獎勵發明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(B)</w:t>
      </w:r>
      <w:r w:rsidRPr="00944C93">
        <w:rPr>
          <w:rFonts w:ascii="微軟正黑體" w:eastAsia="微軟正黑體" w:hAnsi="微軟正黑體" w:cs="華康中黑體"/>
        </w:rPr>
        <w:t>歐陸戰爭頻仍，英國趁機掠奪海外殖民地，佔領原料與市場</w:t>
      </w:r>
      <w:r w:rsidR="00AF7B51">
        <w:rPr>
          <w:rFonts w:ascii="微軟正黑體" w:eastAsia="微軟正黑體" w:hAnsi="微軟正黑體" w:cs="華康中黑體" w:hint="eastAsia"/>
        </w:rPr>
        <w:t xml:space="preserve">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(C)</w:t>
      </w:r>
      <w:r w:rsidRPr="00944C93">
        <w:rPr>
          <w:rFonts w:ascii="微軟正黑體" w:eastAsia="微軟正黑體" w:hAnsi="微軟正黑體" w:cs="華康中黑體"/>
        </w:rPr>
        <w:t>國家實行極權主義，佔領人民私有財產，政治環境適合工業發展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(D)</w:t>
      </w:r>
      <w:r w:rsidRPr="00944C93">
        <w:rPr>
          <w:rFonts w:ascii="微軟正黑體" w:eastAsia="微軟正黑體" w:hAnsi="微軟正黑體" w:cs="華康中黑體"/>
        </w:rPr>
        <w:t>缺乏煤、鐵等天然資源，必須仰賴戰爭掠奪</w:t>
      </w:r>
    </w:p>
    <w:p w:rsidR="000C5996" w:rsidRPr="00944C93" w:rsidRDefault="000C5996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/>
        </w:rPr>
        <w:t>英國作家狄更斯在</w:t>
      </w:r>
      <w:r w:rsidR="00135CFE">
        <w:rPr>
          <w:rFonts w:ascii="微軟正黑體" w:eastAsia="微軟正黑體" w:hAnsi="微軟正黑體" w:cs="華康中黑體" w:hint="eastAsia"/>
        </w:rPr>
        <w:t>《</w:t>
      </w:r>
      <w:r w:rsidRPr="00135CFE">
        <w:rPr>
          <w:rFonts w:ascii="微軟正黑體" w:eastAsia="微軟正黑體" w:hAnsi="微軟正黑體" w:cs="華康中黑體"/>
        </w:rPr>
        <w:t>雙城記</w:t>
      </w:r>
      <w:r w:rsidR="00135CFE" w:rsidRPr="00135CFE">
        <w:rPr>
          <w:rFonts w:ascii="微軟正黑體" w:eastAsia="微軟正黑體" w:hAnsi="微軟正黑體" w:cs="華康中黑體" w:hint="eastAsia"/>
        </w:rPr>
        <w:t>》</w:t>
      </w:r>
      <w:r w:rsidRPr="00944C93">
        <w:rPr>
          <w:rFonts w:ascii="微軟正黑體" w:eastAsia="微軟正黑體" w:hAnsi="微軟正黑體" w:cs="華康中黑體"/>
        </w:rPr>
        <w:t>中有一段話：「</w:t>
      </w:r>
      <w:r w:rsidRPr="00135CFE">
        <w:rPr>
          <w:rFonts w:ascii="標楷體" w:eastAsia="標楷體" w:hAnsi="標楷體" w:cs="華康中黑體"/>
        </w:rPr>
        <w:t>這是一個光明的時代，也是一個黑暗的時代；這是一個最好的時代，也是一個最壞的時代。</w:t>
      </w:r>
      <w:r w:rsidRPr="00944C93">
        <w:rPr>
          <w:rFonts w:ascii="微軟正黑體" w:eastAsia="微軟正黑體" w:hAnsi="微軟正黑體" w:cs="華康中黑體"/>
        </w:rPr>
        <w:t>」他所描寫的</w:t>
      </w:r>
      <w:r w:rsidR="00AF7B51">
        <w:rPr>
          <w:rFonts w:ascii="微軟正黑體" w:eastAsia="微軟正黑體" w:hAnsi="微軟正黑體" w:cs="華康中黑體" w:hint="eastAsia"/>
        </w:rPr>
        <w:t>狀況與下列何者有關</w:t>
      </w:r>
      <w:r w:rsidRPr="00944C93">
        <w:rPr>
          <w:rFonts w:ascii="微軟正黑體" w:eastAsia="微軟正黑體" w:hAnsi="微軟正黑體" w:cs="華康中黑體"/>
        </w:rPr>
        <w:t>？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 (A)</w:t>
      </w:r>
      <w:r w:rsidR="00AF7B51">
        <w:rPr>
          <w:rFonts w:ascii="微軟正黑體" w:eastAsia="微軟正黑體" w:hAnsi="微軟正黑體" w:cs="華康中黑體" w:hint="eastAsia"/>
          <w:color w:val="000000"/>
        </w:rPr>
        <w:t>科學革命</w:t>
      </w:r>
      <w:r w:rsidR="00494338">
        <w:rPr>
          <w:rFonts w:ascii="微軟正黑體" w:eastAsia="微軟正黑體" w:hAnsi="微軟正黑體" w:cs="華康中黑體" w:hint="eastAsia"/>
          <w:color w:val="000000"/>
        </w:rPr>
        <w:t xml:space="preserve">  </w:t>
      </w:r>
      <w:r w:rsidRPr="00944C93">
        <w:rPr>
          <w:rFonts w:ascii="微軟正黑體" w:eastAsia="微軟正黑體" w:hAnsi="微軟正黑體" w:cs="華康中黑體"/>
          <w:color w:val="000000"/>
        </w:rPr>
        <w:t>(B)</w:t>
      </w:r>
      <w:r w:rsidR="00AF7B51">
        <w:rPr>
          <w:rFonts w:ascii="微軟正黑體" w:eastAsia="微軟正黑體" w:hAnsi="微軟正黑體" w:cs="華康中黑體" w:hint="eastAsia"/>
          <w:color w:val="000000"/>
        </w:rPr>
        <w:t>工業革命</w:t>
      </w:r>
      <w:r w:rsidR="00494338">
        <w:rPr>
          <w:rFonts w:ascii="微軟正黑體" w:eastAsia="微軟正黑體" w:hAnsi="微軟正黑體" w:cs="華康中黑體" w:hint="eastAsia"/>
          <w:color w:val="000000"/>
        </w:rPr>
        <w:t xml:space="preserve"> 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</w:t>
      </w:r>
      <w:r w:rsidRPr="00944C93">
        <w:rPr>
          <w:rFonts w:ascii="微軟正黑體" w:eastAsia="微軟正黑體" w:hAnsi="微軟正黑體" w:cs="華康中黑體"/>
          <w:color w:val="000000"/>
        </w:rPr>
        <w:t>(C)</w:t>
      </w:r>
      <w:r w:rsidR="00AF7B51">
        <w:rPr>
          <w:rFonts w:ascii="微軟正黑體" w:eastAsia="微軟正黑體" w:hAnsi="微軟正黑體" w:cs="華康中黑體" w:hint="eastAsia"/>
          <w:color w:val="000000"/>
        </w:rPr>
        <w:t>地理大發現</w:t>
      </w:r>
      <w:r w:rsidR="00494338">
        <w:rPr>
          <w:rFonts w:ascii="微軟正黑體" w:eastAsia="微軟正黑體" w:hAnsi="微軟正黑體" w:cs="華康中黑體" w:hint="eastAsia"/>
          <w:color w:val="000000"/>
        </w:rPr>
        <w:t xml:space="preserve">  </w:t>
      </w:r>
      <w:r w:rsidRPr="00944C93">
        <w:rPr>
          <w:rFonts w:ascii="微軟正黑體" w:eastAsia="微軟正黑體" w:hAnsi="微軟正黑體" w:cs="華康中黑體"/>
          <w:color w:val="000000"/>
        </w:rPr>
        <w:t>(D)</w:t>
      </w:r>
      <w:r w:rsidR="00AF7B51">
        <w:rPr>
          <w:rFonts w:ascii="微軟正黑體" w:eastAsia="微軟正黑體" w:hAnsi="微軟正黑體" w:cs="華康中黑體" w:hint="eastAsia"/>
          <w:color w:val="000000"/>
        </w:rPr>
        <w:t>光榮革命</w:t>
      </w:r>
    </w:p>
    <w:p w:rsidR="000C5996" w:rsidRPr="00944C93" w:rsidRDefault="000C5996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>美國獨立革命與法國大革命相同點是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 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(A)</w:t>
      </w:r>
      <w:r w:rsidRPr="00944C93">
        <w:rPr>
          <w:rFonts w:ascii="微軟正黑體" w:eastAsia="微軟正黑體" w:hAnsi="微軟正黑體" w:cs="華康中黑體" w:hint="eastAsia"/>
        </w:rPr>
        <w:t>同發生於十九世紀的政治革命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(B)</w:t>
      </w:r>
      <w:r w:rsidRPr="00944C93">
        <w:rPr>
          <w:rFonts w:ascii="微軟正黑體" w:eastAsia="微軟正黑體" w:hAnsi="微軟正黑體" w:cs="華康中黑體" w:hint="eastAsia"/>
        </w:rPr>
        <w:t>是屬於反殖民統治的革命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(C)</w:t>
      </w:r>
      <w:r w:rsidRPr="00944C93">
        <w:rPr>
          <w:rFonts w:ascii="微軟正黑體" w:eastAsia="微軟正黑體" w:hAnsi="微軟正黑體" w:cs="華康中黑體" w:hint="eastAsia"/>
        </w:rPr>
        <w:t>是屬於反專制暴君統治的革命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(D)</w:t>
      </w:r>
      <w:r w:rsidRPr="00944C93">
        <w:rPr>
          <w:rFonts w:ascii="微軟正黑體" w:eastAsia="微軟正黑體" w:hAnsi="微軟正黑體" w:cs="華康中黑體" w:hint="eastAsia"/>
        </w:rPr>
        <w:t>同因稅賦問題而引起</w:t>
      </w:r>
    </w:p>
    <w:p w:rsidR="000C5996" w:rsidRPr="00944C93" w:rsidRDefault="00494338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cs="華康中黑體"/>
        </w:rPr>
        <w:t>工業革命後產生新社會問題，下列何者為</w:t>
      </w:r>
      <w:r>
        <w:rPr>
          <w:rFonts w:ascii="微軟正黑體" w:eastAsia="微軟正黑體" w:hAnsi="微軟正黑體" w:cs="華康中黑體" w:hint="eastAsia"/>
        </w:rPr>
        <w:t>正確</w:t>
      </w:r>
      <w:r w:rsidR="000C5996" w:rsidRPr="00944C93">
        <w:rPr>
          <w:rFonts w:ascii="微軟正黑體" w:eastAsia="微軟正黑體" w:hAnsi="微軟正黑體" w:cs="華康中黑體"/>
        </w:rPr>
        <w:t>？</w:t>
      </w:r>
      <w:r w:rsidR="00AF7B51">
        <w:rPr>
          <w:rFonts w:ascii="微軟正黑體" w:eastAsia="微軟正黑體" w:hAnsi="微軟正黑體" w:cs="華康中黑體"/>
          <w:color w:val="000000"/>
        </w:rPr>
        <w:t xml:space="preserve"> </w:t>
      </w:r>
      <w:r w:rsidR="000C5996" w:rsidRPr="00944C93">
        <w:rPr>
          <w:rFonts w:ascii="微軟正黑體" w:eastAsia="微軟正黑體" w:hAnsi="微軟正黑體" w:cs="華康中黑體"/>
          <w:color w:val="000000"/>
        </w:rPr>
        <w:t>(A)</w:t>
      </w:r>
      <w:r w:rsidR="000C5996" w:rsidRPr="00944C93">
        <w:rPr>
          <w:rFonts w:ascii="微軟正黑體" w:eastAsia="微軟正黑體" w:hAnsi="微軟正黑體" w:cs="華康中黑體"/>
        </w:rPr>
        <w:t>貧富差距</w:t>
      </w:r>
      <w:r w:rsidR="000C5996" w:rsidRPr="00944C93">
        <w:rPr>
          <w:rFonts w:ascii="微軟正黑體" w:eastAsia="微軟正黑體" w:hAnsi="微軟正黑體" w:cs="華康中黑體" w:hint="eastAsia"/>
        </w:rPr>
        <w:t>擴</w:t>
      </w:r>
      <w:r w:rsidR="000C5996" w:rsidRPr="00944C93">
        <w:rPr>
          <w:rFonts w:ascii="微軟正黑體" w:eastAsia="微軟正黑體" w:hAnsi="微軟正黑體" w:cs="華康中黑體"/>
        </w:rPr>
        <w:t>大</w:t>
      </w:r>
      <w:r w:rsidR="000C5996" w:rsidRPr="00944C93">
        <w:rPr>
          <w:rFonts w:ascii="微軟正黑體" w:eastAsia="微軟正黑體" w:hAnsi="微軟正黑體" w:cs="華康中黑體"/>
          <w:color w:val="000000"/>
        </w:rPr>
        <w:t xml:space="preserve">　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</w:t>
      </w:r>
      <w:r w:rsidR="000C5996" w:rsidRPr="00944C93">
        <w:rPr>
          <w:rFonts w:ascii="微軟正黑體" w:eastAsia="微軟正黑體" w:hAnsi="微軟正黑體" w:cs="華康中黑體"/>
          <w:color w:val="000000"/>
        </w:rPr>
        <w:t>(B)</w:t>
      </w:r>
      <w:r w:rsidR="000C5996" w:rsidRPr="00944C93">
        <w:rPr>
          <w:rFonts w:ascii="微軟正黑體" w:eastAsia="微軟正黑體" w:hAnsi="微軟正黑體" w:cs="華康中黑體"/>
        </w:rPr>
        <w:t>個人手藝時代來臨</w:t>
      </w:r>
      <w:r w:rsidR="000C5996" w:rsidRPr="00944C93">
        <w:rPr>
          <w:rFonts w:ascii="微軟正黑體" w:eastAsia="微軟正黑體" w:hAnsi="微軟正黑體" w:cs="華康中黑體"/>
          <w:color w:val="000000"/>
        </w:rPr>
        <w:t xml:space="preserve">　(C)</w:t>
      </w:r>
      <w:r w:rsidR="000C5996" w:rsidRPr="00944C93">
        <w:rPr>
          <w:rFonts w:ascii="微軟正黑體" w:eastAsia="微軟正黑體" w:hAnsi="微軟正黑體" w:cs="華康中黑體"/>
        </w:rPr>
        <w:t>自由競爭，經濟穩定</w:t>
      </w:r>
      <w:r w:rsidR="000C5996" w:rsidRPr="00944C93">
        <w:rPr>
          <w:rFonts w:ascii="微軟正黑體" w:eastAsia="微軟正黑體" w:hAnsi="微軟正黑體" w:cs="華康中黑體"/>
          <w:color w:val="000000"/>
        </w:rPr>
        <w:t xml:space="preserve">　(D)</w:t>
      </w:r>
      <w:r w:rsidR="000C5996" w:rsidRPr="00944C93">
        <w:rPr>
          <w:rFonts w:ascii="微軟正黑體" w:eastAsia="微軟正黑體" w:hAnsi="微軟正黑體" w:cs="華康中黑體"/>
        </w:rPr>
        <w:t>資本</w:t>
      </w:r>
      <w:r>
        <w:rPr>
          <w:rFonts w:ascii="微軟正黑體" w:eastAsia="微軟正黑體" w:hAnsi="微軟正黑體" w:cs="華康中黑體" w:hint="eastAsia"/>
        </w:rPr>
        <w:t>家</w:t>
      </w:r>
      <w:r w:rsidR="000C5996" w:rsidRPr="00944C93">
        <w:rPr>
          <w:rFonts w:ascii="微軟正黑體" w:eastAsia="微軟正黑體" w:hAnsi="微軟正黑體" w:cs="華康中黑體"/>
        </w:rPr>
        <w:t>屬於新</w:t>
      </w:r>
      <w:r>
        <w:rPr>
          <w:rFonts w:ascii="微軟正黑體" w:eastAsia="微軟正黑體" w:hAnsi="微軟正黑體" w:cs="華康中黑體" w:hint="eastAsia"/>
        </w:rPr>
        <w:t>興</w:t>
      </w:r>
      <w:r w:rsidR="000C5996" w:rsidRPr="00944C93">
        <w:rPr>
          <w:rFonts w:ascii="微軟正黑體" w:eastAsia="微軟正黑體" w:hAnsi="微軟正黑體" w:cs="華康中黑體"/>
        </w:rPr>
        <w:t>工人階級</w:t>
      </w:r>
    </w:p>
    <w:p w:rsidR="00D401B0" w:rsidRPr="00D401B0" w:rsidRDefault="000C5996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/>
        </w:rPr>
        <w:t>1773年波士頓居民潛入英國運載茶葉的船，將船上的茶葉倒入海中，是為了抗議英國政府何種作為？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 (A)</w:t>
      </w:r>
      <w:r w:rsidR="00D401B0" w:rsidRPr="00944C93">
        <w:rPr>
          <w:rFonts w:ascii="微軟正黑體" w:eastAsia="微軟正黑體" w:hAnsi="微軟正黑體" w:cs="華康中黑體"/>
        </w:rPr>
        <w:t>拒絕採購殖民地的茶葉</w:t>
      </w:r>
      <w:r w:rsidR="00AF7B51">
        <w:rPr>
          <w:rFonts w:ascii="微軟正黑體" w:eastAsia="微軟正黑體" w:hAnsi="微軟正黑體" w:cs="華康中黑體" w:hint="eastAsia"/>
        </w:rPr>
        <w:t xml:space="preserve"> </w:t>
      </w:r>
    </w:p>
    <w:p w:rsidR="00D401B0" w:rsidRDefault="00D401B0" w:rsidP="00D401B0">
      <w:pPr>
        <w:tabs>
          <w:tab w:val="num" w:pos="600"/>
          <w:tab w:val="left" w:pos="1134"/>
        </w:tabs>
        <w:spacing w:line="300" w:lineRule="exact"/>
        <w:ind w:left="1134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cs="華康中黑體" w:hint="eastAsia"/>
        </w:rPr>
        <w:t xml:space="preserve">                      </w:t>
      </w:r>
      <w:r w:rsidR="000C5996" w:rsidRPr="00944C93">
        <w:rPr>
          <w:rFonts w:ascii="微軟正黑體" w:eastAsia="微軟正黑體" w:hAnsi="微軟正黑體" w:cs="華康中黑體"/>
          <w:color w:val="000000"/>
        </w:rPr>
        <w:t>(B)</w:t>
      </w:r>
      <w:r w:rsidRPr="00944C93">
        <w:rPr>
          <w:rFonts w:ascii="微軟正黑體" w:eastAsia="微軟正黑體" w:hAnsi="微軟正黑體" w:cs="華康中黑體"/>
        </w:rPr>
        <w:t>不准殖民地獨立</w:t>
      </w:r>
      <w:r w:rsidR="000C5996" w:rsidRPr="00944C93">
        <w:rPr>
          <w:rFonts w:ascii="微軟正黑體" w:eastAsia="微軟正黑體" w:hAnsi="微軟正黑體" w:cs="華康中黑體"/>
          <w:color w:val="000000"/>
        </w:rPr>
        <w:t xml:space="preserve">　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               </w:t>
      </w:r>
    </w:p>
    <w:p w:rsidR="00D401B0" w:rsidRDefault="00D401B0" w:rsidP="00D401B0">
      <w:pPr>
        <w:tabs>
          <w:tab w:val="num" w:pos="600"/>
          <w:tab w:val="left" w:pos="1134"/>
        </w:tabs>
        <w:spacing w:line="300" w:lineRule="exact"/>
        <w:ind w:left="1134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cs="華康中黑體" w:hint="eastAsia"/>
          <w:color w:val="000000"/>
        </w:rPr>
        <w:t xml:space="preserve">                      </w:t>
      </w:r>
      <w:r w:rsidR="000C5996" w:rsidRPr="00944C93">
        <w:rPr>
          <w:rFonts w:ascii="微軟正黑體" w:eastAsia="微軟正黑體" w:hAnsi="微軟正黑體" w:cs="華康中黑體"/>
          <w:color w:val="000000"/>
        </w:rPr>
        <w:t>(C)</w:t>
      </w:r>
      <w:r w:rsidR="000C5996" w:rsidRPr="00944C93">
        <w:rPr>
          <w:rFonts w:ascii="微軟正黑體" w:eastAsia="微軟正黑體" w:hAnsi="微軟正黑體" w:cs="華康中黑體"/>
        </w:rPr>
        <w:t>開放臺灣茶葉進口，導致殖民地茶農無法競爭</w:t>
      </w:r>
      <w:r w:rsidR="000C5996" w:rsidRPr="00944C93">
        <w:rPr>
          <w:rFonts w:ascii="微軟正黑體" w:eastAsia="微軟正黑體" w:hAnsi="微軟正黑體" w:cs="華康中黑體"/>
          <w:color w:val="000000"/>
        </w:rPr>
        <w:t xml:space="preserve">　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  </w:t>
      </w:r>
    </w:p>
    <w:p w:rsidR="000C5996" w:rsidRPr="00944C93" w:rsidRDefault="00D401B0" w:rsidP="00D401B0">
      <w:pPr>
        <w:tabs>
          <w:tab w:val="num" w:pos="600"/>
          <w:tab w:val="left" w:pos="1134"/>
        </w:tabs>
        <w:spacing w:line="300" w:lineRule="exact"/>
        <w:ind w:left="1134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cs="華康中黑體" w:hint="eastAsia"/>
          <w:color w:val="000000"/>
        </w:rPr>
        <w:t xml:space="preserve">                      </w:t>
      </w:r>
      <w:r w:rsidR="000C5996" w:rsidRPr="00944C93">
        <w:rPr>
          <w:rFonts w:ascii="微軟正黑體" w:eastAsia="微軟正黑體" w:hAnsi="微軟正黑體" w:cs="華康中黑體"/>
          <w:color w:val="000000"/>
        </w:rPr>
        <w:t>(D)</w:t>
      </w:r>
      <w:r w:rsidRPr="00944C93">
        <w:rPr>
          <w:rFonts w:ascii="微軟正黑體" w:eastAsia="微軟正黑體" w:hAnsi="微軟正黑體" w:cs="華康中黑體"/>
        </w:rPr>
        <w:t>未經殖民地人民同意對殖民地人民增加稅收</w:t>
      </w:r>
    </w:p>
    <w:p w:rsidR="000C5996" w:rsidRPr="00944C93" w:rsidRDefault="000C5996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/>
        </w:rPr>
        <w:t>下列有關1814年維也納會議的敘述，何者正確？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 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(A)</w:t>
      </w:r>
      <w:r w:rsidRPr="00944C93">
        <w:rPr>
          <w:rFonts w:ascii="微軟正黑體" w:eastAsia="微軟正黑體" w:hAnsi="微軟正黑體" w:cs="華康中黑體"/>
        </w:rPr>
        <w:t>主要由英國、奧地利、普魯士、美國這四個國家主導</w:t>
      </w:r>
      <w:r w:rsidR="00AF7B51">
        <w:rPr>
          <w:rFonts w:ascii="微軟正黑體" w:eastAsia="微軟正黑體" w:hAnsi="微軟正黑體" w:cs="華康中黑體" w:hint="eastAsia"/>
        </w:rPr>
        <w:t xml:space="preserve">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(B)</w:t>
      </w:r>
      <w:r w:rsidRPr="00944C93">
        <w:rPr>
          <w:rFonts w:ascii="微軟正黑體" w:eastAsia="微軟正黑體" w:hAnsi="微軟正黑體" w:cs="華康中黑體"/>
        </w:rPr>
        <w:t>特別注重維持民主的成果，以免重啟戰爭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(C)</w:t>
      </w:r>
      <w:r w:rsidRPr="00944C93">
        <w:rPr>
          <w:rFonts w:ascii="微軟正黑體" w:eastAsia="微軟正黑體" w:hAnsi="微軟正黑體" w:cs="華康中黑體"/>
        </w:rPr>
        <w:t>會議的操縱者是梅特涅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(D)</w:t>
      </w:r>
      <w:r w:rsidRPr="00944C93">
        <w:rPr>
          <w:rFonts w:ascii="微軟正黑體" w:eastAsia="微軟正黑體" w:hAnsi="微軟正黑體" w:cs="華康中黑體"/>
        </w:rPr>
        <w:t>會中決定建立國際和平機構</w:t>
      </w:r>
    </w:p>
    <w:p w:rsidR="000C5996" w:rsidRPr="00944C93" w:rsidRDefault="005B5124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>「</w:t>
      </w:r>
      <w:r w:rsidRPr="00135CFE">
        <w:rPr>
          <w:rFonts w:ascii="標楷體" w:eastAsia="標楷體" w:hAnsi="標楷體" w:cs="華康中黑體" w:hint="eastAsia"/>
        </w:rPr>
        <w:t>法國大革命和拿破崙所做所為，打開了世界的眼界，在此之前，人民認為國王是世界的上帝，不管國王做什麼都是對的，經過現在這場變化，統治人民會更困難了。</w:t>
      </w:r>
      <w:r w:rsidRPr="00944C93">
        <w:rPr>
          <w:rFonts w:ascii="微軟正黑體" w:eastAsia="微軟正黑體" w:hAnsi="微軟正黑體" w:cs="華康中黑體" w:hint="eastAsia"/>
        </w:rPr>
        <w:t>」為什麼經過法國大革命和拿破崙的統治，人民更難統治？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 (A)</w:t>
      </w:r>
      <w:r w:rsidRPr="00944C93">
        <w:rPr>
          <w:rFonts w:ascii="微軟正黑體" w:eastAsia="微軟正黑體" w:hAnsi="微軟正黑體" w:cs="華康中黑體" w:hint="eastAsia"/>
        </w:rPr>
        <w:t>人民經過暴民政治，完全無法統治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(B)</w:t>
      </w:r>
      <w:r w:rsidRPr="00944C93">
        <w:rPr>
          <w:rFonts w:ascii="微軟正黑體" w:eastAsia="微軟正黑體" w:hAnsi="微軟正黑體" w:cs="華康中黑體" w:hint="eastAsia"/>
        </w:rPr>
        <w:t>拿破崙給人民完全的自由民主，其他統治者已無法匹敵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(C)</w:t>
      </w:r>
      <w:r w:rsidRPr="00944C93">
        <w:rPr>
          <w:rFonts w:ascii="微軟正黑體" w:eastAsia="微軟正黑體" w:hAnsi="微軟正黑體" w:cs="華康中黑體" w:hint="eastAsia"/>
        </w:rPr>
        <w:t>人民掠奪貴族財富，統治者已無法滿足人民的經濟</w:t>
      </w:r>
      <w:r w:rsidRPr="00944C93">
        <w:rPr>
          <w:rFonts w:ascii="微軟正黑體" w:eastAsia="微軟正黑體" w:hAnsi="微軟正黑體" w:cs="華康中黑體"/>
          <w:color w:val="000000"/>
        </w:rPr>
        <w:t xml:space="preserve">　</w:t>
      </w:r>
      <w:r w:rsidR="00AF7B51">
        <w:rPr>
          <w:rFonts w:ascii="微軟正黑體" w:eastAsia="微軟正黑體" w:hAnsi="微軟正黑體" w:cs="華康中黑體" w:hint="eastAsia"/>
          <w:color w:val="000000"/>
        </w:rPr>
        <w:t xml:space="preserve">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(D)</w:t>
      </w:r>
      <w:r w:rsidRPr="00944C93">
        <w:rPr>
          <w:rFonts w:ascii="微軟正黑體" w:eastAsia="微軟正黑體" w:hAnsi="微軟正黑體" w:cs="華康中黑體" w:hint="eastAsia"/>
        </w:rPr>
        <w:t>自由、平等、博愛的思想已深植民心</w:t>
      </w:r>
    </w:p>
    <w:p w:rsidR="008226B2" w:rsidRPr="00944C93" w:rsidRDefault="00801AFB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lastRenderedPageBreak/>
        <w:t>從</w:t>
      </w:r>
      <w:r w:rsidR="005B5124" w:rsidRPr="00944C93">
        <w:rPr>
          <w:rFonts w:ascii="微軟正黑體" w:eastAsia="微軟正黑體" w:hAnsi="微軟正黑體" w:cs="華康中黑體" w:hint="eastAsia"/>
        </w:rPr>
        <w:t>17</w:t>
      </w:r>
      <w:r w:rsidRPr="00944C93">
        <w:rPr>
          <w:rFonts w:ascii="微軟正黑體" w:eastAsia="微軟正黑體" w:hAnsi="微軟正黑體" w:cs="華康中黑體" w:hint="eastAsia"/>
        </w:rPr>
        <w:t>～18</w:t>
      </w:r>
      <w:r w:rsidR="005B5124" w:rsidRPr="00944C93">
        <w:rPr>
          <w:rFonts w:ascii="微軟正黑體" w:eastAsia="微軟正黑體" w:hAnsi="微軟正黑體" w:cs="華康中黑體" w:hint="eastAsia"/>
        </w:rPr>
        <w:t>世紀，西方社會經歷科學革命、啟蒙運動，請問這這兩</w:t>
      </w:r>
      <w:r w:rsidRPr="00944C93">
        <w:rPr>
          <w:rFonts w:ascii="微軟正黑體" w:eastAsia="微軟正黑體" w:hAnsi="微軟正黑體" w:cs="華康中黑體" w:hint="eastAsia"/>
        </w:rPr>
        <w:t>件重大歷史潮流有何共同的內涵精神？</w:t>
      </w:r>
      <w:r w:rsidR="005B5124" w:rsidRPr="00944C93">
        <w:rPr>
          <w:rFonts w:ascii="微軟正黑體" w:eastAsia="微軟正黑體" w:hAnsi="微軟正黑體" w:cs="華康中黑體" w:hint="eastAsia"/>
        </w:rPr>
        <w:t xml:space="preserve"> </w:t>
      </w:r>
      <w:r w:rsidRPr="00944C93">
        <w:rPr>
          <w:rFonts w:ascii="微軟正黑體" w:eastAsia="微軟正黑體" w:hAnsi="微軟正黑體" w:cs="華康中黑體"/>
        </w:rPr>
        <w:t>(A)</w:t>
      </w:r>
      <w:r w:rsidR="005B5124" w:rsidRPr="00944C93">
        <w:rPr>
          <w:rFonts w:ascii="微軟正黑體" w:eastAsia="微軟正黑體" w:hAnsi="微軟正黑體" w:cs="華康中黑體" w:hint="eastAsia"/>
        </w:rPr>
        <w:t xml:space="preserve">強調神學 </w:t>
      </w:r>
      <w:r w:rsidRPr="00944C93">
        <w:rPr>
          <w:rFonts w:ascii="微軟正黑體" w:eastAsia="微軟正黑體" w:hAnsi="微軟正黑體" w:cs="華康中黑體"/>
        </w:rPr>
        <w:t>(B)</w:t>
      </w:r>
      <w:r w:rsidR="005B5124" w:rsidRPr="00944C93">
        <w:rPr>
          <w:rFonts w:ascii="微軟正黑體" w:eastAsia="微軟正黑體" w:hAnsi="微軟正黑體" w:cs="華康中黑體" w:hint="eastAsia"/>
        </w:rPr>
        <w:t xml:space="preserve">趨向保守 </w:t>
      </w:r>
      <w:r w:rsidRPr="00944C93">
        <w:rPr>
          <w:rFonts w:ascii="微軟正黑體" w:eastAsia="微軟正黑體" w:hAnsi="微軟正黑體" w:cs="華康中黑體"/>
        </w:rPr>
        <w:t>(C)</w:t>
      </w:r>
      <w:r w:rsidR="005B5124" w:rsidRPr="00944C93">
        <w:rPr>
          <w:rFonts w:ascii="微軟正黑體" w:eastAsia="微軟正黑體" w:hAnsi="微軟正黑體" w:cs="華康中黑體" w:hint="eastAsia"/>
        </w:rPr>
        <w:t>崇尚</w:t>
      </w:r>
      <w:r w:rsidR="00E86376">
        <w:rPr>
          <w:rFonts w:ascii="微軟正黑體" w:eastAsia="微軟正黑體" w:hAnsi="微軟正黑體" w:cs="華康中黑體" w:hint="eastAsia"/>
        </w:rPr>
        <w:t>感性</w:t>
      </w:r>
      <w:r w:rsidR="005B5124" w:rsidRPr="00944C93">
        <w:rPr>
          <w:rFonts w:ascii="微軟正黑體" w:eastAsia="微軟正黑體" w:hAnsi="微軟正黑體" w:cs="華康中黑體" w:hint="eastAsia"/>
        </w:rPr>
        <w:t xml:space="preserve"> </w:t>
      </w:r>
      <w:r w:rsidRPr="00944C93">
        <w:rPr>
          <w:rFonts w:ascii="微軟正黑體" w:eastAsia="微軟正黑體" w:hAnsi="微軟正黑體" w:cs="華康中黑體"/>
        </w:rPr>
        <w:t>(D)</w:t>
      </w:r>
      <w:r w:rsidR="005B5124" w:rsidRPr="00944C93">
        <w:rPr>
          <w:rFonts w:ascii="微軟正黑體" w:eastAsia="微軟正黑體" w:hAnsi="微軟正黑體" w:cs="華康中黑體" w:hint="eastAsia"/>
        </w:rPr>
        <w:t>重視</w:t>
      </w:r>
      <w:r w:rsidRPr="00944C93">
        <w:rPr>
          <w:rFonts w:ascii="微軟正黑體" w:eastAsia="微軟正黑體" w:hAnsi="微軟正黑體" w:cs="華康中黑體" w:hint="eastAsia"/>
        </w:rPr>
        <w:t>理性</w:t>
      </w:r>
    </w:p>
    <w:p w:rsidR="00801AFB" w:rsidRPr="00944C93" w:rsidRDefault="00801AFB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 xml:space="preserve">哥白尼在科學史上的地位已為世界所公認，他在西方科學史上有何重要性？　</w:t>
      </w:r>
      <w:r w:rsidR="00E43558">
        <w:rPr>
          <w:rFonts w:ascii="微軟正黑體" w:eastAsia="微軟正黑體" w:hAnsi="微軟正黑體" w:cs="華康中黑體" w:hint="eastAsia"/>
        </w:rPr>
        <w:t xml:space="preserve">        </w:t>
      </w:r>
      <w:r w:rsidRPr="00944C93">
        <w:rPr>
          <w:rFonts w:ascii="微軟正黑體" w:eastAsia="微軟正黑體" w:hAnsi="微軟正黑體" w:cs="華康中黑體"/>
        </w:rPr>
        <w:t>(A)</w:t>
      </w:r>
      <w:r w:rsidRPr="00944C93">
        <w:rPr>
          <w:rFonts w:ascii="微軟正黑體" w:eastAsia="微軟正黑體" w:hAnsi="微軟正黑體" w:cs="華康中黑體" w:hint="eastAsia"/>
        </w:rPr>
        <w:t xml:space="preserve">打開通往革命式思想之門，向流傳已久的權威學說挑戰　</w:t>
      </w:r>
      <w:r w:rsidR="00E43558">
        <w:rPr>
          <w:rFonts w:ascii="微軟正黑體" w:eastAsia="微軟正黑體" w:hAnsi="微軟正黑體" w:cs="華康中黑體" w:hint="eastAsia"/>
        </w:rPr>
        <w:t xml:space="preserve">                               </w:t>
      </w:r>
      <w:r w:rsidRPr="00944C93">
        <w:rPr>
          <w:rFonts w:ascii="微軟正黑體" w:eastAsia="微軟正黑體" w:hAnsi="微軟正黑體" w:cs="華康中黑體"/>
        </w:rPr>
        <w:t>(B)</w:t>
      </w:r>
      <w:r w:rsidRPr="00944C93">
        <w:rPr>
          <w:rFonts w:ascii="微軟正黑體" w:eastAsia="微軟正黑體" w:hAnsi="微軟正黑體" w:cs="華康中黑體" w:hint="eastAsia"/>
        </w:rPr>
        <w:t>證明太陽中心說的正確性，並提出行星運行的軌道是橢圓形</w:t>
      </w:r>
      <w:r w:rsidR="00E43558">
        <w:rPr>
          <w:rFonts w:ascii="微軟正黑體" w:eastAsia="微軟正黑體" w:hAnsi="微軟正黑體" w:cs="華康中黑體" w:hint="eastAsia"/>
        </w:rPr>
        <w:t xml:space="preserve">                          </w:t>
      </w:r>
      <w:r w:rsidRPr="00944C93">
        <w:rPr>
          <w:rFonts w:ascii="微軟正黑體" w:eastAsia="微軟正黑體" w:hAnsi="微軟正黑體" w:cs="華康中黑體" w:hint="eastAsia"/>
        </w:rPr>
        <w:t xml:space="preserve">　</w:t>
      </w:r>
      <w:r w:rsidRPr="00944C93">
        <w:rPr>
          <w:rFonts w:ascii="微軟正黑體" w:eastAsia="微軟正黑體" w:hAnsi="微軟正黑體" w:cs="華康中黑體"/>
        </w:rPr>
        <w:t>(C)</w:t>
      </w:r>
      <w:r w:rsidRPr="00944C93">
        <w:rPr>
          <w:rFonts w:ascii="微軟正黑體" w:eastAsia="微軟正黑體" w:hAnsi="微軟正黑體" w:cs="華康中黑體" w:hint="eastAsia"/>
        </w:rPr>
        <w:t>運用望遠鏡觀察星體</w:t>
      </w:r>
      <w:r w:rsidR="00E43558">
        <w:rPr>
          <w:rFonts w:ascii="微軟正黑體" w:eastAsia="微軟正黑體" w:hAnsi="微軟正黑體" w:cs="華康中黑體" w:hint="eastAsia"/>
        </w:rPr>
        <w:t xml:space="preserve">                                                                 </w:t>
      </w:r>
      <w:r w:rsidRPr="00944C93">
        <w:rPr>
          <w:rFonts w:ascii="微軟正黑體" w:eastAsia="微軟正黑體" w:hAnsi="微軟正黑體" w:cs="華康中黑體"/>
        </w:rPr>
        <w:t>(D)</w:t>
      </w:r>
      <w:r w:rsidRPr="00944C93">
        <w:rPr>
          <w:rFonts w:ascii="微軟正黑體" w:eastAsia="微軟正黑體" w:hAnsi="微軟正黑體" w:cs="華康中黑體" w:hint="eastAsia"/>
        </w:rPr>
        <w:t>首次提出地球繞日說</w:t>
      </w:r>
    </w:p>
    <w:p w:rsidR="00801AFB" w:rsidRPr="00944C93" w:rsidRDefault="005B5124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>某書描寫一位歷史人物：</w:t>
      </w:r>
      <w:r w:rsidRPr="00135CFE">
        <w:rPr>
          <w:rFonts w:ascii="標楷體" w:eastAsia="標楷體" w:hAnsi="標楷體" w:cs="華康中黑體" w:hint="eastAsia"/>
        </w:rPr>
        <w:t>「他被稱為『</w:t>
      </w:r>
      <w:r w:rsidRPr="00135CFE">
        <w:rPr>
          <w:rFonts w:ascii="標楷體" w:eastAsia="標楷體" w:hAnsi="標楷體" w:cs="華康中黑體" w:hint="eastAsia"/>
          <w:b/>
        </w:rPr>
        <w:t>法蘭西</w:t>
      </w:r>
      <w:r w:rsidR="00801AFB" w:rsidRPr="00135CFE">
        <w:rPr>
          <w:rFonts w:ascii="標楷體" w:eastAsia="標楷體" w:hAnsi="標楷體" w:cs="華康中黑體" w:hint="eastAsia"/>
          <w:b/>
        </w:rPr>
        <w:t>思想之父</w:t>
      </w:r>
      <w:r w:rsidR="00801AFB" w:rsidRPr="00135CFE">
        <w:rPr>
          <w:rFonts w:ascii="標楷體" w:eastAsia="標楷體" w:hAnsi="標楷體" w:cs="華康中黑體" w:hint="eastAsia"/>
        </w:rPr>
        <w:t>』。以理性主義和懷疑主義為基礎，珍視個人自由，認為對言論和思想自由的限制為野蠻，以信仰自由和司法公正而聞名。這位思想家對基督教的妄自尊大進行了50年撻伐，使用了他所掌握的每一種辯論形式，從機智的妙語和諷刺到譴責，一直還沒有人能勝過他。</w:t>
      </w:r>
      <w:r w:rsidR="00801AFB" w:rsidRPr="00944C93">
        <w:rPr>
          <w:rFonts w:ascii="微軟正黑體" w:eastAsia="微軟正黑體" w:hAnsi="微軟正黑體" w:cs="華康中黑體" w:hint="eastAsia"/>
        </w:rPr>
        <w:t xml:space="preserve">」請問：這位歷史人物為何人？　</w:t>
      </w:r>
      <w:r w:rsidR="00801AFB" w:rsidRPr="00944C93">
        <w:rPr>
          <w:rFonts w:ascii="微軟正黑體" w:eastAsia="微軟正黑體" w:hAnsi="微軟正黑體" w:cs="華康中黑體"/>
        </w:rPr>
        <w:t>(A)</w:t>
      </w:r>
      <w:r w:rsidR="00801AFB" w:rsidRPr="00944C93">
        <w:rPr>
          <w:rFonts w:ascii="微軟正黑體" w:eastAsia="微軟正黑體" w:hAnsi="微軟正黑體" w:cs="華康中黑體" w:hint="eastAsia"/>
        </w:rPr>
        <w:t xml:space="preserve">伏爾泰　</w:t>
      </w:r>
      <w:r w:rsidR="00801AFB" w:rsidRPr="00944C93">
        <w:rPr>
          <w:rFonts w:ascii="微軟正黑體" w:eastAsia="微軟正黑體" w:hAnsi="微軟正黑體" w:cs="華康中黑體"/>
        </w:rPr>
        <w:t>(B)</w:t>
      </w:r>
      <w:r w:rsidR="00801AFB" w:rsidRPr="00944C93">
        <w:rPr>
          <w:rFonts w:ascii="微軟正黑體" w:eastAsia="微軟正黑體" w:hAnsi="微軟正黑體" w:cs="華康中黑體" w:hint="eastAsia"/>
        </w:rPr>
        <w:t xml:space="preserve">狄德羅　</w:t>
      </w:r>
      <w:r w:rsidR="00801AFB" w:rsidRPr="00944C93">
        <w:rPr>
          <w:rFonts w:ascii="微軟正黑體" w:eastAsia="微軟正黑體" w:hAnsi="微軟正黑體" w:cs="華康中黑體"/>
        </w:rPr>
        <w:t>(C)</w:t>
      </w:r>
      <w:r w:rsidR="00801AFB" w:rsidRPr="00944C93">
        <w:rPr>
          <w:rFonts w:ascii="微軟正黑體" w:eastAsia="微軟正黑體" w:hAnsi="微軟正黑體" w:cs="華康中黑體" w:hint="eastAsia"/>
        </w:rPr>
        <w:t xml:space="preserve">笛卡兒　</w:t>
      </w:r>
      <w:r w:rsidR="00801AFB" w:rsidRPr="00944C93">
        <w:rPr>
          <w:rFonts w:ascii="微軟正黑體" w:eastAsia="微軟正黑體" w:hAnsi="微軟正黑體" w:cs="華康中黑體"/>
        </w:rPr>
        <w:t>(D)</w:t>
      </w:r>
      <w:r w:rsidR="00801AFB" w:rsidRPr="00944C93">
        <w:rPr>
          <w:rFonts w:ascii="微軟正黑體" w:eastAsia="微軟正黑體" w:hAnsi="微軟正黑體" w:cs="華康中黑體" w:hint="eastAsia"/>
        </w:rPr>
        <w:t>盧梭</w:t>
      </w:r>
    </w:p>
    <w:p w:rsidR="00801AFB" w:rsidRPr="00944C93" w:rsidRDefault="00801AFB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/>
        </w:rPr>
        <w:t>1</w:t>
      </w:r>
      <w:r w:rsidR="00135CFE">
        <w:rPr>
          <w:rFonts w:ascii="微軟正黑體" w:eastAsia="微軟正黑體" w:hAnsi="微軟正黑體" w:cs="華康中黑體" w:hint="eastAsia"/>
        </w:rPr>
        <w:t>7世紀</w:t>
      </w:r>
      <w:r w:rsidRPr="00944C93">
        <w:rPr>
          <w:rFonts w:ascii="微軟正黑體" w:eastAsia="微軟正黑體" w:hAnsi="微軟正黑體" w:cs="華康中黑體" w:hint="eastAsia"/>
        </w:rPr>
        <w:t>某位科學家被迫在宗教法庭上簽下悔過書，聲明他「</w:t>
      </w:r>
      <w:r w:rsidRPr="00135CFE">
        <w:rPr>
          <w:rFonts w:ascii="標楷體" w:eastAsia="標楷體" w:hAnsi="標楷體" w:cs="華康中黑體" w:hint="eastAsia"/>
        </w:rPr>
        <w:t>以虔誠之心棄絕並詛咒太陽為宇宙中心之邪說</w:t>
      </w:r>
      <w:r w:rsidRPr="00944C93">
        <w:rPr>
          <w:rFonts w:ascii="微軟正黑體" w:eastAsia="微軟正黑體" w:hAnsi="微軟正黑體" w:cs="華康中黑體" w:hint="eastAsia"/>
        </w:rPr>
        <w:t>」。直到</w:t>
      </w:r>
      <w:r w:rsidRPr="00944C93">
        <w:rPr>
          <w:rFonts w:ascii="微軟正黑體" w:eastAsia="微軟正黑體" w:hAnsi="微軟正黑體" w:cs="華康中黑體"/>
        </w:rPr>
        <w:t>1992</w:t>
      </w:r>
      <w:r w:rsidRPr="00944C93">
        <w:rPr>
          <w:rFonts w:ascii="微軟正黑體" w:eastAsia="微軟正黑體" w:hAnsi="微軟正黑體" w:cs="華康中黑體" w:hint="eastAsia"/>
        </w:rPr>
        <w:t>年，羅馬教廷才為其平反，教廷科學院研究委員會公開承認：「</w:t>
      </w:r>
      <w:r w:rsidRPr="00DA5DF9">
        <w:rPr>
          <w:rFonts w:ascii="標楷體" w:eastAsia="標楷體" w:hAnsi="標楷體" w:cs="華康中黑體" w:hint="eastAsia"/>
        </w:rPr>
        <w:t>當年宗教法庭犯了『</w:t>
      </w:r>
      <w:r w:rsidRPr="00DA5DF9">
        <w:rPr>
          <w:rFonts w:ascii="標楷體" w:eastAsia="標楷體" w:hAnsi="標楷體" w:cs="華康中黑體" w:hint="eastAsia"/>
          <w:b/>
        </w:rPr>
        <w:t>主觀的判斷錯誤</w:t>
      </w:r>
      <w:r w:rsidRPr="00DA5DF9">
        <w:rPr>
          <w:rFonts w:ascii="標楷體" w:eastAsia="標楷體" w:hAnsi="標楷體" w:cs="華康中黑體" w:hint="eastAsia"/>
        </w:rPr>
        <w:t>』</w:t>
      </w:r>
      <w:r w:rsidRPr="00944C93">
        <w:rPr>
          <w:rFonts w:ascii="微軟正黑體" w:eastAsia="微軟正黑體" w:hAnsi="微軟正黑體" w:cs="華康中黑體" w:hint="eastAsia"/>
        </w:rPr>
        <w:t xml:space="preserve">」。請問：這位落難的科學家是：　</w:t>
      </w:r>
      <w:r w:rsidRPr="00944C93">
        <w:rPr>
          <w:rFonts w:ascii="微軟正黑體" w:eastAsia="微軟正黑體" w:hAnsi="微軟正黑體" w:cs="華康中黑體"/>
        </w:rPr>
        <w:t>(A)</w:t>
      </w:r>
      <w:r w:rsidRPr="00944C93">
        <w:rPr>
          <w:rFonts w:ascii="微軟正黑體" w:eastAsia="微軟正黑體" w:hAnsi="微軟正黑體" w:cs="華康中黑體" w:hint="eastAsia"/>
        </w:rPr>
        <w:t xml:space="preserve">伽利略　</w:t>
      </w:r>
      <w:r w:rsidRPr="00944C93">
        <w:rPr>
          <w:rFonts w:ascii="微軟正黑體" w:eastAsia="微軟正黑體" w:hAnsi="微軟正黑體" w:cs="華康中黑體"/>
        </w:rPr>
        <w:t>(B)</w:t>
      </w:r>
      <w:r w:rsidRPr="00944C93">
        <w:rPr>
          <w:rFonts w:ascii="微軟正黑體" w:eastAsia="微軟正黑體" w:hAnsi="微軟正黑體" w:cs="華康中黑體" w:hint="eastAsia"/>
        </w:rPr>
        <w:t xml:space="preserve">哥白尼　</w:t>
      </w:r>
      <w:r w:rsidRPr="00944C93">
        <w:rPr>
          <w:rFonts w:ascii="微軟正黑體" w:eastAsia="微軟正黑體" w:hAnsi="微軟正黑體" w:cs="華康中黑體"/>
        </w:rPr>
        <w:t>(C)</w:t>
      </w:r>
      <w:r w:rsidRPr="00944C93">
        <w:rPr>
          <w:rFonts w:ascii="微軟正黑體" w:eastAsia="微軟正黑體" w:hAnsi="微軟正黑體" w:cs="華康中黑體" w:hint="eastAsia"/>
        </w:rPr>
        <w:t xml:space="preserve">培根　</w:t>
      </w:r>
      <w:r w:rsidRPr="00944C93">
        <w:rPr>
          <w:rFonts w:ascii="微軟正黑體" w:eastAsia="微軟正黑體" w:hAnsi="微軟正黑體" w:cs="華康中黑體"/>
        </w:rPr>
        <w:t>(D)</w:t>
      </w:r>
      <w:r w:rsidRPr="00944C93">
        <w:rPr>
          <w:rFonts w:ascii="微軟正黑體" w:eastAsia="微軟正黑體" w:hAnsi="微軟正黑體" w:cs="華康中黑體" w:hint="eastAsia"/>
        </w:rPr>
        <w:t>笛卡兒</w:t>
      </w:r>
    </w:p>
    <w:p w:rsidR="00801AFB" w:rsidRPr="00944C93" w:rsidRDefault="00801AFB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>一位學者表達他對宗教的看法：</w:t>
      </w:r>
      <w:r w:rsidRPr="00135CFE">
        <w:rPr>
          <w:rFonts w:ascii="標楷體" w:eastAsia="標楷體" w:hAnsi="標楷體" w:cs="華康中黑體" w:hint="eastAsia"/>
        </w:rPr>
        <w:t>「宗教也應該與自然法則相吻合。上帝創造了宇宙之後便離開，不會再介入其間了。</w:t>
      </w:r>
      <w:r w:rsidRPr="00944C93">
        <w:rPr>
          <w:rFonts w:ascii="微軟正黑體" w:eastAsia="微軟正黑體" w:hAnsi="微軟正黑體" w:cs="華康中黑體" w:hint="eastAsia"/>
        </w:rPr>
        <w:t>」所以他堅信宇宙從此依照一個固定的機械法則運作。這位學者最可能活在下列哪一個時期中？</w:t>
      </w:r>
      <w:r w:rsidR="00E43558">
        <w:rPr>
          <w:rFonts w:ascii="微軟正黑體" w:eastAsia="微軟正黑體" w:hAnsi="微軟正黑體" w:cs="華康中黑體" w:hint="eastAsia"/>
        </w:rPr>
        <w:t xml:space="preserve">                                        </w:t>
      </w:r>
      <w:r w:rsidRPr="00944C93">
        <w:rPr>
          <w:rFonts w:ascii="微軟正黑體" w:eastAsia="微軟正黑體" w:hAnsi="微軟正黑體" w:cs="華康中黑體" w:hint="eastAsia"/>
        </w:rPr>
        <w:t xml:space="preserve">　</w:t>
      </w:r>
      <w:r w:rsidRPr="00944C93">
        <w:rPr>
          <w:rFonts w:ascii="微軟正黑體" w:eastAsia="微軟正黑體" w:hAnsi="微軟正黑體" w:cs="華康中黑體"/>
        </w:rPr>
        <w:t>(A)</w:t>
      </w:r>
      <w:r w:rsidR="005B5124" w:rsidRPr="00944C93">
        <w:rPr>
          <w:rFonts w:ascii="微軟正黑體" w:eastAsia="微軟正黑體" w:hAnsi="微軟正黑體" w:cs="華康中黑體" w:hint="eastAsia"/>
        </w:rPr>
        <w:t>希臘羅馬時期</w:t>
      </w:r>
      <w:r w:rsidRPr="00944C93">
        <w:rPr>
          <w:rFonts w:ascii="微軟正黑體" w:eastAsia="微軟正黑體" w:hAnsi="微軟正黑體" w:cs="華康中黑體" w:hint="eastAsia"/>
        </w:rPr>
        <w:t xml:space="preserve">　</w:t>
      </w:r>
      <w:r w:rsidRPr="00944C93">
        <w:rPr>
          <w:rFonts w:ascii="微軟正黑體" w:eastAsia="微軟正黑體" w:hAnsi="微軟正黑體" w:cs="華康中黑體"/>
        </w:rPr>
        <w:t>(B)</w:t>
      </w:r>
      <w:r w:rsidR="005B5124" w:rsidRPr="00944C93">
        <w:rPr>
          <w:rFonts w:ascii="微軟正黑體" w:eastAsia="微軟正黑體" w:hAnsi="微軟正黑體" w:cs="華康中黑體" w:hint="eastAsia"/>
        </w:rPr>
        <w:t>文藝復興時期</w:t>
      </w:r>
      <w:r w:rsidRPr="00944C93">
        <w:rPr>
          <w:rFonts w:ascii="微軟正黑體" w:eastAsia="微軟正黑體" w:hAnsi="微軟正黑體" w:cs="華康中黑體" w:hint="eastAsia"/>
        </w:rPr>
        <w:t xml:space="preserve">　</w:t>
      </w:r>
      <w:r w:rsidRPr="00944C93">
        <w:rPr>
          <w:rFonts w:ascii="微軟正黑體" w:eastAsia="微軟正黑體" w:hAnsi="微軟正黑體" w:cs="華康中黑體"/>
        </w:rPr>
        <w:t>(C)</w:t>
      </w:r>
      <w:r w:rsidR="005B5124" w:rsidRPr="00944C93">
        <w:rPr>
          <w:rFonts w:ascii="微軟正黑體" w:eastAsia="微軟正黑體" w:hAnsi="微軟正黑體" w:cs="華康中黑體" w:hint="eastAsia"/>
        </w:rPr>
        <w:t>宗教改革時期</w:t>
      </w:r>
      <w:r w:rsidRPr="00944C93">
        <w:rPr>
          <w:rFonts w:ascii="微軟正黑體" w:eastAsia="微軟正黑體" w:hAnsi="微軟正黑體" w:cs="華康中黑體" w:hint="eastAsia"/>
        </w:rPr>
        <w:t xml:space="preserve">　</w:t>
      </w:r>
      <w:r w:rsidRPr="00944C93">
        <w:rPr>
          <w:rFonts w:ascii="微軟正黑體" w:eastAsia="微軟正黑體" w:hAnsi="微軟正黑體" w:cs="華康中黑體"/>
        </w:rPr>
        <w:t>(D)</w:t>
      </w:r>
      <w:r w:rsidR="005B5124" w:rsidRPr="00944C93">
        <w:rPr>
          <w:rFonts w:ascii="微軟正黑體" w:eastAsia="微軟正黑體" w:hAnsi="微軟正黑體" w:cs="華康中黑體" w:hint="eastAsia"/>
        </w:rPr>
        <w:t>科學革命時期</w:t>
      </w:r>
    </w:p>
    <w:p w:rsidR="00801AFB" w:rsidRPr="00944C93" w:rsidRDefault="00801AFB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/>
        </w:rPr>
        <w:t>小豆在他的學期報告中，以哥白尼、伽利略、克卜勒為主要</w:t>
      </w:r>
      <w:r w:rsidRPr="00944C93">
        <w:rPr>
          <w:rFonts w:ascii="微軟正黑體" w:eastAsia="微軟正黑體" w:hAnsi="微軟正黑體" w:cs="華康中黑體" w:hint="eastAsia"/>
        </w:rPr>
        <w:t>敘</w:t>
      </w:r>
      <w:r w:rsidRPr="00944C93">
        <w:rPr>
          <w:rFonts w:ascii="微軟正黑體" w:eastAsia="微軟正黑體" w:hAnsi="微軟正黑體" w:cs="華康中黑體"/>
        </w:rPr>
        <w:t>述的歷史人物，請問他研究的主題領域會是</w:t>
      </w:r>
      <w:r w:rsidR="00E43558">
        <w:rPr>
          <w:rFonts w:ascii="微軟正黑體" w:eastAsia="微軟正黑體" w:hAnsi="微軟正黑體" w:cs="華康中黑體" w:hint="eastAsia"/>
        </w:rPr>
        <w:t>？</w:t>
      </w:r>
      <w:r w:rsidRPr="00944C93">
        <w:rPr>
          <w:rFonts w:ascii="微軟正黑體" w:eastAsia="微軟正黑體" w:hAnsi="微軟正黑體" w:cs="華康中黑體"/>
        </w:rPr>
        <w:t>(A)數學</w:t>
      </w:r>
      <w:r w:rsidRPr="00944C93">
        <w:rPr>
          <w:rFonts w:ascii="微軟正黑體" w:eastAsia="微軟正黑體" w:hAnsi="微軟正黑體" w:cs="華康中黑體" w:hint="eastAsia"/>
        </w:rPr>
        <w:t xml:space="preserve">　</w:t>
      </w:r>
      <w:r w:rsidRPr="00944C93">
        <w:rPr>
          <w:rFonts w:ascii="微軟正黑體" w:eastAsia="微軟正黑體" w:hAnsi="微軟正黑體" w:cs="華康中黑體"/>
        </w:rPr>
        <w:t>(B)基督宗教神學</w:t>
      </w:r>
      <w:r w:rsidRPr="00944C93">
        <w:rPr>
          <w:rFonts w:ascii="微軟正黑體" w:eastAsia="微軟正黑體" w:hAnsi="微軟正黑體" w:cs="華康中黑體" w:hint="eastAsia"/>
        </w:rPr>
        <w:t xml:space="preserve">　</w:t>
      </w:r>
      <w:r w:rsidRPr="00944C93">
        <w:rPr>
          <w:rFonts w:ascii="微軟正黑體" w:eastAsia="微軟正黑體" w:hAnsi="微軟正黑體" w:cs="華康中黑體"/>
        </w:rPr>
        <w:t>(C)天文學</w:t>
      </w:r>
      <w:r w:rsidRPr="00944C93">
        <w:rPr>
          <w:rFonts w:ascii="微軟正黑體" w:eastAsia="微軟正黑體" w:hAnsi="微軟正黑體" w:cs="華康中黑體" w:hint="eastAsia"/>
        </w:rPr>
        <w:t xml:space="preserve">　</w:t>
      </w:r>
      <w:r w:rsidRPr="00944C93">
        <w:rPr>
          <w:rFonts w:ascii="微軟正黑體" w:eastAsia="微軟正黑體" w:hAnsi="微軟正黑體" w:cs="華康中黑體"/>
        </w:rPr>
        <w:t>(D)物理學</w:t>
      </w:r>
    </w:p>
    <w:p w:rsidR="00801AFB" w:rsidRPr="00944C93" w:rsidRDefault="000333AE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>牛頓曾說：「</w:t>
      </w:r>
      <w:r w:rsidRPr="0003448E">
        <w:rPr>
          <w:rFonts w:ascii="標楷體" w:eastAsia="標楷體" w:hAnsi="標楷體" w:cs="華康中黑體" w:hint="eastAsia"/>
        </w:rPr>
        <w:t>如果說我看得比別人遠些，那是因為我站在巨人的肩膀上</w:t>
      </w:r>
      <w:r w:rsidRPr="00944C93">
        <w:rPr>
          <w:rFonts w:ascii="微軟正黑體" w:eastAsia="微軟正黑體" w:hAnsi="微軟正黑體" w:cs="華康中黑體" w:hint="eastAsia"/>
        </w:rPr>
        <w:t>」，牛頓所稱的「</w:t>
      </w:r>
      <w:r w:rsidRPr="0003448E">
        <w:rPr>
          <w:rFonts w:ascii="標楷體" w:eastAsia="標楷體" w:hAnsi="標楷體" w:cs="華康中黑體" w:hint="eastAsia"/>
        </w:rPr>
        <w:t>巨人</w:t>
      </w:r>
      <w:r w:rsidRPr="00944C93">
        <w:rPr>
          <w:rFonts w:ascii="微軟正黑體" w:eastAsia="微軟正黑體" w:hAnsi="微軟正黑體" w:cs="華康中黑體" w:hint="eastAsia"/>
        </w:rPr>
        <w:t>」以下列何人最為適當？</w:t>
      </w:r>
      <w:r w:rsidRPr="00944C93">
        <w:rPr>
          <w:rFonts w:ascii="微軟正黑體" w:eastAsia="微軟正黑體" w:hAnsi="微軟正黑體" w:cs="華康中黑體"/>
        </w:rPr>
        <w:t xml:space="preserve">　</w:t>
      </w:r>
      <w:r w:rsidR="00E43558">
        <w:rPr>
          <w:rFonts w:ascii="微軟正黑體" w:eastAsia="微軟正黑體" w:hAnsi="微軟正黑體" w:cs="華康中黑體" w:hint="eastAsia"/>
        </w:rPr>
        <w:t xml:space="preserve">                                                        </w:t>
      </w:r>
      <w:r w:rsidRPr="00944C93">
        <w:rPr>
          <w:rFonts w:ascii="微軟正黑體" w:eastAsia="微軟正黑體" w:hAnsi="微軟正黑體" w:cs="華康中黑體"/>
        </w:rPr>
        <w:t>(A)</w:t>
      </w:r>
      <w:r w:rsidR="005B5124" w:rsidRPr="00944C93">
        <w:rPr>
          <w:rFonts w:ascii="微軟正黑體" w:eastAsia="微軟正黑體" w:hAnsi="微軟正黑體" w:cs="華康中黑體" w:hint="eastAsia"/>
        </w:rPr>
        <w:t>亞里斯多德</w:t>
      </w:r>
      <w:r w:rsidRPr="00944C93">
        <w:rPr>
          <w:rFonts w:ascii="微軟正黑體" w:eastAsia="微軟正黑體" w:hAnsi="微軟正黑體" w:cs="華康中黑體"/>
        </w:rPr>
        <w:t xml:space="preserve">　(B)</w:t>
      </w:r>
      <w:r w:rsidRPr="00944C93">
        <w:rPr>
          <w:rFonts w:ascii="微軟正黑體" w:eastAsia="微軟正黑體" w:hAnsi="微軟正黑體" w:cs="華康中黑體" w:hint="eastAsia"/>
        </w:rPr>
        <w:t>克卜勒</w:t>
      </w:r>
      <w:r w:rsidRPr="00944C93">
        <w:rPr>
          <w:rFonts w:ascii="微軟正黑體" w:eastAsia="微軟正黑體" w:hAnsi="微軟正黑體" w:cs="華康中黑體"/>
        </w:rPr>
        <w:t xml:space="preserve">　(C)</w:t>
      </w:r>
      <w:r w:rsidRPr="00944C93">
        <w:rPr>
          <w:rFonts w:ascii="微軟正黑體" w:eastAsia="微軟正黑體" w:hAnsi="微軟正黑體" w:cs="華康中黑體" w:hint="eastAsia"/>
        </w:rPr>
        <w:t>伏爾泰</w:t>
      </w:r>
      <w:r w:rsidRPr="00944C93">
        <w:rPr>
          <w:rFonts w:ascii="微軟正黑體" w:eastAsia="微軟正黑體" w:hAnsi="微軟正黑體" w:cs="華康中黑體"/>
        </w:rPr>
        <w:t xml:space="preserve">　(D)</w:t>
      </w:r>
      <w:r w:rsidRPr="00944C93">
        <w:rPr>
          <w:rFonts w:ascii="微軟正黑體" w:eastAsia="微軟正黑體" w:hAnsi="微軟正黑體" w:cs="華康中黑體" w:hint="eastAsia"/>
        </w:rPr>
        <w:t>愛因斯坦</w:t>
      </w:r>
    </w:p>
    <w:p w:rsidR="000333AE" w:rsidRPr="00944C93" w:rsidRDefault="000333AE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>有位科學家認為研究學問，第一步就是要對每件事情都進行懷疑，而不能信任我們的感官，而當人在懷疑時，他必定在思考，由此他推出了著名的「</w:t>
      </w:r>
      <w:r w:rsidRPr="0003448E">
        <w:rPr>
          <w:rFonts w:ascii="標楷體" w:eastAsia="標楷體" w:hAnsi="標楷體" w:cs="華康中黑體" w:hint="eastAsia"/>
        </w:rPr>
        <w:t>我思故我在</w:t>
      </w:r>
      <w:r w:rsidRPr="00944C93">
        <w:rPr>
          <w:rFonts w:ascii="微軟正黑體" w:eastAsia="微軟正黑體" w:hAnsi="微軟正黑體" w:cs="華康中黑體" w:hint="eastAsia"/>
        </w:rPr>
        <w:t>」</w:t>
      </w:r>
      <w:r w:rsidR="00E43558">
        <w:rPr>
          <w:rFonts w:ascii="微軟正黑體" w:eastAsia="微軟正黑體" w:hAnsi="微軟正黑體" w:cs="華康中黑體" w:hint="eastAsia"/>
        </w:rPr>
        <w:t>觀念</w:t>
      </w:r>
      <w:r w:rsidRPr="00944C93">
        <w:rPr>
          <w:rFonts w:ascii="微軟正黑體" w:eastAsia="微軟正黑體" w:hAnsi="微軟正黑體" w:cs="華康中黑體" w:hint="eastAsia"/>
        </w:rPr>
        <w:t>，請問：這位科學家為何人？</w:t>
      </w:r>
      <w:r w:rsidRPr="00944C93">
        <w:rPr>
          <w:rFonts w:ascii="微軟正黑體" w:eastAsia="微軟正黑體" w:hAnsi="微軟正黑體" w:cs="華康中黑體"/>
        </w:rPr>
        <w:t>(A)</w:t>
      </w:r>
      <w:r w:rsidRPr="00944C93">
        <w:rPr>
          <w:rFonts w:ascii="微軟正黑體" w:eastAsia="微軟正黑體" w:hAnsi="微軟正黑體" w:cs="華康中黑體" w:hint="eastAsia"/>
        </w:rPr>
        <w:t>哥白尼</w:t>
      </w:r>
      <w:r w:rsidRPr="00944C93">
        <w:rPr>
          <w:rFonts w:ascii="微軟正黑體" w:eastAsia="微軟正黑體" w:hAnsi="微軟正黑體" w:cs="華康中黑體"/>
        </w:rPr>
        <w:t xml:space="preserve">　(B)</w:t>
      </w:r>
      <w:r w:rsidRPr="00944C93">
        <w:rPr>
          <w:rFonts w:ascii="微軟正黑體" w:eastAsia="微軟正黑體" w:hAnsi="微軟正黑體" w:cs="華康中黑體" w:hint="eastAsia"/>
        </w:rPr>
        <w:t>培根</w:t>
      </w:r>
      <w:r w:rsidRPr="00944C93">
        <w:rPr>
          <w:rFonts w:ascii="微軟正黑體" w:eastAsia="微軟正黑體" w:hAnsi="微軟正黑體" w:cs="華康中黑體"/>
        </w:rPr>
        <w:t xml:space="preserve">　(C)</w:t>
      </w:r>
      <w:r w:rsidRPr="00944C93">
        <w:rPr>
          <w:rFonts w:ascii="微軟正黑體" w:eastAsia="微軟正黑體" w:hAnsi="微軟正黑體" w:cs="華康中黑體" w:hint="eastAsia"/>
        </w:rPr>
        <w:t>笛卡兒</w:t>
      </w:r>
      <w:r w:rsidRPr="00944C93">
        <w:rPr>
          <w:rFonts w:ascii="微軟正黑體" w:eastAsia="微軟正黑體" w:hAnsi="微軟正黑體" w:cs="華康中黑體"/>
        </w:rPr>
        <w:t xml:space="preserve">　(D)</w:t>
      </w:r>
      <w:r w:rsidRPr="00944C93">
        <w:rPr>
          <w:rFonts w:ascii="微軟正黑體" w:eastAsia="微軟正黑體" w:hAnsi="微軟正黑體" w:cs="華康中黑體" w:hint="eastAsia"/>
        </w:rPr>
        <w:t>伽利略</w:t>
      </w:r>
    </w:p>
    <w:p w:rsidR="000333AE" w:rsidRPr="00944C93" w:rsidRDefault="000333AE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>某本書認為：「</w:t>
      </w:r>
      <w:r w:rsidRPr="0003448E">
        <w:rPr>
          <w:rFonts w:ascii="標楷體" w:eastAsia="標楷體" w:hAnsi="標楷體" w:cs="華康中黑體" w:hint="eastAsia"/>
        </w:rPr>
        <w:t>決定法的精神和法的內容是每個國家至關重要之事，而保證法治的手段是『</w:t>
      </w:r>
      <w:r w:rsidRPr="0003448E">
        <w:rPr>
          <w:rFonts w:ascii="標楷體" w:eastAsia="標楷體" w:hAnsi="標楷體" w:cs="華康中黑體" w:hint="eastAsia"/>
          <w:b/>
        </w:rPr>
        <w:t>三權分立</w:t>
      </w:r>
      <w:r w:rsidRPr="0003448E">
        <w:rPr>
          <w:rFonts w:ascii="標楷體" w:eastAsia="標楷體" w:hAnsi="標楷體" w:cs="華康中黑體" w:hint="eastAsia"/>
        </w:rPr>
        <w:t>』，即：立法權、行政權和司法權分屬三個國家機關，三者相互制約、權力均衡。</w:t>
      </w:r>
      <w:r w:rsidRPr="00944C93">
        <w:rPr>
          <w:rFonts w:ascii="微軟正黑體" w:eastAsia="微軟正黑體" w:hAnsi="微軟正黑體" w:cs="華康中黑體" w:hint="eastAsia"/>
        </w:rPr>
        <w:t>」請問：這本書應是：</w:t>
      </w:r>
      <w:r w:rsidR="00BC354F">
        <w:rPr>
          <w:rFonts w:ascii="微軟正黑體" w:eastAsia="微軟正黑體" w:hAnsi="微軟正黑體" w:cs="華康中黑體" w:hint="eastAsia"/>
        </w:rPr>
        <w:t xml:space="preserve">   </w:t>
      </w:r>
      <w:r w:rsidRPr="00944C93">
        <w:rPr>
          <w:rFonts w:ascii="微軟正黑體" w:eastAsia="微軟正黑體" w:hAnsi="微軟正黑體" w:cs="華康中黑體"/>
        </w:rPr>
        <w:t xml:space="preserve">　(A)</w:t>
      </w:r>
      <w:r w:rsidR="0003448E">
        <w:rPr>
          <w:rFonts w:ascii="微軟正黑體" w:eastAsia="微軟正黑體" w:hAnsi="微軟正黑體" w:cs="華康中黑體" w:hint="eastAsia"/>
        </w:rPr>
        <w:t>盧梭的《愛彌兒</w:t>
      </w:r>
      <w:r w:rsidRPr="00944C93">
        <w:rPr>
          <w:rFonts w:ascii="微軟正黑體" w:eastAsia="微軟正黑體" w:hAnsi="微軟正黑體" w:cs="華康中黑體" w:hint="eastAsia"/>
        </w:rPr>
        <w:t>》</w:t>
      </w:r>
      <w:r w:rsidR="00BC354F">
        <w:rPr>
          <w:rFonts w:ascii="微軟正黑體" w:eastAsia="微軟正黑體" w:hAnsi="微軟正黑體" w:cs="華康中黑體" w:hint="eastAsia"/>
        </w:rPr>
        <w:t xml:space="preserve">                           </w:t>
      </w:r>
      <w:r w:rsidRPr="00944C93">
        <w:rPr>
          <w:rFonts w:ascii="微軟正黑體" w:eastAsia="微軟正黑體" w:hAnsi="微軟正黑體" w:cs="華康中黑體"/>
        </w:rPr>
        <w:t xml:space="preserve">　(B)</w:t>
      </w:r>
      <w:r w:rsidRPr="00944C93">
        <w:rPr>
          <w:rFonts w:ascii="微軟正黑體" w:eastAsia="微軟正黑體" w:hAnsi="微軟正黑體" w:cs="華康中黑體" w:hint="eastAsia"/>
        </w:rPr>
        <w:t>狄德羅的《百科全書》</w:t>
      </w:r>
      <w:r w:rsidRPr="00944C93">
        <w:rPr>
          <w:rFonts w:ascii="微軟正黑體" w:eastAsia="微軟正黑體" w:hAnsi="微軟正黑體" w:cs="華康中黑體"/>
        </w:rPr>
        <w:t xml:space="preserve">　(C)</w:t>
      </w:r>
      <w:r w:rsidRPr="00944C93">
        <w:rPr>
          <w:rFonts w:ascii="微軟正黑體" w:eastAsia="微軟正黑體" w:hAnsi="微軟正黑體" w:cs="華康中黑體" w:hint="eastAsia"/>
        </w:rPr>
        <w:t>洛克的《政府論》</w:t>
      </w:r>
      <w:r w:rsidRPr="00944C93">
        <w:rPr>
          <w:rFonts w:ascii="微軟正黑體" w:eastAsia="微軟正黑體" w:hAnsi="微軟正黑體" w:cs="華康中黑體"/>
        </w:rPr>
        <w:t xml:space="preserve">　(D)</w:t>
      </w:r>
      <w:r w:rsidRPr="00944C93">
        <w:rPr>
          <w:rFonts w:ascii="微軟正黑體" w:eastAsia="微軟正黑體" w:hAnsi="微軟正黑體" w:cs="華康中黑體" w:hint="eastAsia"/>
        </w:rPr>
        <w:t>孟德斯鳩的《法意》</w:t>
      </w:r>
    </w:p>
    <w:p w:rsidR="00D43C14" w:rsidRPr="00944C93" w:rsidRDefault="00D43C14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>有一回，英、美兩國交涉國際事務時，倫敦方面卻表示：「</w:t>
      </w:r>
      <w:r w:rsidRPr="0003448E">
        <w:rPr>
          <w:rFonts w:ascii="標楷體" w:eastAsia="標楷體" w:hAnsi="標楷體" w:cs="華康中黑體" w:hint="eastAsia"/>
        </w:rPr>
        <w:t>不知道該派1位駐美大使，還是13位大使。</w:t>
      </w:r>
      <w:r w:rsidRPr="00944C93">
        <w:rPr>
          <w:rFonts w:ascii="微軟正黑體" w:eastAsia="微軟正黑體" w:hAnsi="微軟正黑體" w:cs="華康中黑體" w:hint="eastAsia"/>
        </w:rPr>
        <w:t>」請問：這樣的情況最有可能發生於何時？</w:t>
      </w:r>
      <w:r w:rsidR="00BC354F">
        <w:rPr>
          <w:rFonts w:ascii="微軟正黑體" w:eastAsia="微軟正黑體" w:hAnsi="微軟正黑體" w:cs="華康中黑體" w:hint="eastAsia"/>
        </w:rPr>
        <w:t xml:space="preserve">                           </w:t>
      </w:r>
      <w:r w:rsidRPr="00944C93">
        <w:rPr>
          <w:rFonts w:ascii="微軟正黑體" w:eastAsia="微軟正黑體" w:hAnsi="微軟正黑體" w:cs="華康中黑體" w:hint="eastAsia"/>
        </w:rPr>
        <w:t xml:space="preserve">　(A) 1775～1783年，美國獨立戰爭進行時　(B) 1783年美國獨立後的邦聯政府　(C) 1789年美國憲法正式生效後</w:t>
      </w:r>
      <w:r w:rsidR="00BC354F">
        <w:rPr>
          <w:rFonts w:ascii="微軟正黑體" w:eastAsia="微軟正黑體" w:hAnsi="微軟正黑體" w:cs="華康中黑體" w:hint="eastAsia"/>
        </w:rPr>
        <w:t xml:space="preserve">         </w:t>
      </w:r>
      <w:r w:rsidRPr="00944C93">
        <w:rPr>
          <w:rFonts w:ascii="微軟正黑體" w:eastAsia="微軟正黑體" w:hAnsi="微軟正黑體" w:cs="華康中黑體" w:hint="eastAsia"/>
        </w:rPr>
        <w:t xml:space="preserve">　(D) 1860年代，南北戰爭時</w:t>
      </w:r>
    </w:p>
    <w:p w:rsidR="00D43C14" w:rsidRPr="00BC354F" w:rsidRDefault="00D43C14" w:rsidP="00BC354F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</w:rPr>
      </w:pPr>
      <w:r w:rsidRPr="00BC354F">
        <w:rPr>
          <w:rFonts w:ascii="微軟正黑體" w:eastAsia="微軟正黑體" w:hAnsi="微軟正黑體" w:cs="華康中黑體"/>
        </w:rPr>
        <w:t>引發美國獨立運動的導火線是</w:t>
      </w:r>
      <w:r w:rsidRPr="00BC354F">
        <w:rPr>
          <w:rFonts w:ascii="微軟正黑體" w:eastAsia="微軟正黑體" w:hAnsi="微軟正黑體" w:cs="華康中黑體" w:hint="eastAsia"/>
        </w:rPr>
        <w:t xml:space="preserve">：　</w:t>
      </w:r>
      <w:r w:rsidR="00BC354F" w:rsidRPr="00BC354F">
        <w:rPr>
          <w:rFonts w:ascii="微軟正黑體" w:eastAsia="微軟正黑體" w:hAnsi="微軟正黑體" w:cs="華康中黑體" w:hint="eastAsia"/>
        </w:rPr>
        <w:t xml:space="preserve">                                                           </w:t>
      </w:r>
      <w:r w:rsidRPr="00BC354F">
        <w:rPr>
          <w:rFonts w:ascii="微軟正黑體" w:eastAsia="微軟正黑體" w:hAnsi="微軟正黑體" w:cs="華康中黑體"/>
        </w:rPr>
        <w:t>(A)</w:t>
      </w:r>
      <w:r w:rsidR="00430C3C" w:rsidRPr="00BC354F">
        <w:rPr>
          <w:rFonts w:ascii="微軟正黑體" w:eastAsia="微軟正黑體" w:hAnsi="微軟正黑體" w:cs="華康中黑體" w:hint="eastAsia"/>
        </w:rPr>
        <w:t>因徵收新稅而導致的</w:t>
      </w:r>
      <w:r w:rsidRPr="00BC354F">
        <w:rPr>
          <w:rFonts w:ascii="微軟正黑體" w:eastAsia="微軟正黑體" w:hAnsi="微軟正黑體" w:cs="華康中黑體"/>
        </w:rPr>
        <w:t>波士頓茶葉事件</w:t>
      </w:r>
      <w:r w:rsidR="00BC354F">
        <w:rPr>
          <w:rFonts w:ascii="微軟正黑體" w:eastAsia="微軟正黑體" w:hAnsi="微軟正黑體" w:cs="華康中黑體" w:hint="eastAsia"/>
        </w:rPr>
        <w:t xml:space="preserve"> </w:t>
      </w:r>
      <w:r w:rsidRPr="00BC354F">
        <w:rPr>
          <w:rFonts w:ascii="微軟正黑體" w:eastAsia="微軟正黑體" w:hAnsi="微軟正黑體" w:cs="華康中黑體"/>
        </w:rPr>
        <w:t>(B)</w:t>
      </w:r>
      <w:r w:rsidR="005B5124" w:rsidRPr="00BC354F">
        <w:rPr>
          <w:rFonts w:ascii="微軟正黑體" w:eastAsia="微軟正黑體" w:hAnsi="微軟正黑體" w:cs="華康中黑體" w:hint="eastAsia"/>
        </w:rPr>
        <w:t>巴士底監獄暴動事件</w:t>
      </w:r>
      <w:r w:rsidR="00BC354F">
        <w:rPr>
          <w:rFonts w:ascii="微軟正黑體" w:eastAsia="微軟正黑體" w:hAnsi="微軟正黑體" w:cs="華康中黑體" w:hint="eastAsia"/>
        </w:rPr>
        <w:t xml:space="preserve">    </w:t>
      </w:r>
      <w:r w:rsidR="00BC354F" w:rsidRPr="00BC354F">
        <w:rPr>
          <w:rFonts w:ascii="微軟正黑體" w:eastAsia="微軟正黑體" w:hAnsi="微軟正黑體" w:cs="華康中黑體" w:hint="eastAsia"/>
        </w:rPr>
        <w:t xml:space="preserve">         </w:t>
      </w:r>
      <w:r w:rsidRPr="00BC354F">
        <w:rPr>
          <w:rFonts w:ascii="微軟正黑體" w:eastAsia="微軟正黑體" w:hAnsi="微軟正黑體" w:cs="華康中黑體"/>
        </w:rPr>
        <w:t>(C)</w:t>
      </w:r>
      <w:r w:rsidR="005B5124" w:rsidRPr="00BC354F">
        <w:rPr>
          <w:rFonts w:ascii="微軟正黑體" w:eastAsia="微軟正黑體" w:hAnsi="微軟正黑體" w:cs="華康中黑體" w:hint="eastAsia"/>
        </w:rPr>
        <w:t>維也納會議</w:t>
      </w:r>
      <w:r w:rsidR="00BC354F">
        <w:rPr>
          <w:rFonts w:ascii="微軟正黑體" w:eastAsia="微軟正黑體" w:hAnsi="微軟正黑體" w:cs="華康中黑體" w:hint="eastAsia"/>
        </w:rPr>
        <w:t>補償原則</w:t>
      </w:r>
      <w:r w:rsidR="00430C3C" w:rsidRPr="00BC354F">
        <w:rPr>
          <w:rFonts w:ascii="微軟正黑體" w:eastAsia="微軟正黑體" w:hAnsi="微軟正黑體" w:cs="華康中黑體" w:hint="eastAsia"/>
        </w:rPr>
        <w:t>引發</w:t>
      </w:r>
      <w:r w:rsidR="00BC354F" w:rsidRPr="00BC354F">
        <w:rPr>
          <w:rFonts w:ascii="微軟正黑體" w:eastAsia="微軟正黑體" w:hAnsi="微軟正黑體" w:cs="華康中黑體" w:hint="eastAsia"/>
        </w:rPr>
        <w:t>殖民地</w:t>
      </w:r>
      <w:r w:rsidR="00430C3C" w:rsidRPr="00BC354F">
        <w:rPr>
          <w:rFonts w:ascii="微軟正黑體" w:eastAsia="微軟正黑體" w:hAnsi="微軟正黑體" w:cs="華康中黑體" w:hint="eastAsia"/>
        </w:rPr>
        <w:t>不滿</w:t>
      </w:r>
      <w:r w:rsidR="00BC354F" w:rsidRPr="00BC354F">
        <w:rPr>
          <w:rFonts w:ascii="微軟正黑體" w:eastAsia="微軟正黑體" w:hAnsi="微軟正黑體" w:cs="華康中黑體" w:hint="eastAsia"/>
        </w:rPr>
        <w:t xml:space="preserve"> </w:t>
      </w:r>
      <w:r w:rsidRPr="00BC354F">
        <w:rPr>
          <w:rFonts w:ascii="微軟正黑體" w:eastAsia="微軟正黑體" w:hAnsi="微軟正黑體" w:cs="華康中黑體"/>
        </w:rPr>
        <w:t>(D)</w:t>
      </w:r>
      <w:r w:rsidR="00BC354F">
        <w:rPr>
          <w:rFonts w:ascii="微軟正黑體" w:eastAsia="微軟正黑體" w:hAnsi="微軟正黑體" w:cs="華康中黑體" w:hint="eastAsia"/>
        </w:rPr>
        <w:t>拿破崙橫掃歐洲促成</w:t>
      </w:r>
      <w:r w:rsidR="005B5124" w:rsidRPr="00BC354F">
        <w:rPr>
          <w:rFonts w:ascii="微軟正黑體" w:eastAsia="微軟正黑體" w:hAnsi="微軟正黑體" w:cs="華康中黑體" w:hint="eastAsia"/>
        </w:rPr>
        <w:t>民族主義興起</w:t>
      </w:r>
    </w:p>
    <w:p w:rsidR="00D43C14" w:rsidRPr="00944C93" w:rsidRDefault="00D43C14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/>
        </w:rPr>
        <w:t>美國</w:t>
      </w:r>
      <w:r w:rsidRPr="00944C93">
        <w:rPr>
          <w:rFonts w:ascii="微軟正黑體" w:eastAsia="微軟正黑體" w:hAnsi="微軟正黑體" w:cs="華康中黑體" w:hint="eastAsia"/>
        </w:rPr>
        <w:t>《</w:t>
      </w:r>
      <w:r w:rsidRPr="00944C93">
        <w:rPr>
          <w:rFonts w:ascii="微軟正黑體" w:eastAsia="微軟正黑體" w:hAnsi="微軟正黑體" w:cs="華康中黑體"/>
        </w:rPr>
        <w:t>獨立宣言</w:t>
      </w:r>
      <w:r w:rsidRPr="00944C93">
        <w:rPr>
          <w:rFonts w:ascii="微軟正黑體" w:eastAsia="微軟正黑體" w:hAnsi="微軟正黑體" w:cs="華康中黑體" w:hint="eastAsia"/>
        </w:rPr>
        <w:t>》</w:t>
      </w:r>
      <w:r w:rsidRPr="00944C93">
        <w:rPr>
          <w:rFonts w:ascii="微軟正黑體" w:eastAsia="微軟正黑體" w:hAnsi="微軟正黑體" w:cs="華康中黑體"/>
        </w:rPr>
        <w:t>與憲法，體現了</w:t>
      </w:r>
      <w:r w:rsidRPr="00944C93">
        <w:rPr>
          <w:rFonts w:ascii="微軟正黑體" w:eastAsia="微軟正黑體" w:hAnsi="微軟正黑體" w:cs="華康中黑體" w:hint="eastAsia"/>
        </w:rPr>
        <w:t>哪</w:t>
      </w:r>
      <w:r w:rsidRPr="00944C93">
        <w:rPr>
          <w:rFonts w:ascii="微軟正黑體" w:eastAsia="微軟正黑體" w:hAnsi="微軟正黑體" w:cs="華康中黑體"/>
        </w:rPr>
        <w:t>個歷史風潮</w:t>
      </w:r>
      <w:r w:rsidRPr="00944C93">
        <w:rPr>
          <w:rFonts w:ascii="微軟正黑體" w:eastAsia="微軟正黑體" w:hAnsi="微軟正黑體" w:cs="華康中黑體" w:hint="eastAsia"/>
        </w:rPr>
        <w:t>？</w:t>
      </w:r>
      <w:r w:rsidR="00BC354F">
        <w:rPr>
          <w:rFonts w:ascii="微軟正黑體" w:eastAsia="微軟正黑體" w:hAnsi="微軟正黑體" w:cs="華康中黑體" w:hint="eastAsia"/>
        </w:rPr>
        <w:t xml:space="preserve">                                           </w:t>
      </w:r>
      <w:r w:rsidRPr="00944C93">
        <w:rPr>
          <w:rFonts w:ascii="微軟正黑體" w:eastAsia="微軟正黑體" w:hAnsi="微軟正黑體" w:cs="華康中黑體" w:hint="eastAsia"/>
        </w:rPr>
        <w:t xml:space="preserve">　</w:t>
      </w:r>
      <w:r w:rsidRPr="00944C93">
        <w:rPr>
          <w:rFonts w:ascii="微軟正黑體" w:eastAsia="微軟正黑體" w:hAnsi="微軟正黑體" w:cs="華康中黑體"/>
        </w:rPr>
        <w:t>(A)宗教改革</w:t>
      </w:r>
      <w:r w:rsidRPr="00944C93">
        <w:rPr>
          <w:rFonts w:ascii="微軟正黑體" w:eastAsia="微軟正黑體" w:hAnsi="微軟正黑體" w:cs="華康中黑體" w:hint="eastAsia"/>
        </w:rPr>
        <w:t xml:space="preserve">　</w:t>
      </w:r>
      <w:r w:rsidRPr="00944C93">
        <w:rPr>
          <w:rFonts w:ascii="微軟正黑體" w:eastAsia="微軟正黑體" w:hAnsi="微軟正黑體" w:cs="華康中黑體"/>
        </w:rPr>
        <w:t>(B)啟蒙運動</w:t>
      </w:r>
      <w:r w:rsidRPr="00944C93">
        <w:rPr>
          <w:rFonts w:ascii="微軟正黑體" w:eastAsia="微軟正黑體" w:hAnsi="微軟正黑體" w:cs="華康中黑體" w:hint="eastAsia"/>
        </w:rPr>
        <w:t xml:space="preserve">　</w:t>
      </w:r>
      <w:r w:rsidRPr="00944C93">
        <w:rPr>
          <w:rFonts w:ascii="微軟正黑體" w:eastAsia="微軟正黑體" w:hAnsi="微軟正黑體" w:cs="華康中黑體"/>
        </w:rPr>
        <w:t>(C)文藝復興</w:t>
      </w:r>
      <w:r w:rsidRPr="00944C93">
        <w:rPr>
          <w:rFonts w:ascii="微軟正黑體" w:eastAsia="微軟正黑體" w:hAnsi="微軟正黑體" w:cs="華康中黑體" w:hint="eastAsia"/>
        </w:rPr>
        <w:t xml:space="preserve">　</w:t>
      </w:r>
      <w:r w:rsidRPr="00944C93">
        <w:rPr>
          <w:rFonts w:ascii="微軟正黑體" w:eastAsia="微軟正黑體" w:hAnsi="微軟正黑體" w:cs="華康中黑體"/>
        </w:rPr>
        <w:t>(D)科學革命</w:t>
      </w:r>
    </w:p>
    <w:p w:rsidR="00D43C14" w:rsidRPr="00944C93" w:rsidRDefault="001F447B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 xml:space="preserve">拿破崙稱霸歐洲最大的絆腳石是哪兩個國家？　</w:t>
      </w:r>
      <w:r w:rsidR="00BC354F">
        <w:rPr>
          <w:rFonts w:ascii="微軟正黑體" w:eastAsia="微軟正黑體" w:hAnsi="微軟正黑體" w:cs="華康中黑體" w:hint="eastAsia"/>
        </w:rPr>
        <w:t xml:space="preserve">                                             </w:t>
      </w:r>
      <w:r w:rsidRPr="00944C93">
        <w:rPr>
          <w:rFonts w:ascii="微軟正黑體" w:eastAsia="微軟正黑體" w:hAnsi="微軟正黑體" w:cs="華康中黑體" w:hint="eastAsia"/>
        </w:rPr>
        <w:t>(A)英、西　(B)英、俄　(C)俄、普　(D)俄、西</w:t>
      </w:r>
    </w:p>
    <w:p w:rsidR="001F447B" w:rsidRPr="00944C93" w:rsidRDefault="001F447B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/>
        </w:rPr>
        <w:lastRenderedPageBreak/>
        <w:t>1788年8月，法國國王路易十六發布一道命令，讓全國的貴族、</w:t>
      </w:r>
      <w:r w:rsidRPr="00944C93">
        <w:rPr>
          <w:rFonts w:ascii="微軟正黑體" w:eastAsia="微軟正黑體" w:hAnsi="微軟正黑體" w:cs="華康中黑體" w:hint="eastAsia"/>
        </w:rPr>
        <w:t>教士</w:t>
      </w:r>
      <w:r w:rsidRPr="00944C93">
        <w:rPr>
          <w:rFonts w:ascii="微軟正黑體" w:eastAsia="微軟正黑體" w:hAnsi="微軟正黑體" w:cs="華康中黑體"/>
        </w:rPr>
        <w:t>及平民選出自己的代表，翌年到凡爾賽</w:t>
      </w:r>
      <w:r w:rsidRPr="00944C93">
        <w:rPr>
          <w:rFonts w:ascii="微軟正黑體" w:eastAsia="微軟正黑體" w:hAnsi="微軟正黑體" w:cs="華康中黑體" w:hint="eastAsia"/>
        </w:rPr>
        <w:t>宮</w:t>
      </w:r>
      <w:r w:rsidRPr="00944C93">
        <w:rPr>
          <w:rFonts w:ascii="微軟正黑體" w:eastAsia="微軟正黑體" w:hAnsi="微軟正黑體" w:cs="華康中黑體"/>
        </w:rPr>
        <w:t>參與三級會議。路易十六召開三級會議意在解決下列哪一問題？　(A)</w:t>
      </w:r>
      <w:r w:rsidR="00B62C96">
        <w:rPr>
          <w:rFonts w:ascii="微軟正黑體" w:eastAsia="微軟正黑體" w:hAnsi="微軟正黑體" w:cs="華康中黑體"/>
        </w:rPr>
        <w:t>外患</w:t>
      </w:r>
      <w:r w:rsidRPr="00944C93">
        <w:rPr>
          <w:rFonts w:ascii="微軟正黑體" w:eastAsia="微軟正黑體" w:hAnsi="微軟正黑體" w:cs="華康中黑體"/>
        </w:rPr>
        <w:t>威脅　(B)</w:t>
      </w:r>
      <w:r w:rsidR="00B62C96">
        <w:rPr>
          <w:rFonts w:ascii="微軟正黑體" w:eastAsia="微軟正黑體" w:hAnsi="微軟正黑體" w:cs="華康中黑體"/>
        </w:rPr>
        <w:t>階級</w:t>
      </w:r>
      <w:r w:rsidRPr="00944C93">
        <w:rPr>
          <w:rFonts w:ascii="微軟正黑體" w:eastAsia="微軟正黑體" w:hAnsi="微軟正黑體" w:cs="華康中黑體"/>
        </w:rPr>
        <w:t>對立　(C)</w:t>
      </w:r>
      <w:r w:rsidR="00B62C96">
        <w:rPr>
          <w:rFonts w:ascii="微軟正黑體" w:eastAsia="微軟正黑體" w:hAnsi="微軟正黑體" w:cs="華康中黑體"/>
        </w:rPr>
        <w:t>財政</w:t>
      </w:r>
      <w:r w:rsidRPr="00944C93">
        <w:rPr>
          <w:rFonts w:ascii="微軟正黑體" w:eastAsia="微軟正黑體" w:hAnsi="微軟正黑體" w:cs="華康中黑體"/>
        </w:rPr>
        <w:t>困窘　(D)</w:t>
      </w:r>
      <w:r w:rsidR="00B62C96">
        <w:rPr>
          <w:rFonts w:ascii="微軟正黑體" w:eastAsia="微軟正黑體" w:hAnsi="微軟正黑體" w:cs="華康中黑體"/>
        </w:rPr>
        <w:t>宗教</w:t>
      </w:r>
      <w:r w:rsidRPr="00944C93">
        <w:rPr>
          <w:rFonts w:ascii="微軟正黑體" w:eastAsia="微軟正黑體" w:hAnsi="微軟正黑體" w:cs="華康中黑體"/>
        </w:rPr>
        <w:t>迫害</w:t>
      </w:r>
    </w:p>
    <w:p w:rsidR="00B62C96" w:rsidRPr="00B62C96" w:rsidRDefault="001F447B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/>
        </w:rPr>
        <w:t>法國大革命的成果，如自由、平等、博愛的精神</w:t>
      </w:r>
      <w:r w:rsidRPr="00944C93">
        <w:rPr>
          <w:rFonts w:ascii="微軟正黑體" w:eastAsia="微軟正黑體" w:hAnsi="微軟正黑體" w:cs="華康中黑體" w:hint="eastAsia"/>
        </w:rPr>
        <w:t>、</w:t>
      </w:r>
      <w:r w:rsidRPr="00944C93">
        <w:rPr>
          <w:rFonts w:ascii="微軟正黑體" w:eastAsia="微軟正黑體" w:hAnsi="微軟正黑體" w:cs="華康中黑體"/>
        </w:rPr>
        <w:t>民族主義的興起</w:t>
      </w:r>
      <w:r w:rsidRPr="00944C93">
        <w:rPr>
          <w:rFonts w:ascii="微軟正黑體" w:eastAsia="微軟正黑體" w:hAnsi="微軟正黑體" w:cs="華康中黑體" w:hint="eastAsia"/>
        </w:rPr>
        <w:t>等</w:t>
      </w:r>
      <w:r w:rsidRPr="00944C93">
        <w:rPr>
          <w:rFonts w:ascii="微軟正黑體" w:eastAsia="微軟正黑體" w:hAnsi="微軟正黑體" w:cs="華康中黑體"/>
        </w:rPr>
        <w:t>，藉由下列</w:t>
      </w:r>
      <w:r w:rsidRPr="00944C93">
        <w:rPr>
          <w:rFonts w:ascii="微軟正黑體" w:eastAsia="微軟正黑體" w:hAnsi="微軟正黑體" w:cs="華康中黑體" w:hint="eastAsia"/>
        </w:rPr>
        <w:t>哪</w:t>
      </w:r>
      <w:r w:rsidR="00B62C96">
        <w:rPr>
          <w:rFonts w:ascii="微軟正黑體" w:eastAsia="微軟正黑體" w:hAnsi="微軟正黑體" w:cs="華康中黑體"/>
        </w:rPr>
        <w:t>一個</w:t>
      </w:r>
      <w:r w:rsidR="00B62C96">
        <w:rPr>
          <w:rFonts w:ascii="微軟正黑體" w:eastAsia="微軟正黑體" w:hAnsi="微軟正黑體" w:cs="華康中黑體" w:hint="eastAsia"/>
        </w:rPr>
        <w:t>人物</w:t>
      </w:r>
      <w:r w:rsidRPr="00944C93">
        <w:rPr>
          <w:rFonts w:ascii="微軟正黑體" w:eastAsia="微軟正黑體" w:hAnsi="微軟正黑體" w:cs="華康中黑體"/>
        </w:rPr>
        <w:t>傳播到歐洲</w:t>
      </w:r>
      <w:r w:rsidRPr="00944C93">
        <w:rPr>
          <w:rFonts w:ascii="微軟正黑體" w:eastAsia="微軟正黑體" w:hAnsi="微軟正黑體" w:cs="華康中黑體" w:hint="eastAsia"/>
        </w:rPr>
        <w:t xml:space="preserve">各地？　</w:t>
      </w:r>
      <w:r w:rsidRPr="00944C93">
        <w:rPr>
          <w:rFonts w:ascii="微軟正黑體" w:eastAsia="微軟正黑體" w:hAnsi="微軟正黑體" w:cs="華康中黑體"/>
        </w:rPr>
        <w:t>(A)法王路易十六</w:t>
      </w:r>
      <w:r w:rsidRPr="00944C93">
        <w:rPr>
          <w:rFonts w:ascii="微軟正黑體" w:eastAsia="微軟正黑體" w:hAnsi="微軟正黑體" w:cs="華康中黑體" w:hint="eastAsia"/>
        </w:rPr>
        <w:t xml:space="preserve">　</w:t>
      </w:r>
      <w:r w:rsidRPr="00944C93">
        <w:rPr>
          <w:rFonts w:ascii="微軟正黑體" w:eastAsia="微軟正黑體" w:hAnsi="微軟正黑體" w:cs="華康中黑體"/>
        </w:rPr>
        <w:t>(B)法國皇帝拿破崙</w:t>
      </w:r>
    </w:p>
    <w:p w:rsidR="001F447B" w:rsidRPr="00944C93" w:rsidRDefault="00B62C96" w:rsidP="00B62C96">
      <w:pPr>
        <w:tabs>
          <w:tab w:val="num" w:pos="600"/>
          <w:tab w:val="left" w:pos="1134"/>
        </w:tabs>
        <w:spacing w:line="300" w:lineRule="exact"/>
        <w:ind w:left="1134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cs="華康中黑體" w:hint="eastAsia"/>
        </w:rPr>
        <w:t xml:space="preserve">                          </w:t>
      </w:r>
      <w:r w:rsidR="001F447B" w:rsidRPr="00944C93">
        <w:rPr>
          <w:rFonts w:ascii="微軟正黑體" w:eastAsia="微軟正黑體" w:hAnsi="微軟正黑體" w:cs="華康中黑體" w:hint="eastAsia"/>
        </w:rPr>
        <w:t xml:space="preserve">　</w:t>
      </w:r>
      <w:r w:rsidR="001F447B" w:rsidRPr="00944C93">
        <w:rPr>
          <w:rFonts w:ascii="微軟正黑體" w:eastAsia="微軟正黑體" w:hAnsi="微軟正黑體" w:cs="華康中黑體"/>
        </w:rPr>
        <w:t>(C)</w:t>
      </w:r>
      <w:r>
        <w:rPr>
          <w:rFonts w:ascii="微軟正黑體" w:eastAsia="微軟正黑體" w:hAnsi="微軟正黑體" w:cs="華康中黑體" w:hint="eastAsia"/>
        </w:rPr>
        <w:t>奧相梅特涅</w:t>
      </w:r>
      <w:r w:rsidR="001F447B" w:rsidRPr="00944C93">
        <w:rPr>
          <w:rFonts w:ascii="微軟正黑體" w:eastAsia="微軟正黑體" w:hAnsi="微軟正黑體" w:cs="華康中黑體" w:hint="eastAsia"/>
        </w:rPr>
        <w:t xml:space="preserve">　</w:t>
      </w:r>
      <w:r>
        <w:rPr>
          <w:rFonts w:ascii="微軟正黑體" w:eastAsia="微軟正黑體" w:hAnsi="微軟正黑體" w:cs="華康中黑體" w:hint="eastAsia"/>
        </w:rPr>
        <w:t xml:space="preserve">  </w:t>
      </w:r>
      <w:r w:rsidR="001F447B" w:rsidRPr="00944C93">
        <w:rPr>
          <w:rFonts w:ascii="微軟正黑體" w:eastAsia="微軟正黑體" w:hAnsi="微軟正黑體" w:cs="華康中黑體"/>
        </w:rPr>
        <w:t>(D)</w:t>
      </w:r>
      <w:r w:rsidR="001F7603">
        <w:rPr>
          <w:rFonts w:ascii="微軟正黑體" w:eastAsia="微軟正黑體" w:hAnsi="微軟正黑體" w:cs="華康中黑體" w:hint="eastAsia"/>
        </w:rPr>
        <w:t>美國總統華盛頓</w:t>
      </w:r>
    </w:p>
    <w:p w:rsidR="001F447B" w:rsidRPr="00944C93" w:rsidRDefault="00766BE9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>有一個英國人，搭乘剛鋪設完工的鐵路到鄰近的城市訪友，在火車上，他想：「</w:t>
      </w:r>
      <w:r w:rsidRPr="00D532C0">
        <w:rPr>
          <w:rFonts w:ascii="標楷體" w:eastAsia="標楷體" w:hAnsi="標楷體" w:cs="華康中黑體" w:hint="eastAsia"/>
        </w:rPr>
        <w:t>現在有了這樣新式的交通工具，全拜科技之賜，如果再有人發明可在天上飛的交通工具，到更遠的地方去旅行，那該有多好。</w:t>
      </w:r>
      <w:r w:rsidRPr="00944C93">
        <w:rPr>
          <w:rFonts w:ascii="微軟正黑體" w:eastAsia="微軟正黑體" w:hAnsi="微軟正黑體" w:cs="華康中黑體" w:hint="eastAsia"/>
        </w:rPr>
        <w:t>」請問：這個人搭乘火車的時代應該是哪一時期？　(A) 18</w:t>
      </w:r>
      <w:r w:rsidR="001F7603">
        <w:rPr>
          <w:rFonts w:ascii="微軟正黑體" w:eastAsia="微軟正黑體" w:hAnsi="微軟正黑體" w:cs="華康中黑體" w:hint="eastAsia"/>
        </w:rPr>
        <w:t>世紀初</w:t>
      </w:r>
      <w:r w:rsidRPr="00944C93">
        <w:rPr>
          <w:rFonts w:ascii="微軟正黑體" w:eastAsia="微軟正黑體" w:hAnsi="微軟正黑體" w:cs="華康中黑體" w:hint="eastAsia"/>
        </w:rPr>
        <w:t xml:space="preserve">　(B) 18</w:t>
      </w:r>
      <w:r w:rsidR="001F7603">
        <w:rPr>
          <w:rFonts w:ascii="微軟正黑體" w:eastAsia="微軟正黑體" w:hAnsi="微軟正黑體" w:cs="華康中黑體" w:hint="eastAsia"/>
        </w:rPr>
        <w:t>世紀末</w:t>
      </w:r>
      <w:r w:rsidRPr="00944C93">
        <w:rPr>
          <w:rFonts w:ascii="微軟正黑體" w:eastAsia="微軟正黑體" w:hAnsi="微軟正黑體" w:cs="華康中黑體" w:hint="eastAsia"/>
        </w:rPr>
        <w:t xml:space="preserve">　(C) 19</w:t>
      </w:r>
      <w:r w:rsidR="001F7603">
        <w:rPr>
          <w:rFonts w:ascii="微軟正黑體" w:eastAsia="微軟正黑體" w:hAnsi="微軟正黑體" w:cs="華康中黑體" w:hint="eastAsia"/>
        </w:rPr>
        <w:t>世紀初</w:t>
      </w:r>
      <w:r w:rsidRPr="00944C93">
        <w:rPr>
          <w:rFonts w:ascii="微軟正黑體" w:eastAsia="微軟正黑體" w:hAnsi="微軟正黑體" w:cs="華康中黑體" w:hint="eastAsia"/>
        </w:rPr>
        <w:t xml:space="preserve">　(D) 20世紀初</w:t>
      </w:r>
    </w:p>
    <w:p w:rsidR="00766BE9" w:rsidRPr="00944C93" w:rsidRDefault="00766BE9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>連貝多芬也自詡</w:t>
      </w:r>
      <w:r w:rsidRPr="00944C93">
        <w:rPr>
          <w:rFonts w:ascii="微軟正黑體" w:eastAsia="微軟正黑體" w:hAnsi="微軟正黑體" w:cs="華康中黑體"/>
        </w:rPr>
        <w:t>是他最得意交響樂作品的第三號交響曲</w:t>
      </w:r>
      <w:r w:rsidRPr="00944C93">
        <w:rPr>
          <w:rFonts w:ascii="微軟正黑體" w:eastAsia="微軟正黑體" w:hAnsi="微軟正黑體" w:cs="華康中黑體" w:hint="eastAsia"/>
        </w:rPr>
        <w:t>，原本是應友人請求為</w:t>
      </w:r>
      <w:r w:rsidR="0077366E">
        <w:rPr>
          <w:rFonts w:ascii="微軟正黑體" w:eastAsia="微軟正黑體" w:hAnsi="微軟正黑體" w:cs="華康中黑體" w:hint="eastAsia"/>
        </w:rPr>
        <w:sym w:font="Wingdings" w:char="F06F"/>
      </w:r>
      <w:r w:rsidR="00430C3C" w:rsidRPr="00944C93">
        <w:rPr>
          <w:rFonts w:ascii="微軟正黑體" w:eastAsia="微軟正黑體" w:hAnsi="微軟正黑體" w:cs="華康中黑體" w:hint="eastAsia"/>
        </w:rPr>
        <w:t>的勳業所寫的曲子，但貝多芬得知</w:t>
      </w:r>
      <w:r w:rsidR="006017A4">
        <w:rPr>
          <w:rFonts w:ascii="微軟正黑體" w:eastAsia="微軟正黑體" w:hAnsi="微軟正黑體" w:cs="華康中黑體" w:hint="eastAsia"/>
        </w:rPr>
        <w:sym w:font="Wingdings" w:char="F06F"/>
      </w:r>
      <w:r w:rsidRPr="00944C93">
        <w:rPr>
          <w:rFonts w:ascii="微軟正黑體" w:eastAsia="微軟正黑體" w:hAnsi="微軟正黑體" w:cs="華康中黑體" w:hint="eastAsia"/>
        </w:rPr>
        <w:t>將登皇位的消息後，立刻將原本寫有「</w:t>
      </w:r>
      <w:r w:rsidRPr="00D532C0">
        <w:rPr>
          <w:rFonts w:ascii="標楷體" w:eastAsia="標楷體" w:hAnsi="標楷體" w:cs="華康中黑體" w:hint="eastAsia"/>
        </w:rPr>
        <w:t>獻給</w:t>
      </w:r>
      <w:r w:rsidR="006017A4" w:rsidRPr="00D532C0">
        <w:rPr>
          <w:rFonts w:ascii="標楷體" w:eastAsia="標楷體" w:hAnsi="標楷體" w:cs="華康中黑體" w:hint="eastAsia"/>
        </w:rPr>
        <w:sym w:font="Wingdings" w:char="F06F"/>
      </w:r>
      <w:r w:rsidRPr="00D532C0">
        <w:rPr>
          <w:rFonts w:ascii="標楷體" w:eastAsia="標楷體" w:hAnsi="標楷體" w:cs="華康中黑體" w:hint="eastAsia"/>
        </w:rPr>
        <w:t>的交響曲</w:t>
      </w:r>
      <w:r w:rsidRPr="00944C93">
        <w:rPr>
          <w:rFonts w:ascii="微軟正黑體" w:eastAsia="微軟正黑體" w:hAnsi="微軟正黑體" w:cs="華康中黑體" w:hint="eastAsia"/>
        </w:rPr>
        <w:t>」封面撕去，另用義大利文改寫為「英雄交響曲」。樂曲</w:t>
      </w:r>
      <w:r w:rsidRPr="00944C93">
        <w:rPr>
          <w:rFonts w:ascii="微軟正黑體" w:eastAsia="微軟正黑體" w:hAnsi="微軟正黑體" w:cs="華康中黑體"/>
        </w:rPr>
        <w:t>規模宏大、充沛有力、情感豐富、結合了詩意和力量，極具獨創性</w:t>
      </w:r>
      <w:r w:rsidRPr="00944C93">
        <w:rPr>
          <w:rFonts w:ascii="微軟正黑體" w:eastAsia="微軟正黑體" w:hAnsi="微軟正黑體" w:cs="華康中黑體" w:hint="eastAsia"/>
        </w:rPr>
        <w:t>。請問：</w:t>
      </w:r>
      <w:r w:rsidR="00430C3C" w:rsidRPr="00944C93">
        <w:rPr>
          <w:rFonts w:ascii="微軟正黑體" w:eastAsia="微軟正黑體" w:hAnsi="微軟正黑體" w:cs="華康中黑體" w:hint="eastAsia"/>
        </w:rPr>
        <w:t>文中</w:t>
      </w:r>
      <w:r w:rsidR="006017A4">
        <w:rPr>
          <w:rFonts w:ascii="微軟正黑體" w:eastAsia="微軟正黑體" w:hAnsi="微軟正黑體" w:cs="華康中黑體" w:hint="eastAsia"/>
        </w:rPr>
        <w:sym w:font="Wingdings" w:char="F06F"/>
      </w:r>
      <w:r w:rsidR="00430C3C" w:rsidRPr="00944C93">
        <w:rPr>
          <w:rFonts w:ascii="微軟正黑體" w:eastAsia="微軟正黑體" w:hAnsi="微軟正黑體" w:cs="華康中黑體" w:hint="eastAsia"/>
        </w:rPr>
        <w:t>所指為何人？</w:t>
      </w:r>
      <w:r w:rsidRPr="00944C93">
        <w:rPr>
          <w:rFonts w:ascii="微軟正黑體" w:eastAsia="微軟正黑體" w:hAnsi="微軟正黑體" w:cs="華康中黑體" w:hint="eastAsia"/>
        </w:rPr>
        <w:t xml:space="preserve">　(A)</w:t>
      </w:r>
      <w:r w:rsidR="00430C3C" w:rsidRPr="00944C93">
        <w:rPr>
          <w:rFonts w:ascii="微軟正黑體" w:eastAsia="微軟正黑體" w:hAnsi="微軟正黑體" w:cs="華康中黑體" w:hint="eastAsia"/>
        </w:rPr>
        <w:t>路易十六</w:t>
      </w:r>
      <w:r w:rsidRPr="00944C93">
        <w:rPr>
          <w:rFonts w:ascii="微軟正黑體" w:eastAsia="微軟正黑體" w:hAnsi="微軟正黑體" w:cs="華康中黑體" w:hint="eastAsia"/>
        </w:rPr>
        <w:t xml:space="preserve">　(B)</w:t>
      </w:r>
      <w:r w:rsidR="00430C3C" w:rsidRPr="00944C93">
        <w:rPr>
          <w:rFonts w:ascii="微軟正黑體" w:eastAsia="微軟正黑體" w:hAnsi="微軟正黑體" w:cs="華康中黑體" w:hint="eastAsia"/>
        </w:rPr>
        <w:t>拿破崙</w:t>
      </w:r>
      <w:r w:rsidRPr="00944C93">
        <w:rPr>
          <w:rFonts w:ascii="微軟正黑體" w:eastAsia="微軟正黑體" w:hAnsi="微軟正黑體" w:cs="華康中黑體" w:hint="eastAsia"/>
        </w:rPr>
        <w:t xml:space="preserve">　(C)</w:t>
      </w:r>
      <w:r w:rsidR="00430C3C" w:rsidRPr="00944C93">
        <w:rPr>
          <w:rFonts w:ascii="微軟正黑體" w:eastAsia="微軟正黑體" w:hAnsi="微軟正黑體" w:cs="華康中黑體" w:hint="eastAsia"/>
        </w:rPr>
        <w:t>路易腓力</w:t>
      </w:r>
      <w:r w:rsidRPr="00944C93">
        <w:rPr>
          <w:rFonts w:ascii="微軟正黑體" w:eastAsia="微軟正黑體" w:hAnsi="微軟正黑體" w:cs="華康中黑體" w:hint="eastAsia"/>
        </w:rPr>
        <w:t xml:space="preserve">　(D)</w:t>
      </w:r>
      <w:r w:rsidR="00430C3C" w:rsidRPr="00944C93">
        <w:rPr>
          <w:rFonts w:ascii="微軟正黑體" w:eastAsia="微軟正黑體" w:hAnsi="微軟正黑體" w:cs="華康中黑體" w:hint="eastAsia"/>
        </w:rPr>
        <w:t>路易拿破崙</w:t>
      </w:r>
    </w:p>
    <w:p w:rsidR="00F6280C" w:rsidRPr="00944C93" w:rsidRDefault="00F6280C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</w:rPr>
        <w:t>19世紀上半葉，有一位紡織廠的老闆，他為工人建造宿舍，縮短工時，並且設立免費學校，供給工人子弟讀書。他認為要解決生產過剩、週期性危機、失業等問題，是將社會組成合作社，而人民的報酬則按實際工作的時間計算，統一給予。請問：</w:t>
      </w:r>
      <w:r w:rsidR="00430C3C" w:rsidRPr="00944C93">
        <w:rPr>
          <w:rFonts w:ascii="微軟正黑體" w:eastAsia="微軟正黑體" w:hAnsi="微軟正黑體" w:cs="華康中黑體" w:hint="eastAsia"/>
        </w:rPr>
        <w:t>上文所述的老闆應為何人</w:t>
      </w:r>
      <w:r w:rsidRPr="00944C93">
        <w:rPr>
          <w:rFonts w:ascii="微軟正黑體" w:eastAsia="微軟正黑體" w:hAnsi="微軟正黑體" w:cs="華康中黑體" w:hint="eastAsia"/>
        </w:rPr>
        <w:t>？(A)</w:t>
      </w:r>
      <w:r w:rsidR="00430C3C" w:rsidRPr="00944C93">
        <w:rPr>
          <w:rFonts w:ascii="微軟正黑體" w:eastAsia="微軟正黑體" w:hAnsi="微軟正黑體" w:cs="華康中黑體" w:hint="eastAsia"/>
        </w:rPr>
        <w:t>歐文</w:t>
      </w:r>
      <w:r w:rsidRPr="00944C93">
        <w:rPr>
          <w:rFonts w:ascii="微軟正黑體" w:eastAsia="微軟正黑體" w:hAnsi="微軟正黑體" w:cs="華康中黑體" w:hint="eastAsia"/>
        </w:rPr>
        <w:t xml:space="preserve">　(B)</w:t>
      </w:r>
      <w:r w:rsidR="00430C3C" w:rsidRPr="00944C93">
        <w:rPr>
          <w:rFonts w:ascii="微軟正黑體" w:eastAsia="微軟正黑體" w:hAnsi="微軟正黑體" w:cs="華康中黑體" w:hint="eastAsia"/>
        </w:rPr>
        <w:t>馬克斯</w:t>
      </w:r>
      <w:r w:rsidRPr="00944C93">
        <w:rPr>
          <w:rFonts w:ascii="微軟正黑體" w:eastAsia="微軟正黑體" w:hAnsi="微軟正黑體" w:cs="華康中黑體" w:hint="eastAsia"/>
        </w:rPr>
        <w:t xml:space="preserve">　(C)</w:t>
      </w:r>
      <w:r w:rsidR="00430C3C" w:rsidRPr="00944C93">
        <w:rPr>
          <w:rFonts w:ascii="微軟正黑體" w:eastAsia="微軟正黑體" w:hAnsi="微軟正黑體" w:cs="華康中黑體" w:hint="eastAsia"/>
        </w:rPr>
        <w:t>傅立葉</w:t>
      </w:r>
      <w:r w:rsidRPr="00944C93">
        <w:rPr>
          <w:rFonts w:ascii="微軟正黑體" w:eastAsia="微軟正黑體" w:hAnsi="微軟正黑體" w:cs="華康中黑體" w:hint="eastAsia"/>
        </w:rPr>
        <w:t xml:space="preserve">　(D)</w:t>
      </w:r>
      <w:r w:rsidR="00430C3C" w:rsidRPr="00944C93">
        <w:rPr>
          <w:rFonts w:ascii="微軟正黑體" w:eastAsia="微軟正黑體" w:hAnsi="微軟正黑體" w:cs="華康中黑體" w:hint="eastAsia"/>
        </w:rPr>
        <w:t>狄更斯</w:t>
      </w:r>
    </w:p>
    <w:p w:rsidR="00F6280C" w:rsidRPr="00944C93" w:rsidRDefault="00F6280C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/>
        </w:rPr>
        <w:t>19世紀初拿破崙失勢後，維也納會議列強將歐洲各地復歸「正統</w:t>
      </w:r>
      <w:r w:rsidRPr="00944C93">
        <w:rPr>
          <w:rFonts w:ascii="微軟正黑體" w:eastAsia="微軟正黑體" w:hAnsi="微軟正黑體" w:cs="華康中黑體" w:hint="eastAsia"/>
        </w:rPr>
        <w:t>」，</w:t>
      </w:r>
      <w:r w:rsidRPr="00944C93">
        <w:rPr>
          <w:rFonts w:ascii="微軟正黑體" w:eastAsia="微軟正黑體" w:hAnsi="微軟正黑體" w:cs="華康中黑體"/>
        </w:rPr>
        <w:t>下列何項是符合</w:t>
      </w:r>
      <w:r w:rsidRPr="00944C93">
        <w:rPr>
          <w:rFonts w:ascii="微軟正黑體" w:eastAsia="微軟正黑體" w:hAnsi="微軟正黑體" w:cs="華康中黑體" w:hint="eastAsia"/>
        </w:rPr>
        <w:t>「正</w:t>
      </w:r>
      <w:r w:rsidRPr="00944C93">
        <w:rPr>
          <w:rFonts w:ascii="微軟正黑體" w:eastAsia="微軟正黑體" w:hAnsi="微軟正黑體" w:cs="華康中黑體"/>
        </w:rPr>
        <w:t>統」原則之處置？</w:t>
      </w:r>
      <w:r w:rsidRPr="00944C93">
        <w:rPr>
          <w:rFonts w:ascii="微軟正黑體" w:eastAsia="微軟正黑體" w:hAnsi="微軟正黑體" w:cs="華康中黑體" w:hint="eastAsia"/>
        </w:rPr>
        <w:t xml:space="preserve">　</w:t>
      </w:r>
      <w:r w:rsidRPr="00944C93">
        <w:rPr>
          <w:rFonts w:ascii="微軟正黑體" w:eastAsia="微軟正黑體" w:hAnsi="微軟正黑體" w:cs="華康中黑體"/>
        </w:rPr>
        <w:t>(A</w:t>
      </w:r>
      <w:r w:rsidRPr="00944C93">
        <w:rPr>
          <w:rFonts w:ascii="微軟正黑體" w:eastAsia="微軟正黑體" w:hAnsi="微軟正黑體" w:cs="華康中黑體" w:hint="eastAsia"/>
        </w:rPr>
        <w:t>)</w:t>
      </w:r>
      <w:r w:rsidR="001F7603" w:rsidRPr="001F7603">
        <w:rPr>
          <w:rFonts w:ascii="微軟正黑體" w:eastAsia="微軟正黑體" w:hAnsi="微軟正黑體" w:cs="華康中黑體"/>
        </w:rPr>
        <w:t xml:space="preserve"> </w:t>
      </w:r>
      <w:r w:rsidR="001F7603" w:rsidRPr="00944C93">
        <w:rPr>
          <w:rFonts w:ascii="微軟正黑體" w:eastAsia="微軟正黑體" w:hAnsi="微軟正黑體" w:cs="華康中黑體"/>
        </w:rPr>
        <w:t>法國波旁王朝恢復統治權</w:t>
      </w:r>
      <w:r w:rsidRPr="00944C93">
        <w:rPr>
          <w:rFonts w:ascii="微軟正黑體" w:eastAsia="微軟正黑體" w:hAnsi="微軟正黑體" w:cs="華康中黑體" w:hint="eastAsia"/>
        </w:rPr>
        <w:t xml:space="preserve">　</w:t>
      </w:r>
      <w:r w:rsidR="001F7603">
        <w:rPr>
          <w:rFonts w:ascii="微軟正黑體" w:eastAsia="微軟正黑體" w:hAnsi="微軟正黑體" w:cs="華康中黑體" w:hint="eastAsia"/>
        </w:rPr>
        <w:t xml:space="preserve">                                   </w:t>
      </w:r>
      <w:r w:rsidRPr="00944C93">
        <w:rPr>
          <w:rFonts w:ascii="微軟正黑體" w:eastAsia="微軟正黑體" w:hAnsi="微軟正黑體" w:cs="華康中黑體" w:hint="eastAsia"/>
        </w:rPr>
        <w:t>(</w:t>
      </w:r>
      <w:r w:rsidRPr="00944C93">
        <w:rPr>
          <w:rFonts w:ascii="微軟正黑體" w:eastAsia="微軟正黑體" w:hAnsi="微軟正黑體" w:cs="華康中黑體"/>
        </w:rPr>
        <w:t>B</w:t>
      </w:r>
      <w:r w:rsidRPr="00944C93">
        <w:rPr>
          <w:rFonts w:ascii="微軟正黑體" w:eastAsia="微軟正黑體" w:hAnsi="微軟正黑體" w:cs="華康中黑體" w:hint="eastAsia"/>
        </w:rPr>
        <w:t>)</w:t>
      </w:r>
      <w:r w:rsidRPr="00944C93">
        <w:rPr>
          <w:rFonts w:ascii="微軟正黑體" w:eastAsia="微軟正黑體" w:hAnsi="微軟正黑體" w:cs="華康中黑體"/>
        </w:rPr>
        <w:t>神聖</w:t>
      </w:r>
      <w:r w:rsidRPr="00944C93">
        <w:rPr>
          <w:rFonts w:ascii="微軟正黑體" w:eastAsia="微軟正黑體" w:hAnsi="微軟正黑體" w:cs="華康中黑體" w:hint="eastAsia"/>
        </w:rPr>
        <w:t>羅</w:t>
      </w:r>
      <w:r w:rsidRPr="00944C93">
        <w:rPr>
          <w:rFonts w:ascii="微軟正黑體" w:eastAsia="微軟正黑體" w:hAnsi="微軟正黑體" w:cs="華康中黑體"/>
        </w:rPr>
        <w:t>馬帝國不再恢復，改組</w:t>
      </w:r>
      <w:r w:rsidRPr="00944C93">
        <w:rPr>
          <w:rFonts w:ascii="微軟正黑體" w:eastAsia="微軟正黑體" w:hAnsi="微軟正黑體" w:cs="華康中黑體" w:hint="eastAsia"/>
        </w:rPr>
        <w:t>日</w:t>
      </w:r>
      <w:r w:rsidRPr="00944C93">
        <w:rPr>
          <w:rFonts w:ascii="微軟正黑體" w:eastAsia="微軟正黑體" w:hAnsi="微軟正黑體" w:cs="華康中黑體"/>
        </w:rPr>
        <w:t>耳曼邦聯</w:t>
      </w:r>
      <w:r w:rsidRPr="00944C93">
        <w:rPr>
          <w:rFonts w:ascii="微軟正黑體" w:eastAsia="微軟正黑體" w:hAnsi="微軟正黑體" w:cs="華康中黑體" w:hint="eastAsia"/>
        </w:rPr>
        <w:t xml:space="preserve">　</w:t>
      </w:r>
      <w:r w:rsidR="001F7603">
        <w:rPr>
          <w:rFonts w:ascii="微軟正黑體" w:eastAsia="微軟正黑體" w:hAnsi="微軟正黑體" w:cs="華康中黑體" w:hint="eastAsia"/>
        </w:rPr>
        <w:t xml:space="preserve">                                               </w:t>
      </w:r>
      <w:r w:rsidRPr="00944C93">
        <w:rPr>
          <w:rFonts w:ascii="微軟正黑體" w:eastAsia="微軟正黑體" w:hAnsi="微軟正黑體" w:cs="華康中黑體" w:hint="eastAsia"/>
        </w:rPr>
        <w:t>(C)</w:t>
      </w:r>
      <w:r w:rsidR="001F7603" w:rsidRPr="001F7603">
        <w:rPr>
          <w:rFonts w:ascii="微軟正黑體" w:eastAsia="微軟正黑體" w:hAnsi="微軟正黑體" w:cs="華康中黑體"/>
        </w:rPr>
        <w:t xml:space="preserve"> </w:t>
      </w:r>
      <w:r w:rsidR="001F7603" w:rsidRPr="00944C93">
        <w:rPr>
          <w:rFonts w:ascii="微軟正黑體" w:eastAsia="微軟正黑體" w:hAnsi="微軟正黑體" w:cs="華康中黑體"/>
        </w:rPr>
        <w:t>義大利打破同一政權統治之局，又成四分五裂之態勢</w:t>
      </w:r>
      <w:r w:rsidR="001F7603">
        <w:rPr>
          <w:rFonts w:ascii="微軟正黑體" w:eastAsia="微軟正黑體" w:hAnsi="微軟正黑體" w:cs="華康中黑體" w:hint="eastAsia"/>
        </w:rPr>
        <w:t xml:space="preserve">                                 </w:t>
      </w:r>
      <w:r w:rsidRPr="00944C93">
        <w:rPr>
          <w:rFonts w:ascii="微軟正黑體" w:eastAsia="微軟正黑體" w:hAnsi="微軟正黑體" w:cs="華康中黑體" w:hint="eastAsia"/>
        </w:rPr>
        <w:t xml:space="preserve">　(</w:t>
      </w:r>
      <w:r w:rsidRPr="00944C93">
        <w:rPr>
          <w:rFonts w:ascii="微軟正黑體" w:eastAsia="微軟正黑體" w:hAnsi="微軟正黑體" w:cs="華康中黑體"/>
        </w:rPr>
        <w:t>D</w:t>
      </w:r>
      <w:r w:rsidRPr="00944C93">
        <w:rPr>
          <w:rFonts w:ascii="微軟正黑體" w:eastAsia="微軟正黑體" w:hAnsi="微軟正黑體" w:cs="華康中黑體" w:hint="eastAsia"/>
        </w:rPr>
        <w:t>)</w:t>
      </w:r>
      <w:r w:rsidRPr="00944C93">
        <w:rPr>
          <w:rFonts w:ascii="微軟正黑體" w:eastAsia="微軟正黑體" w:hAnsi="微軟正黑體" w:cs="華康中黑體"/>
        </w:rPr>
        <w:t>將</w:t>
      </w:r>
      <w:r w:rsidRPr="00944C93">
        <w:rPr>
          <w:rFonts w:ascii="微軟正黑體" w:eastAsia="微軟正黑體" w:hAnsi="微軟正黑體" w:cs="華康中黑體" w:hint="eastAsia"/>
        </w:rPr>
        <w:t>奧</w:t>
      </w:r>
      <w:r w:rsidRPr="00944C93">
        <w:rPr>
          <w:rFonts w:ascii="微軟正黑體" w:eastAsia="微軟正黑體" w:hAnsi="微軟正黑體" w:cs="華康中黑體"/>
        </w:rPr>
        <w:t>屬尼德蘭劃歸</w:t>
      </w:r>
      <w:r w:rsidRPr="00944C93">
        <w:rPr>
          <w:rFonts w:ascii="微軟正黑體" w:eastAsia="微軟正黑體" w:hAnsi="微軟正黑體" w:cs="華康中黑體" w:hint="eastAsia"/>
        </w:rPr>
        <w:t>荷</w:t>
      </w:r>
      <w:r w:rsidRPr="00944C93">
        <w:rPr>
          <w:rFonts w:ascii="微軟正黑體" w:eastAsia="微軟正黑體" w:hAnsi="微軟正黑體" w:cs="華康中黑體"/>
        </w:rPr>
        <w:t>蘭所有，以彌補其</w:t>
      </w:r>
      <w:r w:rsidR="001F7603">
        <w:rPr>
          <w:rFonts w:ascii="微軟正黑體" w:eastAsia="微軟正黑體" w:hAnsi="微軟正黑體" w:cs="華康中黑體" w:hint="eastAsia"/>
        </w:rPr>
        <w:t>被英國趁機</w:t>
      </w:r>
      <w:r w:rsidRPr="00944C93">
        <w:rPr>
          <w:rFonts w:ascii="微軟正黑體" w:eastAsia="微軟正黑體" w:hAnsi="微軟正黑體" w:cs="華康中黑體"/>
        </w:rPr>
        <w:t>奪走</w:t>
      </w:r>
      <w:r w:rsidRPr="00944C93">
        <w:rPr>
          <w:rFonts w:ascii="微軟正黑體" w:eastAsia="微軟正黑體" w:hAnsi="微軟正黑體" w:cs="華康中黑體" w:hint="eastAsia"/>
        </w:rPr>
        <w:t>之</w:t>
      </w:r>
      <w:r w:rsidRPr="00944C93">
        <w:rPr>
          <w:rFonts w:ascii="微軟正黑體" w:eastAsia="微軟正黑體" w:hAnsi="微軟正黑體" w:cs="華康中黑體"/>
        </w:rPr>
        <w:t>海外殖民地</w:t>
      </w:r>
    </w:p>
    <w:p w:rsidR="00F6280C" w:rsidRPr="00944C93" w:rsidRDefault="00C9673D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/>
          <w:color w:val="000000"/>
        </w:rPr>
        <w:t>這是英國一場和宗教有關的非暴力宮廷政變，發生在1688-</w:t>
      </w:r>
      <w:r w:rsidRPr="00944C93">
        <w:rPr>
          <w:rFonts w:ascii="微軟正黑體" w:eastAsia="微軟正黑體" w:hAnsi="微軟正黑體" w:cs="華康中黑體" w:hint="eastAsia"/>
          <w:color w:val="000000"/>
        </w:rPr>
        <w:t>16</w:t>
      </w:r>
      <w:r w:rsidRPr="00944C93">
        <w:rPr>
          <w:rFonts w:ascii="微軟正黑體" w:eastAsia="微軟正黑體" w:hAnsi="微軟正黑體" w:cs="華康中黑體"/>
          <w:color w:val="000000"/>
        </w:rPr>
        <w:t>89年。在這個事件後，英國議會與國王近半個世紀的鬥爭以議會的勝利而告結束。因為這場革命未有流血，所以稱為什麼革命？</w:t>
      </w:r>
      <w:r w:rsidRPr="00944C93">
        <w:rPr>
          <w:rFonts w:ascii="微軟正黑體" w:eastAsia="微軟正黑體" w:hAnsi="微軟正黑體" w:cs="華康中黑體"/>
          <w:color w:val="000000"/>
        </w:rPr>
        <w:br/>
        <w:t>(A)寧靜革命</w:t>
      </w:r>
      <w:r w:rsidRPr="00944C93">
        <w:rPr>
          <w:rFonts w:ascii="微軟正黑體" w:eastAsia="微軟正黑體" w:hAnsi="微軟正黑體" w:cs="華康中黑體" w:hint="eastAsia"/>
          <w:color w:val="000000"/>
        </w:rPr>
        <w:t xml:space="preserve">　</w:t>
      </w:r>
      <w:r w:rsidRPr="00944C93">
        <w:rPr>
          <w:rFonts w:ascii="微軟正黑體" w:eastAsia="微軟正黑體" w:hAnsi="微軟正黑體" w:cs="華康中黑體"/>
          <w:color w:val="000000"/>
        </w:rPr>
        <w:t>(B)和平革命</w:t>
      </w:r>
      <w:r w:rsidRPr="00944C93">
        <w:rPr>
          <w:rFonts w:ascii="微軟正黑體" w:eastAsia="微軟正黑體" w:hAnsi="微軟正黑體" w:cs="華康中黑體" w:hint="eastAsia"/>
          <w:color w:val="000000"/>
        </w:rPr>
        <w:t xml:space="preserve">　</w:t>
      </w:r>
      <w:r w:rsidRPr="00944C93">
        <w:rPr>
          <w:rFonts w:ascii="微軟正黑體" w:eastAsia="微軟正黑體" w:hAnsi="微軟正黑體" w:cs="華康中黑體"/>
          <w:color w:val="000000"/>
        </w:rPr>
        <w:t>(C)光榮革命</w:t>
      </w:r>
      <w:r w:rsidRPr="00944C93">
        <w:rPr>
          <w:rFonts w:ascii="微軟正黑體" w:eastAsia="微軟正黑體" w:hAnsi="微軟正黑體" w:cs="華康中黑體" w:hint="eastAsia"/>
          <w:color w:val="000000"/>
        </w:rPr>
        <w:t xml:space="preserve">　</w:t>
      </w:r>
      <w:r w:rsidRPr="00944C93">
        <w:rPr>
          <w:rFonts w:ascii="微軟正黑體" w:eastAsia="微軟正黑體" w:hAnsi="微軟正黑體" w:cs="華康中黑體"/>
          <w:color w:val="000000"/>
        </w:rPr>
        <w:t>(D)清教徒革命</w:t>
      </w:r>
    </w:p>
    <w:p w:rsidR="00C9673D" w:rsidRPr="00944C93" w:rsidRDefault="00582D57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  <w:color w:val="000000"/>
        </w:rPr>
        <w:t>「共和」通常是指一種</w:t>
      </w:r>
      <w:r w:rsidR="007C35DB">
        <w:rPr>
          <w:rFonts w:ascii="微軟正黑體" w:eastAsia="微軟正黑體" w:hAnsi="微軟正黑體" w:cs="華康中黑體" w:hint="eastAsia"/>
          <w:color w:val="000000"/>
        </w:rPr>
        <w:t>沒有君主的政治體制。關於法國共和體制的發展，下列敘述何者正確？</w:t>
      </w:r>
      <w:r w:rsidRPr="00944C93">
        <w:rPr>
          <w:rFonts w:ascii="微軟正黑體" w:eastAsia="微軟正黑體" w:hAnsi="微軟正黑體" w:cs="華康中黑體"/>
          <w:color w:val="000000"/>
        </w:rPr>
        <w:t>(A)</w:t>
      </w:r>
      <w:r w:rsidRPr="00944C93">
        <w:rPr>
          <w:rFonts w:ascii="微軟正黑體" w:eastAsia="微軟正黑體" w:hAnsi="微軟正黑體" w:cs="華康中黑體" w:hint="eastAsia"/>
          <w:color w:val="000000"/>
        </w:rPr>
        <w:t xml:space="preserve">法國大革命後，國民會議取得政權，制定憲法，建立第一共和　</w:t>
      </w:r>
      <w:r w:rsidRPr="00944C93">
        <w:rPr>
          <w:rFonts w:ascii="微軟正黑體" w:eastAsia="微軟正黑體" w:hAnsi="微軟正黑體" w:cs="華康中黑體"/>
          <w:color w:val="000000"/>
        </w:rPr>
        <w:t>(B)</w:t>
      </w:r>
      <w:r w:rsidRPr="00944C93">
        <w:rPr>
          <w:rFonts w:ascii="微軟正黑體" w:eastAsia="微軟正黑體" w:hAnsi="微軟正黑體" w:cs="華康中黑體" w:hint="eastAsia"/>
          <w:color w:val="000000"/>
        </w:rPr>
        <w:t>國民公會將路易十六處死，從此法國不再設立國王，正式改國體為共和</w:t>
      </w:r>
      <w:r w:rsidR="007C35DB">
        <w:rPr>
          <w:rFonts w:ascii="微軟正黑體" w:eastAsia="微軟正黑體" w:hAnsi="微軟正黑體" w:cs="華康中黑體" w:hint="eastAsia"/>
          <w:color w:val="000000"/>
        </w:rPr>
        <w:t xml:space="preserve">                    </w:t>
      </w:r>
      <w:r w:rsidRPr="00944C93">
        <w:rPr>
          <w:rFonts w:ascii="微軟正黑體" w:eastAsia="微軟正黑體" w:hAnsi="微軟正黑體" w:cs="華康中黑體" w:hint="eastAsia"/>
          <w:color w:val="000000"/>
        </w:rPr>
        <w:t xml:space="preserve">　</w:t>
      </w:r>
      <w:r w:rsidRPr="00944C93">
        <w:rPr>
          <w:rFonts w:ascii="微軟正黑體" w:eastAsia="微軟正黑體" w:hAnsi="微軟正黑體" w:cs="華康中黑體"/>
          <w:color w:val="000000"/>
        </w:rPr>
        <w:t>(C)</w:t>
      </w:r>
      <w:r w:rsidRPr="00944C93">
        <w:rPr>
          <w:rFonts w:ascii="微軟正黑體" w:eastAsia="微軟正黑體" w:hAnsi="微軟正黑體" w:cs="華康中黑體" w:hint="eastAsia"/>
          <w:color w:val="000000"/>
        </w:rPr>
        <w:t xml:space="preserve">法國的第一共和政體被拿破崙所破壞　</w:t>
      </w:r>
      <w:r w:rsidR="007C35DB">
        <w:rPr>
          <w:rFonts w:ascii="微軟正黑體" w:eastAsia="微軟正黑體" w:hAnsi="微軟正黑體" w:cs="華康中黑體" w:hint="eastAsia"/>
          <w:color w:val="000000"/>
        </w:rPr>
        <w:t xml:space="preserve">                                                        </w:t>
      </w:r>
      <w:r w:rsidRPr="00944C93">
        <w:rPr>
          <w:rFonts w:ascii="微軟正黑體" w:eastAsia="微軟正黑體" w:hAnsi="微軟正黑體" w:cs="華康中黑體"/>
          <w:color w:val="000000"/>
        </w:rPr>
        <w:t>(D)</w:t>
      </w:r>
      <w:r w:rsidRPr="00944C93">
        <w:rPr>
          <w:rFonts w:ascii="微軟正黑體" w:eastAsia="微軟正黑體" w:hAnsi="微軟正黑體" w:cs="華康中黑體" w:hint="eastAsia"/>
          <w:color w:val="000000"/>
        </w:rPr>
        <w:t>法國今日與英國一樣，同屬君主立憲的民主國家</w:t>
      </w:r>
    </w:p>
    <w:p w:rsidR="00582D57" w:rsidRPr="00944C93" w:rsidRDefault="00582D57" w:rsidP="000E6101">
      <w:pPr>
        <w:numPr>
          <w:ilvl w:val="0"/>
          <w:numId w:val="5"/>
        </w:numPr>
        <w:tabs>
          <w:tab w:val="num" w:pos="600"/>
          <w:tab w:val="left" w:pos="1134"/>
        </w:tabs>
        <w:spacing w:line="300" w:lineRule="exact"/>
        <w:ind w:left="1134" w:hanging="1134"/>
        <w:rPr>
          <w:rFonts w:ascii="微軟正黑體" w:eastAsia="微軟正黑體" w:hAnsi="微軟正黑體" w:cs="華康中黑體"/>
          <w:color w:val="000000"/>
        </w:rPr>
      </w:pPr>
      <w:r w:rsidRPr="00944C93">
        <w:rPr>
          <w:rFonts w:ascii="微軟正黑體" w:eastAsia="微軟正黑體" w:hAnsi="微軟正黑體" w:cs="華康中黑體" w:hint="eastAsia"/>
          <w:color w:val="000000"/>
        </w:rPr>
        <w:t>「</w:t>
      </w:r>
      <w:r w:rsidRPr="00D532C0">
        <w:rPr>
          <w:rFonts w:ascii="標楷體" w:eastAsia="標楷體" w:hAnsi="標楷體" w:cs="華康中黑體" w:hint="eastAsia"/>
          <w:color w:val="000000"/>
        </w:rPr>
        <w:t>這項技術的應用，對當時歐洲造成了重大的影響，不僅打破上層社會的知識壟斷，聖經因此而廣泛流向民間，識字率跟著提高。</w:t>
      </w:r>
      <w:r w:rsidRPr="00944C93">
        <w:rPr>
          <w:rFonts w:ascii="微軟正黑體" w:eastAsia="微軟正黑體" w:hAnsi="微軟正黑體" w:cs="華康中黑體" w:hint="eastAsia"/>
          <w:color w:val="000000"/>
        </w:rPr>
        <w:t xml:space="preserve">」請問：這項技術最有可能為何？　</w:t>
      </w:r>
      <w:r w:rsidRPr="00944C93">
        <w:rPr>
          <w:rFonts w:ascii="微軟正黑體" w:eastAsia="微軟正黑體" w:hAnsi="微軟正黑體" w:cs="華康中黑體"/>
          <w:color w:val="000000"/>
        </w:rPr>
        <w:t>(A)</w:t>
      </w:r>
      <w:r w:rsidRPr="00944C93">
        <w:rPr>
          <w:rFonts w:ascii="微軟正黑體" w:eastAsia="微軟正黑體" w:hAnsi="微軟正黑體" w:cs="華康中黑體" w:hint="eastAsia"/>
          <w:color w:val="000000"/>
        </w:rPr>
        <w:t xml:space="preserve">火藥　</w:t>
      </w:r>
      <w:r w:rsidRPr="00944C93">
        <w:rPr>
          <w:rFonts w:ascii="微軟正黑體" w:eastAsia="微軟正黑體" w:hAnsi="微軟正黑體" w:cs="華康中黑體"/>
          <w:color w:val="000000"/>
        </w:rPr>
        <w:t>(</w:t>
      </w:r>
      <w:r w:rsidRPr="00944C93">
        <w:rPr>
          <w:rFonts w:ascii="微軟正黑體" w:eastAsia="微軟正黑體" w:hAnsi="微軟正黑體" w:cs="華康中黑體" w:hint="eastAsia"/>
          <w:color w:val="000000"/>
        </w:rPr>
        <w:t>B</w:t>
      </w:r>
      <w:r w:rsidRPr="00944C93">
        <w:rPr>
          <w:rFonts w:ascii="微軟正黑體" w:eastAsia="微軟正黑體" w:hAnsi="微軟正黑體" w:cs="華康中黑體"/>
          <w:color w:val="000000"/>
        </w:rPr>
        <w:t>)</w:t>
      </w:r>
      <w:r w:rsidRPr="00944C93">
        <w:rPr>
          <w:rFonts w:ascii="微軟正黑體" w:eastAsia="微軟正黑體" w:hAnsi="微軟正黑體" w:cs="華康中黑體" w:hint="eastAsia"/>
          <w:color w:val="000000"/>
        </w:rPr>
        <w:t xml:space="preserve">造紙術　</w:t>
      </w:r>
      <w:r w:rsidRPr="00944C93">
        <w:rPr>
          <w:rFonts w:ascii="微軟正黑體" w:eastAsia="微軟正黑體" w:hAnsi="微軟正黑體" w:cs="華康中黑體"/>
          <w:color w:val="000000"/>
        </w:rPr>
        <w:t>(</w:t>
      </w:r>
      <w:r w:rsidRPr="00944C93">
        <w:rPr>
          <w:rFonts w:ascii="微軟正黑體" w:eastAsia="微軟正黑體" w:hAnsi="微軟正黑體" w:cs="華康中黑體" w:hint="eastAsia"/>
          <w:color w:val="000000"/>
        </w:rPr>
        <w:t>C</w:t>
      </w:r>
      <w:r w:rsidRPr="00944C93">
        <w:rPr>
          <w:rFonts w:ascii="微軟正黑體" w:eastAsia="微軟正黑體" w:hAnsi="微軟正黑體" w:cs="華康中黑體"/>
          <w:color w:val="000000"/>
        </w:rPr>
        <w:t>)</w:t>
      </w:r>
      <w:r w:rsidRPr="00944C93">
        <w:rPr>
          <w:rFonts w:ascii="微軟正黑體" w:eastAsia="微軟正黑體" w:hAnsi="微軟正黑體" w:cs="華康中黑體" w:hint="eastAsia"/>
          <w:color w:val="000000"/>
        </w:rPr>
        <w:t xml:space="preserve">印刷術　</w:t>
      </w:r>
      <w:r w:rsidRPr="00944C93">
        <w:rPr>
          <w:rFonts w:ascii="微軟正黑體" w:eastAsia="微軟正黑體" w:hAnsi="微軟正黑體" w:cs="華康中黑體"/>
          <w:color w:val="000000"/>
        </w:rPr>
        <w:t>(</w:t>
      </w:r>
      <w:r w:rsidRPr="00944C93">
        <w:rPr>
          <w:rFonts w:ascii="微軟正黑體" w:eastAsia="微軟正黑體" w:hAnsi="微軟正黑體" w:cs="華康中黑體" w:hint="eastAsia"/>
          <w:color w:val="000000"/>
        </w:rPr>
        <w:t>D</w:t>
      </w:r>
      <w:r w:rsidRPr="00944C93">
        <w:rPr>
          <w:rFonts w:ascii="微軟正黑體" w:eastAsia="微軟正黑體" w:hAnsi="微軟正黑體" w:cs="華康中黑體"/>
          <w:color w:val="000000"/>
        </w:rPr>
        <w:t>)</w:t>
      </w:r>
      <w:r w:rsidRPr="00944C93">
        <w:rPr>
          <w:rFonts w:ascii="微軟正黑體" w:eastAsia="微軟正黑體" w:hAnsi="微軟正黑體" w:cs="華康中黑體" w:hint="eastAsia"/>
          <w:color w:val="000000"/>
        </w:rPr>
        <w:t>電報</w:t>
      </w:r>
    </w:p>
    <w:p w:rsidR="00582D57" w:rsidRPr="000969C8" w:rsidRDefault="00D532C0" w:rsidP="00E86376">
      <w:pPr>
        <w:tabs>
          <w:tab w:val="num" w:pos="600"/>
          <w:tab w:val="left" w:pos="1134"/>
        </w:tabs>
        <w:spacing w:line="300" w:lineRule="exact"/>
        <w:ind w:left="1134"/>
        <w:rPr>
          <w:rFonts w:ascii="華康中黑體" w:eastAsia="華康中黑體" w:hAnsi="華康中黑體" w:cs="華康中黑體"/>
          <w:color w:val="000000"/>
        </w:rPr>
      </w:pPr>
      <w:r>
        <w:rPr>
          <w:rFonts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89CE45A" wp14:editId="55F10E36">
                <wp:simplePos x="0" y="0"/>
                <wp:positionH relativeFrom="column">
                  <wp:posOffset>734060</wp:posOffset>
                </wp:positionH>
                <wp:positionV relativeFrom="paragraph">
                  <wp:posOffset>28575</wp:posOffset>
                </wp:positionV>
                <wp:extent cx="4538345" cy="1676400"/>
                <wp:effectExtent l="0" t="0" r="14605" b="1905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8345" cy="1676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272727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5764F" w:rsidRPr="0014404E" w:rsidRDefault="00F5764F" w:rsidP="002A27A5">
                            <w:pPr>
                              <w:numPr>
                                <w:ilvl w:val="0"/>
                                <w:numId w:val="13"/>
                              </w:numPr>
                              <w:spacing w:line="480" w:lineRule="exact"/>
                              <w:jc w:val="center"/>
                              <w:rPr>
                                <w:rFonts w:ascii="華康竹風體W4" w:eastAsia="華康竹風體W4"/>
                                <w:color w:val="000000"/>
                                <w:sz w:val="28"/>
                              </w:rPr>
                            </w:pPr>
                            <w:r w:rsidRPr="0014404E">
                              <w:rPr>
                                <w:rFonts w:ascii="華康竹風體W4" w:eastAsia="華康竹風體W4" w:hint="eastAsia"/>
                                <w:color w:val="000000"/>
                                <w:sz w:val="28"/>
                              </w:rPr>
                              <w:t>別忘了在</w:t>
                            </w:r>
                            <w:r w:rsidRPr="0014404E">
                              <w:rPr>
                                <w:rFonts w:ascii="華康竹風體W4" w:eastAsia="華康竹風體W4" w:hint="eastAsia"/>
                                <w:b/>
                                <w:color w:val="000000"/>
                                <w:sz w:val="28"/>
                                <w:bdr w:val="single" w:sz="4" w:space="0" w:color="auto"/>
                              </w:rPr>
                              <w:t>答案卡、題目卷</w:t>
                            </w:r>
                            <w:r w:rsidRPr="0014404E">
                              <w:rPr>
                                <w:rFonts w:ascii="華康竹風體W4" w:eastAsia="華康竹風體W4" w:hint="eastAsia"/>
                                <w:color w:val="000000"/>
                                <w:sz w:val="28"/>
                              </w:rPr>
                              <w:t>上寫上姓名並畫記座號喔！  違者扣10分～考完將題目卷與答案卡一併交回～</w:t>
                            </w:r>
                          </w:p>
                          <w:p w:rsidR="00F5764F" w:rsidRPr="0014404E" w:rsidRDefault="00F5764F" w:rsidP="002A27A5">
                            <w:pPr>
                              <w:numPr>
                                <w:ilvl w:val="0"/>
                                <w:numId w:val="13"/>
                              </w:numPr>
                              <w:spacing w:line="480" w:lineRule="exact"/>
                              <w:rPr>
                                <w:rFonts w:ascii="華康竹風體W4" w:eastAsia="華康竹風體W4"/>
                                <w:color w:val="000000"/>
                                <w:sz w:val="28"/>
                              </w:rPr>
                            </w:pPr>
                            <w:r w:rsidRPr="0014404E">
                              <w:rPr>
                                <w:rFonts w:ascii="華康竹風體W4" w:eastAsia="華康竹風體W4" w:hint="eastAsia"/>
                                <w:color w:val="000000"/>
                                <w:sz w:val="28"/>
                              </w:rPr>
                              <w:t>成績</w:t>
                            </w:r>
                            <w:r w:rsidRPr="0014404E">
                              <w:rPr>
                                <w:rFonts w:ascii="華康竹風體W4" w:eastAsia="華康竹風體W4" w:hint="eastAsia"/>
                                <w:b/>
                                <w:color w:val="000000"/>
                                <w:sz w:val="28"/>
                                <w:bdr w:val="single" w:sz="4" w:space="0" w:color="auto"/>
                              </w:rPr>
                              <w:t>依讀卡結果為準</w:t>
                            </w:r>
                            <w:r w:rsidRPr="0014404E">
                              <w:rPr>
                                <w:rFonts w:ascii="華康竹風體W4" w:eastAsia="華康竹風體W4" w:hint="eastAsia"/>
                                <w:color w:val="000000"/>
                                <w:sz w:val="28"/>
                              </w:rPr>
                              <w:t>，請注意2B鉛筆墨色，                並將答案塗好、塗滿～</w:t>
                            </w:r>
                          </w:p>
                          <w:p w:rsidR="00F5764F" w:rsidRPr="0014404E" w:rsidRDefault="00F5764F" w:rsidP="002A27A5">
                            <w:pPr>
                              <w:numPr>
                                <w:ilvl w:val="0"/>
                                <w:numId w:val="13"/>
                              </w:numPr>
                              <w:spacing w:line="480" w:lineRule="exact"/>
                              <w:ind w:left="482" w:hanging="482"/>
                              <w:rPr>
                                <w:rFonts w:ascii="華康竹風體W4" w:eastAsia="華康竹風體W4"/>
                                <w:color w:val="000000"/>
                                <w:sz w:val="28"/>
                              </w:rPr>
                            </w:pPr>
                            <w:r w:rsidRPr="0014404E">
                              <w:rPr>
                                <w:rFonts w:ascii="華康竹風體W4" w:eastAsia="華康竹風體W4" w:hint="eastAsia"/>
                                <w:color w:val="000000"/>
                                <w:sz w:val="28"/>
                              </w:rPr>
                              <w:t>考完試請立刻將</w:t>
                            </w:r>
                            <w:r w:rsidRPr="0014404E">
                              <w:rPr>
                                <w:rFonts w:ascii="華康竹風體W4" w:eastAsia="華康竹風體W4" w:hint="eastAsia"/>
                                <w:b/>
                                <w:color w:val="000000"/>
                                <w:sz w:val="28"/>
                                <w:bdr w:val="single" w:sz="4" w:space="0" w:color="auto"/>
                              </w:rPr>
                              <w:t>講義</w:t>
                            </w:r>
                            <w:r w:rsidRPr="0014404E">
                              <w:rPr>
                                <w:rFonts w:ascii="華康竹風體W4" w:eastAsia="華康竹風體W4" w:hint="eastAsia"/>
                                <w:color w:val="000000"/>
                                <w:sz w:val="28"/>
                              </w:rPr>
                              <w:t>與</w:t>
                            </w:r>
                            <w:r w:rsidRPr="0014404E">
                              <w:rPr>
                                <w:rFonts w:ascii="華康竹風體W4" w:eastAsia="華康竹風體W4" w:hint="eastAsia"/>
                                <w:b/>
                                <w:color w:val="000000"/>
                                <w:sz w:val="28"/>
                                <w:bdr w:val="single" w:sz="4" w:space="0" w:color="auto"/>
                              </w:rPr>
                              <w:t>習作</w:t>
                            </w:r>
                            <w:r w:rsidRPr="0014404E">
                              <w:rPr>
                                <w:rFonts w:ascii="華康竹風體W4" w:eastAsia="華康竹風體W4" w:hint="eastAsia"/>
                                <w:color w:val="000000"/>
                                <w:sz w:val="28"/>
                              </w:rPr>
                              <w:t>交給小老師～～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CE45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57.8pt;margin-top:2.25pt;width:357.35pt;height:13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" filled="f" fillcolor="#272727" strokeweight="1pt">
                <v:shadow color="#7f7f7f" opacity=".5" offset="1pt"/>
                <v:textbox>
                  <w:txbxContent>
                    <w:p w:rsidR="00F5764F" w:rsidRPr="0014404E" w:rsidRDefault="00F5764F" w:rsidP="002A27A5">
                      <w:pPr>
                        <w:numPr>
                          <w:ilvl w:val="0"/>
                          <w:numId w:val="13"/>
                        </w:numPr>
                        <w:spacing w:line="480" w:lineRule="exact"/>
                        <w:jc w:val="center"/>
                        <w:rPr>
                          <w:rFonts w:ascii="華康竹風體W4" w:eastAsia="華康竹風體W4"/>
                          <w:color w:val="000000"/>
                          <w:sz w:val="28"/>
                        </w:rPr>
                      </w:pPr>
                      <w:r w:rsidRPr="0014404E">
                        <w:rPr>
                          <w:rFonts w:ascii="華康竹風體W4" w:eastAsia="華康竹風體W4" w:hint="eastAsia"/>
                          <w:color w:val="000000"/>
                          <w:sz w:val="28"/>
                        </w:rPr>
                        <w:t>別忘了在</w:t>
                      </w:r>
                      <w:r w:rsidRPr="0014404E">
                        <w:rPr>
                          <w:rFonts w:ascii="華康竹風體W4" w:eastAsia="華康竹風體W4" w:hint="eastAsia"/>
                          <w:b/>
                          <w:color w:val="000000"/>
                          <w:sz w:val="28"/>
                          <w:bdr w:val="single" w:sz="4" w:space="0" w:color="auto"/>
                        </w:rPr>
                        <w:t>答案卡、題目卷</w:t>
                      </w:r>
                      <w:r w:rsidRPr="0014404E">
                        <w:rPr>
                          <w:rFonts w:ascii="華康竹風體W4" w:eastAsia="華康竹風體W4" w:hint="eastAsia"/>
                          <w:color w:val="000000"/>
                          <w:sz w:val="28"/>
                        </w:rPr>
                        <w:t>上寫上姓名並畫記座號喔！  違者扣10分～考完將題目卷與答案卡一併交回～</w:t>
                      </w:r>
                    </w:p>
                    <w:p w:rsidR="00F5764F" w:rsidRPr="0014404E" w:rsidRDefault="00F5764F" w:rsidP="002A27A5">
                      <w:pPr>
                        <w:numPr>
                          <w:ilvl w:val="0"/>
                          <w:numId w:val="13"/>
                        </w:numPr>
                        <w:spacing w:line="480" w:lineRule="exact"/>
                        <w:rPr>
                          <w:rFonts w:ascii="華康竹風體W4" w:eastAsia="華康竹風體W4"/>
                          <w:color w:val="000000"/>
                          <w:sz w:val="28"/>
                        </w:rPr>
                      </w:pPr>
                      <w:r w:rsidRPr="0014404E">
                        <w:rPr>
                          <w:rFonts w:ascii="華康竹風體W4" w:eastAsia="華康竹風體W4" w:hint="eastAsia"/>
                          <w:color w:val="000000"/>
                          <w:sz w:val="28"/>
                        </w:rPr>
                        <w:t>成績</w:t>
                      </w:r>
                      <w:r w:rsidRPr="0014404E">
                        <w:rPr>
                          <w:rFonts w:ascii="華康竹風體W4" w:eastAsia="華康竹風體W4" w:hint="eastAsia"/>
                          <w:b/>
                          <w:color w:val="000000"/>
                          <w:sz w:val="28"/>
                          <w:bdr w:val="single" w:sz="4" w:space="0" w:color="auto"/>
                        </w:rPr>
                        <w:t>依讀卡結果為準</w:t>
                      </w:r>
                      <w:r w:rsidRPr="0014404E">
                        <w:rPr>
                          <w:rFonts w:ascii="華康竹風體W4" w:eastAsia="華康竹風體W4" w:hint="eastAsia"/>
                          <w:color w:val="000000"/>
                          <w:sz w:val="28"/>
                        </w:rPr>
                        <w:t>，請注意2B鉛筆墨色，                並將答案塗好、塗滿～</w:t>
                      </w:r>
                    </w:p>
                    <w:p w:rsidR="00F5764F" w:rsidRPr="0014404E" w:rsidRDefault="00F5764F" w:rsidP="002A27A5">
                      <w:pPr>
                        <w:numPr>
                          <w:ilvl w:val="0"/>
                          <w:numId w:val="13"/>
                        </w:numPr>
                        <w:spacing w:line="480" w:lineRule="exact"/>
                        <w:ind w:left="482" w:hanging="482"/>
                        <w:rPr>
                          <w:rFonts w:ascii="華康竹風體W4" w:eastAsia="華康竹風體W4"/>
                          <w:color w:val="000000"/>
                          <w:sz w:val="28"/>
                        </w:rPr>
                      </w:pPr>
                      <w:r w:rsidRPr="0014404E">
                        <w:rPr>
                          <w:rFonts w:ascii="華康竹風體W4" w:eastAsia="華康竹風體W4" w:hint="eastAsia"/>
                          <w:color w:val="000000"/>
                          <w:sz w:val="28"/>
                        </w:rPr>
                        <w:t>考完試請立刻將</w:t>
                      </w:r>
                      <w:r w:rsidRPr="0014404E">
                        <w:rPr>
                          <w:rFonts w:ascii="華康竹風體W4" w:eastAsia="華康竹風體W4" w:hint="eastAsia"/>
                          <w:b/>
                          <w:color w:val="000000"/>
                          <w:sz w:val="28"/>
                          <w:bdr w:val="single" w:sz="4" w:space="0" w:color="auto"/>
                        </w:rPr>
                        <w:t>講義</w:t>
                      </w:r>
                      <w:r w:rsidRPr="0014404E">
                        <w:rPr>
                          <w:rFonts w:ascii="華康竹風體W4" w:eastAsia="華康竹風體W4" w:hint="eastAsia"/>
                          <w:color w:val="000000"/>
                          <w:sz w:val="28"/>
                        </w:rPr>
                        <w:t>與</w:t>
                      </w:r>
                      <w:r w:rsidRPr="0014404E">
                        <w:rPr>
                          <w:rFonts w:ascii="華康竹風體W4" w:eastAsia="華康竹風體W4" w:hint="eastAsia"/>
                          <w:b/>
                          <w:color w:val="000000"/>
                          <w:sz w:val="28"/>
                          <w:bdr w:val="single" w:sz="4" w:space="0" w:color="auto"/>
                        </w:rPr>
                        <w:t>習作</w:t>
                      </w:r>
                      <w:r w:rsidRPr="0014404E">
                        <w:rPr>
                          <w:rFonts w:ascii="華康竹風體W4" w:eastAsia="華康竹風體W4" w:hint="eastAsia"/>
                          <w:color w:val="000000"/>
                          <w:sz w:val="28"/>
                        </w:rPr>
                        <w:t>交給小老師～～</w:t>
                      </w:r>
                    </w:p>
                  </w:txbxContent>
                </v:textbox>
              </v:shape>
            </w:pict>
          </mc:Fallback>
        </mc:AlternateContent>
      </w:r>
    </w:p>
    <w:p w:rsidR="00C54F03" w:rsidRPr="000E6101" w:rsidRDefault="00C54F03" w:rsidP="008226B2">
      <w:pPr>
        <w:tabs>
          <w:tab w:val="num" w:pos="600"/>
          <w:tab w:val="left" w:pos="1134"/>
        </w:tabs>
        <w:spacing w:line="300" w:lineRule="exact"/>
        <w:ind w:left="1134"/>
        <w:rPr>
          <w:color w:val="000000"/>
        </w:rPr>
      </w:pPr>
    </w:p>
    <w:p w:rsidR="00906582" w:rsidRPr="00D95A78" w:rsidRDefault="00906582" w:rsidP="00C54F03">
      <w:pPr>
        <w:tabs>
          <w:tab w:val="left" w:pos="720"/>
          <w:tab w:val="num" w:pos="1440"/>
        </w:tabs>
        <w:spacing w:line="400" w:lineRule="exact"/>
        <w:rPr>
          <w:rFonts w:ascii="華康中黑體" w:eastAsia="華康中黑體" w:hAnsi="標楷體"/>
          <w:sz w:val="22"/>
          <w:szCs w:val="22"/>
        </w:rPr>
      </w:pPr>
    </w:p>
    <w:p w:rsidR="008D1131" w:rsidRPr="008D1131" w:rsidRDefault="009B3CB1" w:rsidP="00C54F03">
      <w:pPr>
        <w:tabs>
          <w:tab w:val="num" w:pos="600"/>
          <w:tab w:val="left" w:pos="720"/>
        </w:tabs>
        <w:spacing w:line="400" w:lineRule="exact"/>
        <w:rPr>
          <w:rFonts w:ascii="華康中黑體" w:eastAsia="華康中黑體" w:hAnsi="標楷體"/>
          <w:sz w:val="22"/>
          <w:szCs w:val="22"/>
        </w:rPr>
      </w:pPr>
      <w:bookmarkStart w:id="1" w:name="412030034選項3"/>
      <w:r w:rsidRPr="008D1131">
        <w:rPr>
          <w:rFonts w:ascii="細明體" w:eastAsia="細明體" w:hAnsi="細明體" w:cs="細明體" w:hint="eastAsia"/>
          <w:color w:val="000000"/>
          <w:sz w:val="22"/>
          <w:szCs w:val="22"/>
        </w:rPr>
        <w:t xml:space="preserve">　</w:t>
      </w:r>
      <w:bookmarkEnd w:id="1"/>
    </w:p>
    <w:p w:rsidR="008D1131" w:rsidRPr="008D1131" w:rsidRDefault="008D1131" w:rsidP="008D1131">
      <w:pPr>
        <w:tabs>
          <w:tab w:val="left" w:pos="720"/>
        </w:tabs>
        <w:spacing w:line="400" w:lineRule="exact"/>
        <w:rPr>
          <w:rFonts w:ascii="細明體" w:eastAsia="細明體" w:hAnsi="細明體" w:cs="細明體"/>
          <w:color w:val="000000"/>
          <w:sz w:val="22"/>
          <w:szCs w:val="22"/>
        </w:rPr>
      </w:pPr>
    </w:p>
    <w:p w:rsidR="00570CF4" w:rsidRPr="008D1131" w:rsidRDefault="00570CF4" w:rsidP="008D1131">
      <w:pPr>
        <w:tabs>
          <w:tab w:val="left" w:pos="720"/>
        </w:tabs>
        <w:spacing w:line="400" w:lineRule="exact"/>
        <w:rPr>
          <w:rFonts w:ascii="華康中黑體" w:eastAsia="華康中黑體" w:hAnsi="標楷體"/>
          <w:sz w:val="22"/>
          <w:szCs w:val="22"/>
        </w:rPr>
      </w:pPr>
    </w:p>
    <w:sectPr w:rsidR="00570CF4" w:rsidRPr="008D1131" w:rsidSect="00B2461C">
      <w:headerReference w:type="even" r:id="rId8"/>
      <w:footerReference w:type="even" r:id="rId9"/>
      <w:footerReference w:type="default" r:id="rId10"/>
      <w:pgSz w:w="20639" w:h="14572" w:orient="landscape" w:code="12"/>
      <w:pgMar w:top="540" w:right="510" w:bottom="850" w:left="850" w:header="851" w:footer="567" w:gutter="0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274D" w:rsidRDefault="001C274D">
      <w:r>
        <w:separator/>
      </w:r>
    </w:p>
  </w:endnote>
  <w:endnote w:type="continuationSeparator" w:id="0">
    <w:p w:rsidR="001C274D" w:rsidRDefault="001C2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華康中黑體">
    <w:altName w:val="Arial Unicode MS"/>
    <w:charset w:val="88"/>
    <w:family w:val="modern"/>
    <w:pitch w:val="fixed"/>
    <w:sig w:usb0="00000000" w:usb1="29DFFFFF" w:usb2="00000037" w:usb3="00000000" w:csb0="003F00FF" w:csb1="00000000"/>
  </w:font>
  <w:font w:name="華康竹風體W4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細圓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64F" w:rsidRDefault="00F5764F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64F" w:rsidRPr="005453DD" w:rsidRDefault="00F5764F">
    <w:pPr>
      <w:pStyle w:val="a5"/>
      <w:jc w:val="center"/>
      <w:rPr>
        <w:rFonts w:ascii="華康細圓體" w:eastAsia="華康細圓體"/>
      </w:rPr>
    </w:pPr>
    <w:r w:rsidRPr="005453DD">
      <w:rPr>
        <w:rStyle w:val="a4"/>
        <w:rFonts w:ascii="華康細圓體" w:eastAsia="華康細圓體" w:hint="eastAsia"/>
      </w:rPr>
      <w:t>第</w:t>
    </w:r>
    <w:r w:rsidRPr="005453DD">
      <w:rPr>
        <w:rStyle w:val="a4"/>
        <w:rFonts w:ascii="華康細圓體" w:eastAsia="華康細圓體" w:hint="eastAsia"/>
      </w:rPr>
      <w:fldChar w:fldCharType="begin"/>
    </w:r>
    <w:r w:rsidRPr="005453DD">
      <w:rPr>
        <w:rStyle w:val="a4"/>
        <w:rFonts w:ascii="華康細圓體" w:eastAsia="華康細圓體" w:hint="eastAsia"/>
      </w:rPr>
      <w:instrText xml:space="preserve"> PAGE </w:instrText>
    </w:r>
    <w:r w:rsidRPr="005453DD">
      <w:rPr>
        <w:rStyle w:val="a4"/>
        <w:rFonts w:ascii="華康細圓體" w:eastAsia="華康細圓體" w:hint="eastAsia"/>
      </w:rPr>
      <w:fldChar w:fldCharType="separate"/>
    </w:r>
    <w:r w:rsidR="00C865A6">
      <w:rPr>
        <w:rStyle w:val="a4"/>
        <w:rFonts w:ascii="華康細圓體" w:eastAsia="華康細圓體"/>
        <w:noProof/>
      </w:rPr>
      <w:t>2</w:t>
    </w:r>
    <w:r w:rsidRPr="005453DD">
      <w:rPr>
        <w:rStyle w:val="a4"/>
        <w:rFonts w:ascii="華康細圓體" w:eastAsia="華康細圓體" w:hint="eastAsia"/>
      </w:rPr>
      <w:fldChar w:fldCharType="end"/>
    </w:r>
    <w:r w:rsidRPr="005453DD">
      <w:rPr>
        <w:rStyle w:val="a4"/>
        <w:rFonts w:ascii="華康細圓體" w:eastAsia="華康細圓體" w:hint="eastAsia"/>
      </w:rPr>
      <w:t>頁，共</w:t>
    </w:r>
    <w:r w:rsidRPr="005453DD">
      <w:rPr>
        <w:rStyle w:val="a4"/>
        <w:rFonts w:ascii="華康細圓體" w:eastAsia="華康細圓體" w:hint="eastAsia"/>
      </w:rPr>
      <w:fldChar w:fldCharType="begin"/>
    </w:r>
    <w:r w:rsidRPr="005453DD">
      <w:rPr>
        <w:rStyle w:val="a4"/>
        <w:rFonts w:ascii="華康細圓體" w:eastAsia="華康細圓體" w:hint="eastAsia"/>
      </w:rPr>
      <w:instrText xml:space="preserve"> NUMPAGES </w:instrText>
    </w:r>
    <w:r w:rsidRPr="005453DD">
      <w:rPr>
        <w:rStyle w:val="a4"/>
        <w:rFonts w:ascii="華康細圓體" w:eastAsia="華康細圓體" w:hint="eastAsia"/>
      </w:rPr>
      <w:fldChar w:fldCharType="separate"/>
    </w:r>
    <w:r w:rsidR="00C865A6">
      <w:rPr>
        <w:rStyle w:val="a4"/>
        <w:rFonts w:ascii="華康細圓體" w:eastAsia="華康細圓體"/>
        <w:noProof/>
      </w:rPr>
      <w:t>2</w:t>
    </w:r>
    <w:r w:rsidRPr="005453DD">
      <w:rPr>
        <w:rStyle w:val="a4"/>
        <w:rFonts w:ascii="華康細圓體" w:eastAsia="華康細圓體" w:hint="eastAsia"/>
      </w:rPr>
      <w:fldChar w:fldCharType="end"/>
    </w:r>
    <w:r w:rsidRPr="005453DD">
      <w:rPr>
        <w:rStyle w:val="a4"/>
        <w:rFonts w:ascii="華康細圓體" w:eastAsia="華康細圓體" w:hint="eastAsia"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274D" w:rsidRDefault="001C274D">
      <w:r>
        <w:separator/>
      </w:r>
    </w:p>
  </w:footnote>
  <w:footnote w:type="continuationSeparator" w:id="0">
    <w:p w:rsidR="001C274D" w:rsidRDefault="001C27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64F" w:rsidRDefault="00F5764F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06D443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>
      <w:rPr>
        <w:rFonts w:ascii="標楷體" w:eastAsia="標楷體" w:hAnsi="標楷體"/>
        <w:noProof/>
        <w:position w:val="-10"/>
      </w:rPr>
      <w:drawing>
        <wp:inline distT="0" distB="0" distL="0" distR="0">
          <wp:extent cx="200025" cy="200025"/>
          <wp:effectExtent l="0" t="0" r="9525" b="9525"/>
          <wp:docPr id="1" name="圖片 1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B0266"/>
    <w:multiLevelType w:val="hybridMultilevel"/>
    <w:tmpl w:val="DA6CDA42"/>
    <w:lvl w:ilvl="0" w:tplc="E4C02E20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8512B2"/>
    <w:multiLevelType w:val="singleLevel"/>
    <w:tmpl w:val="6A6E6A6E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2">
    <w:nsid w:val="2AD560B5"/>
    <w:multiLevelType w:val="hybridMultilevel"/>
    <w:tmpl w:val="9CA0149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>
    <w:nsid w:val="2E4A0D32"/>
    <w:multiLevelType w:val="hybridMultilevel"/>
    <w:tmpl w:val="65525B00"/>
    <w:lvl w:ilvl="0" w:tplc="14D0D8B0">
      <w:start w:val="1"/>
      <w:numFmt w:val="upperLetter"/>
      <w:lvlText w:val="（%1）"/>
      <w:lvlJc w:val="left"/>
      <w:pPr>
        <w:tabs>
          <w:tab w:val="num" w:pos="2040"/>
        </w:tabs>
        <w:ind w:left="20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80"/>
        </w:tabs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20"/>
        </w:tabs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60"/>
        </w:tabs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480"/>
      </w:pPr>
    </w:lvl>
  </w:abstractNum>
  <w:abstractNum w:abstractNumId="4">
    <w:nsid w:val="33FA35EE"/>
    <w:multiLevelType w:val="multilevel"/>
    <w:tmpl w:val="C6C65634"/>
    <w:lvl w:ilvl="0">
      <w:start w:val="1"/>
      <w:numFmt w:val="decimal"/>
      <w:lvlRestart w:val="0"/>
      <w:suff w:val="space"/>
      <w:lvlText w:val="(          ) %1."/>
      <w:lvlJc w:val="right"/>
      <w:pPr>
        <w:ind w:left="1304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5">
    <w:nsid w:val="3C1B16BA"/>
    <w:multiLevelType w:val="hybridMultilevel"/>
    <w:tmpl w:val="138EB1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47001F17"/>
    <w:multiLevelType w:val="hybridMultilevel"/>
    <w:tmpl w:val="619275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521540A5"/>
    <w:multiLevelType w:val="hybridMultilevel"/>
    <w:tmpl w:val="D1F65002"/>
    <w:lvl w:ilvl="0" w:tplc="AFC8F99E">
      <w:start w:val="1"/>
      <w:numFmt w:val="none"/>
      <w:lvlText w:val="（   ）1."/>
      <w:lvlJc w:val="left"/>
      <w:pPr>
        <w:tabs>
          <w:tab w:val="num" w:pos="480"/>
        </w:tabs>
        <w:ind w:left="48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F751C65"/>
    <w:multiLevelType w:val="hybridMultilevel"/>
    <w:tmpl w:val="E4BA5B68"/>
    <w:lvl w:ilvl="0" w:tplc="14905D1A">
      <w:start w:val="1"/>
      <w:numFmt w:val="decimal"/>
      <w:lvlText w:val="%1.（  ）"/>
      <w:lvlJc w:val="left"/>
      <w:pPr>
        <w:tabs>
          <w:tab w:val="num" w:pos="480"/>
        </w:tabs>
        <w:ind w:left="480" w:hanging="480"/>
      </w:pPr>
      <w:rPr>
        <w:rFonts w:ascii="標楷體" w:eastAsia="標楷體" w:hAnsi="標楷體" w:hint="eastAsia"/>
        <w:b w:val="0"/>
        <w:sz w:val="24"/>
        <w:szCs w:val="2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F117103"/>
    <w:multiLevelType w:val="multilevel"/>
    <w:tmpl w:val="6C963754"/>
    <w:lvl w:ilvl="0">
      <w:start w:val="1"/>
      <w:numFmt w:val="decimal"/>
      <w:lvlRestart w:val="0"/>
      <w:suff w:val="space"/>
      <w:lvlText w:val="(          ) %1."/>
      <w:lvlJc w:val="right"/>
      <w:pPr>
        <w:ind w:left="1304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2"/>
  </w:num>
  <w:num w:numId="7">
    <w:abstractNumId w:val="9"/>
  </w:num>
  <w:num w:numId="8">
    <w:abstractNumId w:val="7"/>
  </w:num>
  <w:num w:numId="9">
    <w:abstractNumId w:val="0"/>
  </w:num>
  <w:num w:numId="10">
    <w:abstractNumId w:val="5"/>
  </w:num>
  <w:num w:numId="11">
    <w:abstractNumId w:val="3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D1A"/>
    <w:rsid w:val="00001BCB"/>
    <w:rsid w:val="00002106"/>
    <w:rsid w:val="0000367F"/>
    <w:rsid w:val="0000504A"/>
    <w:rsid w:val="000101AB"/>
    <w:rsid w:val="000125F9"/>
    <w:rsid w:val="00015495"/>
    <w:rsid w:val="00027376"/>
    <w:rsid w:val="0003301C"/>
    <w:rsid w:val="000333AE"/>
    <w:rsid w:val="0003448E"/>
    <w:rsid w:val="00034527"/>
    <w:rsid w:val="000414E2"/>
    <w:rsid w:val="000543A3"/>
    <w:rsid w:val="000619B4"/>
    <w:rsid w:val="00062807"/>
    <w:rsid w:val="00065F91"/>
    <w:rsid w:val="00066D26"/>
    <w:rsid w:val="00066EAC"/>
    <w:rsid w:val="000719B9"/>
    <w:rsid w:val="00073750"/>
    <w:rsid w:val="000747D5"/>
    <w:rsid w:val="00080E84"/>
    <w:rsid w:val="00087A87"/>
    <w:rsid w:val="000943F1"/>
    <w:rsid w:val="000969C8"/>
    <w:rsid w:val="000A4A33"/>
    <w:rsid w:val="000A675E"/>
    <w:rsid w:val="000B049A"/>
    <w:rsid w:val="000B6410"/>
    <w:rsid w:val="000C0240"/>
    <w:rsid w:val="000C1764"/>
    <w:rsid w:val="000C274A"/>
    <w:rsid w:val="000C3593"/>
    <w:rsid w:val="000C5996"/>
    <w:rsid w:val="000C6514"/>
    <w:rsid w:val="000D15D5"/>
    <w:rsid w:val="000D1912"/>
    <w:rsid w:val="000D2D3C"/>
    <w:rsid w:val="000D4C2D"/>
    <w:rsid w:val="000D627D"/>
    <w:rsid w:val="000E0225"/>
    <w:rsid w:val="000E4D57"/>
    <w:rsid w:val="000E5C8A"/>
    <w:rsid w:val="000E6101"/>
    <w:rsid w:val="000F317B"/>
    <w:rsid w:val="000F3382"/>
    <w:rsid w:val="000F5328"/>
    <w:rsid w:val="000F7A06"/>
    <w:rsid w:val="001033B5"/>
    <w:rsid w:val="00104F9C"/>
    <w:rsid w:val="0010755F"/>
    <w:rsid w:val="00116EDD"/>
    <w:rsid w:val="00121F3B"/>
    <w:rsid w:val="00123824"/>
    <w:rsid w:val="0013088F"/>
    <w:rsid w:val="001339CD"/>
    <w:rsid w:val="00135CFE"/>
    <w:rsid w:val="00140467"/>
    <w:rsid w:val="00142943"/>
    <w:rsid w:val="0014404E"/>
    <w:rsid w:val="001475B9"/>
    <w:rsid w:val="00150EEF"/>
    <w:rsid w:val="0015542A"/>
    <w:rsid w:val="00161798"/>
    <w:rsid w:val="0016718A"/>
    <w:rsid w:val="0017052A"/>
    <w:rsid w:val="00170D4D"/>
    <w:rsid w:val="00172177"/>
    <w:rsid w:val="0017569D"/>
    <w:rsid w:val="00180766"/>
    <w:rsid w:val="00181AA8"/>
    <w:rsid w:val="00181BDD"/>
    <w:rsid w:val="0019313B"/>
    <w:rsid w:val="001A22BE"/>
    <w:rsid w:val="001A5F35"/>
    <w:rsid w:val="001B18E2"/>
    <w:rsid w:val="001B2E28"/>
    <w:rsid w:val="001C1012"/>
    <w:rsid w:val="001C274D"/>
    <w:rsid w:val="001C355A"/>
    <w:rsid w:val="001C637E"/>
    <w:rsid w:val="001D07A8"/>
    <w:rsid w:val="001D1038"/>
    <w:rsid w:val="001E2000"/>
    <w:rsid w:val="001E2417"/>
    <w:rsid w:val="001E3852"/>
    <w:rsid w:val="001E759B"/>
    <w:rsid w:val="001E7B30"/>
    <w:rsid w:val="001F20F9"/>
    <w:rsid w:val="001F447B"/>
    <w:rsid w:val="001F7603"/>
    <w:rsid w:val="001F7995"/>
    <w:rsid w:val="0020282E"/>
    <w:rsid w:val="00203FEA"/>
    <w:rsid w:val="00212BE3"/>
    <w:rsid w:val="00216058"/>
    <w:rsid w:val="00224F93"/>
    <w:rsid w:val="00225D26"/>
    <w:rsid w:val="00232A9C"/>
    <w:rsid w:val="00240609"/>
    <w:rsid w:val="00242448"/>
    <w:rsid w:val="0024582D"/>
    <w:rsid w:val="00253A1C"/>
    <w:rsid w:val="0027250D"/>
    <w:rsid w:val="00282262"/>
    <w:rsid w:val="00290B5E"/>
    <w:rsid w:val="00292F5B"/>
    <w:rsid w:val="00294074"/>
    <w:rsid w:val="002952F8"/>
    <w:rsid w:val="0029650D"/>
    <w:rsid w:val="002978E1"/>
    <w:rsid w:val="002A27A5"/>
    <w:rsid w:val="002A2FBF"/>
    <w:rsid w:val="002A347C"/>
    <w:rsid w:val="002A3512"/>
    <w:rsid w:val="002B036B"/>
    <w:rsid w:val="002B132D"/>
    <w:rsid w:val="002B2275"/>
    <w:rsid w:val="002B2F8C"/>
    <w:rsid w:val="002B54AB"/>
    <w:rsid w:val="002C054D"/>
    <w:rsid w:val="002C378D"/>
    <w:rsid w:val="002C45A9"/>
    <w:rsid w:val="002D17B1"/>
    <w:rsid w:val="002E0C58"/>
    <w:rsid w:val="002E3C48"/>
    <w:rsid w:val="002E660C"/>
    <w:rsid w:val="002F2269"/>
    <w:rsid w:val="002F4FFA"/>
    <w:rsid w:val="0030609B"/>
    <w:rsid w:val="00307ED7"/>
    <w:rsid w:val="00311050"/>
    <w:rsid w:val="00313700"/>
    <w:rsid w:val="00315FAB"/>
    <w:rsid w:val="00322CC2"/>
    <w:rsid w:val="00323136"/>
    <w:rsid w:val="00325BD5"/>
    <w:rsid w:val="00332621"/>
    <w:rsid w:val="003340B9"/>
    <w:rsid w:val="00336676"/>
    <w:rsid w:val="00340AFE"/>
    <w:rsid w:val="00341B78"/>
    <w:rsid w:val="00344AEF"/>
    <w:rsid w:val="003450A4"/>
    <w:rsid w:val="00350FF6"/>
    <w:rsid w:val="0036178F"/>
    <w:rsid w:val="003628C1"/>
    <w:rsid w:val="003714F2"/>
    <w:rsid w:val="0037267D"/>
    <w:rsid w:val="0037298C"/>
    <w:rsid w:val="003901D8"/>
    <w:rsid w:val="00395F03"/>
    <w:rsid w:val="003A00E8"/>
    <w:rsid w:val="003A1D68"/>
    <w:rsid w:val="003A31B5"/>
    <w:rsid w:val="003B00C6"/>
    <w:rsid w:val="003B2403"/>
    <w:rsid w:val="003B4BA6"/>
    <w:rsid w:val="003C64D3"/>
    <w:rsid w:val="003C6E03"/>
    <w:rsid w:val="003C7D6D"/>
    <w:rsid w:val="003C7EA4"/>
    <w:rsid w:val="003D0952"/>
    <w:rsid w:val="003D5642"/>
    <w:rsid w:val="003D57AF"/>
    <w:rsid w:val="003E0441"/>
    <w:rsid w:val="003E6264"/>
    <w:rsid w:val="004006C1"/>
    <w:rsid w:val="00400A28"/>
    <w:rsid w:val="004013F4"/>
    <w:rsid w:val="00412522"/>
    <w:rsid w:val="00415B05"/>
    <w:rsid w:val="004249C5"/>
    <w:rsid w:val="00424A01"/>
    <w:rsid w:val="00427777"/>
    <w:rsid w:val="0043073E"/>
    <w:rsid w:val="00430B4A"/>
    <w:rsid w:val="00430C3C"/>
    <w:rsid w:val="0044014D"/>
    <w:rsid w:val="00446400"/>
    <w:rsid w:val="00455831"/>
    <w:rsid w:val="00456523"/>
    <w:rsid w:val="00462E02"/>
    <w:rsid w:val="0046334F"/>
    <w:rsid w:val="004658CD"/>
    <w:rsid w:val="00472BAE"/>
    <w:rsid w:val="00475C69"/>
    <w:rsid w:val="00494338"/>
    <w:rsid w:val="00497768"/>
    <w:rsid w:val="004A2126"/>
    <w:rsid w:val="004B0B68"/>
    <w:rsid w:val="004B3AF7"/>
    <w:rsid w:val="004C6216"/>
    <w:rsid w:val="004C70DF"/>
    <w:rsid w:val="004D33C9"/>
    <w:rsid w:val="004D341C"/>
    <w:rsid w:val="004D641B"/>
    <w:rsid w:val="004D65F1"/>
    <w:rsid w:val="004D738E"/>
    <w:rsid w:val="004E0EE8"/>
    <w:rsid w:val="004E1ADB"/>
    <w:rsid w:val="004E1E70"/>
    <w:rsid w:val="004E27D4"/>
    <w:rsid w:val="004E48D2"/>
    <w:rsid w:val="004E765C"/>
    <w:rsid w:val="004E7E1C"/>
    <w:rsid w:val="004F2C1F"/>
    <w:rsid w:val="004F3D40"/>
    <w:rsid w:val="0050658E"/>
    <w:rsid w:val="00514DE5"/>
    <w:rsid w:val="00515DE0"/>
    <w:rsid w:val="0051788F"/>
    <w:rsid w:val="0052621B"/>
    <w:rsid w:val="005314EF"/>
    <w:rsid w:val="00531FD8"/>
    <w:rsid w:val="00533B3B"/>
    <w:rsid w:val="00535FC8"/>
    <w:rsid w:val="00540675"/>
    <w:rsid w:val="0054191B"/>
    <w:rsid w:val="0054294E"/>
    <w:rsid w:val="005442AE"/>
    <w:rsid w:val="005453DD"/>
    <w:rsid w:val="00545F04"/>
    <w:rsid w:val="005463AB"/>
    <w:rsid w:val="00546426"/>
    <w:rsid w:val="00547A60"/>
    <w:rsid w:val="005666FE"/>
    <w:rsid w:val="00570CF4"/>
    <w:rsid w:val="00582037"/>
    <w:rsid w:val="005823AD"/>
    <w:rsid w:val="00582D57"/>
    <w:rsid w:val="005839B3"/>
    <w:rsid w:val="00583DBD"/>
    <w:rsid w:val="005874EB"/>
    <w:rsid w:val="00587742"/>
    <w:rsid w:val="00590C0A"/>
    <w:rsid w:val="005A0CE4"/>
    <w:rsid w:val="005A2E76"/>
    <w:rsid w:val="005B12BB"/>
    <w:rsid w:val="005B238E"/>
    <w:rsid w:val="005B5124"/>
    <w:rsid w:val="005B7A39"/>
    <w:rsid w:val="005C7A5D"/>
    <w:rsid w:val="005D0306"/>
    <w:rsid w:val="005D4C41"/>
    <w:rsid w:val="005D52EE"/>
    <w:rsid w:val="005F45CF"/>
    <w:rsid w:val="0060160C"/>
    <w:rsid w:val="006017A4"/>
    <w:rsid w:val="0060693D"/>
    <w:rsid w:val="00616905"/>
    <w:rsid w:val="006208A8"/>
    <w:rsid w:val="00620EB3"/>
    <w:rsid w:val="00621530"/>
    <w:rsid w:val="00623AC5"/>
    <w:rsid w:val="006254D2"/>
    <w:rsid w:val="006254F4"/>
    <w:rsid w:val="00630187"/>
    <w:rsid w:val="00630695"/>
    <w:rsid w:val="0063372C"/>
    <w:rsid w:val="00637422"/>
    <w:rsid w:val="00642E57"/>
    <w:rsid w:val="00645067"/>
    <w:rsid w:val="00645E3A"/>
    <w:rsid w:val="006531CD"/>
    <w:rsid w:val="00653251"/>
    <w:rsid w:val="006557E9"/>
    <w:rsid w:val="0066690F"/>
    <w:rsid w:val="00667612"/>
    <w:rsid w:val="00671828"/>
    <w:rsid w:val="0067308C"/>
    <w:rsid w:val="00674ECB"/>
    <w:rsid w:val="006765D4"/>
    <w:rsid w:val="00682471"/>
    <w:rsid w:val="006829C4"/>
    <w:rsid w:val="006936EC"/>
    <w:rsid w:val="006A0488"/>
    <w:rsid w:val="006A0E42"/>
    <w:rsid w:val="006A4F34"/>
    <w:rsid w:val="006B1145"/>
    <w:rsid w:val="006B5228"/>
    <w:rsid w:val="006B5EB8"/>
    <w:rsid w:val="006B6094"/>
    <w:rsid w:val="006C0301"/>
    <w:rsid w:val="006C60A6"/>
    <w:rsid w:val="006E173B"/>
    <w:rsid w:val="006F1DC4"/>
    <w:rsid w:val="006F38DB"/>
    <w:rsid w:val="006F4D1A"/>
    <w:rsid w:val="006F5443"/>
    <w:rsid w:val="00704D59"/>
    <w:rsid w:val="00704E1C"/>
    <w:rsid w:val="00707A5D"/>
    <w:rsid w:val="00710C8A"/>
    <w:rsid w:val="00725E18"/>
    <w:rsid w:val="00726043"/>
    <w:rsid w:val="00730B28"/>
    <w:rsid w:val="007313D4"/>
    <w:rsid w:val="00742817"/>
    <w:rsid w:val="00745C23"/>
    <w:rsid w:val="00746F40"/>
    <w:rsid w:val="00764D3A"/>
    <w:rsid w:val="007659F1"/>
    <w:rsid w:val="00766902"/>
    <w:rsid w:val="00766BE9"/>
    <w:rsid w:val="00767A14"/>
    <w:rsid w:val="007703B4"/>
    <w:rsid w:val="007703D0"/>
    <w:rsid w:val="0077366E"/>
    <w:rsid w:val="00773E6C"/>
    <w:rsid w:val="00776449"/>
    <w:rsid w:val="00777F50"/>
    <w:rsid w:val="007808C9"/>
    <w:rsid w:val="007816B8"/>
    <w:rsid w:val="007918E4"/>
    <w:rsid w:val="00791B8D"/>
    <w:rsid w:val="00793108"/>
    <w:rsid w:val="00794C4F"/>
    <w:rsid w:val="007958B4"/>
    <w:rsid w:val="007A154D"/>
    <w:rsid w:val="007A300A"/>
    <w:rsid w:val="007B0BC0"/>
    <w:rsid w:val="007B1F6D"/>
    <w:rsid w:val="007C04AD"/>
    <w:rsid w:val="007C35DB"/>
    <w:rsid w:val="007D498B"/>
    <w:rsid w:val="007E5E95"/>
    <w:rsid w:val="007F43BF"/>
    <w:rsid w:val="007F4664"/>
    <w:rsid w:val="007F6947"/>
    <w:rsid w:val="00801AFB"/>
    <w:rsid w:val="008062A8"/>
    <w:rsid w:val="0081467A"/>
    <w:rsid w:val="00814F19"/>
    <w:rsid w:val="008226B2"/>
    <w:rsid w:val="00823966"/>
    <w:rsid w:val="008242B5"/>
    <w:rsid w:val="00824A6B"/>
    <w:rsid w:val="008305BE"/>
    <w:rsid w:val="00831ACA"/>
    <w:rsid w:val="008325D0"/>
    <w:rsid w:val="00833293"/>
    <w:rsid w:val="008414B9"/>
    <w:rsid w:val="0084286C"/>
    <w:rsid w:val="008431B9"/>
    <w:rsid w:val="008436FD"/>
    <w:rsid w:val="00843CAC"/>
    <w:rsid w:val="00843E58"/>
    <w:rsid w:val="00845316"/>
    <w:rsid w:val="00851705"/>
    <w:rsid w:val="0085252D"/>
    <w:rsid w:val="00854367"/>
    <w:rsid w:val="00854FA8"/>
    <w:rsid w:val="008571F3"/>
    <w:rsid w:val="00860EB6"/>
    <w:rsid w:val="008717AA"/>
    <w:rsid w:val="0087364B"/>
    <w:rsid w:val="008826F5"/>
    <w:rsid w:val="008837D4"/>
    <w:rsid w:val="00891B8E"/>
    <w:rsid w:val="00893C6C"/>
    <w:rsid w:val="00895BC0"/>
    <w:rsid w:val="008A266F"/>
    <w:rsid w:val="008A7DD6"/>
    <w:rsid w:val="008C3550"/>
    <w:rsid w:val="008D1131"/>
    <w:rsid w:val="008D3CA5"/>
    <w:rsid w:val="008E1EB4"/>
    <w:rsid w:val="008E60F7"/>
    <w:rsid w:val="008E631F"/>
    <w:rsid w:val="008F1CB9"/>
    <w:rsid w:val="00903906"/>
    <w:rsid w:val="00905319"/>
    <w:rsid w:val="00906582"/>
    <w:rsid w:val="009148AA"/>
    <w:rsid w:val="00921992"/>
    <w:rsid w:val="00930203"/>
    <w:rsid w:val="009309F4"/>
    <w:rsid w:val="009317B7"/>
    <w:rsid w:val="009321AB"/>
    <w:rsid w:val="009343D1"/>
    <w:rsid w:val="00935910"/>
    <w:rsid w:val="00944C93"/>
    <w:rsid w:val="0096320F"/>
    <w:rsid w:val="0096497C"/>
    <w:rsid w:val="00966D13"/>
    <w:rsid w:val="00971A31"/>
    <w:rsid w:val="009770CB"/>
    <w:rsid w:val="00981BAE"/>
    <w:rsid w:val="009921BA"/>
    <w:rsid w:val="00997AC0"/>
    <w:rsid w:val="009A76D5"/>
    <w:rsid w:val="009B03F4"/>
    <w:rsid w:val="009B3CB1"/>
    <w:rsid w:val="009B4074"/>
    <w:rsid w:val="009B4AD3"/>
    <w:rsid w:val="009B6D43"/>
    <w:rsid w:val="009C3C28"/>
    <w:rsid w:val="009C40A6"/>
    <w:rsid w:val="009C4F14"/>
    <w:rsid w:val="009C6582"/>
    <w:rsid w:val="009D4E0B"/>
    <w:rsid w:val="009F04FE"/>
    <w:rsid w:val="009F19D6"/>
    <w:rsid w:val="009F72EE"/>
    <w:rsid w:val="00A00E64"/>
    <w:rsid w:val="00A019B2"/>
    <w:rsid w:val="00A03659"/>
    <w:rsid w:val="00A13BCB"/>
    <w:rsid w:val="00A13D1C"/>
    <w:rsid w:val="00A14267"/>
    <w:rsid w:val="00A14CE2"/>
    <w:rsid w:val="00A172C9"/>
    <w:rsid w:val="00A21988"/>
    <w:rsid w:val="00A21FFA"/>
    <w:rsid w:val="00A24F24"/>
    <w:rsid w:val="00A24FF0"/>
    <w:rsid w:val="00A406BA"/>
    <w:rsid w:val="00A432DA"/>
    <w:rsid w:val="00A460CC"/>
    <w:rsid w:val="00A473D8"/>
    <w:rsid w:val="00A47703"/>
    <w:rsid w:val="00A61128"/>
    <w:rsid w:val="00A63BE7"/>
    <w:rsid w:val="00A64690"/>
    <w:rsid w:val="00A66ADE"/>
    <w:rsid w:val="00A67FD0"/>
    <w:rsid w:val="00A74DE4"/>
    <w:rsid w:val="00A7694D"/>
    <w:rsid w:val="00A775CD"/>
    <w:rsid w:val="00A81368"/>
    <w:rsid w:val="00A96D1D"/>
    <w:rsid w:val="00A97B77"/>
    <w:rsid w:val="00AB447B"/>
    <w:rsid w:val="00AC5476"/>
    <w:rsid w:val="00AD0106"/>
    <w:rsid w:val="00AD49EB"/>
    <w:rsid w:val="00AD5F0E"/>
    <w:rsid w:val="00AD775C"/>
    <w:rsid w:val="00AD7E83"/>
    <w:rsid w:val="00AE7A6C"/>
    <w:rsid w:val="00AF3CDB"/>
    <w:rsid w:val="00AF7B51"/>
    <w:rsid w:val="00B03673"/>
    <w:rsid w:val="00B15791"/>
    <w:rsid w:val="00B20453"/>
    <w:rsid w:val="00B233BB"/>
    <w:rsid w:val="00B2461C"/>
    <w:rsid w:val="00B24E96"/>
    <w:rsid w:val="00B257A1"/>
    <w:rsid w:val="00B25CEA"/>
    <w:rsid w:val="00B330B4"/>
    <w:rsid w:val="00B371D3"/>
    <w:rsid w:val="00B37682"/>
    <w:rsid w:val="00B376AC"/>
    <w:rsid w:val="00B46D93"/>
    <w:rsid w:val="00B555C0"/>
    <w:rsid w:val="00B55E92"/>
    <w:rsid w:val="00B60297"/>
    <w:rsid w:val="00B62C96"/>
    <w:rsid w:val="00B90AE6"/>
    <w:rsid w:val="00B90E92"/>
    <w:rsid w:val="00B91A4D"/>
    <w:rsid w:val="00B9384A"/>
    <w:rsid w:val="00B953D3"/>
    <w:rsid w:val="00BA043B"/>
    <w:rsid w:val="00BA51CD"/>
    <w:rsid w:val="00BB2302"/>
    <w:rsid w:val="00BB6829"/>
    <w:rsid w:val="00BC354F"/>
    <w:rsid w:val="00BC6A17"/>
    <w:rsid w:val="00BD057B"/>
    <w:rsid w:val="00BD64A1"/>
    <w:rsid w:val="00BE765A"/>
    <w:rsid w:val="00C14AE8"/>
    <w:rsid w:val="00C16F1D"/>
    <w:rsid w:val="00C17002"/>
    <w:rsid w:val="00C2032A"/>
    <w:rsid w:val="00C214A1"/>
    <w:rsid w:val="00C2437E"/>
    <w:rsid w:val="00C27A71"/>
    <w:rsid w:val="00C408E9"/>
    <w:rsid w:val="00C434F9"/>
    <w:rsid w:val="00C50454"/>
    <w:rsid w:val="00C50E1A"/>
    <w:rsid w:val="00C5445C"/>
    <w:rsid w:val="00C54F03"/>
    <w:rsid w:val="00C65187"/>
    <w:rsid w:val="00C704B4"/>
    <w:rsid w:val="00C7069B"/>
    <w:rsid w:val="00C76A1A"/>
    <w:rsid w:val="00C77791"/>
    <w:rsid w:val="00C8267A"/>
    <w:rsid w:val="00C865A6"/>
    <w:rsid w:val="00C94151"/>
    <w:rsid w:val="00C9673D"/>
    <w:rsid w:val="00CA14AF"/>
    <w:rsid w:val="00CA5BE8"/>
    <w:rsid w:val="00CB0F66"/>
    <w:rsid w:val="00CB3811"/>
    <w:rsid w:val="00CB4B13"/>
    <w:rsid w:val="00CC117B"/>
    <w:rsid w:val="00CC4F39"/>
    <w:rsid w:val="00CC570B"/>
    <w:rsid w:val="00CC748F"/>
    <w:rsid w:val="00CD401F"/>
    <w:rsid w:val="00CD4935"/>
    <w:rsid w:val="00CD7ED9"/>
    <w:rsid w:val="00CE0247"/>
    <w:rsid w:val="00CE106C"/>
    <w:rsid w:val="00CE232E"/>
    <w:rsid w:val="00CE3027"/>
    <w:rsid w:val="00CE60D0"/>
    <w:rsid w:val="00CF317A"/>
    <w:rsid w:val="00CF437A"/>
    <w:rsid w:val="00D02B53"/>
    <w:rsid w:val="00D03F1D"/>
    <w:rsid w:val="00D1677E"/>
    <w:rsid w:val="00D16E2C"/>
    <w:rsid w:val="00D201C0"/>
    <w:rsid w:val="00D226D1"/>
    <w:rsid w:val="00D23735"/>
    <w:rsid w:val="00D2464D"/>
    <w:rsid w:val="00D25AEE"/>
    <w:rsid w:val="00D3770F"/>
    <w:rsid w:val="00D37FF9"/>
    <w:rsid w:val="00D401B0"/>
    <w:rsid w:val="00D42AEA"/>
    <w:rsid w:val="00D433DB"/>
    <w:rsid w:val="00D43C14"/>
    <w:rsid w:val="00D50DFF"/>
    <w:rsid w:val="00D51059"/>
    <w:rsid w:val="00D532C0"/>
    <w:rsid w:val="00D550F9"/>
    <w:rsid w:val="00D56EEB"/>
    <w:rsid w:val="00D64943"/>
    <w:rsid w:val="00D67F4E"/>
    <w:rsid w:val="00D734EB"/>
    <w:rsid w:val="00D8387A"/>
    <w:rsid w:val="00D86A95"/>
    <w:rsid w:val="00D91BEB"/>
    <w:rsid w:val="00D93A82"/>
    <w:rsid w:val="00D95A78"/>
    <w:rsid w:val="00D95B85"/>
    <w:rsid w:val="00D97CD2"/>
    <w:rsid w:val="00DA0016"/>
    <w:rsid w:val="00DA1064"/>
    <w:rsid w:val="00DA4319"/>
    <w:rsid w:val="00DA5DF9"/>
    <w:rsid w:val="00DB476A"/>
    <w:rsid w:val="00DB5219"/>
    <w:rsid w:val="00DB78F1"/>
    <w:rsid w:val="00DC05BE"/>
    <w:rsid w:val="00DC2158"/>
    <w:rsid w:val="00DC6DCD"/>
    <w:rsid w:val="00DD64C3"/>
    <w:rsid w:val="00DD7AAE"/>
    <w:rsid w:val="00DF294F"/>
    <w:rsid w:val="00DF4830"/>
    <w:rsid w:val="00DF4850"/>
    <w:rsid w:val="00DF5756"/>
    <w:rsid w:val="00DF5F2A"/>
    <w:rsid w:val="00DF6BF8"/>
    <w:rsid w:val="00DF7295"/>
    <w:rsid w:val="00E016C7"/>
    <w:rsid w:val="00E03E14"/>
    <w:rsid w:val="00E043E0"/>
    <w:rsid w:val="00E148F9"/>
    <w:rsid w:val="00E150EF"/>
    <w:rsid w:val="00E1528E"/>
    <w:rsid w:val="00E163D1"/>
    <w:rsid w:val="00E22F4B"/>
    <w:rsid w:val="00E2362C"/>
    <w:rsid w:val="00E251D5"/>
    <w:rsid w:val="00E267E3"/>
    <w:rsid w:val="00E32A78"/>
    <w:rsid w:val="00E354A8"/>
    <w:rsid w:val="00E40F5B"/>
    <w:rsid w:val="00E43558"/>
    <w:rsid w:val="00E46A03"/>
    <w:rsid w:val="00E46C8C"/>
    <w:rsid w:val="00E533F0"/>
    <w:rsid w:val="00E60F5C"/>
    <w:rsid w:val="00E6245A"/>
    <w:rsid w:val="00E6792D"/>
    <w:rsid w:val="00E72D49"/>
    <w:rsid w:val="00E77568"/>
    <w:rsid w:val="00E819EE"/>
    <w:rsid w:val="00E828DF"/>
    <w:rsid w:val="00E85C3D"/>
    <w:rsid w:val="00E86376"/>
    <w:rsid w:val="00E95DBC"/>
    <w:rsid w:val="00E95EF0"/>
    <w:rsid w:val="00EA3FEE"/>
    <w:rsid w:val="00EA4963"/>
    <w:rsid w:val="00EA5DB6"/>
    <w:rsid w:val="00EA6C0D"/>
    <w:rsid w:val="00EC3A01"/>
    <w:rsid w:val="00EC50D3"/>
    <w:rsid w:val="00ED1B92"/>
    <w:rsid w:val="00ED1FC8"/>
    <w:rsid w:val="00ED4C12"/>
    <w:rsid w:val="00ED7AC3"/>
    <w:rsid w:val="00EE1A20"/>
    <w:rsid w:val="00EE75CD"/>
    <w:rsid w:val="00EF06B7"/>
    <w:rsid w:val="00EF138F"/>
    <w:rsid w:val="00EF229C"/>
    <w:rsid w:val="00F04BA2"/>
    <w:rsid w:val="00F10411"/>
    <w:rsid w:val="00F11570"/>
    <w:rsid w:val="00F12F9D"/>
    <w:rsid w:val="00F15A0B"/>
    <w:rsid w:val="00F17939"/>
    <w:rsid w:val="00F20199"/>
    <w:rsid w:val="00F225A1"/>
    <w:rsid w:val="00F22B3F"/>
    <w:rsid w:val="00F26A47"/>
    <w:rsid w:val="00F27944"/>
    <w:rsid w:val="00F37DAE"/>
    <w:rsid w:val="00F46F80"/>
    <w:rsid w:val="00F523A8"/>
    <w:rsid w:val="00F533D7"/>
    <w:rsid w:val="00F5764F"/>
    <w:rsid w:val="00F6280C"/>
    <w:rsid w:val="00F62FE5"/>
    <w:rsid w:val="00F644CA"/>
    <w:rsid w:val="00F6685E"/>
    <w:rsid w:val="00F6797A"/>
    <w:rsid w:val="00F76934"/>
    <w:rsid w:val="00F93016"/>
    <w:rsid w:val="00F96DA9"/>
    <w:rsid w:val="00FA45D2"/>
    <w:rsid w:val="00FB4068"/>
    <w:rsid w:val="00FC076A"/>
    <w:rsid w:val="00FC19FC"/>
    <w:rsid w:val="00FC5B1D"/>
    <w:rsid w:val="00FD0DA3"/>
    <w:rsid w:val="00FD31D2"/>
    <w:rsid w:val="00FD4FED"/>
    <w:rsid w:val="00FE6D51"/>
    <w:rsid w:val="00FE74A6"/>
    <w:rsid w:val="00FF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D3F3083-F298-49A0-9219-4C42B89D0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2">
    <w:name w:val="heading 2"/>
    <w:basedOn w:val="a"/>
    <w:next w:val="a"/>
    <w:qFormat/>
    <w:rsid w:val="005B12BB"/>
    <w:pPr>
      <w:keepNext/>
      <w:numPr>
        <w:ilvl w:val="1"/>
        <w:numId w:val="3"/>
      </w:numPr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"/>
    <w:next w:val="a"/>
    <w:qFormat/>
    <w:rsid w:val="005B12BB"/>
    <w:pPr>
      <w:keepNext/>
      <w:numPr>
        <w:ilvl w:val="2"/>
        <w:numId w:val="3"/>
      </w:numPr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5B12BB"/>
    <w:pPr>
      <w:keepNext/>
      <w:numPr>
        <w:ilvl w:val="3"/>
        <w:numId w:val="3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5B12BB"/>
    <w:pPr>
      <w:keepNext/>
      <w:numPr>
        <w:ilvl w:val="4"/>
        <w:numId w:val="3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"/>
    <w:next w:val="a"/>
    <w:qFormat/>
    <w:rsid w:val="005B12BB"/>
    <w:pPr>
      <w:keepNext/>
      <w:numPr>
        <w:ilvl w:val="5"/>
        <w:numId w:val="3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"/>
    <w:next w:val="a"/>
    <w:qFormat/>
    <w:rsid w:val="005B12BB"/>
    <w:pPr>
      <w:keepNext/>
      <w:numPr>
        <w:ilvl w:val="6"/>
        <w:numId w:val="3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"/>
    <w:next w:val="a"/>
    <w:qFormat/>
    <w:rsid w:val="005B12BB"/>
    <w:pPr>
      <w:keepNext/>
      <w:numPr>
        <w:ilvl w:val="7"/>
        <w:numId w:val="3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"/>
    <w:next w:val="a"/>
    <w:qFormat/>
    <w:rsid w:val="005B12BB"/>
    <w:pPr>
      <w:keepNext/>
      <w:numPr>
        <w:ilvl w:val="8"/>
        <w:numId w:val="3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alloon Text"/>
    <w:basedOn w:val="a"/>
    <w:semiHidden/>
    <w:rsid w:val="00D433DB"/>
    <w:rPr>
      <w:rFonts w:ascii="Arial" w:hAnsi="Arial"/>
      <w:sz w:val="18"/>
      <w:szCs w:val="18"/>
    </w:rPr>
  </w:style>
  <w:style w:type="paragraph" w:customStyle="1" w:styleId="73">
    <w:name w:val="內文_73"/>
    <w:qFormat/>
    <w:rsid w:val="002A2FBF"/>
    <w:pPr>
      <w:widowControl w:val="0"/>
    </w:pPr>
    <w:rPr>
      <w:kern w:val="2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4A2126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7">
    <w:name w:val="List Paragraph"/>
    <w:basedOn w:val="a"/>
    <w:uiPriority w:val="34"/>
    <w:qFormat/>
    <w:rsid w:val="000E6101"/>
    <w:pPr>
      <w:ind w:leftChars="200" w:left="48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Exe\ques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8CDA3C-2D5A-4CC9-8C05-EB8B203B4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ques</Template>
  <TotalTime>0</TotalTime>
  <Pages>2</Pages>
  <Words>1060</Words>
  <Characters>6048</Characters>
  <Application>Microsoft Office Word</Application>
  <DocSecurity>0</DocSecurity>
  <Lines>50</Lines>
  <Paragraphs>14</Paragraphs>
  <ScaleCrop>false</ScaleCrop>
  <Company>ZYO</Company>
  <LinksUpToDate>false</LinksUpToDate>
  <CharactersWithSpaces>7094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海山高工</dc:creator>
  <cp:lastModifiedBy>NTVS43</cp:lastModifiedBy>
  <cp:revision>2</cp:revision>
  <cp:lastPrinted>2016-09-30T03:59:00Z</cp:lastPrinted>
  <dcterms:created xsi:type="dcterms:W3CDTF">2016-10-14T08:59:00Z</dcterms:created>
  <dcterms:modified xsi:type="dcterms:W3CDTF">2016-10-14T08:59:00Z</dcterms:modified>
</cp:coreProperties>
</file>