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420" w:rsidRDefault="00740420">
      <w:pPr>
        <w:sectPr w:rsidR="00740420" w:rsidSect="00740420">
          <w:headerReference w:type="default" r:id="rId6"/>
          <w:footerReference w:type="even" r:id="rId7"/>
          <w:footerReference w:type="default" r:id="rId8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  <w:bookmarkStart w:id="0" w:name="Content"/>
      <w:bookmarkEnd w:id="0"/>
    </w:p>
    <w:p w:rsidR="0009206D" w:rsidRPr="00A526D5" w:rsidRDefault="0009206D" w:rsidP="00740420">
      <w:pPr>
        <w:tabs>
          <w:tab w:val="left" w:pos="119"/>
        </w:tabs>
        <w:ind w:left="119" w:hanging="119"/>
        <w:rPr>
          <w:rFonts w:eastAsia="新細明體"/>
          <w:b/>
          <w:color w:val="000000"/>
          <w:sz w:val="24"/>
          <w:u w:val="single"/>
        </w:rPr>
      </w:pPr>
      <w:bookmarkStart w:id="1" w:name="Paper1"/>
      <w:bookmarkEnd w:id="1"/>
      <w:r w:rsidRPr="00A526D5">
        <w:rPr>
          <w:rFonts w:eastAsia="新細明體"/>
          <w:b/>
          <w:color w:val="000000"/>
          <w:sz w:val="24"/>
          <w:u w:val="single"/>
        </w:rPr>
        <w:t xml:space="preserve">Mutiple Choice ( 1~20 1% for each; 21~60 2% for each) </w:t>
      </w:r>
    </w:p>
    <w:p w:rsidR="00A526D5" w:rsidRPr="0009206D" w:rsidRDefault="00A526D5" w:rsidP="00740420">
      <w:pPr>
        <w:tabs>
          <w:tab w:val="left" w:pos="119"/>
        </w:tabs>
        <w:ind w:left="119" w:hanging="119"/>
        <w:rPr>
          <w:rFonts w:eastAsia="新細明體"/>
          <w:b/>
          <w:color w:val="000000"/>
          <w:sz w:val="24"/>
        </w:rPr>
      </w:pPr>
    </w:p>
    <w:p w:rsidR="00685702" w:rsidRPr="00685702" w:rsidRDefault="00740420" w:rsidP="00740420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1.</w:t>
      </w:r>
      <w:r w:rsidR="00685702" w:rsidRPr="00685702">
        <w:rPr>
          <w:rFonts w:eastAsia="新細明體"/>
          <w:color w:val="000000"/>
          <w:sz w:val="24"/>
        </w:rPr>
        <w:t xml:space="preserve"> </w:t>
      </w:r>
      <w:r w:rsidRPr="00685702">
        <w:rPr>
          <w:color w:val="000000"/>
          <w:sz w:val="24"/>
        </w:rPr>
        <w:t xml:space="preserve">That is the man ______ I guess to be your father. </w:t>
      </w:r>
    </w:p>
    <w:p w:rsidR="00740420" w:rsidRPr="00685702" w:rsidRDefault="00740420" w:rsidP="00740420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 (A) who  (B) whom  (C) which  (D) what</w:t>
      </w:r>
    </w:p>
    <w:p w:rsidR="00740420" w:rsidRPr="00685702" w:rsidRDefault="00740420" w:rsidP="00740420">
      <w:pPr>
        <w:jc w:val="right"/>
        <w:rPr>
          <w:vanish/>
          <w:color w:val="008000"/>
          <w:sz w:val="24"/>
        </w:rPr>
      </w:pPr>
      <w:r w:rsidRPr="00685702">
        <w:rPr>
          <w:vanish/>
          <w:color w:val="008000"/>
          <w:sz w:val="24"/>
        </w:rPr>
        <w:t>【實力診斷　觀念題</w:t>
      </w:r>
      <w:r w:rsidRPr="00685702">
        <w:rPr>
          <w:vanish/>
          <w:color w:val="008000"/>
          <w:sz w:val="24"/>
        </w:rPr>
        <w:t>.</w:t>
      </w:r>
      <w:r w:rsidRPr="00685702">
        <w:rPr>
          <w:vanish/>
          <w:color w:val="008000"/>
          <w:sz w:val="24"/>
        </w:rPr>
        <w:t>】</w:t>
      </w:r>
    </w:p>
    <w:p w:rsidR="00685702" w:rsidRPr="00685702" w:rsidRDefault="00740420" w:rsidP="00685702">
      <w:pPr>
        <w:ind w:left="1191" w:hanging="1191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2.</w:t>
      </w:r>
      <w:r w:rsidR="00685702" w:rsidRPr="00685702">
        <w:rPr>
          <w:rFonts w:eastAsia="新細明體"/>
          <w:color w:val="000000"/>
          <w:sz w:val="24"/>
        </w:rPr>
        <w:t xml:space="preserve"> </w:t>
      </w:r>
      <w:r w:rsidRPr="00685702">
        <w:rPr>
          <w:color w:val="000000"/>
          <w:sz w:val="24"/>
        </w:rPr>
        <w:t>A: M</w:t>
      </w:r>
      <w:r w:rsidR="00685702" w:rsidRPr="00685702">
        <w:rPr>
          <w:color w:val="000000"/>
          <w:sz w:val="24"/>
        </w:rPr>
        <w:t>ay I see your passport, please?</w:t>
      </w:r>
    </w:p>
    <w:p w:rsidR="00685702" w:rsidRPr="00685702" w:rsidRDefault="00740420" w:rsidP="00685702">
      <w:pPr>
        <w:ind w:left="1191" w:hanging="1191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B: ______ </w:t>
      </w:r>
    </w:p>
    <w:p w:rsidR="00740420" w:rsidRPr="00685702" w:rsidRDefault="00740420" w:rsidP="00685702">
      <w:pPr>
        <w:ind w:left="1191" w:hanging="1191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 (A) Yes, here it is.  (B) This is it.  (C) Take it.  (D) It’s not here.</w:t>
      </w:r>
    </w:p>
    <w:p w:rsidR="00740420" w:rsidRPr="00685702" w:rsidRDefault="00740420" w:rsidP="00740420">
      <w:pPr>
        <w:jc w:val="right"/>
        <w:rPr>
          <w:vanish/>
          <w:color w:val="008000"/>
          <w:sz w:val="24"/>
        </w:rPr>
      </w:pPr>
      <w:r w:rsidRPr="00685702">
        <w:rPr>
          <w:vanish/>
          <w:color w:val="008000"/>
          <w:sz w:val="24"/>
        </w:rPr>
        <w:t>【</w:t>
      </w:r>
      <w:r w:rsidRPr="00685702">
        <w:rPr>
          <w:vanish/>
          <w:color w:val="008000"/>
          <w:sz w:val="24"/>
        </w:rPr>
        <w:t>Test Yourself.</w:t>
      </w:r>
      <w:r w:rsidRPr="00685702">
        <w:rPr>
          <w:vanish/>
          <w:color w:val="008000"/>
          <w:sz w:val="24"/>
        </w:rPr>
        <w:t>】</w:t>
      </w:r>
    </w:p>
    <w:p w:rsidR="00685702" w:rsidRPr="00685702" w:rsidRDefault="00740420" w:rsidP="00685702">
      <w:pPr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3.</w:t>
      </w:r>
      <w:r w:rsidRPr="00685702">
        <w:rPr>
          <w:color w:val="000000"/>
          <w:sz w:val="24"/>
        </w:rPr>
        <w:t xml:space="preserve">It was raining hard, ______ prevented me from going.  </w:t>
      </w:r>
    </w:p>
    <w:p w:rsidR="00740420" w:rsidRPr="00685702" w:rsidRDefault="00740420" w:rsidP="00685702">
      <w:pPr>
        <w:rPr>
          <w:color w:val="000000"/>
          <w:sz w:val="24"/>
        </w:rPr>
      </w:pPr>
      <w:r w:rsidRPr="00685702">
        <w:rPr>
          <w:color w:val="000000"/>
          <w:sz w:val="24"/>
        </w:rPr>
        <w:t>(A) that  (B) which  (C) what  (D) it</w:t>
      </w:r>
    </w:p>
    <w:p w:rsidR="00740420" w:rsidRPr="00685702" w:rsidRDefault="00740420" w:rsidP="00740420">
      <w:pPr>
        <w:jc w:val="right"/>
        <w:rPr>
          <w:vanish/>
          <w:color w:val="008000"/>
          <w:sz w:val="24"/>
        </w:rPr>
      </w:pPr>
      <w:r w:rsidRPr="00685702">
        <w:rPr>
          <w:vanish/>
          <w:color w:val="008000"/>
          <w:sz w:val="24"/>
        </w:rPr>
        <w:t>【實力診斷　觀念題</w:t>
      </w:r>
      <w:r w:rsidRPr="00685702">
        <w:rPr>
          <w:vanish/>
          <w:color w:val="008000"/>
          <w:sz w:val="24"/>
        </w:rPr>
        <w:t>.</w:t>
      </w:r>
      <w:r w:rsidRPr="00685702">
        <w:rPr>
          <w:vanish/>
          <w:color w:val="008000"/>
          <w:sz w:val="24"/>
        </w:rPr>
        <w:t>】</w:t>
      </w:r>
    </w:p>
    <w:p w:rsidR="00685702" w:rsidRPr="00685702" w:rsidRDefault="00740420" w:rsidP="00685702">
      <w:pPr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4.</w:t>
      </w:r>
      <w:r w:rsidRPr="00685702">
        <w:rPr>
          <w:color w:val="000000"/>
          <w:sz w:val="24"/>
        </w:rPr>
        <w:t xml:space="preserve">At the gate ______.  </w:t>
      </w:r>
    </w:p>
    <w:p w:rsidR="00740420" w:rsidRPr="00685702" w:rsidRDefault="00740420" w:rsidP="00685702">
      <w:pPr>
        <w:rPr>
          <w:color w:val="000000"/>
          <w:sz w:val="24"/>
        </w:rPr>
      </w:pPr>
      <w:r w:rsidRPr="00685702">
        <w:rPr>
          <w:color w:val="000000"/>
          <w:sz w:val="24"/>
        </w:rPr>
        <w:t>(A) waiting the beggar  (B) the beggar waited  (C) waited the beggar  (D) did the beggar wait</w:t>
      </w:r>
    </w:p>
    <w:p w:rsidR="00740420" w:rsidRPr="00685702" w:rsidRDefault="00740420" w:rsidP="00740420">
      <w:pPr>
        <w:jc w:val="right"/>
        <w:rPr>
          <w:vanish/>
          <w:color w:val="008000"/>
          <w:sz w:val="24"/>
        </w:rPr>
      </w:pPr>
      <w:r w:rsidRPr="00685702">
        <w:rPr>
          <w:vanish/>
          <w:color w:val="008000"/>
          <w:sz w:val="24"/>
        </w:rPr>
        <w:t>【</w:t>
      </w:r>
      <w:r w:rsidRPr="00685702">
        <w:rPr>
          <w:vanish/>
          <w:color w:val="008000"/>
          <w:sz w:val="24"/>
        </w:rPr>
        <w:t>Test Yourself.</w:t>
      </w:r>
      <w:r w:rsidRPr="00685702">
        <w:rPr>
          <w:vanish/>
          <w:color w:val="008000"/>
          <w:sz w:val="24"/>
        </w:rPr>
        <w:t>】</w:t>
      </w:r>
    </w:p>
    <w:p w:rsidR="00685702" w:rsidRPr="00685702" w:rsidRDefault="00740420" w:rsidP="00740420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5.</w:t>
      </w:r>
      <w:r w:rsidRPr="00685702">
        <w:rPr>
          <w:color w:val="000000"/>
          <w:sz w:val="24"/>
        </w:rPr>
        <w:t xml:space="preserve">______, he still missed the first train. </w:t>
      </w:r>
    </w:p>
    <w:p w:rsidR="00740420" w:rsidRPr="00685702" w:rsidRDefault="00740420" w:rsidP="00740420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 (A) Though he gets up early  (B) Early as he got up  (C) Despite he got up early  (D) He got up early</w:t>
      </w:r>
    </w:p>
    <w:p w:rsidR="00740420" w:rsidRPr="00685702" w:rsidRDefault="00740420" w:rsidP="00740420">
      <w:pPr>
        <w:jc w:val="right"/>
        <w:rPr>
          <w:vanish/>
          <w:color w:val="008000"/>
          <w:sz w:val="24"/>
        </w:rPr>
      </w:pPr>
      <w:r w:rsidRPr="00685702">
        <w:rPr>
          <w:vanish/>
          <w:color w:val="008000"/>
          <w:sz w:val="24"/>
        </w:rPr>
        <w:t>【</w:t>
      </w:r>
      <w:r w:rsidRPr="00685702">
        <w:rPr>
          <w:vanish/>
          <w:color w:val="008000"/>
          <w:sz w:val="24"/>
        </w:rPr>
        <w:t>Test Yourself.</w:t>
      </w:r>
      <w:r w:rsidRPr="00685702">
        <w:rPr>
          <w:vanish/>
          <w:color w:val="008000"/>
          <w:sz w:val="24"/>
        </w:rPr>
        <w:t>】</w:t>
      </w:r>
    </w:p>
    <w:p w:rsidR="00685702" w:rsidRPr="00685702" w:rsidRDefault="00740420" w:rsidP="00685702">
      <w:pPr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6.</w:t>
      </w:r>
      <w:r w:rsidRPr="00685702">
        <w:rPr>
          <w:color w:val="000000"/>
          <w:sz w:val="24"/>
        </w:rPr>
        <w:t xml:space="preserve">The prize will be given to ______ answers the questions correctly. </w:t>
      </w:r>
    </w:p>
    <w:p w:rsidR="00740420" w:rsidRPr="00685702" w:rsidRDefault="00740420" w:rsidP="00685702">
      <w:pPr>
        <w:rPr>
          <w:vanish/>
          <w:color w:val="008000"/>
          <w:sz w:val="24"/>
        </w:rPr>
      </w:pPr>
      <w:r w:rsidRPr="00685702">
        <w:rPr>
          <w:color w:val="000000"/>
          <w:sz w:val="24"/>
        </w:rPr>
        <w:t xml:space="preserve"> (A) who  (B) whom  (C) whoever  (D) what</w:t>
      </w:r>
      <w:r w:rsidRPr="00685702">
        <w:rPr>
          <w:vanish/>
          <w:color w:val="008000"/>
          <w:sz w:val="24"/>
        </w:rPr>
        <w:t>【實力診斷　觀念題</w:t>
      </w:r>
      <w:r w:rsidRPr="00685702">
        <w:rPr>
          <w:vanish/>
          <w:color w:val="008000"/>
          <w:sz w:val="24"/>
        </w:rPr>
        <w:t>.</w:t>
      </w:r>
      <w:r w:rsidRPr="00685702">
        <w:rPr>
          <w:vanish/>
          <w:color w:val="008000"/>
          <w:sz w:val="24"/>
        </w:rPr>
        <w:t>】</w:t>
      </w:r>
    </w:p>
    <w:p w:rsidR="00740420" w:rsidRPr="00685702" w:rsidRDefault="00740420" w:rsidP="00740420">
      <w:pPr>
        <w:ind w:left="1191" w:hanging="1191"/>
        <w:rPr>
          <w:color w:val="FF0000"/>
          <w:sz w:val="24"/>
        </w:rPr>
      </w:pPr>
      <w:r w:rsidRPr="00685702">
        <w:rPr>
          <w:color w:val="FF0000"/>
          <w:sz w:val="24"/>
        </w:rPr>
        <w:t xml:space="preserve"> </w:t>
      </w:r>
    </w:p>
    <w:p w:rsidR="00685702" w:rsidRPr="00685702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7.</w:t>
      </w:r>
      <w:r w:rsidRPr="00685702">
        <w:rPr>
          <w:color w:val="000000"/>
          <w:sz w:val="24"/>
        </w:rPr>
        <w:t xml:space="preserve">______ he studied, he failed in the entrance examination.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vanish/>
          <w:color w:val="008000"/>
          <w:sz w:val="24"/>
        </w:rPr>
      </w:pPr>
      <w:r w:rsidRPr="00685702">
        <w:rPr>
          <w:color w:val="000000"/>
          <w:sz w:val="24"/>
        </w:rPr>
        <w:t xml:space="preserve"> (A) Hardly as  (B) Hard as  (C) Hard  (D) Being hard</w:t>
      </w:r>
      <w:r w:rsidRPr="00685702">
        <w:rPr>
          <w:vanish/>
          <w:color w:val="008000"/>
          <w:sz w:val="24"/>
        </w:rPr>
        <w:t>【</w:t>
      </w:r>
      <w:r w:rsidRPr="00685702">
        <w:rPr>
          <w:vanish/>
          <w:color w:val="008000"/>
          <w:sz w:val="24"/>
        </w:rPr>
        <w:t>Test Yourself.</w:t>
      </w:r>
      <w:r w:rsidRPr="00685702">
        <w:rPr>
          <w:vanish/>
          <w:color w:val="008000"/>
          <w:sz w:val="24"/>
        </w:rPr>
        <w:t>】</w:t>
      </w:r>
    </w:p>
    <w:p w:rsidR="00740420" w:rsidRPr="00685702" w:rsidRDefault="00740420" w:rsidP="00740420">
      <w:pPr>
        <w:ind w:left="1191" w:hanging="1191"/>
        <w:rPr>
          <w:color w:val="FF0000"/>
          <w:sz w:val="24"/>
        </w:rPr>
      </w:pPr>
      <w:r w:rsidRPr="00685702">
        <w:rPr>
          <w:color w:val="FF0000"/>
          <w:sz w:val="24"/>
        </w:rPr>
        <w:t xml:space="preserve"> </w:t>
      </w:r>
    </w:p>
    <w:p w:rsidR="00685702" w:rsidRPr="00685702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8.</w:t>
      </w:r>
      <w:r w:rsidRPr="00685702">
        <w:rPr>
          <w:color w:val="000000"/>
          <w:sz w:val="24"/>
        </w:rPr>
        <w:t xml:space="preserve">That is the man ______ I believe can tell the truth. 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vanish/>
          <w:color w:val="008000"/>
          <w:sz w:val="24"/>
        </w:rPr>
      </w:pPr>
      <w:r w:rsidRPr="00685702">
        <w:rPr>
          <w:color w:val="000000"/>
          <w:sz w:val="24"/>
        </w:rPr>
        <w:t>(A) who  (B) whom  (C) what  (D) him</w:t>
      </w:r>
      <w:r w:rsidRPr="00685702">
        <w:rPr>
          <w:vanish/>
          <w:color w:val="008000"/>
          <w:sz w:val="24"/>
        </w:rPr>
        <w:t>【實力診斷　觀念題</w:t>
      </w:r>
      <w:r w:rsidRPr="00685702">
        <w:rPr>
          <w:vanish/>
          <w:color w:val="008000"/>
          <w:sz w:val="24"/>
        </w:rPr>
        <w:t>.</w:t>
      </w:r>
      <w:r w:rsidRPr="00685702">
        <w:rPr>
          <w:vanish/>
          <w:color w:val="008000"/>
          <w:sz w:val="24"/>
        </w:rPr>
        <w:t>】</w:t>
      </w:r>
    </w:p>
    <w:p w:rsidR="00740420" w:rsidRPr="00685702" w:rsidRDefault="00740420" w:rsidP="00685702">
      <w:pPr>
        <w:ind w:left="1191" w:hanging="1191"/>
        <w:rPr>
          <w:color w:val="0000FF"/>
          <w:sz w:val="24"/>
        </w:rPr>
      </w:pPr>
    </w:p>
    <w:p w:rsidR="00685702" w:rsidRPr="00685702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9.</w:t>
      </w:r>
      <w:r w:rsidRPr="00685702">
        <w:rPr>
          <w:color w:val="000000"/>
          <w:sz w:val="24"/>
        </w:rPr>
        <w:t xml:space="preserve">______, he trembles at the sight of a snake.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vanish/>
          <w:color w:val="008000"/>
          <w:sz w:val="24"/>
        </w:rPr>
      </w:pPr>
      <w:r w:rsidRPr="00685702">
        <w:rPr>
          <w:color w:val="000000"/>
          <w:sz w:val="24"/>
        </w:rPr>
        <w:t xml:space="preserve"> (A) Although his bravery  (B) Brave as he is  (C) He is brave  (D) In spite of his brave</w:t>
      </w:r>
      <w:r w:rsidRPr="00685702">
        <w:rPr>
          <w:vanish/>
          <w:color w:val="008000"/>
          <w:sz w:val="24"/>
        </w:rPr>
        <w:t>【</w:t>
      </w:r>
      <w:r w:rsidRPr="00685702">
        <w:rPr>
          <w:vanish/>
          <w:color w:val="008000"/>
          <w:sz w:val="24"/>
        </w:rPr>
        <w:t>Test Yourself.</w:t>
      </w:r>
      <w:r w:rsidRPr="00685702">
        <w:rPr>
          <w:vanish/>
          <w:color w:val="008000"/>
          <w:sz w:val="24"/>
        </w:rPr>
        <w:t>】</w:t>
      </w:r>
    </w:p>
    <w:p w:rsidR="00740420" w:rsidRPr="00685702" w:rsidRDefault="00740420" w:rsidP="00685702">
      <w:pPr>
        <w:ind w:left="1191" w:hanging="1191"/>
        <w:rPr>
          <w:color w:val="0000FF"/>
          <w:sz w:val="24"/>
        </w:rPr>
      </w:pPr>
    </w:p>
    <w:p w:rsidR="00685702" w:rsidRPr="00685702" w:rsidRDefault="00740420" w:rsidP="00685702">
      <w:pPr>
        <w:tabs>
          <w:tab w:val="left" w:pos="119"/>
        </w:tabs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10.</w:t>
      </w:r>
      <w:r w:rsidRPr="00685702">
        <w:rPr>
          <w:color w:val="000000"/>
          <w:sz w:val="24"/>
        </w:rPr>
        <w:t xml:space="preserve">I met an old man, ______ took me to the station.  </w:t>
      </w:r>
    </w:p>
    <w:p w:rsidR="00740420" w:rsidRPr="00685702" w:rsidRDefault="00740420" w:rsidP="00685702">
      <w:pPr>
        <w:tabs>
          <w:tab w:val="left" w:pos="119"/>
        </w:tabs>
        <w:rPr>
          <w:vanish/>
          <w:color w:val="008000"/>
          <w:sz w:val="24"/>
        </w:rPr>
      </w:pPr>
      <w:r w:rsidRPr="00685702">
        <w:rPr>
          <w:color w:val="000000"/>
          <w:sz w:val="24"/>
        </w:rPr>
        <w:t>(A) who  (B) that  (C) and it  (D) which</w:t>
      </w:r>
      <w:r w:rsidRPr="00685702">
        <w:rPr>
          <w:vanish/>
          <w:color w:val="008000"/>
          <w:sz w:val="24"/>
        </w:rPr>
        <w:t>【實力診斷　觀念題</w:t>
      </w:r>
      <w:r w:rsidRPr="00685702">
        <w:rPr>
          <w:vanish/>
          <w:color w:val="008000"/>
          <w:sz w:val="24"/>
        </w:rPr>
        <w:t>.</w:t>
      </w:r>
      <w:r w:rsidRPr="00685702">
        <w:rPr>
          <w:vanish/>
          <w:color w:val="008000"/>
          <w:sz w:val="24"/>
        </w:rPr>
        <w:t>】</w:t>
      </w:r>
    </w:p>
    <w:p w:rsidR="00740420" w:rsidRPr="00685702" w:rsidRDefault="00740420" w:rsidP="00740420">
      <w:pPr>
        <w:ind w:left="1191" w:hanging="1191"/>
        <w:rPr>
          <w:color w:val="FF0000"/>
          <w:sz w:val="24"/>
        </w:rPr>
      </w:pPr>
      <w:r w:rsidRPr="00685702">
        <w:rPr>
          <w:color w:val="FF0000"/>
          <w:sz w:val="24"/>
        </w:rPr>
        <w:t xml:space="preserve"> </w:t>
      </w:r>
    </w:p>
    <w:p w:rsidR="00685702" w:rsidRPr="00685702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11.</w:t>
      </w:r>
      <w:r w:rsidRPr="00685702">
        <w:rPr>
          <w:color w:val="000000"/>
          <w:sz w:val="24"/>
        </w:rPr>
        <w:t xml:space="preserve">Mary likes the flowers, and Jane ______.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 xml:space="preserve"> (A) does, too  (B) likes, too  (C) is, too  (D) is like, too</w:t>
      </w:r>
    </w:p>
    <w:p w:rsidR="00685702" w:rsidRPr="00685702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</w:t>
      </w:r>
      <w:r w:rsidR="00571247" w:rsidRPr="00685702">
        <w:rPr>
          <w:rFonts w:eastAsia="新細明體"/>
          <w:color w:val="000000"/>
          <w:sz w:val="24"/>
        </w:rPr>
        <w:t>2</w:t>
      </w:r>
      <w:r w:rsidRPr="00685702">
        <w:rPr>
          <w:rFonts w:eastAsia="新細明體"/>
          <w:color w:val="000000"/>
          <w:sz w:val="24"/>
        </w:rPr>
        <w:t>.</w:t>
      </w:r>
      <w:r w:rsidRPr="00685702">
        <w:rPr>
          <w:color w:val="000000"/>
          <w:sz w:val="24"/>
        </w:rPr>
        <w:t xml:space="preserve">______ she may marry, she won’t be happy.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 xml:space="preserve"> (A) Whoever  (B) Whosever  (C) Whomever  (D) Whatever</w:t>
      </w:r>
    </w:p>
    <w:p w:rsidR="00685702" w:rsidRPr="00685702" w:rsidRDefault="00571247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13</w:t>
      </w:r>
      <w:r w:rsidR="00740420" w:rsidRPr="00685702">
        <w:rPr>
          <w:rFonts w:eastAsia="新細明體"/>
          <w:color w:val="000000"/>
          <w:sz w:val="24"/>
        </w:rPr>
        <w:t>.</w:t>
      </w:r>
      <w:r w:rsidRPr="00685702">
        <w:rPr>
          <w:color w:val="000000"/>
          <w:sz w:val="24"/>
        </w:rPr>
        <w:t xml:space="preserve"> </w:t>
      </w:r>
      <w:r w:rsidR="00740420" w:rsidRPr="00685702">
        <w:rPr>
          <w:color w:val="000000"/>
          <w:sz w:val="24"/>
        </w:rPr>
        <w:t xml:space="preserve">Sam wrote many stories, ______ were love stories.  </w:t>
      </w:r>
    </w:p>
    <w:p w:rsidR="00685702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(A) some stories  (B) some of them  (C) and some of which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>(D) some of which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14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A: Are you sure John knows what he is doing?</w:t>
      </w:r>
      <w:r w:rsidR="00740420" w:rsidRPr="00685702">
        <w:rPr>
          <w:color w:val="000000"/>
          <w:sz w:val="24"/>
        </w:rPr>
        <w:br/>
        <w:t xml:space="preserve">B: ______ 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>(A) I am pretty sure he does.  (B) I’m sure he is.  (C) He is sure.  (D) I am not responsible.</w:t>
      </w:r>
      <w:r w:rsidR="00685702" w:rsidRPr="00685702">
        <w:rPr>
          <w:color w:val="0000FF"/>
          <w:sz w:val="24"/>
        </w:rPr>
        <w:t xml:space="preserve"> 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15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Mary studies English very hard, ______. </w:t>
      </w:r>
    </w:p>
    <w:p w:rsidR="00685702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 (A) John is too  (B) and nor does John  (C) and so is John 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>(D) and so does John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16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Never in my life ______ such nonsense!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I have heard  (B) have I heard  (C) I heard  (D) did I hear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17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You had better make such friends ______ you can trust. 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>(A) whom  (B) that  (C) than  (D) as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18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A: ______ is the movie called?</w:t>
      </w:r>
      <w:r w:rsidR="00740420" w:rsidRPr="00685702">
        <w:rPr>
          <w:color w:val="000000"/>
          <w:sz w:val="24"/>
        </w:rPr>
        <w:br/>
        <w:t xml:space="preserve">B: </w:t>
      </w:r>
      <w:r w:rsidR="00740420" w:rsidRPr="00685702">
        <w:rPr>
          <w:i/>
          <w:iCs/>
          <w:color w:val="000000"/>
          <w:sz w:val="24"/>
        </w:rPr>
        <w:t>Life of Pi</w:t>
      </w:r>
      <w:r w:rsidR="00740420" w:rsidRPr="00685702">
        <w:rPr>
          <w:color w:val="000000"/>
          <w:sz w:val="24"/>
        </w:rPr>
        <w:t xml:space="preserve">. 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iCs/>
          <w:color w:val="0000FF"/>
          <w:sz w:val="24"/>
        </w:rPr>
      </w:pPr>
      <w:r w:rsidRPr="00685702">
        <w:rPr>
          <w:color w:val="000000"/>
          <w:sz w:val="24"/>
        </w:rPr>
        <w:t>(A) What  (B) Which  (C) Where  (D) Who</w:t>
      </w:r>
    </w:p>
    <w:p w:rsidR="00685702" w:rsidRPr="00685702" w:rsidRDefault="00C513DD" w:rsidP="00571247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19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Not only ______, but he saw her. </w:t>
      </w:r>
    </w:p>
    <w:p w:rsidR="00740420" w:rsidRPr="00685702" w:rsidRDefault="00740420" w:rsidP="00571247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 xml:space="preserve"> (A) did he come  (B) he came  (C) came he  (D) he comes</w:t>
      </w:r>
    </w:p>
    <w:p w:rsidR="00740420" w:rsidRPr="00685702" w:rsidRDefault="00C513DD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rFonts w:eastAsia="新細明體"/>
          <w:color w:val="000000"/>
          <w:sz w:val="24"/>
        </w:rPr>
        <w:t>20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We found the little boy and his dog ______ everybody was looking for.  (A) that  (B) which  (C) they  (D) and</w:t>
      </w:r>
    </w:p>
    <w:p w:rsidR="00685702" w:rsidRPr="00685702" w:rsidRDefault="00C513DD" w:rsidP="00740420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21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Hardly ______ successful if he continues to be lazy.</w:t>
      </w:r>
    </w:p>
    <w:p w:rsidR="00740420" w:rsidRPr="00685702" w:rsidRDefault="00740420" w:rsidP="00740420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  (A) can he be  (B) could be he  (C) he can be  (D) he could be</w:t>
      </w:r>
    </w:p>
    <w:p w:rsidR="00740420" w:rsidRPr="00685702" w:rsidRDefault="00740420" w:rsidP="00740420">
      <w:pPr>
        <w:jc w:val="right"/>
        <w:rPr>
          <w:vanish/>
          <w:color w:val="008000"/>
          <w:sz w:val="24"/>
        </w:rPr>
      </w:pPr>
      <w:r w:rsidRPr="00685702">
        <w:rPr>
          <w:vanish/>
          <w:color w:val="008000"/>
          <w:sz w:val="24"/>
        </w:rPr>
        <w:t>【實力診斷　觀念題</w:t>
      </w:r>
      <w:r w:rsidRPr="00685702">
        <w:rPr>
          <w:vanish/>
          <w:color w:val="008000"/>
          <w:sz w:val="24"/>
        </w:rPr>
        <w:t>.</w:t>
      </w:r>
      <w:r w:rsidRPr="00685702">
        <w:rPr>
          <w:vanish/>
          <w:color w:val="008000"/>
          <w:sz w:val="24"/>
        </w:rPr>
        <w:t>】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22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Old people feel that they are living in a hostile environment ______ others pay little attention to them.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what  (B) where  (C) whose  (D) how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lastRenderedPageBreak/>
        <w:t>23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Taiwan is ranked first in the world for having the greatest number of convenience stores, ______ reflects Taiwanese’s craze for immediacy and convenience.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which  (B) who  (C) what  (D) whose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24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Tension and anxiety at test time may cause students to forget ______ they have read.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that  (B) which  (C) at which  (D) what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25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Not until I lay in bed ______ of the invitation.  </w:t>
      </w:r>
    </w:p>
    <w:p w:rsidR="00A526D5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(A) did I think  (B) I did think  (C) do I think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>(D) when I think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26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Taking regular vacations is necessary for those ______ concentrate too much on work.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which  (B) that  (C) who  (D) what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27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I am stuck in this matter; you may ask ______ knows better than I.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whoever  (B) whomever  (C) anyone  (D) the one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28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This is very common in the workplace ______ employees often have to handle customers’ complaints.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how  (B) what  (C) why  (D) where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29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On the shelf ______ several English novels. 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>(A) is  (B) are  (C) does  (D) has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30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Today, air pollution causes several serious problems worldwide, one of ______ is acid rain. </w:t>
      </w:r>
    </w:p>
    <w:p w:rsidR="00740420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 (A) them  (B) that  (C) those  (D) which</w:t>
      </w:r>
    </w:p>
    <w:p w:rsidR="00A526D5" w:rsidRPr="00685702" w:rsidRDefault="00A526D5" w:rsidP="00685702">
      <w:pPr>
        <w:tabs>
          <w:tab w:val="left" w:pos="119"/>
        </w:tabs>
        <w:ind w:left="119" w:hanging="119"/>
        <w:rPr>
          <w:color w:val="0000FF"/>
          <w:sz w:val="24"/>
        </w:rPr>
      </w:pPr>
    </w:p>
    <w:p w:rsidR="00740420" w:rsidRPr="00685702" w:rsidRDefault="00740420" w:rsidP="00740420">
      <w:pPr>
        <w:jc w:val="right"/>
        <w:rPr>
          <w:vanish/>
          <w:color w:val="008000"/>
          <w:sz w:val="24"/>
        </w:rPr>
      </w:pPr>
      <w:r w:rsidRPr="00685702">
        <w:rPr>
          <w:vanish/>
          <w:color w:val="008000"/>
          <w:sz w:val="24"/>
        </w:rPr>
        <w:t>【實力診斷　觀念題</w:t>
      </w:r>
      <w:r w:rsidRPr="00685702">
        <w:rPr>
          <w:vanish/>
          <w:color w:val="008000"/>
          <w:sz w:val="24"/>
        </w:rPr>
        <w:t>.</w:t>
      </w:r>
      <w:r w:rsidRPr="00685702">
        <w:rPr>
          <w:vanish/>
          <w:color w:val="008000"/>
          <w:sz w:val="24"/>
        </w:rPr>
        <w:t>】</w:t>
      </w:r>
    </w:p>
    <w:p w:rsidR="00685702" w:rsidRPr="00685702" w:rsidRDefault="00C513DD" w:rsidP="00685702">
      <w:pPr>
        <w:ind w:left="1191" w:hanging="1191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31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______ know that the police were after him all the time. </w:t>
      </w:r>
    </w:p>
    <w:p w:rsidR="00685702" w:rsidRDefault="00740420" w:rsidP="00685702">
      <w:pPr>
        <w:ind w:left="1191" w:hanging="1191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 (A) He little  (B) Little did he  (C) He doesn’t little </w:t>
      </w:r>
    </w:p>
    <w:p w:rsidR="00740420" w:rsidRPr="00685702" w:rsidRDefault="00740420" w:rsidP="00685702">
      <w:pPr>
        <w:ind w:left="1191" w:hanging="1191"/>
        <w:rPr>
          <w:color w:val="FF0000"/>
          <w:sz w:val="24"/>
        </w:rPr>
      </w:pPr>
      <w:r w:rsidRPr="00685702">
        <w:rPr>
          <w:color w:val="000000"/>
          <w:sz w:val="24"/>
        </w:rPr>
        <w:t xml:space="preserve"> (D) Little had he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32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In 1723, Franklin ran away to Philadelphia, ______ he started his own newspaper. 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>(A) who  (B) which  (C) where  (D) what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33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Some bus drivers might feel sleepy while driving, ______ can endanger passengers on the bus.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>(A) which  (B) that  (C) who  (D) where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34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You have nothing to say about this matter, ______ you? </w:t>
      </w:r>
    </w:p>
    <w:p w:rsidR="00740420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color w:val="000000"/>
          <w:sz w:val="24"/>
        </w:rPr>
        <w:t xml:space="preserve"> (A) do  (B) haven’t  (C) don’t  (D) has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35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There is no one ______ loves his parents.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who  (B) that  (C) but  (D) as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36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Tom went for a picnic last week, ______ he?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 xml:space="preserve"> (A) did  (B) didn’t  (C) wasn’t  (D) was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rFonts w:eastAsia="新細明體"/>
          <w:color w:val="000000"/>
          <w:sz w:val="24"/>
        </w:rPr>
        <w:t>3</w:t>
      </w:r>
      <w:r w:rsidR="00C513DD" w:rsidRPr="00685702">
        <w:rPr>
          <w:rFonts w:eastAsia="新細明體"/>
          <w:color w:val="000000"/>
          <w:sz w:val="24"/>
        </w:rPr>
        <w:t>7</w:t>
      </w:r>
      <w:r w:rsidRPr="00685702">
        <w:rPr>
          <w:rFonts w:eastAsia="新細明體"/>
          <w:color w:val="000000"/>
          <w:sz w:val="24"/>
        </w:rPr>
        <w:t>.</w:t>
      </w:r>
      <w:r w:rsidRPr="00685702">
        <w:rPr>
          <w:color w:val="000000"/>
          <w:sz w:val="24"/>
        </w:rPr>
        <w:t>______ they are, all these advertisements are alike in one important way.  (A) Difference as  (B) Differences as  (C) Different as  (D) As different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3</w:t>
      </w:r>
      <w:r w:rsidR="00740420" w:rsidRPr="00685702">
        <w:rPr>
          <w:rFonts w:eastAsia="新細明體"/>
          <w:color w:val="000000"/>
          <w:sz w:val="24"/>
        </w:rPr>
        <w:t>8.</w:t>
      </w:r>
      <w:r w:rsidR="00740420" w:rsidRPr="00685702">
        <w:rPr>
          <w:color w:val="000000"/>
          <w:sz w:val="24"/>
        </w:rPr>
        <w:t xml:space="preserve">Only after I had reached the supermarket ______ that I had forgotten to take my purse with me.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I had realized  (B) I realized  (C) I have realized  (D) did I realize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39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At the bottom of the stairs ______ a door that opens into the bedroom and another that leads to the garden.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is  (B) are  (C) has  (D) have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40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There is no rule ______ has some exceptions.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but  (B) what  (C) that doesn’t  (D) that don’t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41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Let’s go for a walk after dinner, ______ we? 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>(A) shall  (B) will  (C) can  (D) are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42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I ______ believe that these books belong to him.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cannot hardly  (B) hardly can  (C) hardly cannot  (D) can hardly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43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You ______ there again.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had not better go  (B) had not better to go  (C) had better not go  (D) had better not to go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44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______ I visited him did I realize how ill he was.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Only  (B) Not until  (C) In case  (D) No sooner</w:t>
      </w:r>
      <w:r w:rsidR="00685702" w:rsidRPr="00685702">
        <w:rPr>
          <w:color w:val="0000FF"/>
          <w:sz w:val="24"/>
        </w:rPr>
        <w:t xml:space="preserve"> 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45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Tom’s parents can’t attend the parent-teacher meeting.  ______ can Michael’s. 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>(A) Not  (B) Either  (C) Never  (D) Neither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46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Denise: I don’t feel like staying home.</w:t>
      </w:r>
      <w:r w:rsidR="00740420" w:rsidRPr="00685702">
        <w:rPr>
          <w:color w:val="000000"/>
          <w:sz w:val="24"/>
        </w:rPr>
        <w:br/>
        <w:t>Jane: ______  Why don’t we go to the art museum?</w:t>
      </w:r>
      <w:r w:rsidR="00740420" w:rsidRPr="00685702">
        <w:rPr>
          <w:color w:val="000000"/>
          <w:sz w:val="24"/>
        </w:rPr>
        <w:br/>
        <w:t xml:space="preserve">Denise: Great.  There is a special exhibition this week.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That’s a good question.  (B) Sorry, I won’t be able to.  (C) To be honest, neither do I.  (D) When did it happen?</w:t>
      </w:r>
      <w:r w:rsidR="00685702" w:rsidRPr="00685702">
        <w:rPr>
          <w:color w:val="0000FF"/>
          <w:sz w:val="24"/>
        </w:rPr>
        <w:t xml:space="preserve"> </w:t>
      </w:r>
    </w:p>
    <w:p w:rsid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47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Growth and change are ______ bad.  In fact, they are necessary to life.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not often  (B) not both  (C) not necessary  (D) not necessarily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48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A: I miss John very much.</w:t>
      </w:r>
      <w:r w:rsidR="00740420" w:rsidRPr="00685702">
        <w:rPr>
          <w:color w:val="000000"/>
          <w:sz w:val="24"/>
        </w:rPr>
        <w:br/>
        <w:t xml:space="preserve">B: He went to Spain, ______?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 xml:space="preserve"> (A) didn’t he  (B) doesn’t he  (C) did he  (D) isn’t he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49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This is the program ______ I was speaking of.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 xml:space="preserve"> (A) who  (B) which  (C) whom  (D) whose</w:t>
      </w:r>
    </w:p>
    <w:p w:rsidR="00685702" w:rsidRPr="00685702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5</w:t>
      </w:r>
      <w:r w:rsidR="00C513DD" w:rsidRPr="00685702">
        <w:rPr>
          <w:rFonts w:eastAsia="新細明體"/>
          <w:color w:val="000000"/>
          <w:sz w:val="24"/>
        </w:rPr>
        <w:t>0</w:t>
      </w:r>
      <w:r w:rsidRPr="00685702">
        <w:rPr>
          <w:rFonts w:eastAsia="新細明體"/>
          <w:color w:val="000000"/>
          <w:sz w:val="24"/>
        </w:rPr>
        <w:t>.</w:t>
      </w:r>
      <w:r w:rsidRPr="00685702">
        <w:rPr>
          <w:color w:val="000000"/>
          <w:sz w:val="24"/>
        </w:rPr>
        <w:t xml:space="preserve">The man ______ was here just now is my uncle.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 xml:space="preserve"> (A) which  (B) whom  (C) who  (D) he 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51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My brother has a girlfriend ______ name is Mary.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 xml:space="preserve"> (A) her  (B) who’s  (C) whose  (D) who </w:t>
      </w:r>
    </w:p>
    <w:p w:rsidR="00740420" w:rsidRPr="00685702" w:rsidRDefault="00C513DD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rFonts w:eastAsia="新細明體"/>
          <w:color w:val="000000"/>
          <w:sz w:val="24"/>
        </w:rPr>
        <w:t>52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Let’s have a party tonight, ______?  (A) shall you  (B) shall we  (C) don’t we  (D) do we</w:t>
      </w:r>
    </w:p>
    <w:p w:rsidR="00740420" w:rsidRPr="00685702" w:rsidRDefault="00C513DD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rFonts w:eastAsia="新細明體"/>
          <w:color w:val="000000"/>
          <w:sz w:val="24"/>
        </w:rPr>
        <w:t>53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Why ______ when you saw me?  (A) you don’t stop  (B) haven’t you stopped  (C) didn’t you stop  (D) you haven’t stopped</w:t>
      </w:r>
    </w:p>
    <w:p w:rsidR="00740420" w:rsidRPr="00685702" w:rsidRDefault="00C513DD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rFonts w:eastAsia="新細明體"/>
          <w:color w:val="000000"/>
          <w:sz w:val="24"/>
        </w:rPr>
        <w:t>54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When we got there, it was getting dark, and ______, we forgot his address.  (A) what is more  (B) what was better  (C) what was worse  (D) what is called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55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Not all my friends have blogs. = ____________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color w:val="000000"/>
          <w:sz w:val="24"/>
        </w:rPr>
        <w:t xml:space="preserve"> (A) None of my friends have blogs.  (B) Some of my friends have blogs.  (C) One of my friends has a blog.  (D) Either of my friends has a blog.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56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______ difficult the thing may be, I will try my best to finish it.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Whatever  (B) However  (C) No matter who  (D) No matter what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57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 xml:space="preserve">I never called on him ______ him at work.  He was diligent. </w:t>
      </w:r>
    </w:p>
    <w:p w:rsidR="00740420" w:rsidRPr="00685702" w:rsidRDefault="00740420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color w:val="000000"/>
          <w:sz w:val="24"/>
        </w:rPr>
        <w:t xml:space="preserve"> (A) without finding  (B) without find  (C) but I find  (D) but to find</w:t>
      </w:r>
    </w:p>
    <w:p w:rsidR="00740420" w:rsidRPr="00685702" w:rsidRDefault="00C513DD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 w:rsidRPr="00685702">
        <w:rPr>
          <w:rFonts w:eastAsia="新細明體"/>
          <w:color w:val="000000"/>
          <w:sz w:val="24"/>
        </w:rPr>
        <w:t>58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Everybody had a good time at the party.  There was not a person ______ laughed heartily.  (A) but  (B) who  (C) without  (D) that</w:t>
      </w:r>
    </w:p>
    <w:p w:rsidR="00740420" w:rsidRPr="00685702" w:rsidRDefault="00C513DD" w:rsidP="00685702">
      <w:pPr>
        <w:tabs>
          <w:tab w:val="left" w:pos="119"/>
        </w:tabs>
        <w:ind w:left="119" w:hanging="119"/>
        <w:rPr>
          <w:color w:val="FF0000"/>
          <w:sz w:val="24"/>
        </w:rPr>
      </w:pPr>
      <w:r w:rsidRPr="00685702">
        <w:rPr>
          <w:rFonts w:eastAsia="新細明體"/>
          <w:color w:val="000000"/>
          <w:sz w:val="24"/>
        </w:rPr>
        <w:t>59</w:t>
      </w:r>
      <w:r w:rsidR="00740420" w:rsidRPr="00685702">
        <w:rPr>
          <w:rFonts w:eastAsia="新細明體"/>
          <w:color w:val="000000"/>
          <w:sz w:val="24"/>
        </w:rPr>
        <w:t>.</w:t>
      </w:r>
      <w:r w:rsidR="00740420" w:rsidRPr="00685702">
        <w:rPr>
          <w:color w:val="000000"/>
          <w:sz w:val="24"/>
        </w:rPr>
        <w:t>He is nothing ______ a student.  (A) and  (B) or  (C) but  (D) only</w:t>
      </w:r>
    </w:p>
    <w:p w:rsidR="00685702" w:rsidRPr="00685702" w:rsidRDefault="00C513DD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rFonts w:eastAsia="新細明體"/>
          <w:color w:val="000000"/>
          <w:sz w:val="24"/>
        </w:rPr>
        <w:t>60</w:t>
      </w:r>
      <w:r w:rsidR="00740420" w:rsidRPr="00685702">
        <w:rPr>
          <w:rFonts w:eastAsia="新細明體"/>
          <w:color w:val="000000"/>
          <w:sz w:val="24"/>
        </w:rPr>
        <w:t>.</w:t>
      </w:r>
      <w:r w:rsidRPr="00685702">
        <w:rPr>
          <w:color w:val="0000FF"/>
          <w:sz w:val="24"/>
        </w:rPr>
        <w:t xml:space="preserve"> </w:t>
      </w:r>
      <w:r w:rsidR="00740420" w:rsidRPr="00685702">
        <w:rPr>
          <w:color w:val="000000"/>
          <w:sz w:val="24"/>
        </w:rPr>
        <w:t>It is our parents ______ we depend when we are in trouble</w:t>
      </w:r>
    </w:p>
    <w:p w:rsidR="00740420" w:rsidRDefault="00740420" w:rsidP="00685702">
      <w:pPr>
        <w:tabs>
          <w:tab w:val="left" w:pos="119"/>
        </w:tabs>
        <w:ind w:left="119" w:hanging="119"/>
        <w:rPr>
          <w:color w:val="000000"/>
          <w:sz w:val="24"/>
        </w:rPr>
      </w:pPr>
      <w:r w:rsidRPr="00685702">
        <w:rPr>
          <w:color w:val="000000"/>
          <w:sz w:val="24"/>
        </w:rPr>
        <w:t>(A) whoever  (B) whomever  (C) on whom  (D) in which</w:t>
      </w:r>
    </w:p>
    <w:p w:rsidR="00685702" w:rsidRPr="00685702" w:rsidRDefault="00685702" w:rsidP="00685702">
      <w:pPr>
        <w:tabs>
          <w:tab w:val="left" w:pos="119"/>
        </w:tabs>
        <w:ind w:left="119" w:hanging="119"/>
        <w:rPr>
          <w:color w:val="0000FF"/>
          <w:sz w:val="24"/>
        </w:rPr>
      </w:pPr>
      <w:r>
        <w:rPr>
          <w:rFonts w:hint="eastAsia"/>
          <w:color w:val="000000"/>
          <w:sz w:val="24"/>
        </w:rPr>
        <w:t>_____________________END_________________________</w:t>
      </w:r>
      <w:bookmarkStart w:id="2" w:name="_GoBack"/>
      <w:bookmarkEnd w:id="2"/>
    </w:p>
    <w:sectPr w:rsidR="00685702" w:rsidRPr="00685702" w:rsidSect="00685702">
      <w:type w:val="continuous"/>
      <w:pgSz w:w="14570" w:h="20636" w:code="9"/>
      <w:pgMar w:top="1440" w:right="1080" w:bottom="1440" w:left="1080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361" w:rsidRDefault="00186361">
      <w:r>
        <w:separator/>
      </w:r>
    </w:p>
  </w:endnote>
  <w:endnote w:type="continuationSeparator" w:id="0">
    <w:p w:rsidR="00186361" w:rsidRDefault="00186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6361" w:rsidRDefault="0018636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186361" w:rsidRDefault="00186361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6361" w:rsidRDefault="00186361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A526D5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361" w:rsidRDefault="00186361">
      <w:r>
        <w:separator/>
      </w:r>
    </w:p>
  </w:footnote>
  <w:footnote w:type="continuationSeparator" w:id="0">
    <w:p w:rsidR="00186361" w:rsidRDefault="001863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4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DF7A08" w:rsidTr="00A526D5">
      <w:tblPrEx>
        <w:tblCellMar>
          <w:top w:w="0" w:type="dxa"/>
          <w:bottom w:w="0" w:type="dxa"/>
        </w:tblCellMar>
      </w:tblPrEx>
      <w:trPr>
        <w:cantSplit/>
        <w:trHeight w:val="510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DF7A08" w:rsidRDefault="00DF7A08" w:rsidP="00A526D5">
          <w:pPr>
            <w:pStyle w:val="a5"/>
            <w:jc w:val="center"/>
            <w:rPr>
              <w:rFonts w:ascii="新細明體" w:hAnsi="新細明體" w:hint="eastAsia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A526D5">
            <w:rPr>
              <w:rFonts w:ascii="新細明體" w:hAnsi="新細明體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A526D5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A526D5">
            <w:rPr>
              <w:rFonts w:ascii="新細明體" w:hAnsi="新細明體" w:hint="eastAsia"/>
              <w:color w:val="FF0000"/>
              <w:sz w:val="28"/>
            </w:rPr>
            <w:t>二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F7A08" w:rsidRDefault="00DF7A08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F7A08" w:rsidRDefault="00DF7A08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F7A08" w:rsidRDefault="00DF7A08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F7A08" w:rsidRDefault="00DF7A08" w:rsidP="00DF7A08">
          <w:pPr>
            <w:pStyle w:val="a5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F7A08" w:rsidRPr="00DE6789" w:rsidRDefault="00DF7A08" w:rsidP="00DF7A08">
          <w:pPr>
            <w:pStyle w:val="a5"/>
            <w:jc w:val="center"/>
            <w:rPr>
              <w:rFonts w:ascii="新細明體" w:hAnsi="新細明體" w:hint="eastAsia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F7A08" w:rsidTr="00A526D5">
      <w:tblPrEx>
        <w:tblCellMar>
          <w:top w:w="0" w:type="dxa"/>
          <w:bottom w:w="0" w:type="dxa"/>
        </w:tblCellMar>
      </w:tblPrEx>
      <w:trPr>
        <w:cantSplit/>
        <w:trHeight w:val="520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F7A08" w:rsidRDefault="00DF7A08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 w:hint="eastAsia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7A08" w:rsidRDefault="00A526D5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文法與句型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7A08" w:rsidRDefault="00DF7A08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7A08" w:rsidRDefault="00A526D5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鄭雅惠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7A08" w:rsidRDefault="00DF7A08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7A08" w:rsidRDefault="00A526D5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7A08" w:rsidRDefault="00DF7A08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F7A08" w:rsidRDefault="00A526D5" w:rsidP="00DF7A08">
          <w:pPr>
            <w:pStyle w:val="a5"/>
            <w:ind w:left="112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應用外語科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F7A08" w:rsidRDefault="00DF7A08" w:rsidP="00DF7A08">
          <w:pPr>
            <w:pStyle w:val="a5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7A08" w:rsidRDefault="00DF7A08" w:rsidP="00DF7A08">
          <w:pPr>
            <w:pStyle w:val="a5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DF7A08" w:rsidRPr="00DE6789" w:rsidRDefault="00DF7A08" w:rsidP="00A526D5">
          <w:pPr>
            <w:pStyle w:val="a5"/>
            <w:jc w:val="center"/>
            <w:rPr>
              <w:rFonts w:ascii="新細明體" w:hAnsi="新細明體" w:hint="eastAsia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DF7A08" w:rsidRDefault="00DF7A0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420"/>
    <w:rsid w:val="00077551"/>
    <w:rsid w:val="0009206D"/>
    <w:rsid w:val="00186361"/>
    <w:rsid w:val="00213A16"/>
    <w:rsid w:val="002A6066"/>
    <w:rsid w:val="00416C60"/>
    <w:rsid w:val="00571247"/>
    <w:rsid w:val="00685702"/>
    <w:rsid w:val="00740420"/>
    <w:rsid w:val="008B3208"/>
    <w:rsid w:val="00930CEA"/>
    <w:rsid w:val="00A526D5"/>
    <w:rsid w:val="00AB1605"/>
    <w:rsid w:val="00BF2F40"/>
    <w:rsid w:val="00C513DD"/>
    <w:rsid w:val="00DF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72B97E24-DF43-42FD-8505-40E01963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caption"/>
    <w:basedOn w:val="a"/>
    <w:next w:val="a"/>
    <w:uiPriority w:val="35"/>
    <w:unhideWhenUsed/>
    <w:qFormat/>
    <w:rsid w:val="00C513DD"/>
    <w:rPr>
      <w:sz w:val="20"/>
      <w:szCs w:val="20"/>
    </w:rPr>
  </w:style>
  <w:style w:type="paragraph" w:styleId="a8">
    <w:name w:val="List Paragraph"/>
    <w:basedOn w:val="a"/>
    <w:uiPriority w:val="34"/>
    <w:qFormat/>
    <w:rsid w:val="00C513D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57</TotalTime>
  <Pages>2</Pages>
  <Words>1387</Words>
  <Characters>6281</Characters>
  <Application>Microsoft Office Word</Application>
  <DocSecurity>0</DocSecurity>
  <Lines>52</Lines>
  <Paragraphs>15</Paragraphs>
  <ScaleCrop>false</ScaleCrop>
  <Company>龍騰文化</Company>
  <LinksUpToDate>false</LinksUpToDate>
  <CharactersWithSpaces>7653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10</cp:revision>
  <dcterms:created xsi:type="dcterms:W3CDTF">2016-11-09T06:56:00Z</dcterms:created>
  <dcterms:modified xsi:type="dcterms:W3CDTF">2016-11-13T06:02:00Z</dcterms:modified>
</cp:coreProperties>
</file>