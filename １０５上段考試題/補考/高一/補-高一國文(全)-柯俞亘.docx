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C28" w:rsidRDefault="00422C28" w:rsidP="00D61EAC">
      <w:pPr>
        <w:rPr>
          <w:rFonts w:asciiTheme="minorEastAsia" w:eastAsiaTheme="minorEastAsia" w:hAnsiTheme="minorEastAsia"/>
          <w:b/>
          <w:color w:val="000000"/>
          <w:szCs w:val="22"/>
        </w:rPr>
      </w:pPr>
      <w:bookmarkStart w:id="0" w:name="Content"/>
      <w:bookmarkStart w:id="1" w:name="Paper1"/>
      <w:bookmarkStart w:id="2" w:name="_GoBack"/>
      <w:bookmarkEnd w:id="0"/>
      <w:bookmarkEnd w:id="1"/>
      <w:bookmarkEnd w:id="2"/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422C28" w:rsidTr="00E03A56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期末補考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22C28" w:rsidRPr="00DE6789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422C28" w:rsidTr="00E03A56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國文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全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22C28" w:rsidRDefault="00422C28" w:rsidP="00E03A56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422C28" w:rsidRPr="00DE6789" w:rsidRDefault="00422C28" w:rsidP="00E03A56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422C28" w:rsidRDefault="00422C28" w:rsidP="00D61EAC">
      <w:pPr>
        <w:rPr>
          <w:rFonts w:asciiTheme="minorEastAsia" w:eastAsiaTheme="minorEastAsia" w:hAnsiTheme="minorEastAsia"/>
          <w:b/>
          <w:color w:val="000000"/>
          <w:szCs w:val="22"/>
        </w:rPr>
      </w:pPr>
    </w:p>
    <w:p w:rsidR="00416C60" w:rsidRPr="00DE3200" w:rsidRDefault="00D61EAC" w:rsidP="00D61EAC">
      <w:pPr>
        <w:rPr>
          <w:rFonts w:asciiTheme="minorEastAsia" w:eastAsiaTheme="minorEastAsia" w:hAnsiTheme="minorEastAsia"/>
          <w:b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b/>
          <w:color w:val="000000"/>
          <w:szCs w:val="22"/>
        </w:rPr>
        <w:t>一、選擇題</w:t>
      </w:r>
      <w:r w:rsidR="00422C28">
        <w:rPr>
          <w:rFonts w:asciiTheme="minorEastAsia" w:eastAsiaTheme="minorEastAsia" w:hAnsiTheme="minorEastAsia" w:hint="eastAsia"/>
          <w:b/>
          <w:color w:val="000000"/>
          <w:szCs w:val="22"/>
        </w:rPr>
        <w:t xml:space="preserve"> (</w:t>
      </w:r>
      <w:r w:rsidRPr="00DE3200">
        <w:rPr>
          <w:rFonts w:asciiTheme="minorEastAsia" w:eastAsiaTheme="minorEastAsia" w:hAnsiTheme="minorEastAsia" w:hint="eastAsia"/>
          <w:b/>
          <w:color w:val="000000"/>
          <w:szCs w:val="22"/>
        </w:rPr>
        <w:t xml:space="preserve"> 每題</w:t>
      </w:r>
      <w:r w:rsidR="00422C28">
        <w:rPr>
          <w:rFonts w:asciiTheme="minorEastAsia" w:eastAsiaTheme="minorEastAsia" w:hAnsiTheme="minorEastAsia" w:hint="eastAsia"/>
          <w:b/>
          <w:color w:val="000000"/>
          <w:szCs w:val="22"/>
        </w:rPr>
        <w:t>2</w:t>
      </w:r>
      <w:r w:rsidRPr="00DE3200">
        <w:rPr>
          <w:rFonts w:asciiTheme="minorEastAsia" w:eastAsiaTheme="minorEastAsia" w:hAnsiTheme="minorEastAsia" w:hint="eastAsia"/>
          <w:b/>
          <w:color w:val="000000"/>
          <w:szCs w:val="22"/>
        </w:rPr>
        <w:t>分 共</w:t>
      </w:r>
      <w:r w:rsidR="00422C28">
        <w:rPr>
          <w:rFonts w:asciiTheme="minorEastAsia" w:eastAsiaTheme="minorEastAsia" w:hAnsiTheme="minorEastAsia" w:hint="eastAsia"/>
          <w:b/>
          <w:color w:val="000000"/>
          <w:szCs w:val="22"/>
        </w:rPr>
        <w:t>80</w:t>
      </w:r>
      <w:r w:rsidRPr="00DE3200">
        <w:rPr>
          <w:rFonts w:asciiTheme="minorEastAsia" w:eastAsiaTheme="minorEastAsia" w:hAnsiTheme="minorEastAsia" w:hint="eastAsia"/>
          <w:b/>
          <w:color w:val="000000"/>
          <w:szCs w:val="22"/>
        </w:rPr>
        <w:t>分)</w:t>
      </w:r>
    </w:p>
    <w:p w:rsidR="00C51033" w:rsidRPr="00DE3200" w:rsidRDefault="00C51033" w:rsidP="00C51033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 </w:t>
      </w:r>
      <w:r w:rsidR="00661768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）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1.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下列「　」中的字，何者前後相同？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始終不「ㄩˊ」／瑕不掩「ㄩˊ」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星輝斑「ㄌㄢˊ」／力挽狂「ㄌㄢˊ」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「ㄧㄝˇ」豔明星／陶「ㄧㄝˇ」性情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夕「ㄔㄨㄥ」未下／「ㄔㄨㄥ」耳不聞</w:t>
      </w:r>
    </w:p>
    <w:p w:rsidR="00C51033" w:rsidRPr="00DE3200" w:rsidRDefault="00C51033" w:rsidP="00C51033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C51033" w:rsidRPr="00DE3200" w:rsidRDefault="00C51033" w:rsidP="00C51033">
      <w:pPr>
        <w:ind w:left="1287" w:hanging="1287"/>
        <w:rPr>
          <w:rFonts w:asciiTheme="minorEastAsia" w:eastAsiaTheme="minorEastAsia" w:hAnsiTheme="minorEastAsia"/>
          <w:color w:val="FF0000"/>
          <w:szCs w:val="22"/>
        </w:rPr>
      </w:pPr>
      <w:r w:rsidRPr="00DE3200">
        <w:rPr>
          <w:rFonts w:asciiTheme="minorEastAsia" w:eastAsiaTheme="minorEastAsia" w:hAnsiTheme="minorEastAsia" w:cs="Arial" w:hint="eastAsia"/>
          <w:szCs w:val="22"/>
        </w:rPr>
        <w:t>（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szCs w:val="22"/>
        </w:rPr>
        <w:t xml:space="preserve">　）</w:t>
      </w:r>
      <w:r w:rsidRPr="00DE3200">
        <w:rPr>
          <w:rFonts w:asciiTheme="minorEastAsia" w:eastAsiaTheme="minorEastAsia" w:hAnsiTheme="minorEastAsia" w:cs="Arial"/>
          <w:szCs w:val="22"/>
        </w:rPr>
        <w:t>2.</w:t>
      </w:r>
      <w:r w:rsidRPr="00DE3200">
        <w:rPr>
          <w:rFonts w:asciiTheme="minorEastAsia" w:eastAsiaTheme="minorEastAsia" w:hAnsiTheme="minorEastAsia" w:hint="eastAsia"/>
          <w:szCs w:val="22"/>
        </w:rPr>
        <w:t>下列各「　」中單字之注音，何者</w:t>
      </w:r>
      <w:r w:rsidRPr="00DE3200">
        <w:rPr>
          <w:rFonts w:asciiTheme="minorEastAsia" w:eastAsiaTheme="minorEastAsia" w:hAnsiTheme="minorEastAsia" w:hint="eastAsia"/>
          <w:szCs w:val="22"/>
          <w:u w:val="double"/>
        </w:rPr>
        <w:t>錯誤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夕「舂」：ㄔㄨㄣ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羅「紈」：ㄨㄢˊ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歌「吹」：ㄔㄨㄟˋ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「數」為余言：ㄕㄨㄛˋ</w:t>
      </w:r>
    </w:p>
    <w:p w:rsidR="00C51033" w:rsidRPr="00DE3200" w:rsidRDefault="00C51033" w:rsidP="00C51033">
      <w:pPr>
        <w:jc w:val="right"/>
        <w:rPr>
          <w:rFonts w:asciiTheme="minorEastAsia" w:eastAsiaTheme="minorEastAsia" w:hAnsiTheme="minorEastAsia"/>
          <w:vanish/>
          <w:color w:val="FF0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FF0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FF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FF0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（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C51033" w:rsidRPr="00DE3200">
        <w:rPr>
          <w:rFonts w:asciiTheme="minorEastAsia" w:eastAsiaTheme="minorEastAsia" w:hAnsiTheme="minorEastAsia" w:cs="Arial"/>
          <w:color w:val="000000"/>
          <w:szCs w:val="22"/>
        </w:rPr>
        <w:t>3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下列文字分別引自徐志摩〈我所知道的康橋〉，請判斷何者用字完全正確？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傾刻間這周遭彌漫了清晨富麗的溫柔，你的心懷也分潤了白天誕生的光榮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登那土阜上望去，康橋只是一帶茂林，擁戴幾處娉婷的尖閣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那一處不是坦盪盪的大道？徒步是一個愉快，但騎自轉車是一個更大的愉快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我只要那晚鐘憾動的黃昏，沒遮瀾的田野，獨自斜倚在軟草裡，看第一個大星在天邊出現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C51033" w:rsidRPr="00DE3200" w:rsidRDefault="00661768" w:rsidP="00C51033">
      <w:pPr>
        <w:ind w:left="1287" w:hanging="1287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cs="Arial" w:hint="eastAsia"/>
          <w:szCs w:val="22"/>
        </w:rPr>
        <w:t>（</w:t>
      </w:r>
      <w:r w:rsidR="00C51033"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C51033"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C51033" w:rsidRPr="00DE3200">
        <w:rPr>
          <w:rFonts w:asciiTheme="minorEastAsia" w:eastAsiaTheme="minorEastAsia" w:hAnsiTheme="minorEastAsia" w:cs="Arial" w:hint="eastAsia"/>
          <w:szCs w:val="22"/>
        </w:rPr>
        <w:t>）</w:t>
      </w:r>
      <w:r w:rsidR="00C51033" w:rsidRPr="00DE3200">
        <w:rPr>
          <w:rFonts w:asciiTheme="minorEastAsia" w:eastAsiaTheme="minorEastAsia" w:hAnsiTheme="minorEastAsia" w:cs="Arial"/>
          <w:szCs w:val="22"/>
        </w:rPr>
        <w:t>4.</w:t>
      </w:r>
      <w:r w:rsidR="00C51033" w:rsidRPr="00DE3200">
        <w:rPr>
          <w:rFonts w:asciiTheme="minorEastAsia" w:eastAsiaTheme="minorEastAsia" w:hAnsiTheme="minorEastAsia" w:hint="eastAsia"/>
          <w:szCs w:val="22"/>
        </w:rPr>
        <w:t>下列「　」內的字義，何者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="00C51033" w:rsidRPr="00DE3200">
          <w:rPr>
            <w:rFonts w:asciiTheme="minorEastAsia" w:eastAsiaTheme="minorEastAsia" w:hAnsiTheme="minorEastAsia" w:hint="eastAsia"/>
            <w:szCs w:val="22"/>
          </w:rPr>
          <w:t>兩兩</w:t>
        </w:r>
      </w:smartTag>
      <w:r w:rsidR="00C51033" w:rsidRPr="00DE3200">
        <w:rPr>
          <w:rFonts w:asciiTheme="minorEastAsia" w:eastAsiaTheme="minorEastAsia" w:hAnsiTheme="minorEastAsia" w:hint="eastAsia"/>
          <w:szCs w:val="22"/>
          <w:u w:val="double"/>
        </w:rPr>
        <w:t>相異</w:t>
      </w:r>
      <w:r w:rsidR="00C51033" w:rsidRPr="00DE3200">
        <w:rPr>
          <w:rFonts w:asciiTheme="minorEastAsia" w:eastAsiaTheme="minorEastAsia" w:hAnsiTheme="minorEastAsia" w:hint="eastAsia"/>
          <w:szCs w:val="22"/>
        </w:rPr>
        <w:t xml:space="preserve">？　</w:t>
      </w:r>
      <w:r w:rsidR="00C51033" w:rsidRPr="00DE3200">
        <w:rPr>
          <w:rFonts w:asciiTheme="minorEastAsia" w:eastAsiaTheme="minorEastAsia" w:hAnsiTheme="minorEastAsia"/>
          <w:szCs w:val="22"/>
        </w:rPr>
        <w:t>(</w:t>
      </w:r>
      <w:r w:rsidR="00C51033" w:rsidRPr="00DE3200">
        <w:rPr>
          <w:rFonts w:asciiTheme="minorEastAsia" w:eastAsiaTheme="minorEastAsia" w:hAnsiTheme="minorEastAsia" w:hint="eastAsia"/>
          <w:szCs w:val="22"/>
        </w:rPr>
        <w:t>Ａ</w:t>
      </w:r>
      <w:r w:rsidR="00C51033" w:rsidRPr="00DE3200">
        <w:rPr>
          <w:rFonts w:asciiTheme="minorEastAsia" w:eastAsiaTheme="minorEastAsia" w:hAnsiTheme="minorEastAsia"/>
          <w:szCs w:val="22"/>
        </w:rPr>
        <w:t>)</w:t>
      </w:r>
      <w:r w:rsidR="00C51033" w:rsidRPr="00DE3200">
        <w:rPr>
          <w:rFonts w:asciiTheme="minorEastAsia" w:eastAsiaTheme="minorEastAsia" w:hAnsiTheme="minorEastAsia" w:hint="eastAsia"/>
          <w:szCs w:val="22"/>
        </w:rPr>
        <w:t xml:space="preserve">夜乘小船「就」之／還來「就」菊花　</w:t>
      </w:r>
      <w:r w:rsidR="00C51033" w:rsidRPr="00DE3200">
        <w:rPr>
          <w:rFonts w:asciiTheme="minorEastAsia" w:eastAsiaTheme="minorEastAsia" w:hAnsiTheme="minorEastAsia"/>
          <w:szCs w:val="22"/>
        </w:rPr>
        <w:t>(</w:t>
      </w:r>
      <w:r w:rsidR="00C51033" w:rsidRPr="00DE3200">
        <w:rPr>
          <w:rFonts w:asciiTheme="minorEastAsia" w:eastAsiaTheme="minorEastAsia" w:hAnsiTheme="minorEastAsia" w:hint="eastAsia"/>
          <w:szCs w:val="22"/>
        </w:rPr>
        <w:t>Ｂ</w:t>
      </w:r>
      <w:r w:rsidR="00C51033" w:rsidRPr="00DE3200">
        <w:rPr>
          <w:rFonts w:asciiTheme="minorEastAsia" w:eastAsiaTheme="minorEastAsia" w:hAnsiTheme="minorEastAsia"/>
          <w:szCs w:val="22"/>
        </w:rPr>
        <w:t>)</w:t>
      </w:r>
      <w:r w:rsidR="00C51033" w:rsidRPr="00DE3200">
        <w:rPr>
          <w:rFonts w:asciiTheme="minorEastAsia" w:eastAsiaTheme="minorEastAsia" w:hAnsiTheme="minorEastAsia" w:hint="eastAsia"/>
          <w:szCs w:val="22"/>
        </w:rPr>
        <w:t xml:space="preserve">「乃」答曰：日近／「乃」不知有漢　</w:t>
      </w:r>
      <w:r w:rsidR="00C51033" w:rsidRPr="00DE3200">
        <w:rPr>
          <w:rFonts w:asciiTheme="minorEastAsia" w:eastAsiaTheme="minorEastAsia" w:hAnsiTheme="minorEastAsia"/>
          <w:szCs w:val="22"/>
        </w:rPr>
        <w:t>(</w:t>
      </w:r>
      <w:r w:rsidR="00C51033" w:rsidRPr="00DE3200">
        <w:rPr>
          <w:rFonts w:asciiTheme="minorEastAsia" w:eastAsiaTheme="minorEastAsia" w:hAnsiTheme="minorEastAsia" w:hint="eastAsia"/>
          <w:szCs w:val="22"/>
        </w:rPr>
        <w:t>Ｃ</w:t>
      </w:r>
      <w:r w:rsidR="00C51033" w:rsidRPr="00DE3200">
        <w:rPr>
          <w:rFonts w:asciiTheme="minorEastAsia" w:eastAsiaTheme="minorEastAsia" w:hAnsiTheme="minorEastAsia"/>
          <w:szCs w:val="22"/>
        </w:rPr>
        <w:t>)</w:t>
      </w:r>
      <w:r w:rsidR="00C51033" w:rsidRPr="00DE3200">
        <w:rPr>
          <w:rFonts w:asciiTheme="minorEastAsia" w:eastAsiaTheme="minorEastAsia" w:hAnsiTheme="minorEastAsia" w:hint="eastAsia"/>
          <w:szCs w:val="22"/>
        </w:rPr>
        <w:t xml:space="preserve">「具」以東渡意告之／問所從來，「具」答之　</w:t>
      </w:r>
      <w:r w:rsidR="00C51033" w:rsidRPr="00DE3200">
        <w:rPr>
          <w:rFonts w:asciiTheme="minorEastAsia" w:eastAsiaTheme="minorEastAsia" w:hAnsiTheme="minorEastAsia"/>
          <w:szCs w:val="22"/>
        </w:rPr>
        <w:t>(</w:t>
      </w:r>
      <w:r w:rsidR="00C51033" w:rsidRPr="00DE3200">
        <w:rPr>
          <w:rFonts w:asciiTheme="minorEastAsia" w:eastAsiaTheme="minorEastAsia" w:hAnsiTheme="minorEastAsia" w:hint="eastAsia"/>
          <w:szCs w:val="22"/>
        </w:rPr>
        <w:t>Ｄ</w:t>
      </w:r>
      <w:r w:rsidR="00C51033" w:rsidRPr="00DE3200">
        <w:rPr>
          <w:rFonts w:asciiTheme="minorEastAsia" w:eastAsiaTheme="minorEastAsia" w:hAnsiTheme="minorEastAsia"/>
          <w:szCs w:val="22"/>
        </w:rPr>
        <w:t>)</w:t>
      </w:r>
      <w:r w:rsidR="00C51033" w:rsidRPr="00DE3200">
        <w:rPr>
          <w:rFonts w:asciiTheme="minorEastAsia" w:eastAsiaTheme="minorEastAsia" w:hAnsiTheme="minorEastAsia" w:hint="eastAsia"/>
          <w:szCs w:val="22"/>
        </w:rPr>
        <w:t>不聞人從日邊來，「居然」可知／他「居然」在這最後關頭選擇放棄，真是可惜</w:t>
      </w:r>
    </w:p>
    <w:p w:rsidR="00C51033" w:rsidRPr="00DE3200" w:rsidRDefault="00C51033" w:rsidP="00C51033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【進階評量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B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C51033" w:rsidRPr="00DE3200">
        <w:rPr>
          <w:rFonts w:asciiTheme="minorEastAsia" w:eastAsiaTheme="minorEastAsia" w:hAnsiTheme="minorEastAsia" w:cs="Arial" w:hint="eastAsia"/>
          <w:color w:val="000000"/>
          <w:szCs w:val="22"/>
        </w:rPr>
        <w:t>5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「即便夜乘小船就之」句中「乘」的字義與下列何者相同？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有「乘」軒過門者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區區之祿山一出而「乘」之（蘇軾〈教戰守策〉）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「乘」人之危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萬「乘」之國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C51033" w:rsidRPr="00DE3200" w:rsidRDefault="00661768" w:rsidP="00C51033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C51033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C51033" w:rsidRPr="00DE3200">
        <w:rPr>
          <w:rFonts w:asciiTheme="minorEastAsia" w:eastAsiaTheme="minorEastAsia" w:hAnsiTheme="minorEastAsia" w:cs="Arial"/>
          <w:color w:val="000000"/>
          <w:szCs w:val="22"/>
        </w:rPr>
        <w:t>6.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下列各組文句，「　」內字義相同的選項是：　</w:t>
      </w:r>
      <w:r w:rsidR="00C51033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C51033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月景尤不可「言」／不學詩，無以「言」　</w:t>
      </w:r>
      <w:r w:rsidR="00C51033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C51033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安可為俗士「道」哉／綿綿思遠「道」　</w:t>
      </w:r>
      <w:r w:rsidR="00C51033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C51033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梅花「為」寒所勒／余時「為」桃花所戀　</w:t>
      </w:r>
      <w:r w:rsidR="00C51033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C51033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C51033" w:rsidRPr="00DE3200">
        <w:rPr>
          <w:rFonts w:asciiTheme="minorEastAsia" w:eastAsiaTheme="minorEastAsia" w:hAnsiTheme="minorEastAsia" w:hint="eastAsia"/>
          <w:color w:val="000000"/>
          <w:szCs w:val="22"/>
        </w:rPr>
        <w:t>張功甫玉照堂「故」物也／爾何「故」異昨日之言邪</w:t>
      </w:r>
    </w:p>
    <w:p w:rsidR="00C51033" w:rsidRPr="00DE3200" w:rsidRDefault="00C51033" w:rsidP="00C51033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（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C51033" w:rsidRPr="00DE3200">
        <w:rPr>
          <w:rFonts w:asciiTheme="minorEastAsia" w:eastAsiaTheme="minorEastAsia" w:hAnsiTheme="minorEastAsia" w:cs="Arial"/>
          <w:color w:val="000000"/>
          <w:szCs w:val="22"/>
        </w:rPr>
        <w:t>7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下列「　」中之字義，何者</w:t>
      </w:r>
      <w:smartTag w:uri="urn:schemas-microsoft-com:office:smarttags" w:element="chmetcnv">
        <w:smartTagPr>
          <w:attr w:name="TCSC" w:val="2"/>
          <w:attr w:name="NumberType" w:val="4"/>
          <w:attr w:name="Negative" w:val="False"/>
          <w:attr w:name="HasSpace" w:val="False"/>
          <w:attr w:name="SourceValue" w:val="2"/>
          <w:attr w:name="UnitName" w:val="兩"/>
        </w:smartTagPr>
        <w:r w:rsidR="00D61EAC" w:rsidRPr="00DE3200">
          <w:rPr>
            <w:rFonts w:asciiTheme="minorEastAsia" w:eastAsiaTheme="minorEastAsia" w:hAnsiTheme="minorEastAsia" w:hint="eastAsia"/>
            <w:color w:val="000000"/>
            <w:szCs w:val="22"/>
          </w:rPr>
          <w:t>兩兩</w:t>
        </w:r>
      </w:smartTag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相同？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眠「覺」，開室，命酌酒／「覺」而後知其夢也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師不必「賢」於弟子／郯子之徒，其「賢」不及孔子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寧讀如「故」／人問其「故」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揮鋤與瓦石不「異」／漁人甚「異」之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C51033" w:rsidRPr="00DE3200">
        <w:rPr>
          <w:rFonts w:asciiTheme="minorEastAsia" w:eastAsiaTheme="minorEastAsia" w:hAnsiTheme="minorEastAsia" w:cs="Arial"/>
          <w:color w:val="000000"/>
          <w:szCs w:val="22"/>
        </w:rPr>
        <w:t>8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下列「　」內字詞，何者</w:t>
      </w:r>
      <w:r w:rsidRPr="00DE3200">
        <w:rPr>
          <w:rFonts w:asciiTheme="minorEastAsia" w:eastAsiaTheme="minorEastAsia" w:hAnsiTheme="minorEastAsia" w:hint="eastAsia"/>
          <w:color w:val="000000"/>
          <w:szCs w:val="22"/>
          <w:u w:val="double"/>
        </w:rPr>
        <w:t>不當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第二人稱使用？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「女」奚不曰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「子」非吾友也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亦各言「其」志也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「爾」何故異昨日之言邪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503B92" w:rsidRPr="00DE3200" w:rsidRDefault="00503B92" w:rsidP="00503B92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9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下列詞語，何者</w:t>
      </w:r>
      <w:r w:rsidRPr="00DE3200">
        <w:rPr>
          <w:rFonts w:asciiTheme="minorEastAsia" w:eastAsiaTheme="minorEastAsia" w:hAnsiTheme="minorEastAsia" w:hint="eastAsia"/>
          <w:color w:val="000000"/>
          <w:szCs w:val="22"/>
          <w:u w:val="double"/>
        </w:rPr>
        <w:t>不可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用來形容「草木茂盛」？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離離蔚蔚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綠煙紅霧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枝葉扶疏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童山濯濯</w:t>
      </w:r>
    </w:p>
    <w:p w:rsidR="00503B92" w:rsidRPr="00DE3200" w:rsidRDefault="00503B92" w:rsidP="00503B92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10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請選出下列選項中，錯別字最多的選項：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)MP3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有什麼媚力，可以讓年青人驅之若騖、瘋狂蒐集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而又讓唱片業者背瘠發涼，在絕望中發出至命的攻擊，要求社會大眾回到合法音樂的懷抱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合法音樂市場原有穫利體製已被</w:t>
      </w:r>
      <w:r w:rsidRPr="00DE3200">
        <w:rPr>
          <w:rFonts w:asciiTheme="minorEastAsia" w:eastAsiaTheme="minorEastAsia" w:hAnsiTheme="minorEastAsia"/>
          <w:color w:val="000000"/>
          <w:szCs w:val="22"/>
        </w:rPr>
        <w:t>MP3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逼近崩潰邊緣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學子的心是非常碎弱的，能經得起電腦被檢察官默收、又能承受被告打擊的人，實在不多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（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11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下列各「　」中字詞之釋義，何組相同？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余「時」為桃花所戀／止午、未、申三「時」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今歲春雪甚「盛」／西湖最「盛」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石簣「數」為余言／「數」見不鮮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此樂留「與」山僧、遊客受用／吾「與」點也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FF0000"/>
          <w:szCs w:val="22"/>
        </w:rPr>
      </w:pPr>
      <w:r w:rsidRPr="00DE3200">
        <w:rPr>
          <w:rFonts w:asciiTheme="minorEastAsia" w:eastAsiaTheme="minorEastAsia" w:hAnsiTheme="minorEastAsia" w:cs="Arial" w:hint="eastAsia"/>
          <w:szCs w:val="22"/>
        </w:rPr>
        <w:t>（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szCs w:val="22"/>
        </w:rPr>
        <w:t>）</w:t>
      </w:r>
      <w:r w:rsidR="00BD32F0" w:rsidRPr="00DE3200">
        <w:rPr>
          <w:rFonts w:asciiTheme="minorEastAsia" w:eastAsiaTheme="minorEastAsia" w:hAnsiTheme="minorEastAsia" w:cs="Arial"/>
          <w:szCs w:val="22"/>
        </w:rPr>
        <w:t>12</w:t>
      </w:r>
      <w:r w:rsidRPr="00DE3200">
        <w:rPr>
          <w:rFonts w:asciiTheme="minorEastAsia" w:eastAsiaTheme="minorEastAsia" w:hAnsiTheme="minorEastAsia" w:cs="Arial"/>
          <w:szCs w:val="22"/>
        </w:rPr>
        <w:t>.</w:t>
      </w:r>
      <w:r w:rsidRPr="00DE3200">
        <w:rPr>
          <w:rFonts w:asciiTheme="minorEastAsia" w:eastAsiaTheme="minorEastAsia" w:hAnsiTheme="minorEastAsia" w:hint="eastAsia"/>
          <w:szCs w:val="22"/>
        </w:rPr>
        <w:t>關於「我輕輕的招手，／作別西天的雲彩」，以下敘述何者</w:t>
      </w:r>
      <w:r w:rsidRPr="00DE3200">
        <w:rPr>
          <w:rFonts w:asciiTheme="minorEastAsia" w:eastAsiaTheme="minorEastAsia" w:hAnsiTheme="minorEastAsia" w:hint="eastAsia"/>
          <w:szCs w:val="22"/>
          <w:u w:val="double"/>
        </w:rPr>
        <w:t>不正確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「輕輕」表示豪放不羈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「招手」和「作別」代表的意思相同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「西天」有「西方歐洲世界」的意味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「我」指詩人自己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13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下列哪一個成語最適合用來形容「又嘗同席讀書，有乘軒過門者，寧讀如故，歆廢書出看。」中的華歆的讀書態度？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心有鴻鵠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別出心裁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掉以輕心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力不從心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503B92" w:rsidRPr="00DE3200" w:rsidRDefault="00503B92" w:rsidP="00503B92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661768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）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14.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「人餉魏武一杯酪，魏武噉少許，蓋頭上題為『□』字以示眾；眾未能解。次至楊脩，脩便噉，曰：『公教人噉一口，復疑？』」</w:t>
      </w:r>
    </w:p>
    <w:p w:rsidR="00503B92" w:rsidRPr="00DE3200" w:rsidRDefault="00503B92" w:rsidP="00503B92">
      <w:pPr>
        <w:ind w:firstLineChars="600" w:firstLine="1285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根據這則小故事內容，請判斷□內應填入何字：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分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合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仁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同</w:t>
      </w:r>
    </w:p>
    <w:p w:rsidR="00503B92" w:rsidRPr="00DE3200" w:rsidRDefault="00503B92" w:rsidP="00503B92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FF0000"/>
          <w:szCs w:val="22"/>
        </w:rPr>
      </w:pPr>
      <w:r w:rsidRPr="00DE3200">
        <w:rPr>
          <w:rFonts w:asciiTheme="minorEastAsia" w:eastAsiaTheme="minorEastAsia" w:hAnsiTheme="minorEastAsia" w:cs="Arial" w:hint="eastAsia"/>
          <w:szCs w:val="22"/>
        </w:rPr>
        <w:t>（</w:t>
      </w:r>
      <w:r w:rsidR="00D61EAC"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D61EAC" w:rsidRPr="00DE3200">
        <w:rPr>
          <w:rFonts w:asciiTheme="minorEastAsia" w:eastAsiaTheme="minorEastAsia" w:hAnsiTheme="minorEastAsia" w:cs="Arial" w:hint="eastAsia"/>
          <w:szCs w:val="22"/>
        </w:rPr>
        <w:t>）</w:t>
      </w:r>
      <w:r w:rsidR="00BD32F0" w:rsidRPr="00DE3200">
        <w:rPr>
          <w:rFonts w:asciiTheme="minorEastAsia" w:eastAsiaTheme="minorEastAsia" w:hAnsiTheme="minorEastAsia" w:cs="Arial"/>
          <w:szCs w:val="22"/>
        </w:rPr>
        <w:t>15</w:t>
      </w:r>
      <w:r w:rsidR="00D61EAC" w:rsidRPr="00DE3200">
        <w:rPr>
          <w:rFonts w:asciiTheme="minorEastAsia" w:eastAsiaTheme="minorEastAsia" w:hAnsiTheme="minorEastAsia" w:cs="Arial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szCs w:val="22"/>
        </w:rPr>
        <w:t>下列四則源出《世說新語》的成語，何者與相關人物的配對</w:t>
      </w:r>
      <w:r w:rsidR="00D61EAC" w:rsidRPr="00DE3200">
        <w:rPr>
          <w:rFonts w:asciiTheme="minorEastAsia" w:eastAsiaTheme="minorEastAsia" w:hAnsiTheme="minorEastAsia" w:hint="eastAsia"/>
          <w:szCs w:val="22"/>
          <w:u w:val="double"/>
        </w:rPr>
        <w:t>不正確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？　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望梅止渴：曹操　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七步成詩：曹植　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東山再起：陶淵明　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szCs w:val="22"/>
        </w:rPr>
        <w:t>坦腹東床：王羲之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503B92" w:rsidRPr="00DE3200" w:rsidRDefault="00661768" w:rsidP="00503B92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（</w:t>
      </w:r>
      <w:r w:rsidR="00503B92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503B92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16</w:t>
      </w:r>
      <w:r w:rsidR="00503B92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「信口雌□、青□皂□、□雲蒼狗、明日□花。」上述□中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  <w:u w:val="double"/>
        </w:rPr>
        <w:t>不包括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下列何種顏色？　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紅色　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黑色　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黃色　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白色</w:t>
      </w:r>
    </w:p>
    <w:p w:rsidR="00503B92" w:rsidRPr="00DE3200" w:rsidRDefault="00503B92" w:rsidP="00503B92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cs="Arial" w:hint="eastAsia"/>
          <w:szCs w:val="22"/>
        </w:rPr>
        <w:t>（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szCs w:val="22"/>
        </w:rPr>
        <w:t>）</w:t>
      </w:r>
      <w:r w:rsidR="00BD32F0" w:rsidRPr="00DE3200">
        <w:rPr>
          <w:rFonts w:asciiTheme="minorEastAsia" w:eastAsiaTheme="minorEastAsia" w:hAnsiTheme="minorEastAsia" w:cs="Arial"/>
          <w:szCs w:val="22"/>
        </w:rPr>
        <w:t>17</w:t>
      </w:r>
      <w:r w:rsidRPr="00DE3200">
        <w:rPr>
          <w:rFonts w:asciiTheme="minorEastAsia" w:eastAsiaTheme="minorEastAsia" w:hAnsiTheme="minorEastAsia" w:cs="Arial"/>
          <w:szCs w:val="22"/>
        </w:rPr>
        <w:t>.</w:t>
      </w:r>
      <w:r w:rsidRPr="00DE3200">
        <w:rPr>
          <w:rFonts w:asciiTheme="minorEastAsia" w:eastAsiaTheme="minorEastAsia" w:hAnsiTheme="minorEastAsia" w:hint="eastAsia"/>
          <w:szCs w:val="22"/>
        </w:rPr>
        <w:t>描述人、事、物時，轉變其原來的性質，或將人擬物，或將物擬人，或將物擬物等，化成另一種本質完全不同的人、事、物，這種技巧稱為「轉化」修辭。下列何句</w:t>
      </w:r>
      <w:r w:rsidRPr="00DE3200">
        <w:rPr>
          <w:rFonts w:asciiTheme="minorEastAsia" w:eastAsiaTheme="minorEastAsia" w:hAnsiTheme="minorEastAsia" w:hint="eastAsia"/>
          <w:szCs w:val="22"/>
          <w:u w:val="double"/>
        </w:rPr>
        <w:t>不屬於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轉化修辭？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那河畔的金柳，是夕陽中的新娘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夏蟲也為我沉默，沉默是今晚的康橋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滿載一船星輝，在星輝斑斕裡放歌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軟泥上的青荇，油油的在水底招搖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【語文演練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C51033" w:rsidRPr="00DE3200">
        <w:rPr>
          <w:rFonts w:asciiTheme="minorEastAsia" w:eastAsiaTheme="minorEastAsia" w:hAnsiTheme="minorEastAsia" w:cs="Arial"/>
          <w:color w:val="000000"/>
          <w:szCs w:val="22"/>
        </w:rPr>
        <w:t>1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8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下列何者</w:t>
      </w:r>
      <w:r w:rsidRPr="00DE3200">
        <w:rPr>
          <w:rFonts w:asciiTheme="minorEastAsia" w:eastAsiaTheme="minorEastAsia" w:hAnsiTheme="minorEastAsia" w:hint="eastAsia"/>
          <w:color w:val="000000"/>
          <w:szCs w:val="22"/>
          <w:u w:val="double"/>
        </w:rPr>
        <w:t>未使用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設問的修辭法？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汝意謂長安何如日遠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爾何故異昨日之言邪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不聞人從日邊來，居然可知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吾本乘興而行，興盡而返，何必見戴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【習作簿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503B92" w:rsidRPr="00DE3200" w:rsidRDefault="00503B92" w:rsidP="00503B92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 w:hint="eastAsia"/>
          <w:color w:val="000000"/>
          <w:szCs w:val="22"/>
        </w:rPr>
        <w:t>19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下列引號中之字，當動詞使用的共有幾個？</w:t>
      </w:r>
    </w:p>
    <w:p w:rsidR="006E4535" w:rsidRPr="00DE3200" w:rsidRDefault="00503B92" w:rsidP="006E4535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t>湖光染翠之「工」(乙) 安可為俗士「道」哉 (丙) 竟不忍「去」湖上 (丁) 梅花為寒所「勒」(戊) 管寧、華歆共園中鋤菜，見</w:t>
      </w:r>
    </w:p>
    <w:p w:rsidR="006E4535" w:rsidRPr="00DE3200" w:rsidRDefault="00503B92" w:rsidP="006E4535">
      <w:pPr>
        <w:ind w:left="1285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t xml:space="preserve">地有片「金」(己) 具以東渡意「告」之 (庚) 開室，命「酌」酒 (辛) 造門不前而「返」　</w:t>
      </w:r>
      <w:r w:rsidR="006E4535" w:rsidRPr="00DE3200">
        <w:rPr>
          <w:rFonts w:asciiTheme="minorEastAsia" w:eastAsiaTheme="minorEastAsia" w:hAnsiTheme="minorEastAsia" w:hint="eastAsia"/>
          <w:szCs w:val="22"/>
        </w:rPr>
        <w:t xml:space="preserve"> </w:t>
      </w:r>
    </w:p>
    <w:p w:rsidR="00503B92" w:rsidRPr="00DE3200" w:rsidRDefault="006E4535" w:rsidP="006E4535">
      <w:pPr>
        <w:ind w:firstLineChars="550" w:firstLine="1178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lastRenderedPageBreak/>
        <w:t xml:space="preserve"> </w:t>
      </w:r>
      <w:r w:rsidR="00503B92" w:rsidRPr="00DE3200">
        <w:rPr>
          <w:rFonts w:asciiTheme="minorEastAsia" w:eastAsiaTheme="minorEastAsia" w:hAnsiTheme="minorEastAsia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szCs w:val="22"/>
        </w:rPr>
        <w:t>Ａ</w:t>
      </w:r>
      <w:r w:rsidR="00503B92" w:rsidRPr="00DE3200">
        <w:rPr>
          <w:rFonts w:asciiTheme="minorEastAsia" w:eastAsiaTheme="minorEastAsia" w:hAnsiTheme="minorEastAsia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szCs w:val="22"/>
        </w:rPr>
        <w:t xml:space="preserve"> 8個　</w:t>
      </w:r>
      <w:r w:rsidR="00503B92" w:rsidRPr="00DE3200">
        <w:rPr>
          <w:rFonts w:asciiTheme="minorEastAsia" w:eastAsiaTheme="minorEastAsia" w:hAnsiTheme="minorEastAsia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szCs w:val="22"/>
        </w:rPr>
        <w:t>Ｂ</w:t>
      </w:r>
      <w:r w:rsidR="00503B92" w:rsidRPr="00DE3200">
        <w:rPr>
          <w:rFonts w:asciiTheme="minorEastAsia" w:eastAsiaTheme="minorEastAsia" w:hAnsiTheme="minorEastAsia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szCs w:val="22"/>
        </w:rPr>
        <w:t xml:space="preserve"> 7個　</w:t>
      </w:r>
      <w:r w:rsidR="00503B92" w:rsidRPr="00DE3200">
        <w:rPr>
          <w:rFonts w:asciiTheme="minorEastAsia" w:eastAsiaTheme="minorEastAsia" w:hAnsiTheme="minorEastAsia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szCs w:val="22"/>
        </w:rPr>
        <w:t>Ｃ</w:t>
      </w:r>
      <w:r w:rsidR="00503B92" w:rsidRPr="00DE3200">
        <w:rPr>
          <w:rFonts w:asciiTheme="minorEastAsia" w:eastAsiaTheme="minorEastAsia" w:hAnsiTheme="minorEastAsia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szCs w:val="22"/>
        </w:rPr>
        <w:t xml:space="preserve"> 6個　</w:t>
      </w:r>
      <w:r w:rsidR="00503B92" w:rsidRPr="00DE3200">
        <w:rPr>
          <w:rFonts w:asciiTheme="minorEastAsia" w:eastAsiaTheme="minorEastAsia" w:hAnsiTheme="minorEastAsia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szCs w:val="22"/>
        </w:rPr>
        <w:t>Ｄ</w:t>
      </w:r>
      <w:r w:rsidR="00503B92" w:rsidRPr="00DE3200">
        <w:rPr>
          <w:rFonts w:asciiTheme="minorEastAsia" w:eastAsiaTheme="minorEastAsia" w:hAnsiTheme="minorEastAsia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szCs w:val="22"/>
        </w:rPr>
        <w:t xml:space="preserve"> 5個</w:t>
      </w:r>
    </w:p>
    <w:p w:rsidR="00503B92" w:rsidRPr="00DE3200" w:rsidRDefault="00503B92" w:rsidP="00503B92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【課本練習題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（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20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袁宏道〈晚遊六橋待月記〉一文中，下列文句之詮釋，何者正確？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「梅花為寒所勒，與杏桃相次開發」：梅花愈冷愈豔，與杏桃不相上下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「由斷橋至蘇堤一帶，綠煙紅霧，瀰漫二十餘里」：沿途紅男綠女，遊人如織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「然杭人遊湖，止午、未、申三時」：杭人喜在日出至夕陽西下間出遊西湖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「月景尤不可言，花態柳情，山容水意，別是一種趣味」：月下之花、柳、山、水都情味獨具，妙不可言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 w:hint="eastAsia"/>
          <w:color w:val="000000"/>
          <w:szCs w:val="22"/>
        </w:rPr>
        <w:t>21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「王子猷居山陰，夜大雪，眠覺，開室，命酌酒。四望皎然，因起傍偟，詠左思〈招隱詩〉。」由上文判斷，當時王子猷的心境應是：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茫然不安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激動昂揚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沉重抑鬱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閒適自在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C51033" w:rsidRPr="00DE3200" w:rsidRDefault="00C51033" w:rsidP="00C51033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22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下列文意說明，何者正確？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有人從長安來，元帝問洛下消息：其中「洛下」、「長安」皆指「長安」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元帝問明帝：「汝意謂長安何如日遠？」晉明帝答：「日遠。」是為了安慰元帝思念故國的心情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元帝異之。明日集群臣宴會，告以此意：元帝聽聞洛下消息感到驚慌，故召集群臣商量對策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元帝重問之，明帝答曰：「日近。」乃在暗示：收復失土的日子近了</w:t>
      </w:r>
    </w:p>
    <w:p w:rsidR="00C51033" w:rsidRPr="00DE3200" w:rsidRDefault="00C51033" w:rsidP="00C51033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23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袁宏道曰：「此樂留與山僧、遊客受用，安可為俗士道哉！」句中所描述的「此樂」應是指：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「蘇堤一帶，綠煙紅霧」的感動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「湖光染翠，山嵐設色」的沉醉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「歌吹為風，粉汗為雨」的歡愉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「花態柳情，山容水意」的領略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 w:hint="eastAsia"/>
          <w:color w:val="000000"/>
          <w:szCs w:val="22"/>
        </w:rPr>
        <w:t>24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〈晚遊六橋待月記〉是袁宏道的知名山水小品，從中可窺見作者瀟灑適意的自在心境，並使讀者悠遊於超脫凡俗的優雅情趣中。下列關於此文之解析，何者正確？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題稱「待月」，文中無「待」字，卻以末段「讚月」造成「期待」的興味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以虛筆寫春景，以實筆寫月景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山嵐設色、湖光染翠之美景，乃發生在午、未、申三時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文中呈現作者特殊的欣賞觀點，正乃唐人小品之特色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FF0000"/>
          <w:szCs w:val="22"/>
        </w:rPr>
      </w:pPr>
      <w:r w:rsidRPr="00DE3200">
        <w:rPr>
          <w:rFonts w:asciiTheme="minorEastAsia" w:eastAsiaTheme="minorEastAsia" w:hAnsiTheme="minorEastAsia" w:cs="Arial" w:hint="eastAsia"/>
          <w:szCs w:val="22"/>
        </w:rPr>
        <w:t>（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661768"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szCs w:val="22"/>
        </w:rPr>
        <w:t>）</w:t>
      </w:r>
      <w:r w:rsidR="00BD32F0" w:rsidRPr="00DE3200">
        <w:rPr>
          <w:rFonts w:asciiTheme="minorEastAsia" w:eastAsiaTheme="minorEastAsia" w:hAnsiTheme="minorEastAsia" w:cs="Arial"/>
          <w:szCs w:val="22"/>
        </w:rPr>
        <w:t>25</w:t>
      </w:r>
      <w:r w:rsidRPr="00DE3200">
        <w:rPr>
          <w:rFonts w:asciiTheme="minorEastAsia" w:eastAsiaTheme="minorEastAsia" w:hAnsiTheme="minorEastAsia" w:cs="Arial"/>
          <w:szCs w:val="22"/>
        </w:rPr>
        <w:t>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下列有關袁宏道的敘述，何者正確？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詩文主性靈，不拘格套，強調「文必秦漢，詩必盛唐」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與父宗道、弟中道並有才名，時人稱為「三袁」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竭力排斥明代前、後七子擬古的文風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時人名其文學流派為「公安體」，促成晚清小品文的興盛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【語文演練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26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下列文句的自述者或所描述的對象，何者配對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  <w:u w:val="double"/>
        </w:rPr>
        <w:t>有誤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天變不足畏，祖宗不足法，人言不足恤：孔子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佛骨謫來，嶺海因而生色；鱷魚徙去，江湖自此澄清：韓愈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作品大都抒發性靈，不拘格套，非從自己胸臆流出，不肯下筆：袁宏道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彭澤縣懶坐衙，倦將文卷壓，數十日不上馬，柴門掩上咱，籬下看黃花：陶淵明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（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27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關於〈再別康橋〉一詩的寫作手法，下列說明何者正確？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全詩每行的字數不同，長短不一，為類似散文的實驗性作品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全詩每節四行，大抵偶數句押韻，呈現勻稱的形式美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全詩採我手寫我口的筆法，不假詞藻雕琢，質樸中兼具美感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詩眼在於「悄」，全詩使用三次「悄悄」來比喻康橋的平靜美好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【進階評量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B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503B92" w:rsidRPr="00DE3200" w:rsidRDefault="00661768" w:rsidP="00503B92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503B92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28</w:t>
      </w:r>
      <w:r w:rsidR="00503B92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依據〈晚遊六橋待月記〉一文，推論在「西湖十景」中，袁宏道最喜愛的應該是哪一個選項？　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蘇堤春曉、雷峰夕照　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503B92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503B92" w:rsidRPr="00DE3200">
        <w:rPr>
          <w:rFonts w:asciiTheme="minorEastAsia" w:eastAsiaTheme="minorEastAsia" w:hAnsiTheme="minorEastAsia" w:hint="eastAsia"/>
          <w:color w:val="000000"/>
          <w:szCs w:val="22"/>
        </w:rPr>
        <w:t>南</w:t>
      </w:r>
    </w:p>
    <w:p w:rsidR="00503B92" w:rsidRPr="00DE3200" w:rsidRDefault="00503B92" w:rsidP="00503B92">
      <w:pPr>
        <w:ind w:firstLineChars="600" w:firstLine="1285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屏晚鐘、斷橋殘雪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平湖秋月、三潭印月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花港觀魚、曲苑風荷</w:t>
      </w:r>
    </w:p>
    <w:p w:rsidR="00503B92" w:rsidRPr="00DE3200" w:rsidRDefault="00503B92" w:rsidP="00503B92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cs="Arial" w:hint="eastAsia"/>
          <w:szCs w:val="22"/>
        </w:rPr>
        <w:t>（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szCs w:val="22"/>
        </w:rPr>
        <w:t>）</w:t>
      </w:r>
      <w:r w:rsidR="00BD32F0" w:rsidRPr="00DE3200">
        <w:rPr>
          <w:rFonts w:asciiTheme="minorEastAsia" w:eastAsiaTheme="minorEastAsia" w:hAnsiTheme="minorEastAsia" w:cs="Arial" w:hint="eastAsia"/>
          <w:szCs w:val="22"/>
        </w:rPr>
        <w:t>29</w:t>
      </w:r>
      <w:r w:rsidRPr="00DE3200">
        <w:rPr>
          <w:rFonts w:asciiTheme="minorEastAsia" w:eastAsiaTheme="minorEastAsia" w:hAnsiTheme="minorEastAsia" w:cs="Arial"/>
          <w:szCs w:val="22"/>
        </w:rPr>
        <w:t>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《世說新語》是記載人物言行的寶典，下列各組人物都可以在此書中找到的選項是：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趙飛燕╱顧愷之╱楊貴妃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曹操父子╱竹林七賢╱謝道韞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諸葛亮╱王粲╱李白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王羲之╱李陵、蘇武╱蘇轍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30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關於新詩與格律的關係，聞一多曾經表示：「越有魄力的作家，越是要帶著腳鐐跳舞才跳得痛快、跳得好。」聞一多的看法應是：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作家必須經歷苦難，才能創作出好作品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唯有突破格律的限制，才稱得上是好作品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優秀的作家，善於藉格律的限制翻新出奇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受到的限制越少，越能展現優秀作家的才情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【語文演練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661768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31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有關古典詩與現代詩的敘述，下列何者</w:t>
      </w:r>
      <w:r w:rsidRPr="00DE3200">
        <w:rPr>
          <w:rFonts w:asciiTheme="minorEastAsia" w:eastAsiaTheme="minorEastAsia" w:hAnsiTheme="minorEastAsia" w:hint="eastAsia"/>
          <w:color w:val="000000"/>
          <w:szCs w:val="22"/>
          <w:u w:val="double"/>
        </w:rPr>
        <w:t>錯誤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古典詩通常有固定句型或嚴整格律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現代詩並無固定格律，可視為分行的散文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古典詩內容以抒情言志為大宗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現代詩抒情、敘事、哲理兼備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32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關於「現代詩」，下列敘述何者</w:t>
      </w:r>
      <w:r w:rsidRPr="00DE3200">
        <w:rPr>
          <w:rFonts w:asciiTheme="minorEastAsia" w:eastAsiaTheme="minorEastAsia" w:hAnsiTheme="minorEastAsia" w:hint="eastAsia"/>
          <w:color w:val="000000"/>
          <w:szCs w:val="22"/>
          <w:u w:val="double"/>
        </w:rPr>
        <w:t>錯誤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又名「新詩」、「白話詩」、「自由詩」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「新詩」是相對於「舊詩」而言，白話文運動後，以白話所寫的詩就稱為「新詩」，是現代文學中重要的文學形式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現代詩是將散文分行來寫，不須押韻、也不講究抑揚頓挫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政府遷臺後，臺灣重要的現代詩詩社有現代詩社、藍星詩社、創世紀詩社、笠詩社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（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33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綜觀文壇，有諸多作家表現斐然。若要用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Google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查詢資料，依作品、擅長文類、文章風格的順序，何組關鍵字配對完全正確？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陳之藩：《旅美小簡》／現代詩／理性犀利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琦君：《爸爸的花兒落了》／現代散文／溫柔雋永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徐志摩：《猛虎集》／現代詩／詞采華茂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王鼎鈞：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《在春風裡》／現代小說／感性抒懷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【進階評量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B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D61EAC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 w:hint="eastAsia"/>
          <w:color w:val="000000"/>
          <w:szCs w:val="22"/>
        </w:rPr>
        <w:t>34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「只有翅翼／而無身軀的鳥／在哭和笑之間／不斷飛翔。」上述若為一首描繪身體部位的現代詩，其所描繪的對象應是：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手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眉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脣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眼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61EAC" w:rsidRPr="00DE3200" w:rsidRDefault="00661768" w:rsidP="00D61EAC">
      <w:pPr>
        <w:ind w:left="1287" w:hanging="1287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="00C86571" w:rsidRPr="00DE3200">
        <w:rPr>
          <w:rFonts w:asciiTheme="minorEastAsia" w:eastAsiaTheme="minorEastAsia" w:hAnsiTheme="minorEastAsia" w:cs="Arial"/>
          <w:color w:val="000000"/>
          <w:szCs w:val="22"/>
        </w:rPr>
        <w:t>3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5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動詞的巧妙運用，常可使文句鮮活靈動。下列□中的動詞，各應填入何者較恰當？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甲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羊齒植物／沿著白色的石階／一路□了下去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乙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老花鏡片剛一扶正／所有的鉛字竟都齊聲□了起來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長／站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開／畫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嚼／吼　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>吐／飛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DE3200" w:rsidRPr="00DE3200" w:rsidRDefault="00661768" w:rsidP="00DE3200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（</w:t>
      </w:r>
      <w:r w:rsidR="00BD32F0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DE3200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 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="0001640D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hint="eastAsia"/>
          <w:color w:val="000000"/>
          <w:szCs w:val="22"/>
        </w:rPr>
        <w:t>36</w:t>
      </w:r>
      <w:r w:rsidR="0001640D" w:rsidRPr="00DE3200">
        <w:rPr>
          <w:rFonts w:asciiTheme="minorEastAsia" w:eastAsiaTheme="minorEastAsia" w:hAnsiTheme="minorEastAsia" w:hint="eastAsia"/>
          <w:color w:val="000000"/>
          <w:szCs w:val="22"/>
        </w:rPr>
        <w:t>. 下列有關應用文的說明，何者選項</w:t>
      </w:r>
      <w:r w:rsidR="0001640D" w:rsidRPr="00DE3200">
        <w:rPr>
          <w:rFonts w:asciiTheme="minorEastAsia" w:eastAsiaTheme="minorEastAsia" w:hAnsiTheme="minorEastAsia" w:hint="eastAsia"/>
          <w:color w:val="000000"/>
          <w:szCs w:val="22"/>
          <w:u w:val="double"/>
        </w:rPr>
        <w:t>有誤</w:t>
      </w:r>
      <w:r w:rsidR="0001640D" w:rsidRPr="00DE3200">
        <w:rPr>
          <w:rFonts w:asciiTheme="minorEastAsia" w:eastAsiaTheme="minorEastAsia" w:hAnsiTheme="minorEastAsia" w:hint="eastAsia"/>
          <w:color w:val="000000"/>
          <w:szCs w:val="22"/>
        </w:rPr>
        <w:t>？　(Ａ) 信中稱呼自己如「生」、「弟」時，字體略小偏右，表示謙遜　(Ｂ) 書信中提到</w:t>
      </w:r>
    </w:p>
    <w:p w:rsidR="00DE3200" w:rsidRPr="00DE3200" w:rsidRDefault="00DE3200" w:rsidP="00DE3200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             </w:t>
      </w:r>
      <w:r w:rsidR="0001640D" w:rsidRPr="00DE3200">
        <w:rPr>
          <w:rFonts w:asciiTheme="minorEastAsia" w:eastAsiaTheme="minorEastAsia" w:hAnsiTheme="minorEastAsia" w:hint="eastAsia"/>
          <w:color w:val="000000"/>
          <w:szCs w:val="22"/>
        </w:rPr>
        <w:t>尊親時，換行書寫以示尊敬，稱為「平抬」　(Ｃ)稱人父子為「賢昆仲」，自稱為「愚父子」 (Ｄ)新式書信的結構較傳統書信簡</w:t>
      </w:r>
    </w:p>
    <w:p w:rsidR="0001640D" w:rsidRPr="00DE3200" w:rsidRDefault="00DE3200" w:rsidP="0001640D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             </w:t>
      </w:r>
      <w:r w:rsidR="0001640D" w:rsidRPr="00DE3200">
        <w:rPr>
          <w:rFonts w:asciiTheme="minorEastAsia" w:eastAsiaTheme="minorEastAsia" w:hAnsiTheme="minorEastAsia" w:hint="eastAsia"/>
          <w:color w:val="000000"/>
          <w:szCs w:val="22"/>
        </w:rPr>
        <w:t>單，只需保留必要項目即可</w:t>
      </w:r>
      <w:r w:rsidR="0001640D"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="0001640D"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="0001640D"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6E4535" w:rsidRPr="00DE3200" w:rsidRDefault="0001640D" w:rsidP="0001640D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lastRenderedPageBreak/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="00661768"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）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3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7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已知弟弟生肖屬虎，生於民國</w:t>
      </w:r>
      <w:r w:rsidRPr="00DE3200">
        <w:rPr>
          <w:rFonts w:asciiTheme="minorEastAsia" w:eastAsiaTheme="minorEastAsia" w:hAnsiTheme="minorEastAsia"/>
          <w:color w:val="000000"/>
          <w:szCs w:val="22"/>
        </w:rPr>
        <w:t>99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年，干支歲次為庚寅年。就讀幼稚園的哥哥，生肖屬狗。試問，哥哥的干支歲次為何？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甲</w:t>
      </w:r>
    </w:p>
    <w:p w:rsidR="0001640D" w:rsidRPr="00DE3200" w:rsidRDefault="0001640D" w:rsidP="006E4535">
      <w:pPr>
        <w:ind w:firstLineChars="600" w:firstLine="1285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子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丙戌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丙寅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甲戌</w:t>
      </w:r>
    </w:p>
    <w:p w:rsidR="0001640D" w:rsidRPr="00DE3200" w:rsidRDefault="0001640D" w:rsidP="0001640D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101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年歷屆試題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6E4535" w:rsidRPr="00DE3200" w:rsidRDefault="0001640D" w:rsidP="0001640D">
      <w:pPr>
        <w:rPr>
          <w:rFonts w:asciiTheme="minorEastAsia" w:eastAsiaTheme="minorEastAsia" w:hAnsiTheme="minorEastAsia"/>
          <w:bCs/>
          <w:szCs w:val="22"/>
        </w:rPr>
      </w:pPr>
      <w:r w:rsidRPr="00DE3200">
        <w:rPr>
          <w:rFonts w:asciiTheme="minorEastAsia" w:eastAsiaTheme="minorEastAsia" w:hAnsiTheme="minorEastAsia" w:cs="Arial" w:hint="eastAsia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szCs w:val="22"/>
        </w:rPr>
        <w:t xml:space="preserve">　）</w:t>
      </w:r>
      <w:r w:rsidR="00BD32F0" w:rsidRPr="00DE3200">
        <w:rPr>
          <w:rFonts w:asciiTheme="minorEastAsia" w:eastAsiaTheme="minorEastAsia" w:hAnsiTheme="minorEastAsia" w:cs="Arial"/>
          <w:szCs w:val="22"/>
        </w:rPr>
        <w:t>38</w:t>
      </w:r>
      <w:r w:rsidRPr="00DE3200">
        <w:rPr>
          <w:rFonts w:asciiTheme="minorEastAsia" w:eastAsiaTheme="minorEastAsia" w:hAnsiTheme="minorEastAsia" w:cs="Arial"/>
          <w:szCs w:val="22"/>
        </w:rPr>
        <w:t>.</w:t>
      </w:r>
      <w:r w:rsidRPr="00DE3200">
        <w:rPr>
          <w:rFonts w:asciiTheme="minorEastAsia" w:eastAsiaTheme="minorEastAsia" w:hAnsiTheme="minorEastAsia" w:hint="eastAsia"/>
          <w:szCs w:val="22"/>
        </w:rPr>
        <w:t>有關孔子的作為，下列敘述何者</w:t>
      </w:r>
      <w:r w:rsidRPr="00DE3200">
        <w:rPr>
          <w:rFonts w:asciiTheme="minorEastAsia" w:eastAsiaTheme="minorEastAsia" w:hAnsiTheme="minorEastAsia" w:hint="eastAsia"/>
          <w:szCs w:val="22"/>
          <w:u w:val="double"/>
        </w:rPr>
        <w:t>不正確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？　</w:t>
      </w:r>
      <w:r w:rsidRPr="00DE3200">
        <w:rPr>
          <w:rFonts w:asciiTheme="minorEastAsia" w:eastAsiaTheme="minorEastAsia" w:hAnsiTheme="minorEastAsia"/>
          <w:bCs/>
          <w:szCs w:val="22"/>
        </w:rPr>
        <w:t>(</w:t>
      </w:r>
      <w:r w:rsidRPr="00DE3200">
        <w:rPr>
          <w:rFonts w:asciiTheme="minorEastAsia" w:eastAsiaTheme="minorEastAsia" w:hAnsiTheme="minorEastAsia" w:hint="eastAsia"/>
          <w:bCs/>
          <w:szCs w:val="22"/>
        </w:rPr>
        <w:t>Ａ</w:t>
      </w:r>
      <w:r w:rsidRPr="00DE3200">
        <w:rPr>
          <w:rFonts w:asciiTheme="minorEastAsia" w:eastAsiaTheme="minorEastAsia" w:hAnsiTheme="minorEastAsia"/>
          <w:bCs/>
          <w:szCs w:val="22"/>
        </w:rPr>
        <w:t>)</w:t>
      </w:r>
      <w:r w:rsidRPr="00DE3200">
        <w:rPr>
          <w:rFonts w:asciiTheme="minorEastAsia" w:eastAsiaTheme="minorEastAsia" w:hAnsiTheme="minorEastAsia" w:hint="eastAsia"/>
          <w:bCs/>
          <w:szCs w:val="22"/>
        </w:rPr>
        <w:t>好學不倦，曾問禮於老子，訪樂於萇弘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，學琴於師襄　</w:t>
      </w:r>
      <w:r w:rsidRPr="00DE3200">
        <w:rPr>
          <w:rFonts w:asciiTheme="minorEastAsia" w:eastAsiaTheme="minorEastAsia" w:hAnsiTheme="minorEastAsia"/>
          <w:bCs/>
          <w:szCs w:val="22"/>
        </w:rPr>
        <w:t>(</w:t>
      </w:r>
      <w:r w:rsidRPr="00DE3200">
        <w:rPr>
          <w:rFonts w:asciiTheme="minorEastAsia" w:eastAsiaTheme="minorEastAsia" w:hAnsiTheme="minorEastAsia" w:hint="eastAsia"/>
          <w:bCs/>
          <w:szCs w:val="22"/>
        </w:rPr>
        <w:t>Ｂ</w:t>
      </w:r>
      <w:r w:rsidRPr="00DE3200">
        <w:rPr>
          <w:rFonts w:asciiTheme="minorEastAsia" w:eastAsiaTheme="minorEastAsia" w:hAnsiTheme="minorEastAsia"/>
          <w:bCs/>
          <w:szCs w:val="22"/>
        </w:rPr>
        <w:t>)</w:t>
      </w:r>
      <w:r w:rsidRPr="00DE3200">
        <w:rPr>
          <w:rFonts w:asciiTheme="minorEastAsia" w:eastAsiaTheme="minorEastAsia" w:hAnsiTheme="minorEastAsia" w:hint="eastAsia"/>
          <w:bCs/>
          <w:szCs w:val="22"/>
        </w:rPr>
        <w:t>刪《詩》、《書》，訂</w:t>
      </w:r>
    </w:p>
    <w:p w:rsidR="006E4535" w:rsidRPr="00DE3200" w:rsidRDefault="0001640D" w:rsidP="006E4535">
      <w:pPr>
        <w:ind w:firstLineChars="450" w:firstLine="964"/>
        <w:rPr>
          <w:rFonts w:asciiTheme="minorEastAsia" w:eastAsiaTheme="minorEastAsia" w:hAnsiTheme="minorEastAsia"/>
          <w:bCs/>
          <w:szCs w:val="22"/>
        </w:rPr>
      </w:pPr>
      <w:r w:rsidRPr="00DE3200">
        <w:rPr>
          <w:rFonts w:asciiTheme="minorEastAsia" w:eastAsiaTheme="minorEastAsia" w:hAnsiTheme="minorEastAsia" w:hint="eastAsia"/>
          <w:bCs/>
          <w:szCs w:val="22"/>
        </w:rPr>
        <w:t>《禮》、《樂》，贊《周易》，修《春秋》，親</w:t>
      </w:r>
      <w:r w:rsidRPr="00DE3200">
        <w:rPr>
          <w:rFonts w:asciiTheme="minorEastAsia" w:eastAsiaTheme="minorEastAsia" w:hAnsiTheme="minorEastAsia" w:hint="eastAsia"/>
          <w:szCs w:val="22"/>
        </w:rPr>
        <w:t>自撰寫</w:t>
      </w:r>
      <w:r w:rsidRPr="00DE3200">
        <w:rPr>
          <w:rFonts w:asciiTheme="minorEastAsia" w:eastAsiaTheme="minorEastAsia" w:hAnsiTheme="minorEastAsia" w:hint="eastAsia"/>
          <w:bCs/>
          <w:szCs w:val="22"/>
        </w:rPr>
        <w:t>《論語》，成就儒家最精粹的經典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Pr="00DE3200">
        <w:rPr>
          <w:rFonts w:asciiTheme="minorEastAsia" w:eastAsiaTheme="minorEastAsia" w:hAnsiTheme="minorEastAsia"/>
          <w:bCs/>
          <w:szCs w:val="22"/>
        </w:rPr>
        <w:t>(</w:t>
      </w:r>
      <w:r w:rsidRPr="00DE3200">
        <w:rPr>
          <w:rFonts w:asciiTheme="minorEastAsia" w:eastAsiaTheme="minorEastAsia" w:hAnsiTheme="minorEastAsia" w:hint="eastAsia"/>
          <w:bCs/>
          <w:szCs w:val="22"/>
        </w:rPr>
        <w:t>Ｃ</w:t>
      </w:r>
      <w:r w:rsidRPr="00DE3200">
        <w:rPr>
          <w:rFonts w:asciiTheme="minorEastAsia" w:eastAsiaTheme="minorEastAsia" w:hAnsiTheme="minorEastAsia"/>
          <w:bCs/>
          <w:szCs w:val="22"/>
        </w:rPr>
        <w:t>)</w:t>
      </w:r>
      <w:r w:rsidRPr="00DE3200">
        <w:rPr>
          <w:rFonts w:asciiTheme="minorEastAsia" w:eastAsiaTheme="minorEastAsia" w:hAnsiTheme="minorEastAsia" w:hint="eastAsia"/>
          <w:bCs/>
          <w:szCs w:val="22"/>
        </w:rPr>
        <w:t>開平民教育先河，因材施教，弟子中顏淵德</w:t>
      </w:r>
    </w:p>
    <w:p w:rsidR="0001640D" w:rsidRPr="00DE3200" w:rsidRDefault="0001640D" w:rsidP="006E4535">
      <w:pPr>
        <w:ind w:firstLineChars="500" w:firstLine="1071"/>
        <w:rPr>
          <w:rFonts w:asciiTheme="minorEastAsia" w:eastAsiaTheme="minorEastAsia" w:hAnsiTheme="minorEastAsia"/>
          <w:bCs/>
          <w:szCs w:val="22"/>
        </w:rPr>
      </w:pPr>
      <w:r w:rsidRPr="00DE3200">
        <w:rPr>
          <w:rFonts w:asciiTheme="minorEastAsia" w:eastAsiaTheme="minorEastAsia" w:hAnsiTheme="minorEastAsia" w:hint="eastAsia"/>
          <w:bCs/>
          <w:szCs w:val="22"/>
        </w:rPr>
        <w:t>行見長，子夏以文學知名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Pr="00DE3200">
        <w:rPr>
          <w:rFonts w:asciiTheme="minorEastAsia" w:eastAsiaTheme="minorEastAsia" w:hAnsiTheme="minorEastAsia"/>
          <w:bCs/>
          <w:szCs w:val="22"/>
        </w:rPr>
        <w:t>(</w:t>
      </w:r>
      <w:r w:rsidRPr="00DE3200">
        <w:rPr>
          <w:rFonts w:asciiTheme="minorEastAsia" w:eastAsiaTheme="minorEastAsia" w:hAnsiTheme="minorEastAsia" w:hint="eastAsia"/>
          <w:bCs/>
          <w:szCs w:val="22"/>
        </w:rPr>
        <w:t>Ｄ</w:t>
      </w:r>
      <w:r w:rsidRPr="00DE3200">
        <w:rPr>
          <w:rFonts w:asciiTheme="minorEastAsia" w:eastAsiaTheme="minorEastAsia" w:hAnsiTheme="minorEastAsia"/>
          <w:bCs/>
          <w:szCs w:val="22"/>
        </w:rPr>
        <w:t>)</w:t>
      </w:r>
      <w:r w:rsidRPr="00DE3200">
        <w:rPr>
          <w:rFonts w:asciiTheme="minorEastAsia" w:eastAsiaTheme="minorEastAsia" w:hAnsiTheme="minorEastAsia" w:hint="eastAsia"/>
          <w:bCs/>
          <w:szCs w:val="22"/>
        </w:rPr>
        <w:t>學說以仁為中心，以忠恕為行仁之方，孝悌為行仁之本</w:t>
      </w:r>
    </w:p>
    <w:p w:rsidR="0001640D" w:rsidRPr="00DE3200" w:rsidRDefault="0001640D" w:rsidP="0001640D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【龍騰自命題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6E4535" w:rsidRPr="00DE3200" w:rsidRDefault="0001640D" w:rsidP="0001640D">
      <w:pPr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="000C6A67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　）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3</w:t>
      </w:r>
      <w:r w:rsidR="00BD32F0" w:rsidRPr="00DE3200">
        <w:rPr>
          <w:rFonts w:asciiTheme="minorEastAsia" w:eastAsiaTheme="minorEastAsia" w:hAnsiTheme="minorEastAsia" w:cs="Arial"/>
          <w:color w:val="000000"/>
          <w:szCs w:val="22"/>
        </w:rPr>
        <w:t>9</w: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所謂的「提稱語」是書信開頭請受信人讀信的敬詞，使用時應與稱謂配合。以下有關提稱語的使用情況，何者正確？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Ａ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管寧寫</w:t>
      </w:r>
    </w:p>
    <w:p w:rsidR="006E4535" w:rsidRPr="00DE3200" w:rsidRDefault="0001640D" w:rsidP="006E4535">
      <w:pPr>
        <w:ind w:firstLineChars="600" w:firstLine="1285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絕交信給同學華歆，提稱語用「壇席」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Ｂ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李蟠去信感謝韓愈老師的指教，提稱語用「麾下」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Ｃ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歐陽脩寄信給學生曾鞏，</w:t>
      </w:r>
    </w:p>
    <w:p w:rsidR="0001640D" w:rsidRPr="00DE3200" w:rsidRDefault="0001640D" w:rsidP="006E4535">
      <w:pPr>
        <w:ind w:firstLineChars="600" w:firstLine="1285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提稱語用「如晤」　</w:t>
      </w:r>
      <w:r w:rsidRPr="00DE3200">
        <w:rPr>
          <w:rFonts w:asciiTheme="minorEastAsia" w:eastAsiaTheme="minorEastAsia" w:hAnsiTheme="minorEastAsia"/>
          <w:color w:val="000000"/>
          <w:szCs w:val="22"/>
        </w:rPr>
        <w:t>(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Ｄ</w:t>
      </w:r>
      <w:r w:rsidRPr="00DE3200">
        <w:rPr>
          <w:rFonts w:asciiTheme="minorEastAsia" w:eastAsiaTheme="minorEastAsia" w:hAnsiTheme="minorEastAsia"/>
          <w:color w:val="000000"/>
          <w:szCs w:val="22"/>
        </w:rPr>
        <w:t>)</w:t>
      </w:r>
      <w:r w:rsidRPr="00DE3200">
        <w:rPr>
          <w:rFonts w:asciiTheme="minorEastAsia" w:eastAsiaTheme="minorEastAsia" w:hAnsiTheme="minorEastAsia" w:hint="eastAsia"/>
          <w:color w:val="000000"/>
          <w:szCs w:val="22"/>
        </w:rPr>
        <w:t>徐志摩寫情書給新婚妻子陸小曼，提稱語用「鈞鑒」</w:t>
      </w:r>
    </w:p>
    <w:p w:rsidR="0001640D" w:rsidRPr="00DE3200" w:rsidRDefault="0001640D" w:rsidP="0001640D">
      <w:pPr>
        <w:jc w:val="right"/>
        <w:rPr>
          <w:rFonts w:asciiTheme="minorEastAsia" w:eastAsiaTheme="minorEastAsia" w:hAnsiTheme="minorEastAsia"/>
          <w:vanish/>
          <w:color w:val="008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【進階評量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B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卷</w:t>
      </w:r>
      <w:r w:rsidRPr="00DE3200">
        <w:rPr>
          <w:rFonts w:asciiTheme="minorEastAsia" w:eastAsiaTheme="minorEastAsia" w:hAnsiTheme="minorEastAsia"/>
          <w:vanish/>
          <w:color w:val="008000"/>
          <w:szCs w:val="22"/>
        </w:rPr>
        <w:t>.</w:t>
      </w:r>
      <w:r w:rsidRPr="00DE3200">
        <w:rPr>
          <w:rFonts w:asciiTheme="minorEastAsia" w:eastAsiaTheme="minorEastAsia" w:hAnsiTheme="minorEastAsia" w:hint="eastAsia"/>
          <w:vanish/>
          <w:color w:val="008000"/>
          <w:szCs w:val="22"/>
        </w:rPr>
        <w:t>】</w:t>
      </w:r>
    </w:p>
    <w:p w:rsidR="006E4535" w:rsidRPr="00DE3200" w:rsidRDefault="0001640D" w:rsidP="0001640D">
      <w:pPr>
        <w:rPr>
          <w:rFonts w:asciiTheme="minorEastAsia" w:eastAsiaTheme="minorEastAsia" w:hAnsiTheme="minorEastAsia" w:cs="Arial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 xml:space="preserve">（　</w:t>
      </w:r>
      <w:r w:rsidRPr="00DE3200">
        <w:rPr>
          <w:rFonts w:asciiTheme="minorEastAsia" w:eastAsiaTheme="minorEastAsia" w:hAnsiTheme="minorEastAsia" w:cs="Arial" w:hint="eastAsia"/>
          <w:color w:val="FF0000"/>
          <w:szCs w:val="22"/>
        </w:rPr>
        <w:t xml:space="preserve">　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）</w:t>
      </w:r>
      <w:r w:rsidR="00661768" w:rsidRPr="00DE3200">
        <w:rPr>
          <w:rFonts w:asciiTheme="minorEastAsia" w:eastAsiaTheme="minorEastAsia" w:hAnsiTheme="minorEastAsia" w:cs="Arial" w:hint="eastAsia"/>
          <w:color w:val="000000"/>
          <w:szCs w:val="22"/>
        </w:rPr>
        <w:t>40.</w:t>
      </w: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顏淵曰：「願無伐善，無施勞。」可見顏淵具有何種修為？　(A)謙沖自牧，功成不居　(B)謙退無爭，消極無為　(C)誇大逞能，自</w:t>
      </w:r>
    </w:p>
    <w:p w:rsidR="0001640D" w:rsidRPr="00DE3200" w:rsidRDefault="0001640D" w:rsidP="006E4535">
      <w:pPr>
        <w:ind w:firstLineChars="600" w:firstLine="1285"/>
        <w:rPr>
          <w:rFonts w:asciiTheme="minorEastAsia" w:eastAsiaTheme="minorEastAsia" w:hAnsiTheme="minorEastAsia" w:cs="Arial"/>
          <w:color w:val="000000"/>
          <w:szCs w:val="22"/>
        </w:rPr>
      </w:pPr>
      <w:r w:rsidRPr="00DE3200">
        <w:rPr>
          <w:rFonts w:asciiTheme="minorEastAsia" w:eastAsiaTheme="minorEastAsia" w:hAnsiTheme="minorEastAsia" w:cs="Arial" w:hint="eastAsia"/>
          <w:color w:val="000000"/>
          <w:szCs w:val="22"/>
        </w:rPr>
        <w:t>以為是　(D)任勞任怨，改過勸善。</w:t>
      </w:r>
    </w:p>
    <w:p w:rsidR="002F16AC" w:rsidRPr="00DE3200" w:rsidRDefault="002F16AC" w:rsidP="006E4535">
      <w:pPr>
        <w:ind w:firstLineChars="600" w:firstLine="1285"/>
        <w:rPr>
          <w:rFonts w:asciiTheme="minorEastAsia" w:eastAsiaTheme="minorEastAsia" w:hAnsiTheme="minorEastAsia" w:cs="Arial"/>
          <w:color w:val="000000"/>
          <w:szCs w:val="22"/>
        </w:rPr>
      </w:pPr>
    </w:p>
    <w:p w:rsidR="00D61EAC" w:rsidRPr="00DE3200" w:rsidRDefault="00D61EAC" w:rsidP="00D61EAC">
      <w:pPr>
        <w:rPr>
          <w:rFonts w:asciiTheme="minorEastAsia" w:eastAsiaTheme="minorEastAsia" w:hAnsiTheme="minorEastAsia"/>
          <w:b/>
          <w:color w:val="000000"/>
          <w:szCs w:val="22"/>
        </w:rPr>
      </w:pPr>
      <w:r w:rsidRPr="00DE3200">
        <w:rPr>
          <w:rFonts w:asciiTheme="minorEastAsia" w:eastAsiaTheme="minorEastAsia" w:hAnsiTheme="minorEastAsia" w:hint="eastAsia"/>
          <w:b/>
          <w:color w:val="000000"/>
          <w:szCs w:val="22"/>
        </w:rPr>
        <w:t>二、閱讀測驗</w:t>
      </w:r>
      <w:r w:rsidR="00422C28">
        <w:rPr>
          <w:rFonts w:asciiTheme="minorEastAsia" w:eastAsiaTheme="minorEastAsia" w:hAnsiTheme="minorEastAsia" w:hint="eastAsia"/>
          <w:b/>
          <w:color w:val="000000"/>
          <w:szCs w:val="22"/>
        </w:rPr>
        <w:t xml:space="preserve"> (</w:t>
      </w:r>
      <w:r w:rsidRPr="00DE3200">
        <w:rPr>
          <w:rFonts w:asciiTheme="minorEastAsia" w:eastAsiaTheme="minorEastAsia" w:hAnsiTheme="minorEastAsia" w:hint="eastAsia"/>
          <w:b/>
          <w:color w:val="000000"/>
          <w:szCs w:val="22"/>
        </w:rPr>
        <w:t xml:space="preserve"> 每小題</w:t>
      </w:r>
      <w:r w:rsidR="00422C28">
        <w:rPr>
          <w:rFonts w:asciiTheme="minorEastAsia" w:eastAsiaTheme="minorEastAsia" w:hAnsiTheme="minorEastAsia" w:hint="eastAsia"/>
          <w:b/>
          <w:color w:val="000000"/>
          <w:szCs w:val="22"/>
        </w:rPr>
        <w:t>2</w:t>
      </w:r>
      <w:r w:rsidRPr="00DE3200">
        <w:rPr>
          <w:rFonts w:asciiTheme="minorEastAsia" w:eastAsiaTheme="minorEastAsia" w:hAnsiTheme="minorEastAsia" w:hint="eastAsia"/>
          <w:b/>
          <w:color w:val="000000"/>
          <w:szCs w:val="22"/>
        </w:rPr>
        <w:t>分 共</w:t>
      </w:r>
      <w:r w:rsidR="00422C28">
        <w:rPr>
          <w:rFonts w:asciiTheme="minorEastAsia" w:eastAsiaTheme="minorEastAsia" w:hAnsiTheme="minorEastAsia" w:hint="eastAsia"/>
          <w:b/>
          <w:color w:val="000000"/>
          <w:szCs w:val="22"/>
        </w:rPr>
        <w:t>2</w:t>
      </w:r>
      <w:r w:rsidRPr="00DE3200">
        <w:rPr>
          <w:rFonts w:asciiTheme="minorEastAsia" w:eastAsiaTheme="minorEastAsia" w:hAnsiTheme="minorEastAsia" w:hint="eastAsia"/>
          <w:b/>
          <w:color w:val="000000"/>
          <w:szCs w:val="22"/>
        </w:rPr>
        <w:t>0分)</w:t>
      </w:r>
    </w:p>
    <w:p w:rsidR="002F16AC" w:rsidRPr="00DE3200" w:rsidRDefault="00BD32F0" w:rsidP="00D61EAC">
      <w:pPr>
        <w:tabs>
          <w:tab w:val="left" w:pos="119"/>
        </w:tabs>
        <w:ind w:left="119" w:hanging="119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cs="Arial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89CD4F" wp14:editId="0D962ABE">
                <wp:simplePos x="0" y="0"/>
                <wp:positionH relativeFrom="margin">
                  <wp:posOffset>354330</wp:posOffset>
                </wp:positionH>
                <wp:positionV relativeFrom="paragraph">
                  <wp:posOffset>167640</wp:posOffset>
                </wp:positionV>
                <wp:extent cx="8048625" cy="1247775"/>
                <wp:effectExtent l="0" t="0" r="28575" b="2857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4862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32F0" w:rsidRDefault="00BD32F0" w:rsidP="00BD32F0">
                            <w:pPr>
                              <w:ind w:firstLineChars="200" w:firstLine="428"/>
                            </w:pPr>
                            <w:r w:rsidRPr="00DE3200">
                              <w:rPr>
                                <w:rFonts w:hint="eastAsia"/>
                              </w:rPr>
                              <w:t>崇禎五年十二月，余往西湖。大雪三日，湖中人鳥聲俱絕。是日更定矣，余拏一小舟，擁毳衣爐火，獨往湖心亭看雪。霧</w:t>
                            </w:r>
                            <w:r w:rsidRPr="00DE3200">
                              <w:rPr>
                                <w:rFonts w:cs="細明體" w:hint="eastAsia"/>
                              </w:rPr>
                              <w:t>淞</w:t>
                            </w:r>
                            <w:r w:rsidRPr="00DE3200">
                              <w:rPr>
                                <w:rFonts w:hint="eastAsia"/>
                              </w:rPr>
                              <w:t>沆碭，天與雲、與山、與水，上下一白，湖上影子，惟長堤一痕、湖心亭一點，與余舟一芥、舟中人兩三粒而已。</w:t>
                            </w:r>
                            <w:r w:rsidRPr="00DE3200">
                              <w:br/>
                            </w:r>
                            <w:r w:rsidRPr="00DE3200">
                              <w:rPr>
                                <w:rFonts w:hint="eastAsia"/>
                              </w:rPr>
                              <w:t xml:space="preserve">　　到亭上，有兩人鋪氈對坐，一童子燒酒，爐正沸。見余大喜曰：「湖中焉得更有此人！」拉余同飲。余強飲三大白而別。問其姓氏，是金陵人，客此。及下船，舟子喃喃曰：「莫說相公癡，更有癡似相公者！」（張岱〈湖心亭看雪〉）</w:t>
                            </w:r>
                            <w:r w:rsidRPr="00887D4C">
                              <w:rPr>
                                <w:color w:val="FF000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9CD4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7.9pt;margin-top:13.2pt;width:633.75pt;height:98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">
                <v:textbox>
                  <w:txbxContent>
                    <w:p w:rsidR="00BD32F0" w:rsidRDefault="00BD32F0" w:rsidP="00BD32F0">
                      <w:pPr>
                        <w:ind w:firstLineChars="200" w:firstLine="428"/>
                      </w:pPr>
                      <w:r w:rsidRPr="00DE3200">
                        <w:rPr>
                          <w:rFonts w:hint="eastAsia"/>
                        </w:rPr>
                        <w:t>崇禎五年十二月，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余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往西湖。大雪三日，湖中人鳥聲俱絕。是日更定矣，余拏一小舟，擁毳衣爐火，獨往湖心亭看雪。霧</w:t>
                      </w:r>
                      <w:r w:rsidRPr="00DE3200">
                        <w:rPr>
                          <w:rFonts w:cs="細明體" w:hint="eastAsia"/>
                        </w:rPr>
                        <w:t>淞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沆碭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，天與雲、與山、與水，上下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一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白，湖上影子，惟長堤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一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痕、湖心亭一點，與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余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舟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一芥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、舟中人兩三粒而已。</w:t>
                      </w:r>
                      <w:r w:rsidRPr="00DE3200">
                        <w:br/>
                      </w:r>
                      <w:r w:rsidRPr="00DE3200">
                        <w:rPr>
                          <w:rFonts w:hint="eastAsia"/>
                        </w:rPr>
                        <w:t xml:space="preserve">　　到亭上，有兩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人鋪氈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對坐，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一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童子燒酒，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爐正沸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。見余大喜曰：「湖中焉得更有此人！」拉余同飲。余強飲三大白而別。問其姓氏，是金陵人，客此。及下船，舟子喃喃曰：「莫說相公癡，更有癡似相公者！」（張岱〈湖心亭看雪〉）</w:t>
                      </w:r>
                      <w:r w:rsidRPr="00887D4C">
                        <w:rPr>
                          <w:color w:val="FF0000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E3200">
        <w:rPr>
          <w:rFonts w:asciiTheme="minorEastAsia" w:eastAsiaTheme="minorEastAsia" w:hAnsiTheme="minorEastAsia" w:cs="Arial"/>
          <w:szCs w:val="22"/>
        </w:rPr>
        <w:t>1</w:t>
      </w:r>
      <w:r w:rsidR="00D61EAC" w:rsidRPr="00DE3200">
        <w:rPr>
          <w:rFonts w:asciiTheme="minorEastAsia" w:eastAsiaTheme="minorEastAsia" w:hAnsiTheme="minorEastAsia" w:cs="Arial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FF0000"/>
          <w:szCs w:val="22"/>
        </w:rPr>
        <w:t xml:space="preserve">　　</w:t>
      </w:r>
      <w:r w:rsidRPr="00DE3200">
        <w:rPr>
          <w:rFonts w:asciiTheme="minorEastAsia" w:eastAsiaTheme="minorEastAsia" w:hAnsiTheme="minor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)41.</w:t>
      </w:r>
      <w:r w:rsidR="00D61EAC" w:rsidRPr="00DE3200">
        <w:rPr>
          <w:rFonts w:asciiTheme="minorEastAsia" w:eastAsiaTheme="minorEastAsia" w:hAnsiTheme="minorEastAsia" w:hint="eastAsia"/>
          <w:szCs w:val="22"/>
        </w:rPr>
        <w:t>下列文句中「一」之意，何者與其他三者</w:t>
      </w:r>
      <w:r w:rsidR="00D61EAC" w:rsidRPr="00DE3200">
        <w:rPr>
          <w:rFonts w:asciiTheme="minorEastAsia" w:eastAsiaTheme="minorEastAsia" w:hAnsiTheme="minorEastAsia" w:hint="eastAsia"/>
          <w:szCs w:val="22"/>
          <w:u w:val="double"/>
        </w:rPr>
        <w:t>不同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？　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>Ａ</w:t>
      </w:r>
      <w:r w:rsidR="00D61EAC" w:rsidRPr="00DE3200">
        <w:rPr>
          <w:rFonts w:asciiTheme="minorEastAsia" w:eastAsiaTheme="minorEastAsia" w:hAnsiTheme="minorEastAsia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余拏「一」小舟　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>Ｂ</w:t>
      </w:r>
      <w:r w:rsidR="00D61EAC" w:rsidRPr="00DE3200">
        <w:rPr>
          <w:rFonts w:asciiTheme="minorEastAsia" w:eastAsiaTheme="minorEastAsia" w:hAnsiTheme="minorEastAsia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上下「一」白　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>Ｃ</w:t>
      </w:r>
      <w:r w:rsidR="00D61EAC" w:rsidRPr="00DE3200">
        <w:rPr>
          <w:rFonts w:asciiTheme="minorEastAsia" w:eastAsiaTheme="minorEastAsia" w:hAnsiTheme="minorEastAsia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szCs w:val="22"/>
        </w:rPr>
        <w:t xml:space="preserve">惟長堤「一」痕　</w:t>
      </w:r>
      <w:r w:rsidR="00D61EAC" w:rsidRPr="00DE3200">
        <w:rPr>
          <w:rFonts w:asciiTheme="minorEastAsia" w:eastAsiaTheme="minorEastAsia" w:hAnsiTheme="minorEastAsia"/>
          <w:szCs w:val="22"/>
        </w:rPr>
        <w:t>(</w:t>
      </w:r>
      <w:r w:rsidR="00D61EAC" w:rsidRPr="00DE3200">
        <w:rPr>
          <w:rFonts w:asciiTheme="minorEastAsia" w:eastAsiaTheme="minorEastAsia" w:hAnsiTheme="minorEastAsia" w:hint="eastAsia"/>
          <w:szCs w:val="22"/>
        </w:rPr>
        <w:t>Ｄ</w:t>
      </w:r>
      <w:r w:rsidR="00D61EAC" w:rsidRPr="00DE3200">
        <w:rPr>
          <w:rFonts w:asciiTheme="minorEastAsia" w:eastAsiaTheme="minorEastAsia" w:hAnsiTheme="minorEastAsia"/>
          <w:szCs w:val="22"/>
        </w:rPr>
        <w:t>)</w:t>
      </w:r>
      <w:r w:rsidR="00D61EAC" w:rsidRPr="00DE3200">
        <w:rPr>
          <w:rFonts w:asciiTheme="minorEastAsia" w:eastAsiaTheme="minorEastAsia" w:hAnsiTheme="minorEastAsia" w:hint="eastAsia"/>
          <w:szCs w:val="22"/>
        </w:rPr>
        <w:t>「一」童子</w:t>
      </w:r>
    </w:p>
    <w:p w:rsidR="002F16AC" w:rsidRPr="00DE3200" w:rsidRDefault="00D61EAC" w:rsidP="002F16AC">
      <w:pPr>
        <w:tabs>
          <w:tab w:val="left" w:pos="119"/>
        </w:tabs>
        <w:ind w:leftChars="50" w:left="107" w:firstLineChars="450" w:firstLine="964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t>燒酒</w:t>
      </w:r>
      <w:r w:rsidRPr="00DE3200">
        <w:rPr>
          <w:rFonts w:asciiTheme="minorEastAsia" w:eastAsiaTheme="minorEastAsia" w:hAnsiTheme="minorEastAsia"/>
          <w:szCs w:val="22"/>
        </w:rPr>
        <w:br/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)42.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張岱到湖心亭時，見到亭中有幾人？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兩人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三人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四人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五人</w:t>
      </w:r>
      <w:r w:rsidRPr="00DE3200">
        <w:rPr>
          <w:rFonts w:asciiTheme="minorEastAsia" w:eastAsiaTheme="minorEastAsia" w:hAnsiTheme="minorEastAsia"/>
          <w:szCs w:val="22"/>
        </w:rPr>
        <w:br/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)43.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舟子所說：「莫說相公癡，更有癡似相公者！」其中「癡」和文中何句相呼應？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湖中人鳥聲俱絕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是日更定矣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獨往湖</w:t>
      </w:r>
    </w:p>
    <w:p w:rsidR="002F16AC" w:rsidRPr="00DE3200" w:rsidRDefault="00D61EAC" w:rsidP="002F16AC">
      <w:pPr>
        <w:tabs>
          <w:tab w:val="left" w:pos="119"/>
        </w:tabs>
        <w:ind w:leftChars="50" w:left="107" w:firstLineChars="450" w:firstLine="964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t xml:space="preserve">心亭看雪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湖上影子，惟長堤一痕</w:t>
      </w:r>
      <w:r w:rsidRPr="00DE3200">
        <w:rPr>
          <w:rFonts w:asciiTheme="minorEastAsia" w:eastAsiaTheme="minorEastAsia" w:hAnsiTheme="minorEastAsia"/>
          <w:szCs w:val="22"/>
        </w:rPr>
        <w:br/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)44.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亭中人曰：「湖中焉得更有此人！」此句為何意？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諷刺張岱冥頑不靈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感歎張岱不受重視，形單影隻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驚訝張岱神出鬼</w:t>
      </w:r>
    </w:p>
    <w:p w:rsidR="002F16AC" w:rsidRPr="00DE3200" w:rsidRDefault="00D61EAC" w:rsidP="002F16AC">
      <w:pPr>
        <w:tabs>
          <w:tab w:val="left" w:pos="119"/>
        </w:tabs>
        <w:ind w:leftChars="50" w:left="107" w:firstLineChars="450" w:firstLine="964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t xml:space="preserve">沒、無法預料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歡喜竟能在湖心亭遇到知音</w:t>
      </w:r>
      <w:r w:rsidRPr="00DE3200">
        <w:rPr>
          <w:rFonts w:asciiTheme="minorEastAsia" w:eastAsiaTheme="minorEastAsia" w:hAnsiTheme="minorEastAsia"/>
          <w:szCs w:val="22"/>
        </w:rPr>
        <w:br/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)45.</w:t>
      </w:r>
      <w:r w:rsidRPr="00DE3200">
        <w:rPr>
          <w:rFonts w:asciiTheme="minorEastAsia" w:eastAsiaTheme="minorEastAsia" w:hAnsiTheme="minorEastAsia" w:hint="eastAsia"/>
          <w:szCs w:val="22"/>
        </w:rPr>
        <w:t>「湖上影子，惟長堤一痕、湖心亭一點，與余舟一芥、舟中人兩三粒而已。」關於此句，下列</w:t>
      </w:r>
      <w:r w:rsidRPr="00DE3200">
        <w:rPr>
          <w:rFonts w:asciiTheme="minorEastAsia" w:eastAsiaTheme="minorEastAsia" w:hAnsiTheme="minorEastAsia" w:cs="細明體" w:hint="eastAsia"/>
          <w:szCs w:val="22"/>
        </w:rPr>
        <w:t>敘</w:t>
      </w:r>
      <w:r w:rsidRPr="00DE3200">
        <w:rPr>
          <w:rFonts w:asciiTheme="minorEastAsia" w:eastAsiaTheme="minorEastAsia" w:hAnsiTheme="minorEastAsia" w:hint="eastAsia"/>
          <w:szCs w:val="22"/>
        </w:rPr>
        <w:t>述何者</w:t>
      </w:r>
      <w:r w:rsidRPr="00DE3200">
        <w:rPr>
          <w:rFonts w:asciiTheme="minorEastAsia" w:eastAsiaTheme="minorEastAsia" w:hAnsiTheme="minorEastAsia" w:hint="eastAsia"/>
          <w:szCs w:val="22"/>
          <w:u w:val="double"/>
        </w:rPr>
        <w:t>不是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作者所欲傳達者？　</w:t>
      </w:r>
    </w:p>
    <w:p w:rsidR="002F16AC" w:rsidRPr="00DE3200" w:rsidRDefault="00D61EAC" w:rsidP="002F16AC">
      <w:pPr>
        <w:tabs>
          <w:tab w:val="left" w:pos="119"/>
        </w:tabs>
        <w:ind w:leftChars="50" w:left="107" w:firstLineChars="450" w:firstLine="964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同是天涯淪落人，相逢何必曾相識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雪夜世界裡，空靈寂靜的感覺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寄蜉蝣於天地，渺滄海之一粟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「一痕」、「一</w:t>
      </w:r>
    </w:p>
    <w:p w:rsidR="00D61EAC" w:rsidRPr="00DE3200" w:rsidRDefault="00D61EAC" w:rsidP="002F16AC">
      <w:pPr>
        <w:tabs>
          <w:tab w:val="left" w:pos="119"/>
        </w:tabs>
        <w:ind w:leftChars="50" w:left="107" w:firstLineChars="450" w:firstLine="964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t>點」、「一芥」、「兩三粒」等數量詞，乃以小襯大，反襯作者癡迷山水、凌寒獨立的人格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color w:val="FF0000"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color w:val="FF0000"/>
          <w:szCs w:val="22"/>
        </w:rPr>
        <w:t>【基礎評量</w:t>
      </w:r>
      <w:r w:rsidRPr="00DE3200">
        <w:rPr>
          <w:rFonts w:asciiTheme="minorEastAsia" w:eastAsiaTheme="minorEastAsia" w:hAnsiTheme="minorEastAsia"/>
          <w:vanish/>
          <w:color w:val="FF0000"/>
          <w:szCs w:val="22"/>
        </w:rPr>
        <w:t>A</w:t>
      </w:r>
      <w:r w:rsidRPr="00DE3200">
        <w:rPr>
          <w:rFonts w:asciiTheme="minorEastAsia" w:eastAsiaTheme="minorEastAsia" w:hAnsiTheme="minorEastAsia" w:hint="eastAsia"/>
          <w:vanish/>
          <w:color w:val="FF0000"/>
          <w:szCs w:val="22"/>
        </w:rPr>
        <w:t>卷】</w:t>
      </w:r>
    </w:p>
    <w:p w:rsidR="00BD32F0" w:rsidRPr="00DE3200" w:rsidRDefault="00BD32F0" w:rsidP="00D61EAC">
      <w:pPr>
        <w:tabs>
          <w:tab w:val="left" w:pos="119"/>
        </w:tabs>
        <w:ind w:left="119" w:hanging="119"/>
        <w:rPr>
          <w:rFonts w:asciiTheme="minorEastAsia" w:eastAsiaTheme="minorEastAsia" w:hAnsiTheme="minorEastAsia"/>
          <w:color w:val="000000"/>
          <w:szCs w:val="22"/>
        </w:rPr>
      </w:pPr>
      <w:r w:rsidRPr="00DE3200">
        <w:rPr>
          <w:rFonts w:asciiTheme="minorEastAsia" w:eastAsiaTheme="minorEastAsia" w:hAnsiTheme="minorEastAsia"/>
          <w:noProof/>
          <w:color w:val="000000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1638CB" wp14:editId="118D78E0">
                <wp:simplePos x="0" y="0"/>
                <wp:positionH relativeFrom="column">
                  <wp:posOffset>559435</wp:posOffset>
                </wp:positionH>
                <wp:positionV relativeFrom="paragraph">
                  <wp:posOffset>168910</wp:posOffset>
                </wp:positionV>
                <wp:extent cx="2360930" cy="1404620"/>
                <wp:effectExtent l="0" t="0" r="22860" b="1143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32F0" w:rsidRPr="00DE3200" w:rsidRDefault="00BD32F0" w:rsidP="00BD32F0">
                            <w:pPr>
                              <w:ind w:firstLineChars="200" w:firstLine="428"/>
                            </w:pPr>
                            <w:r w:rsidRPr="00DE3200">
                              <w:rPr>
                                <w:rFonts w:hint="eastAsia"/>
                              </w:rPr>
                              <w:t>我是天空裡的一片雲，</w:t>
                            </w:r>
                            <w:r w:rsidRPr="00DE3200">
                              <w:br/>
                            </w:r>
                            <w:r w:rsidRPr="00DE3200">
                              <w:rPr>
                                <w:rFonts w:hint="eastAsia"/>
                              </w:rPr>
                              <w:t xml:space="preserve">　　偶爾投影在你的波心，</w:t>
                            </w:r>
                            <w:r w:rsidRPr="00DE3200">
                              <w:br/>
                            </w:r>
                            <w:r w:rsidRPr="00DE3200">
                              <w:rPr>
                                <w:rFonts w:hint="eastAsia"/>
                              </w:rPr>
                              <w:t xml:space="preserve">　　你不必訝異，更無須歡喜，</w:t>
                            </w:r>
                            <w:r w:rsidRPr="00DE3200">
                              <w:br/>
                            </w:r>
                            <w:r w:rsidRPr="00DE3200">
                              <w:rPr>
                                <w:rFonts w:hint="eastAsia"/>
                              </w:rPr>
                              <w:t xml:space="preserve">　　在轉瞬間消滅了蹤影。</w:t>
                            </w:r>
                            <w:r w:rsidRPr="00DE3200">
                              <w:br/>
                            </w:r>
                            <w:r w:rsidRPr="00DE3200">
                              <w:br/>
                            </w:r>
                            <w:r w:rsidRPr="00DE3200">
                              <w:rPr>
                                <w:rFonts w:hint="eastAsia"/>
                              </w:rPr>
                              <w:t xml:space="preserve">　　你我相逢在黑夜的海上，</w:t>
                            </w:r>
                            <w:r w:rsidRPr="00DE3200">
                              <w:br/>
                            </w:r>
                            <w:r w:rsidRPr="00DE3200">
                              <w:rPr>
                                <w:rFonts w:hint="eastAsia"/>
                              </w:rPr>
                              <w:t xml:space="preserve">　　你有你的，我有我的，方向；</w:t>
                            </w:r>
                            <w:r w:rsidRPr="00DE3200">
                              <w:br/>
                            </w:r>
                            <w:r w:rsidRPr="00DE3200">
                              <w:rPr>
                                <w:rFonts w:hint="eastAsia"/>
                              </w:rPr>
                              <w:t xml:space="preserve">　　你記得也好，最好你忘掉，</w:t>
                            </w:r>
                            <w:r w:rsidRPr="00DE3200">
                              <w:br/>
                            </w:r>
                            <w:r w:rsidRPr="00DE3200">
                              <w:rPr>
                                <w:rFonts w:hint="eastAsia"/>
                              </w:rPr>
                              <w:t xml:space="preserve">　　在這交會時互放的光亮！（徐志摩〈偶然〉）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1638CB" id="_x0000_s1027" type="#_x0000_t202" style="position:absolute;left:0;text-align:left;margin-left:44.05pt;margin-top:13.3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">
                <v:textbox style="mso-fit-shape-to-text:t">
                  <w:txbxContent>
                    <w:p w:rsidR="00BD32F0" w:rsidRPr="00DE3200" w:rsidRDefault="00BD32F0" w:rsidP="00BD32F0">
                      <w:pPr>
                        <w:ind w:firstLineChars="200" w:firstLine="428"/>
                      </w:pPr>
                      <w:r w:rsidRPr="00DE3200">
                        <w:rPr>
                          <w:rFonts w:hint="eastAsia"/>
                        </w:rPr>
                        <w:t>我是天空裡的一片雲，</w:t>
                      </w:r>
                      <w:r w:rsidRPr="00DE3200">
                        <w:br/>
                      </w:r>
                      <w:r w:rsidRPr="00DE3200">
                        <w:rPr>
                          <w:rFonts w:hint="eastAsia"/>
                        </w:rPr>
                        <w:t xml:space="preserve">　　偶爾投影在你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的波心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，</w:t>
                      </w:r>
                      <w:r w:rsidRPr="00DE3200">
                        <w:br/>
                      </w:r>
                      <w:r w:rsidRPr="00DE3200">
                        <w:rPr>
                          <w:rFonts w:hint="eastAsia"/>
                        </w:rPr>
                        <w:t xml:space="preserve">　　你不必訝異，更無須歡喜，</w:t>
                      </w:r>
                      <w:r w:rsidRPr="00DE3200">
                        <w:br/>
                      </w:r>
                      <w:r w:rsidRPr="00DE3200">
                        <w:rPr>
                          <w:rFonts w:hint="eastAsia"/>
                        </w:rPr>
                        <w:t xml:space="preserve">　　在轉瞬間消滅了蹤影。</w:t>
                      </w:r>
                      <w:r w:rsidRPr="00DE3200">
                        <w:br/>
                      </w:r>
                      <w:r w:rsidRPr="00DE3200">
                        <w:br/>
                      </w:r>
                      <w:r w:rsidRPr="00DE3200">
                        <w:rPr>
                          <w:rFonts w:hint="eastAsia"/>
                        </w:rPr>
                        <w:t xml:space="preserve">　　你我相逢在黑夜的海上，</w:t>
                      </w:r>
                      <w:r w:rsidRPr="00DE3200">
                        <w:br/>
                      </w:r>
                      <w:r w:rsidRPr="00DE3200">
                        <w:rPr>
                          <w:rFonts w:hint="eastAsia"/>
                        </w:rPr>
                        <w:t xml:space="preserve">　　你有你的，我有我的，方向；</w:t>
                      </w:r>
                      <w:r w:rsidRPr="00DE3200">
                        <w:br/>
                      </w:r>
                      <w:r w:rsidRPr="00DE3200">
                        <w:rPr>
                          <w:rFonts w:hint="eastAsia"/>
                        </w:rPr>
                        <w:t xml:space="preserve">　　你記得也好，最好你忘掉，</w:t>
                      </w:r>
                      <w:r w:rsidRPr="00DE3200">
                        <w:br/>
                      </w:r>
                      <w:r w:rsidRPr="00DE3200">
                        <w:rPr>
                          <w:rFonts w:hint="eastAsia"/>
                        </w:rPr>
                        <w:t xml:space="preserve">　　</w:t>
                      </w:r>
                      <w:proofErr w:type="gramStart"/>
                      <w:r w:rsidRPr="00DE3200">
                        <w:rPr>
                          <w:rFonts w:hint="eastAsia"/>
                        </w:rPr>
                        <w:t>在這交會</w:t>
                      </w:r>
                      <w:proofErr w:type="gramEnd"/>
                      <w:r w:rsidRPr="00DE3200">
                        <w:rPr>
                          <w:rFonts w:hint="eastAsia"/>
                        </w:rPr>
                        <w:t>時互放的光亮！（徐志摩〈偶然〉）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E3200">
        <w:rPr>
          <w:rFonts w:asciiTheme="minorEastAsia" w:eastAsiaTheme="minorEastAsia" w:hAnsiTheme="minorEastAsia" w:cs="Arial"/>
          <w:color w:val="000000"/>
          <w:szCs w:val="22"/>
        </w:rPr>
        <w:t>2</w:t>
      </w:r>
      <w:r w:rsidR="00D61EAC" w:rsidRPr="00DE3200">
        <w:rPr>
          <w:rFonts w:asciiTheme="minorEastAsia" w:eastAsiaTheme="minorEastAsia" w:hAnsiTheme="minorEastAsia" w:cs="Arial"/>
          <w:color w:val="000000"/>
          <w:szCs w:val="22"/>
        </w:rPr>
        <w:t>.</w:t>
      </w:r>
      <w:r w:rsidR="00D61EAC" w:rsidRPr="00DE3200">
        <w:rPr>
          <w:rFonts w:asciiTheme="minorEastAsia" w:eastAsiaTheme="minorEastAsia" w:hAnsiTheme="minorEastAsia" w:hint="eastAsia"/>
          <w:color w:val="000000"/>
          <w:szCs w:val="22"/>
        </w:rPr>
        <w:t xml:space="preserve">　</w:t>
      </w: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BD32F0" w:rsidP="00BD32F0">
      <w:pPr>
        <w:tabs>
          <w:tab w:val="left" w:pos="119"/>
        </w:tabs>
        <w:ind w:leftChars="50" w:left="107" w:firstLineChars="100" w:firstLine="214"/>
        <w:rPr>
          <w:rFonts w:asciiTheme="minorEastAsia" w:eastAsiaTheme="minorEastAsia" w:hAnsiTheme="minorEastAsia"/>
          <w:color w:val="000000"/>
          <w:szCs w:val="22"/>
        </w:rPr>
      </w:pPr>
    </w:p>
    <w:p w:rsidR="00BD32F0" w:rsidRPr="00DE3200" w:rsidRDefault="00D61EAC" w:rsidP="00BD32F0">
      <w:pPr>
        <w:tabs>
          <w:tab w:val="left" w:pos="119"/>
        </w:tabs>
        <w:rPr>
          <w:rFonts w:asciiTheme="minorEastAsia" w:eastAsiaTheme="minorEastAsia" w:hAnsiTheme="minorEastAsia"/>
          <w:color w:val="FF0000"/>
          <w:szCs w:val="22"/>
        </w:rPr>
      </w:pPr>
      <w:r w:rsidRPr="00DE3200">
        <w:rPr>
          <w:rFonts w:asciiTheme="minorEastAsia" w:eastAsiaTheme="minorEastAsia" w:hAnsiTheme="minorEastAsia"/>
          <w:color w:val="FF0000"/>
          <w:szCs w:val="22"/>
        </w:rPr>
        <w:br/>
      </w:r>
    </w:p>
    <w:p w:rsidR="002F16AC" w:rsidRPr="00DE3200" w:rsidRDefault="00D61EAC" w:rsidP="00BD32F0">
      <w:pPr>
        <w:tabs>
          <w:tab w:val="left" w:pos="119"/>
        </w:tabs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)46.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從〈偶然〉這首詩的內容來看，應屬於何種性質的詩歌？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抒情詩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敘事詩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閨怨詩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邊塞詩</w:t>
      </w:r>
      <w:r w:rsidRPr="00DE3200">
        <w:rPr>
          <w:rFonts w:asciiTheme="minorEastAsia" w:eastAsiaTheme="minorEastAsia" w:hAnsiTheme="minorEastAsia"/>
          <w:szCs w:val="22"/>
        </w:rPr>
        <w:br/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)47.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〈偶然〉這首詩的主旨在表達：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觸景傷情，悔恨交加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眷戀大自然的景物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物換星移，滄海桑田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人與人的因緣際</w:t>
      </w:r>
    </w:p>
    <w:p w:rsidR="002F16AC" w:rsidRPr="00DE3200" w:rsidRDefault="00D61EAC" w:rsidP="002F16AC">
      <w:pPr>
        <w:tabs>
          <w:tab w:val="left" w:pos="119"/>
        </w:tabs>
        <w:ind w:firstLineChars="500" w:firstLine="1071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t>會</w:t>
      </w:r>
      <w:r w:rsidRPr="00DE3200">
        <w:rPr>
          <w:rFonts w:asciiTheme="minorEastAsia" w:eastAsiaTheme="minorEastAsia" w:hAnsiTheme="minorEastAsia"/>
          <w:szCs w:val="22"/>
        </w:rPr>
        <w:br/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)48.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作者在詩中用天空裡的雲來比喻：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功名與富貴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人世的禍福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飄忽的行蹤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豐富的感情</w:t>
      </w:r>
      <w:r w:rsidRPr="00DE3200">
        <w:rPr>
          <w:rFonts w:asciiTheme="minorEastAsia" w:eastAsiaTheme="minorEastAsia" w:hAnsiTheme="minorEastAsia"/>
          <w:szCs w:val="22"/>
        </w:rPr>
        <w:br/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)49.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詩中「投影在你的波心」是指：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刻意的認識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偶然的相遇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形影不離的纏綿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自我想像的虛幻</w:t>
      </w:r>
      <w:r w:rsidRPr="00DE3200">
        <w:rPr>
          <w:rFonts w:asciiTheme="minorEastAsia" w:eastAsiaTheme="minorEastAsia" w:hAnsiTheme="minorEastAsia"/>
          <w:szCs w:val="22"/>
        </w:rPr>
        <w:br/>
        <w:t>(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0C6A67">
        <w:rPr>
          <w:rFonts w:asciiTheme="minorEastAsia" w:eastAsiaTheme="minorEastAsia" w:hAnsiTheme="minorEastAsia" w:hint="eastAsia"/>
          <w:color w:val="FF0000"/>
          <w:szCs w:val="22"/>
        </w:rPr>
        <w:t xml:space="preserve"> 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　</w:t>
      </w:r>
      <w:r w:rsidR="00661768" w:rsidRPr="00DE3200">
        <w:rPr>
          <w:rFonts w:asciiTheme="minorEastAsia" w:eastAsiaTheme="minorEastAsia" w:hAnsiTheme="minorEastAsia"/>
          <w:szCs w:val="22"/>
        </w:rPr>
        <w:t>)50.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本詩最後提到「交會時互放的光亮」是呼應詩中的哪一句？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Ａ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偶爾投影在你的波心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Ｂ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 xml:space="preserve">在轉瞬間消滅了蹤影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Ｃ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你我相逢在黑</w:t>
      </w:r>
    </w:p>
    <w:p w:rsidR="00D61EAC" w:rsidRPr="00DE3200" w:rsidRDefault="00D61EAC" w:rsidP="002F16AC">
      <w:pPr>
        <w:tabs>
          <w:tab w:val="left" w:pos="119"/>
        </w:tabs>
        <w:ind w:firstLineChars="500" w:firstLine="1071"/>
        <w:rPr>
          <w:rFonts w:asciiTheme="minorEastAsia" w:eastAsiaTheme="minorEastAsia" w:hAnsiTheme="minorEastAsia"/>
          <w:szCs w:val="22"/>
        </w:rPr>
      </w:pPr>
      <w:r w:rsidRPr="00DE3200">
        <w:rPr>
          <w:rFonts w:asciiTheme="minorEastAsia" w:eastAsiaTheme="minorEastAsia" w:hAnsiTheme="minorEastAsia" w:hint="eastAsia"/>
          <w:szCs w:val="22"/>
        </w:rPr>
        <w:t xml:space="preserve">夜的海上　</w:t>
      </w:r>
      <w:r w:rsidRPr="00DE3200">
        <w:rPr>
          <w:rFonts w:asciiTheme="minorEastAsia" w:eastAsiaTheme="minorEastAsia" w:hAnsiTheme="minorEastAsia"/>
          <w:szCs w:val="22"/>
        </w:rPr>
        <w:t>(</w:t>
      </w:r>
      <w:r w:rsidRPr="00DE3200">
        <w:rPr>
          <w:rFonts w:asciiTheme="minorEastAsia" w:eastAsiaTheme="minorEastAsia" w:hAnsiTheme="minorEastAsia" w:hint="eastAsia"/>
          <w:szCs w:val="22"/>
        </w:rPr>
        <w:t>Ｄ</w:t>
      </w:r>
      <w:r w:rsidRPr="00DE3200">
        <w:rPr>
          <w:rFonts w:asciiTheme="minorEastAsia" w:eastAsiaTheme="minorEastAsia" w:hAnsiTheme="minorEastAsia"/>
          <w:szCs w:val="22"/>
        </w:rPr>
        <w:t>)</w:t>
      </w:r>
      <w:r w:rsidRPr="00DE3200">
        <w:rPr>
          <w:rFonts w:asciiTheme="minorEastAsia" w:eastAsiaTheme="minorEastAsia" w:hAnsiTheme="minorEastAsia" w:hint="eastAsia"/>
          <w:szCs w:val="22"/>
        </w:rPr>
        <w:t>你記得也好，最好你忘掉</w:t>
      </w:r>
    </w:p>
    <w:p w:rsidR="00D61EAC" w:rsidRPr="00DE3200" w:rsidRDefault="00D61EAC" w:rsidP="00D61EAC">
      <w:pPr>
        <w:jc w:val="right"/>
        <w:rPr>
          <w:rFonts w:asciiTheme="minorEastAsia" w:eastAsiaTheme="minorEastAsia" w:hAnsiTheme="minorEastAsia"/>
          <w:vanish/>
          <w:szCs w:val="22"/>
        </w:rPr>
      </w:pPr>
      <w:r w:rsidRPr="00DE3200">
        <w:rPr>
          <w:rFonts w:asciiTheme="minorEastAsia" w:eastAsiaTheme="minorEastAsia" w:hAnsiTheme="minorEastAsia" w:hint="eastAsia"/>
          <w:vanish/>
          <w:szCs w:val="22"/>
        </w:rPr>
        <w:t>【龍騰自命題】</w:t>
      </w:r>
    </w:p>
    <w:p w:rsidR="00D61EAC" w:rsidRPr="00DE3200" w:rsidRDefault="00D61EAC" w:rsidP="00D61EAC">
      <w:pPr>
        <w:ind w:left="1140" w:hanging="1140"/>
        <w:rPr>
          <w:rFonts w:asciiTheme="minorEastAsia" w:eastAsiaTheme="minorEastAsia" w:hAnsiTheme="minorEastAsia"/>
          <w:szCs w:val="22"/>
        </w:rPr>
      </w:pPr>
    </w:p>
    <w:sectPr w:rsidR="00D61EAC" w:rsidRPr="00DE3200" w:rsidSect="00D61EAC">
      <w:footerReference w:type="even" r:id="rId7"/>
      <w:footerReference w:type="default" r:id="rId8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CCD" w:rsidRDefault="00422CCD">
      <w:r>
        <w:separator/>
      </w:r>
    </w:p>
  </w:endnote>
  <w:endnote w:type="continuationSeparator" w:id="0">
    <w:p w:rsidR="00422CCD" w:rsidRDefault="00422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5E42" w:rsidRDefault="00C55E42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C55E42" w:rsidRDefault="00C55E4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5E42" w:rsidRDefault="00C55E42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BB573F">
      <w:rPr>
        <w:rStyle w:val="a4"/>
        <w:noProof/>
        <w:sz w:val="22"/>
        <w:szCs w:val="22"/>
      </w:rPr>
      <w:t>3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CCD" w:rsidRDefault="00422CCD">
      <w:r>
        <w:separator/>
      </w:r>
    </w:p>
  </w:footnote>
  <w:footnote w:type="continuationSeparator" w:id="0">
    <w:p w:rsidR="00422CCD" w:rsidRDefault="00422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A4266"/>
    <w:multiLevelType w:val="hybridMultilevel"/>
    <w:tmpl w:val="36548924"/>
    <w:lvl w:ilvl="0" w:tplc="678CD56C">
      <w:start w:val="1"/>
      <w:numFmt w:val="ideographTraditional"/>
      <w:lvlText w:val="(%1)"/>
      <w:lvlJc w:val="left"/>
      <w:pPr>
        <w:ind w:left="167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EAC"/>
    <w:rsid w:val="000029B6"/>
    <w:rsid w:val="0001640D"/>
    <w:rsid w:val="0008331E"/>
    <w:rsid w:val="000C4EC0"/>
    <w:rsid w:val="000C6A67"/>
    <w:rsid w:val="001F2594"/>
    <w:rsid w:val="00213A16"/>
    <w:rsid w:val="00255C0F"/>
    <w:rsid w:val="002A6066"/>
    <w:rsid w:val="002D7626"/>
    <w:rsid w:val="002F16AC"/>
    <w:rsid w:val="00416C60"/>
    <w:rsid w:val="00422C28"/>
    <w:rsid w:val="00422CCD"/>
    <w:rsid w:val="00503B92"/>
    <w:rsid w:val="00661768"/>
    <w:rsid w:val="006E4535"/>
    <w:rsid w:val="00700C17"/>
    <w:rsid w:val="007B7F1E"/>
    <w:rsid w:val="007F01BC"/>
    <w:rsid w:val="00887D4C"/>
    <w:rsid w:val="008A6533"/>
    <w:rsid w:val="008B3208"/>
    <w:rsid w:val="008D49F6"/>
    <w:rsid w:val="00A66355"/>
    <w:rsid w:val="00A7711D"/>
    <w:rsid w:val="00AB1605"/>
    <w:rsid w:val="00B73FCD"/>
    <w:rsid w:val="00BB573F"/>
    <w:rsid w:val="00BB7EDC"/>
    <w:rsid w:val="00BD32F0"/>
    <w:rsid w:val="00BD38B6"/>
    <w:rsid w:val="00BF2F40"/>
    <w:rsid w:val="00C51033"/>
    <w:rsid w:val="00C55E42"/>
    <w:rsid w:val="00C86571"/>
    <w:rsid w:val="00D42DE2"/>
    <w:rsid w:val="00D61EAC"/>
    <w:rsid w:val="00DC2A49"/>
    <w:rsid w:val="00DE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6A3E61-661B-49C7-9070-300D2032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6E453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3560;&#20219;&#36774;&#20844;&#23460;1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1</TotalTime>
  <Pages>3</Pages>
  <Words>951</Words>
  <Characters>5422</Characters>
  <Application>Microsoft Office Word</Application>
  <DocSecurity>0</DocSecurity>
  <Lines>45</Lines>
  <Paragraphs>12</Paragraphs>
  <ScaleCrop>false</ScaleCrop>
  <Company>龍騰文化</Company>
  <LinksUpToDate>false</LinksUpToDate>
  <CharactersWithSpaces>6361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cp:lastModifiedBy>NTVS43</cp:lastModifiedBy>
  <cp:revision>2</cp:revision>
  <dcterms:created xsi:type="dcterms:W3CDTF">2017-01-03T08:37:00Z</dcterms:created>
  <dcterms:modified xsi:type="dcterms:W3CDTF">2017-01-03T08:37:00Z</dcterms:modified>
</cp:coreProperties>
</file>