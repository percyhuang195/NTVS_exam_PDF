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b"/>
        <w:tblW w:w="96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52"/>
        <w:gridCol w:w="993"/>
        <w:gridCol w:w="708"/>
        <w:gridCol w:w="1204"/>
        <w:gridCol w:w="775"/>
        <w:gridCol w:w="431"/>
        <w:gridCol w:w="709"/>
        <w:gridCol w:w="850"/>
        <w:gridCol w:w="851"/>
        <w:gridCol w:w="1701"/>
        <w:gridCol w:w="850"/>
      </w:tblGrid>
      <w:tr w:rsidR="00A4697B" w:rsidTr="00A4697B">
        <w:tc>
          <w:tcPr>
            <w:tcW w:w="6222" w:type="dxa"/>
            <w:gridSpan w:val="8"/>
            <w:vAlign w:val="center"/>
          </w:tcPr>
          <w:p w:rsidR="00A4697B" w:rsidRDefault="00A4697B" w:rsidP="00A4697B">
            <w:pPr>
              <w:jc w:val="center"/>
              <w:rPr>
                <w:rFonts w:eastAsia="標楷體"/>
              </w:rPr>
            </w:pPr>
            <w:r w:rsidRPr="00C27F93">
              <w:rPr>
                <w:rFonts w:eastAsia="標楷體"/>
                <w:color w:val="000000"/>
                <w:sz w:val="28"/>
              </w:rPr>
              <w:t>新北高工</w:t>
            </w:r>
            <w:r w:rsidRPr="00C27F93">
              <w:rPr>
                <w:rFonts w:eastAsia="標楷體"/>
                <w:color w:val="000000"/>
                <w:sz w:val="28"/>
              </w:rPr>
              <w:t>10</w:t>
            </w:r>
            <w:r>
              <w:rPr>
                <w:rFonts w:eastAsia="標楷體"/>
                <w:color w:val="000000"/>
                <w:sz w:val="28"/>
              </w:rPr>
              <w:t>7</w:t>
            </w:r>
            <w:r w:rsidRPr="00C27F93">
              <w:rPr>
                <w:rFonts w:eastAsia="標楷體"/>
                <w:color w:val="000000"/>
                <w:sz w:val="28"/>
              </w:rPr>
              <w:t>學年度第</w:t>
            </w:r>
            <w:r w:rsidRPr="00C27F93">
              <w:rPr>
                <w:rFonts w:eastAsia="標楷體"/>
                <w:color w:val="000000"/>
                <w:sz w:val="28"/>
              </w:rPr>
              <w:t>1</w:t>
            </w:r>
            <w:r w:rsidRPr="00C27F93">
              <w:rPr>
                <w:rFonts w:eastAsia="標楷體"/>
                <w:color w:val="000000"/>
                <w:sz w:val="28"/>
              </w:rPr>
              <w:t>學期第</w:t>
            </w:r>
            <w:r>
              <w:rPr>
                <w:rFonts w:eastAsia="標楷體" w:hint="eastAsia"/>
                <w:color w:val="000000"/>
                <w:sz w:val="28"/>
              </w:rPr>
              <w:t>三</w:t>
            </w:r>
            <w:r w:rsidRPr="00C27F93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851" w:type="dxa"/>
            <w:vAlign w:val="center"/>
          </w:tcPr>
          <w:p w:rsidR="00A4697B" w:rsidRDefault="00A4697B" w:rsidP="00A4697B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班</w:t>
            </w:r>
            <w:r>
              <w:rPr>
                <w:rFonts w:eastAsia="標楷體"/>
              </w:rPr>
              <w:t>別</w:t>
            </w:r>
          </w:p>
        </w:tc>
        <w:tc>
          <w:tcPr>
            <w:tcW w:w="1701" w:type="dxa"/>
            <w:vAlign w:val="center"/>
          </w:tcPr>
          <w:p w:rsidR="00A4697B" w:rsidRDefault="00A4697B" w:rsidP="00A4697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姓</w:t>
            </w:r>
            <w:r>
              <w:rPr>
                <w:rFonts w:eastAsia="標楷體"/>
              </w:rPr>
              <w:t>名</w:t>
            </w:r>
          </w:p>
        </w:tc>
        <w:tc>
          <w:tcPr>
            <w:tcW w:w="850" w:type="dxa"/>
            <w:vAlign w:val="center"/>
          </w:tcPr>
          <w:p w:rsidR="00A4697B" w:rsidRDefault="00A4697B" w:rsidP="00A4697B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座</w:t>
            </w:r>
            <w:r>
              <w:rPr>
                <w:rFonts w:eastAsia="標楷體"/>
              </w:rPr>
              <w:t>號</w:t>
            </w:r>
          </w:p>
        </w:tc>
      </w:tr>
      <w:tr w:rsidR="00A4697B" w:rsidTr="00A4697B">
        <w:trPr>
          <w:trHeight w:val="100"/>
        </w:trPr>
        <w:tc>
          <w:tcPr>
            <w:tcW w:w="552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科</w:t>
            </w:r>
            <w:r>
              <w:rPr>
                <w:rFonts w:eastAsia="標楷體"/>
              </w:rPr>
              <w:t>目</w:t>
            </w:r>
          </w:p>
        </w:tc>
        <w:tc>
          <w:tcPr>
            <w:tcW w:w="993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字</w:t>
            </w:r>
            <w:r>
              <w:rPr>
                <w:rFonts w:eastAsia="標楷體"/>
              </w:rPr>
              <w:t>彙與閱讀</w:t>
            </w:r>
          </w:p>
        </w:tc>
        <w:tc>
          <w:tcPr>
            <w:tcW w:w="708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命題</w:t>
            </w:r>
            <w:r>
              <w:rPr>
                <w:rFonts w:eastAsia="標楷體"/>
              </w:rPr>
              <w:t>教師</w:t>
            </w:r>
          </w:p>
        </w:tc>
        <w:tc>
          <w:tcPr>
            <w:tcW w:w="1204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林</w:t>
            </w:r>
            <w:r>
              <w:rPr>
                <w:rFonts w:eastAsia="標楷體"/>
              </w:rPr>
              <w:t>信宏</w:t>
            </w:r>
          </w:p>
        </w:tc>
        <w:tc>
          <w:tcPr>
            <w:tcW w:w="775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年級</w:t>
            </w:r>
          </w:p>
        </w:tc>
        <w:tc>
          <w:tcPr>
            <w:tcW w:w="431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二</w:t>
            </w:r>
          </w:p>
        </w:tc>
        <w:tc>
          <w:tcPr>
            <w:tcW w:w="709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科</w:t>
            </w:r>
            <w:r>
              <w:rPr>
                <w:rFonts w:eastAsia="標楷體"/>
              </w:rPr>
              <w:t>別</w:t>
            </w:r>
          </w:p>
        </w:tc>
        <w:tc>
          <w:tcPr>
            <w:tcW w:w="850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外</w:t>
            </w:r>
            <w:r>
              <w:rPr>
                <w:rFonts w:eastAsia="標楷體"/>
              </w:rPr>
              <w:t>語</w:t>
            </w:r>
          </w:p>
        </w:tc>
        <w:tc>
          <w:tcPr>
            <w:tcW w:w="851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</w:p>
        </w:tc>
        <w:tc>
          <w:tcPr>
            <w:tcW w:w="1701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 w:hint="eastAsia"/>
              </w:rPr>
            </w:pPr>
          </w:p>
        </w:tc>
        <w:tc>
          <w:tcPr>
            <w:tcW w:w="850" w:type="dxa"/>
            <w:vAlign w:val="center"/>
          </w:tcPr>
          <w:p w:rsidR="00A4697B" w:rsidRDefault="00A4697B" w:rsidP="00565E7A">
            <w:pPr>
              <w:jc w:val="center"/>
              <w:rPr>
                <w:rFonts w:eastAsia="標楷體"/>
              </w:rPr>
            </w:pPr>
          </w:p>
        </w:tc>
      </w:tr>
    </w:tbl>
    <w:p w:rsidR="00565E7A" w:rsidRDefault="00565E7A" w:rsidP="00565E7A">
      <w:pPr>
        <w:rPr>
          <w:rFonts w:eastAsia="標楷體"/>
        </w:rPr>
      </w:pPr>
    </w:p>
    <w:p w:rsidR="00A4697B" w:rsidRPr="00A4697B" w:rsidRDefault="00A4697B" w:rsidP="00A4697B">
      <w:pPr>
        <w:pStyle w:val="a8"/>
        <w:numPr>
          <w:ilvl w:val="0"/>
          <w:numId w:val="6"/>
        </w:numPr>
        <w:ind w:leftChars="0"/>
        <w:rPr>
          <w:rFonts w:eastAsia="標楷體" w:hint="eastAsia"/>
        </w:rPr>
      </w:pPr>
      <w:r w:rsidRPr="00A4697B">
        <w:rPr>
          <w:rFonts w:eastAsia="標楷體" w:hint="eastAsia"/>
        </w:rPr>
        <w:t>請依下</w:t>
      </w:r>
      <w:r w:rsidRPr="00A4697B">
        <w:rPr>
          <w:rFonts w:eastAsia="標楷體"/>
        </w:rPr>
        <w:t>列提示，寫一篇文長約</w:t>
      </w:r>
      <w:r w:rsidRPr="00A4697B">
        <w:rPr>
          <w:rFonts w:eastAsia="標楷體" w:hint="eastAsia"/>
        </w:rPr>
        <w:t>120</w:t>
      </w:r>
      <w:r w:rsidRPr="00A4697B">
        <w:rPr>
          <w:rFonts w:eastAsia="標楷體" w:hint="eastAsia"/>
        </w:rPr>
        <w:t>的</w:t>
      </w:r>
      <w:r w:rsidRPr="00A4697B">
        <w:rPr>
          <w:rFonts w:eastAsia="標楷體"/>
        </w:rPr>
        <w:t>英文作文</w:t>
      </w:r>
      <w:r w:rsidRPr="00A4697B">
        <w:rPr>
          <w:rFonts w:eastAsia="標楷體"/>
        </w:rPr>
        <w:t>(100%)</w:t>
      </w:r>
    </w:p>
    <w:p w:rsidR="00565E7A" w:rsidRDefault="00565E7A" w:rsidP="00565E7A">
      <w:pPr>
        <w:rPr>
          <w:rFonts w:eastAsia="標楷體"/>
        </w:rPr>
      </w:pPr>
      <w:r w:rsidRPr="00565E7A">
        <w:rPr>
          <w:rFonts w:eastAsia="標楷體" w:hint="eastAsia"/>
        </w:rPr>
        <w:t>提示：請以</w:t>
      </w:r>
      <w:r w:rsidRPr="00565E7A">
        <w:rPr>
          <w:rFonts w:eastAsia="標楷體" w:hint="eastAsia"/>
        </w:rPr>
        <w:t xml:space="preserve">If I Were Mayor, I </w:t>
      </w:r>
      <w:r w:rsidR="00A4697B">
        <w:rPr>
          <w:rFonts w:eastAsia="標楷體"/>
        </w:rPr>
        <w:t>w</w:t>
      </w:r>
      <w:r w:rsidRPr="00565E7A">
        <w:rPr>
          <w:rFonts w:eastAsia="標楷體" w:hint="eastAsia"/>
        </w:rPr>
        <w:t>ould...</w:t>
      </w:r>
      <w:r w:rsidRPr="00565E7A">
        <w:rPr>
          <w:rFonts w:eastAsia="標楷體" w:hint="eastAsia"/>
        </w:rPr>
        <w:t>為題，說明如果你身為居住地的市長、鄉長或鎮長，將會如何施政及改善現況，至少提出兩點施政方針。</w:t>
      </w:r>
    </w:p>
    <w:p w:rsidR="00A4697B" w:rsidRDefault="00A4697B" w:rsidP="00A4697B">
      <w:pPr>
        <w:ind w:firstLineChars="50" w:firstLine="107"/>
        <w:rPr>
          <w:rFonts w:eastAsia="標楷體"/>
        </w:rPr>
      </w:pPr>
    </w:p>
    <w:p w:rsidR="00A4697B" w:rsidRPr="00A4697B" w:rsidRDefault="00A4697B" w:rsidP="00A4697B">
      <w:pPr>
        <w:ind w:firstLineChars="50" w:firstLine="107"/>
        <w:rPr>
          <w:rFonts w:eastAsia="標楷體" w:hint="eastAsia"/>
          <w:bdr w:val="single" w:sz="4" w:space="0" w:color="auto"/>
        </w:rPr>
      </w:pPr>
      <w:r>
        <w:rPr>
          <w:rFonts w:eastAsia="標楷體" w:hint="eastAsia"/>
          <w:bdr w:val="single" w:sz="4" w:space="0" w:color="auto"/>
        </w:rPr>
        <w:t xml:space="preserve">  </w:t>
      </w:r>
      <w:proofErr w:type="gramStart"/>
      <w:r>
        <w:rPr>
          <w:rFonts w:eastAsia="標楷體" w:hint="eastAsia"/>
          <w:bdr w:val="single" w:sz="4" w:space="0" w:color="auto"/>
        </w:rPr>
        <w:t>範</w:t>
      </w:r>
      <w:proofErr w:type="gramEnd"/>
      <w:r w:rsidRPr="00A4697B">
        <w:rPr>
          <w:rFonts w:eastAsia="標楷體" w:hint="eastAsia"/>
          <w:bdr w:val="single" w:sz="4" w:space="0" w:color="auto"/>
        </w:rPr>
        <w:t xml:space="preserve"> </w:t>
      </w:r>
      <w:r>
        <w:rPr>
          <w:rFonts w:eastAsia="標楷體"/>
          <w:bdr w:val="single" w:sz="4" w:space="0" w:color="auto"/>
        </w:rPr>
        <w:t xml:space="preserve"> </w:t>
      </w:r>
      <w:r w:rsidRPr="00A4697B">
        <w:rPr>
          <w:rFonts w:eastAsia="標楷體" w:hint="eastAsia"/>
          <w:bdr w:val="single" w:sz="4" w:space="0" w:color="auto"/>
        </w:rPr>
        <w:t>文</w:t>
      </w:r>
      <w:r>
        <w:rPr>
          <w:rFonts w:eastAsia="標楷體" w:hint="eastAsia"/>
          <w:bdr w:val="single" w:sz="4" w:space="0" w:color="auto"/>
        </w:rPr>
        <w:t xml:space="preserve">  </w:t>
      </w:r>
    </w:p>
    <w:p w:rsidR="00565E7A" w:rsidRPr="00A4697B" w:rsidRDefault="00565E7A" w:rsidP="00A4697B">
      <w:pPr>
        <w:ind w:firstLineChars="250" w:firstLine="535"/>
        <w:rPr>
          <w:rFonts w:eastAsia="標楷體" w:hint="eastAsia"/>
        </w:rPr>
      </w:pPr>
      <w:r w:rsidRPr="00565E7A">
        <w:rPr>
          <w:rFonts w:eastAsia="標楷體"/>
        </w:rPr>
        <w:t>If I were mayor, I would make my city a better place to live by focusing on tourism and increasing jobs. First, I would advertise my city’s attracting features. This would attract more tourists, create new jobs and further increase tax revenue. There are many historic and natural attractions in the city where I live. I would advertise these historical and natural attractions by marketing on a social network like Facebook. I would also organize a Make Our City Friendly Day to encourage all citizens to help tourists to know more about our city.</w:t>
      </w:r>
    </w:p>
    <w:p w:rsidR="00565E7A" w:rsidRDefault="00565E7A" w:rsidP="00A4697B">
      <w:pPr>
        <w:ind w:firstLineChars="250" w:firstLine="535"/>
        <w:rPr>
          <w:rFonts w:eastAsia="標楷體"/>
        </w:rPr>
      </w:pPr>
      <w:r w:rsidRPr="00565E7A">
        <w:rPr>
          <w:rFonts w:eastAsia="標楷體"/>
        </w:rPr>
        <w:t>My second objective is to boost employment. My efforts to increase tourism will contribute to this goal. So, I would organize a monthly Monday Nights with the Mayor at the city hall. All the citizens with ideas for accomplishing our goals for quality of life and tourism growth can participate. I would take my city council on visits to regional districts to share ideas about city development. If I were mayor, I would spare no efforts to achieve my goals.</w:t>
      </w:r>
    </w:p>
    <w:p w:rsidR="00565E7A" w:rsidRDefault="00565E7A" w:rsidP="00567026">
      <w:pPr>
        <w:rPr>
          <w:rFonts w:eastAsia="標楷體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28"/>
      </w:tblGrid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565E7A" w:rsidTr="00565E7A">
        <w:tc>
          <w:tcPr>
            <w:tcW w:w="19492" w:type="dxa"/>
          </w:tcPr>
          <w:p w:rsidR="00565E7A" w:rsidRDefault="00565E7A" w:rsidP="00567026">
            <w:pPr>
              <w:rPr>
                <w:rFonts w:eastAsia="標楷體"/>
              </w:rPr>
            </w:pPr>
          </w:p>
          <w:p w:rsidR="00565E7A" w:rsidRDefault="00565E7A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</w:p>
        </w:tc>
      </w:tr>
      <w:tr w:rsidR="00A4697B" w:rsidTr="00565E7A">
        <w:tc>
          <w:tcPr>
            <w:tcW w:w="19492" w:type="dxa"/>
          </w:tcPr>
          <w:p w:rsidR="00A4697B" w:rsidRDefault="00A4697B" w:rsidP="00567026">
            <w:pPr>
              <w:rPr>
                <w:rFonts w:eastAsia="標楷體"/>
              </w:rPr>
            </w:pPr>
          </w:p>
          <w:p w:rsidR="00A4697B" w:rsidRDefault="00A4697B" w:rsidP="00567026">
            <w:pPr>
              <w:rPr>
                <w:rFonts w:eastAsia="標楷體" w:hint="eastAsia"/>
              </w:rPr>
            </w:pPr>
            <w:bookmarkStart w:id="0" w:name="_GoBack"/>
            <w:bookmarkEnd w:id="0"/>
          </w:p>
        </w:tc>
      </w:tr>
    </w:tbl>
    <w:p w:rsidR="00A4697B" w:rsidRDefault="00A4697B" w:rsidP="00567026">
      <w:pPr>
        <w:rPr>
          <w:rFonts w:eastAsia="標楷體"/>
        </w:rPr>
        <w:sectPr w:rsidR="00A4697B" w:rsidSect="00A4697B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num="2" w:sep="1" w:space="425"/>
          <w:docGrid w:type="linesAndChars" w:linePitch="413" w:charSpace="-1194"/>
        </w:sectPr>
      </w:pPr>
    </w:p>
    <w:p w:rsidR="00565E7A" w:rsidRDefault="00565E7A" w:rsidP="00567026">
      <w:pPr>
        <w:rPr>
          <w:rFonts w:eastAsia="標楷體" w:hint="eastAsia"/>
        </w:rPr>
      </w:pPr>
    </w:p>
    <w:p w:rsidR="00565E7A" w:rsidRPr="00C27F93" w:rsidRDefault="00565E7A" w:rsidP="00567026">
      <w:pPr>
        <w:rPr>
          <w:rFonts w:eastAsia="標楷體" w:hint="eastAsia"/>
        </w:rPr>
        <w:sectPr w:rsidR="00565E7A" w:rsidRPr="00C27F93" w:rsidSect="00565E7A"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565E7A" w:rsidRDefault="00565E7A" w:rsidP="00B42A09">
      <w:pPr>
        <w:rPr>
          <w:rFonts w:eastAsia="標楷體"/>
          <w:vanish/>
          <w:color w:val="008000"/>
          <w:sz w:val="24"/>
        </w:rPr>
        <w:sectPr w:rsidR="00565E7A" w:rsidSect="00F54B68">
          <w:type w:val="continuous"/>
          <w:pgSz w:w="20636" w:h="14570" w:orient="landscape" w:code="9"/>
          <w:pgMar w:top="567" w:right="567" w:bottom="567" w:left="567" w:header="0" w:footer="510" w:gutter="0"/>
          <w:cols w:num="2" w:sep="1" w:space="425"/>
          <w:docGrid w:type="linesAndChars" w:linePitch="413" w:charSpace="-1194"/>
        </w:sectPr>
      </w:pPr>
      <w:bookmarkStart w:id="1" w:name="Paper2"/>
      <w:bookmarkEnd w:id="1"/>
    </w:p>
    <w:p w:rsidR="00F54B68" w:rsidRPr="00C27F93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C27F93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027A34"/>
    <w:multiLevelType w:val="hybridMultilevel"/>
    <w:tmpl w:val="9452A494"/>
    <w:lvl w:ilvl="0" w:tplc="9D823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42DD0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6E3144"/>
    <w:multiLevelType w:val="hybridMultilevel"/>
    <w:tmpl w:val="8E500770"/>
    <w:lvl w:ilvl="0" w:tplc="EAAC7BE2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B5DC4D3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65937E0"/>
    <w:multiLevelType w:val="hybridMultilevel"/>
    <w:tmpl w:val="8A64A1F2"/>
    <w:lvl w:ilvl="0" w:tplc="1878F9D0">
      <w:start w:val="2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D236E72E">
      <w:start w:val="1"/>
      <w:numFmt w:val="upperLetter"/>
      <w:lvlText w:val="(%2)"/>
      <w:lvlJc w:val="left"/>
      <w:pPr>
        <w:ind w:left="960" w:hanging="480"/>
      </w:pPr>
      <w:rPr>
        <w:rFonts w:ascii="Times New Roman" w:eastAsia="細明體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646AE56">
      <w:start w:val="1"/>
      <w:numFmt w:val="upperLetter"/>
      <w:lvlText w:val="(%4)"/>
      <w:lvlJc w:val="left"/>
      <w:pPr>
        <w:ind w:left="1920" w:hanging="480"/>
      </w:pPr>
      <w:rPr>
        <w:rFonts w:ascii="Times New Roman" w:eastAsia="細明體" w:hAnsi="Times New Roman"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04E5E44"/>
    <w:multiLevelType w:val="hybridMultilevel"/>
    <w:tmpl w:val="5EA093DC"/>
    <w:lvl w:ilvl="0" w:tplc="1878F9D0">
      <w:start w:val="26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DDA6DA4C">
      <w:start w:val="1"/>
      <w:numFmt w:val="upp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6A906BD4"/>
    <w:multiLevelType w:val="hybridMultilevel"/>
    <w:tmpl w:val="EB6E58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53317"/>
    <w:rsid w:val="000642DA"/>
    <w:rsid w:val="000938C4"/>
    <w:rsid w:val="0009519C"/>
    <w:rsid w:val="000A174C"/>
    <w:rsid w:val="000F5528"/>
    <w:rsid w:val="00140096"/>
    <w:rsid w:val="001A7EEA"/>
    <w:rsid w:val="001D5894"/>
    <w:rsid w:val="001D65ED"/>
    <w:rsid w:val="002605BE"/>
    <w:rsid w:val="00267521"/>
    <w:rsid w:val="00315922"/>
    <w:rsid w:val="00345C4C"/>
    <w:rsid w:val="00361385"/>
    <w:rsid w:val="003633EE"/>
    <w:rsid w:val="003D3225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A4718"/>
    <w:rsid w:val="004B6E89"/>
    <w:rsid w:val="00544E57"/>
    <w:rsid w:val="005508B6"/>
    <w:rsid w:val="00553DCA"/>
    <w:rsid w:val="00555DAC"/>
    <w:rsid w:val="00565E7A"/>
    <w:rsid w:val="00567026"/>
    <w:rsid w:val="0057781E"/>
    <w:rsid w:val="005F708E"/>
    <w:rsid w:val="00611724"/>
    <w:rsid w:val="0063194F"/>
    <w:rsid w:val="006E0B8E"/>
    <w:rsid w:val="0070556A"/>
    <w:rsid w:val="007227F2"/>
    <w:rsid w:val="00735D45"/>
    <w:rsid w:val="007F5768"/>
    <w:rsid w:val="00804F06"/>
    <w:rsid w:val="0082257B"/>
    <w:rsid w:val="00823AC1"/>
    <w:rsid w:val="008A2613"/>
    <w:rsid w:val="008A550B"/>
    <w:rsid w:val="008D2DAB"/>
    <w:rsid w:val="00902CD4"/>
    <w:rsid w:val="00912B37"/>
    <w:rsid w:val="009A19A1"/>
    <w:rsid w:val="009D38A7"/>
    <w:rsid w:val="009E054C"/>
    <w:rsid w:val="00A4697B"/>
    <w:rsid w:val="00AB73B6"/>
    <w:rsid w:val="00AD225C"/>
    <w:rsid w:val="00AF5820"/>
    <w:rsid w:val="00B42A09"/>
    <w:rsid w:val="00B757E8"/>
    <w:rsid w:val="00BC2686"/>
    <w:rsid w:val="00BF0701"/>
    <w:rsid w:val="00C27F93"/>
    <w:rsid w:val="00C37FB6"/>
    <w:rsid w:val="00C77970"/>
    <w:rsid w:val="00D74131"/>
    <w:rsid w:val="00DD5A99"/>
    <w:rsid w:val="00DF0020"/>
    <w:rsid w:val="00E050ED"/>
    <w:rsid w:val="00E17D59"/>
    <w:rsid w:val="00E41B0F"/>
    <w:rsid w:val="00E42072"/>
    <w:rsid w:val="00E67185"/>
    <w:rsid w:val="00E80F29"/>
    <w:rsid w:val="00E85067"/>
    <w:rsid w:val="00EA58DB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5:docId w15:val="{165BC1CE-8858-4174-8A6E-A2510CED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E7A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EB860-6C0C-4E74-AEC7-34A9256FA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300</Words>
  <Characters>1052</Characters>
  <Application>Microsoft Office Word</Application>
  <DocSecurity>0</DocSecurity>
  <Lines>8</Lines>
  <Paragraphs>2</Paragraphs>
  <ScaleCrop>false</ScaleCrop>
  <Company>龍騰文化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2019-01-02T09:13:00Z</cp:lastPrinted>
  <dcterms:created xsi:type="dcterms:W3CDTF">2019-01-02T09:23:00Z</dcterms:created>
  <dcterms:modified xsi:type="dcterms:W3CDTF">2019-01-02T09:23:00Z</dcterms:modified>
</cp:coreProperties>
</file>