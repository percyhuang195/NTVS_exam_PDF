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AA00FE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AA00FE" w:rsidRDefault="00E41B0F" w:rsidP="00AC6AC2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End w:id="0"/>
            <w:r w:rsidRPr="00AA00FE">
              <w:rPr>
                <w:rFonts w:eastAsia="標楷體"/>
                <w:color w:val="000000"/>
                <w:sz w:val="28"/>
              </w:rPr>
              <w:t>市立新北高工</w:t>
            </w:r>
            <w:r w:rsidRPr="00AA00FE">
              <w:rPr>
                <w:rFonts w:eastAsia="標楷體"/>
                <w:color w:val="000000"/>
                <w:sz w:val="28"/>
              </w:rPr>
              <w:t>10</w:t>
            </w:r>
            <w:r w:rsidR="00B757E8" w:rsidRPr="00AA00FE">
              <w:rPr>
                <w:rFonts w:eastAsia="標楷體"/>
                <w:color w:val="000000"/>
                <w:sz w:val="28"/>
              </w:rPr>
              <w:t>7</w:t>
            </w:r>
            <w:r w:rsidRPr="00AA00FE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AA00FE">
              <w:rPr>
                <w:rFonts w:eastAsia="標楷體"/>
                <w:color w:val="000000"/>
                <w:sz w:val="28"/>
              </w:rPr>
              <w:t>1</w:t>
            </w:r>
            <w:r w:rsidRPr="00AA00FE">
              <w:rPr>
                <w:rFonts w:eastAsia="標楷體"/>
                <w:color w:val="000000"/>
                <w:sz w:val="28"/>
              </w:rPr>
              <w:t>學期第</w:t>
            </w:r>
            <w:r w:rsidR="00AC6AC2" w:rsidRPr="00AA00FE">
              <w:rPr>
                <w:rFonts w:eastAsia="標楷體"/>
                <w:color w:val="000000"/>
                <w:sz w:val="28"/>
              </w:rPr>
              <w:t>三</w:t>
            </w:r>
            <w:r w:rsidRPr="00AA00FE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AA00FE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AA00FE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科</w:t>
            </w:r>
            <w:r w:rsidRPr="00AA00FE">
              <w:rPr>
                <w:rFonts w:eastAsia="標楷體"/>
                <w:sz w:val="24"/>
              </w:rPr>
              <w:t xml:space="preserve"> </w:t>
            </w:r>
            <w:r w:rsidRPr="00AA00FE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英</w:t>
            </w:r>
            <w:r w:rsidRPr="00AA00FE">
              <w:rPr>
                <w:rFonts w:eastAsia="標楷體"/>
                <w:sz w:val="24"/>
              </w:rPr>
              <w:t xml:space="preserve"> </w:t>
            </w:r>
            <w:r w:rsidRPr="00AA00FE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5438B8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AA00FE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AA00FE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AA00FE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AA00FE" w:rsidRDefault="00F54B68" w:rsidP="00567026">
      <w:pPr>
        <w:rPr>
          <w:rFonts w:eastAsia="標楷體"/>
        </w:rPr>
        <w:sectPr w:rsidR="00F54B68" w:rsidRPr="00AA00FE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52D53" w:rsidRPr="00AA00FE" w:rsidRDefault="00053317" w:rsidP="00053317">
      <w:pPr>
        <w:rPr>
          <w:rFonts w:eastAsia="標楷體"/>
          <w:b/>
          <w:color w:val="000000"/>
          <w:sz w:val="24"/>
        </w:rPr>
      </w:pPr>
      <w:bookmarkStart w:id="1" w:name="Paper2"/>
      <w:bookmarkEnd w:id="1"/>
      <w:r w:rsidRPr="00AA00FE">
        <w:rPr>
          <w:rFonts w:eastAsia="標楷體"/>
          <w:b/>
          <w:color w:val="000000"/>
          <w:sz w:val="24"/>
        </w:rPr>
        <w:t>一、</w:t>
      </w:r>
      <w:r w:rsidR="002605BE" w:rsidRPr="00AA00FE">
        <w:rPr>
          <w:rFonts w:eastAsia="標楷體"/>
          <w:b/>
          <w:color w:val="000000"/>
          <w:sz w:val="24"/>
        </w:rPr>
        <w:t>引導式翻譯</w:t>
      </w:r>
      <w:r w:rsidR="002605BE" w:rsidRPr="00AA00FE">
        <w:rPr>
          <w:rFonts w:eastAsia="標楷體"/>
          <w:b/>
          <w:color w:val="000000"/>
          <w:sz w:val="24"/>
        </w:rPr>
        <w:t xml:space="preserve"> (</w:t>
      </w:r>
      <w:r w:rsidR="002605BE" w:rsidRPr="00AA00FE">
        <w:rPr>
          <w:rFonts w:eastAsia="標楷體"/>
          <w:b/>
          <w:color w:val="000000"/>
          <w:sz w:val="24"/>
        </w:rPr>
        <w:t>每格</w:t>
      </w:r>
      <w:r w:rsidR="00B757E8" w:rsidRPr="00AA00FE">
        <w:rPr>
          <w:rFonts w:eastAsia="標楷體"/>
          <w:b/>
          <w:color w:val="000000"/>
          <w:sz w:val="24"/>
        </w:rPr>
        <w:t>1</w:t>
      </w:r>
      <w:r w:rsidR="00EC716C" w:rsidRPr="00AA00FE">
        <w:rPr>
          <w:rFonts w:eastAsia="標楷體"/>
          <w:b/>
          <w:color w:val="000000"/>
          <w:sz w:val="24"/>
        </w:rPr>
        <w:t>分</w:t>
      </w:r>
      <w:r w:rsidR="002605BE" w:rsidRPr="00AA00FE">
        <w:rPr>
          <w:rFonts w:eastAsia="標楷體"/>
          <w:b/>
          <w:color w:val="000000"/>
          <w:sz w:val="24"/>
        </w:rPr>
        <w:t>，共</w:t>
      </w:r>
      <w:r w:rsidR="00B757E8" w:rsidRPr="00AA00FE">
        <w:rPr>
          <w:rFonts w:eastAsia="標楷體"/>
          <w:b/>
          <w:color w:val="000000"/>
          <w:sz w:val="24"/>
        </w:rPr>
        <w:t>2</w:t>
      </w:r>
      <w:r w:rsidR="00F03D0F" w:rsidRPr="00AA00FE">
        <w:rPr>
          <w:rFonts w:eastAsia="標楷體"/>
          <w:b/>
          <w:color w:val="000000"/>
          <w:sz w:val="24"/>
        </w:rPr>
        <w:t>0</w:t>
      </w:r>
      <w:r w:rsidR="002605BE" w:rsidRPr="00AA00FE">
        <w:rPr>
          <w:rFonts w:eastAsia="標楷體"/>
          <w:b/>
          <w:color w:val="000000"/>
          <w:sz w:val="24"/>
        </w:rPr>
        <w:t>分</w:t>
      </w:r>
      <w:r w:rsidR="002605BE" w:rsidRPr="00AA00FE">
        <w:rPr>
          <w:rFonts w:eastAsia="標楷體"/>
          <w:b/>
          <w:color w:val="000000"/>
          <w:sz w:val="24"/>
        </w:rPr>
        <w:t>)</w:t>
      </w:r>
      <w:r w:rsidR="00FA4517" w:rsidRPr="00AA00FE">
        <w:rPr>
          <w:rFonts w:eastAsia="標楷體"/>
          <w:b/>
          <w:color w:val="000000"/>
          <w:sz w:val="24"/>
        </w:rPr>
        <w:t xml:space="preserve"> </w:t>
      </w:r>
      <w:r w:rsidR="00FA4517" w:rsidRPr="00AA00FE">
        <w:rPr>
          <w:rFonts w:eastAsia="新細明體"/>
          <w:b/>
          <w:color w:val="000000"/>
          <w:sz w:val="24"/>
        </w:rPr>
        <w:t>※</w:t>
      </w:r>
      <w:r w:rsidR="00FA4517" w:rsidRPr="00AA00FE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AA00FE" w:rsidRDefault="00AC6AC2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Lawrence</w:t>
      </w:r>
      <w:r w:rsidRPr="00AA00FE">
        <w:rPr>
          <w:rFonts w:eastAsia="標楷體"/>
          <w:color w:val="000000"/>
          <w:szCs w:val="22"/>
        </w:rPr>
        <w:t>無法準時完成這項專案要歸因於他怠惰</w:t>
      </w:r>
      <w:r w:rsidR="00B757E8" w:rsidRPr="00AA00FE">
        <w:rPr>
          <w:rFonts w:eastAsia="標楷體"/>
          <w:color w:val="000000"/>
          <w:szCs w:val="22"/>
        </w:rPr>
        <w:t>。</w:t>
      </w:r>
      <w:r w:rsidR="005508B6" w:rsidRPr="00AA00FE">
        <w:rPr>
          <w:rFonts w:eastAsia="標楷體"/>
          <w:color w:val="000000"/>
          <w:szCs w:val="22"/>
        </w:rPr>
        <w:t xml:space="preserve"> </w:t>
      </w:r>
    </w:p>
    <w:p w:rsidR="002605BE" w:rsidRPr="00AA00FE" w:rsidRDefault="00AC6AC2" w:rsidP="00AA00FE">
      <w:pPr>
        <w:pStyle w:val="a8"/>
        <w:ind w:leftChars="0" w:left="36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 xml:space="preserve">Lawrence’s failure to finish the </w:t>
      </w:r>
      <w:r w:rsidR="00B757E8" w:rsidRPr="00AA00FE">
        <w:rPr>
          <w:rFonts w:eastAsia="標楷體"/>
          <w:color w:val="000000"/>
          <w:szCs w:val="22"/>
        </w:rPr>
        <w:t xml:space="preserve"> __1__ </w:t>
      </w:r>
      <w:r w:rsidR="008A2613" w:rsidRPr="00AA00FE">
        <w:rPr>
          <w:rFonts w:eastAsia="標楷體"/>
          <w:color w:val="000000"/>
          <w:szCs w:val="22"/>
        </w:rPr>
        <w:t xml:space="preserve"> </w:t>
      </w:r>
      <w:r w:rsidRPr="00AA00FE">
        <w:rPr>
          <w:rFonts w:eastAsia="標楷體"/>
          <w:color w:val="000000"/>
          <w:szCs w:val="22"/>
        </w:rPr>
        <w:t xml:space="preserve">on time </w:t>
      </w:r>
      <w:r w:rsidR="00AA00FE" w:rsidRPr="00AA00FE">
        <w:rPr>
          <w:rFonts w:eastAsia="標楷體"/>
          <w:color w:val="000000"/>
          <w:szCs w:val="22"/>
        </w:rPr>
        <w:t>s</w:t>
      </w:r>
      <w:r w:rsidR="00B757E8" w:rsidRPr="00AA00FE">
        <w:rPr>
          <w:rFonts w:eastAsia="標楷體"/>
          <w:color w:val="000000"/>
          <w:szCs w:val="22"/>
        </w:rPr>
        <w:t xml:space="preserve">__2__ </w:t>
      </w:r>
      <w:r w:rsidR="00AA00FE" w:rsidRPr="00AA00FE">
        <w:rPr>
          <w:rFonts w:eastAsia="標楷體"/>
          <w:color w:val="000000"/>
          <w:szCs w:val="22"/>
        </w:rPr>
        <w:t>m</w:t>
      </w:r>
      <w:r w:rsidR="00105E85" w:rsidRPr="00AA00FE">
        <w:rPr>
          <w:rFonts w:eastAsia="標楷體"/>
          <w:color w:val="000000"/>
          <w:szCs w:val="22"/>
        </w:rPr>
        <w:t xml:space="preserve"> </w:t>
      </w:r>
      <w:r w:rsidR="00AA00FE" w:rsidRPr="00AA00FE">
        <w:rPr>
          <w:rFonts w:eastAsia="標楷體"/>
          <w:color w:val="000000"/>
          <w:szCs w:val="22"/>
        </w:rPr>
        <w:t>f</w:t>
      </w:r>
      <w:r w:rsidR="00B757E8" w:rsidRPr="00AA00FE">
        <w:rPr>
          <w:rFonts w:eastAsia="標楷體"/>
          <w:color w:val="000000"/>
          <w:szCs w:val="22"/>
        </w:rPr>
        <w:t>__3__</w:t>
      </w:r>
      <w:r w:rsidR="00AA00FE" w:rsidRPr="00AA00FE">
        <w:rPr>
          <w:rFonts w:eastAsia="標楷體"/>
          <w:color w:val="000000"/>
          <w:szCs w:val="22"/>
        </w:rPr>
        <w:t>m</w:t>
      </w:r>
      <w:r w:rsidR="00105E85" w:rsidRPr="00AA00FE">
        <w:rPr>
          <w:rFonts w:eastAsia="標楷體"/>
          <w:color w:val="000000"/>
          <w:szCs w:val="22"/>
        </w:rPr>
        <w:t xml:space="preserve"> his laziness.</w:t>
      </w:r>
    </w:p>
    <w:p w:rsidR="002605BE" w:rsidRPr="00AA00FE" w:rsidRDefault="00971DED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他</w:t>
      </w:r>
      <w:r w:rsidR="00AC6AC2" w:rsidRPr="00AA00FE">
        <w:rPr>
          <w:rFonts w:eastAsia="標楷體"/>
          <w:color w:val="000000"/>
          <w:szCs w:val="22"/>
        </w:rPr>
        <w:t>凡事都只站在自己的好處思考</w:t>
      </w:r>
      <w:r w:rsidRPr="00AA00FE">
        <w:rPr>
          <w:rFonts w:eastAsia="標楷體"/>
          <w:color w:val="000000"/>
          <w:szCs w:val="22"/>
        </w:rPr>
        <w:t>。</w:t>
      </w:r>
      <w:r w:rsidRPr="00AA00FE">
        <w:rPr>
          <w:rFonts w:eastAsia="標楷體"/>
          <w:color w:val="000000"/>
          <w:szCs w:val="22"/>
        </w:rPr>
        <w:t>He</w:t>
      </w:r>
      <w:r w:rsidR="00AC6AC2" w:rsidRPr="00AA00FE">
        <w:rPr>
          <w:rFonts w:eastAsia="標楷體"/>
          <w:color w:val="000000"/>
          <w:szCs w:val="22"/>
        </w:rPr>
        <w:t xml:space="preserve"> think</w:t>
      </w:r>
      <w:r w:rsidRPr="00AA00FE">
        <w:rPr>
          <w:rFonts w:eastAsia="標楷體"/>
          <w:color w:val="000000"/>
          <w:szCs w:val="22"/>
        </w:rPr>
        <w:t>s</w:t>
      </w:r>
      <w:r w:rsidR="00AC6AC2" w:rsidRPr="00AA00FE">
        <w:rPr>
          <w:rFonts w:eastAsia="標楷體"/>
          <w:color w:val="000000"/>
          <w:szCs w:val="22"/>
        </w:rPr>
        <w:t xml:space="preserve"> about everything only in </w:t>
      </w:r>
      <w:r w:rsidR="00B757E8" w:rsidRPr="00AA00FE">
        <w:rPr>
          <w:rFonts w:eastAsia="標楷體"/>
          <w:color w:val="000000"/>
          <w:szCs w:val="22"/>
        </w:rPr>
        <w:t xml:space="preserve">__4__ </w:t>
      </w:r>
      <w:r w:rsidRPr="00AA00FE">
        <w:rPr>
          <w:rFonts w:eastAsia="標楷體"/>
          <w:color w:val="000000"/>
          <w:szCs w:val="22"/>
        </w:rPr>
        <w:t xml:space="preserve"> </w:t>
      </w:r>
      <w:r w:rsidR="008A2613" w:rsidRPr="00AA00FE">
        <w:rPr>
          <w:rFonts w:eastAsia="標楷體"/>
          <w:color w:val="000000"/>
          <w:szCs w:val="22"/>
        </w:rPr>
        <w:t xml:space="preserve">__5__ </w:t>
      </w:r>
      <w:r w:rsidR="00AA00FE" w:rsidRPr="00AA00FE">
        <w:rPr>
          <w:rFonts w:eastAsia="標楷體"/>
          <w:color w:val="000000"/>
          <w:szCs w:val="22"/>
        </w:rPr>
        <w:t xml:space="preserve">his </w:t>
      </w:r>
      <w:r w:rsidR="00AC6AC2" w:rsidRPr="00AA00FE">
        <w:rPr>
          <w:rFonts w:eastAsia="標楷體"/>
          <w:color w:val="000000"/>
          <w:szCs w:val="22"/>
        </w:rPr>
        <w:t xml:space="preserve">own </w:t>
      </w:r>
      <w:r w:rsidR="008A2613" w:rsidRPr="00AA00FE">
        <w:rPr>
          <w:rFonts w:eastAsia="標楷體"/>
          <w:color w:val="000000"/>
          <w:szCs w:val="22"/>
        </w:rPr>
        <w:t xml:space="preserve"> </w:t>
      </w:r>
      <w:r w:rsidR="00AA00FE" w:rsidRPr="00AA00FE">
        <w:rPr>
          <w:rFonts w:eastAsia="標楷體"/>
          <w:color w:val="000000"/>
          <w:szCs w:val="22"/>
        </w:rPr>
        <w:t>b</w:t>
      </w:r>
      <w:r w:rsidR="008A2613" w:rsidRPr="00AA00FE">
        <w:rPr>
          <w:rFonts w:eastAsia="標楷體"/>
          <w:color w:val="000000"/>
          <w:szCs w:val="22"/>
        </w:rPr>
        <w:t>__6__</w:t>
      </w:r>
      <w:r w:rsidR="00AA00FE" w:rsidRPr="00AA00FE">
        <w:rPr>
          <w:rFonts w:eastAsia="標楷體"/>
          <w:color w:val="000000"/>
          <w:szCs w:val="22"/>
        </w:rPr>
        <w:t>ts</w:t>
      </w:r>
      <w:r w:rsidR="00AC6AC2" w:rsidRPr="00AA00FE">
        <w:rPr>
          <w:rFonts w:eastAsia="標楷體"/>
          <w:color w:val="000000"/>
          <w:szCs w:val="22"/>
        </w:rPr>
        <w:t xml:space="preserve">. </w:t>
      </w:r>
    </w:p>
    <w:p w:rsidR="00AA00FE" w:rsidRDefault="00105E85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我們到太魯閣國家公園去觀賞令人驚歎的美景</w:t>
      </w:r>
      <w:r w:rsidR="00B757E8" w:rsidRPr="00AA00FE">
        <w:rPr>
          <w:rFonts w:eastAsia="標楷體"/>
          <w:color w:val="000000"/>
          <w:szCs w:val="22"/>
        </w:rPr>
        <w:t>。</w:t>
      </w:r>
    </w:p>
    <w:p w:rsidR="005508B6" w:rsidRPr="00AA00FE" w:rsidRDefault="00105E85" w:rsidP="00AA00FE">
      <w:pPr>
        <w:pStyle w:val="a8"/>
        <w:ind w:leftChars="0" w:left="36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We go to the Taroko</w:t>
      </w:r>
      <w:r w:rsidR="00AC6AC2" w:rsidRPr="00AA00FE">
        <w:rPr>
          <w:rFonts w:eastAsia="標楷體"/>
          <w:color w:val="000000"/>
          <w:szCs w:val="22"/>
        </w:rPr>
        <w:t xml:space="preserve"> __7__ </w:t>
      </w:r>
      <w:r w:rsidRPr="00AA00FE">
        <w:rPr>
          <w:rFonts w:eastAsia="標楷體"/>
          <w:color w:val="000000"/>
          <w:szCs w:val="22"/>
        </w:rPr>
        <w:t xml:space="preserve">Park to </w:t>
      </w:r>
      <w:r w:rsidR="00AC6AC2" w:rsidRPr="00AA00FE">
        <w:rPr>
          <w:rFonts w:eastAsia="標楷體"/>
          <w:color w:val="000000"/>
          <w:szCs w:val="22"/>
        </w:rPr>
        <w:t>__8__</w:t>
      </w:r>
      <w:r w:rsidRPr="00AA00FE">
        <w:rPr>
          <w:rFonts w:eastAsia="標楷體"/>
          <w:color w:val="000000"/>
          <w:szCs w:val="22"/>
        </w:rPr>
        <w:t xml:space="preserve"> </w:t>
      </w:r>
      <w:r w:rsidR="00AA00FE" w:rsidRPr="00AA00FE">
        <w:rPr>
          <w:rFonts w:eastAsia="標楷體"/>
          <w:color w:val="000000"/>
          <w:szCs w:val="22"/>
        </w:rPr>
        <w:t>the b</w:t>
      </w:r>
      <w:r w:rsidR="00DD5A99" w:rsidRPr="00AA00FE">
        <w:rPr>
          <w:rFonts w:eastAsia="標楷體"/>
          <w:color w:val="000000"/>
          <w:szCs w:val="22"/>
        </w:rPr>
        <w:t>__9__</w:t>
      </w:r>
      <w:r w:rsidR="00AA00FE" w:rsidRPr="00AA00FE">
        <w:rPr>
          <w:rFonts w:eastAsia="標楷體"/>
          <w:color w:val="000000"/>
          <w:szCs w:val="22"/>
        </w:rPr>
        <w:t>g __10__</w:t>
      </w:r>
      <w:r w:rsidRPr="00AA00FE">
        <w:rPr>
          <w:rFonts w:eastAsia="標楷體"/>
          <w:color w:val="000000"/>
          <w:szCs w:val="22"/>
        </w:rPr>
        <w:t>.</w:t>
      </w:r>
    </w:p>
    <w:p w:rsidR="00F03D0F" w:rsidRPr="00AA00FE" w:rsidRDefault="00AC6AC2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不管我到哪裡都沒有差別，我總是很自在。</w:t>
      </w:r>
      <w:r w:rsidR="00B757E8" w:rsidRPr="00AA00FE">
        <w:rPr>
          <w:rFonts w:eastAsia="標楷體"/>
          <w:color w:val="000000"/>
          <w:szCs w:val="22"/>
        </w:rPr>
        <w:t xml:space="preserve"> </w:t>
      </w:r>
      <w:r w:rsidR="00105E85" w:rsidRPr="00AA00FE">
        <w:rPr>
          <w:rFonts w:eastAsia="標楷體"/>
          <w:color w:val="000000"/>
          <w:szCs w:val="22"/>
        </w:rPr>
        <w:t>__1</w:t>
      </w:r>
      <w:r w:rsidR="00AA00FE" w:rsidRPr="00AA00FE">
        <w:rPr>
          <w:rFonts w:eastAsia="標楷體"/>
          <w:color w:val="000000"/>
          <w:szCs w:val="22"/>
        </w:rPr>
        <w:t>1</w:t>
      </w:r>
      <w:r w:rsidR="00105E85" w:rsidRPr="00AA00FE">
        <w:rPr>
          <w:rFonts w:eastAsia="標楷體"/>
          <w:color w:val="000000"/>
          <w:szCs w:val="22"/>
        </w:rPr>
        <w:t>__ makes __1</w:t>
      </w:r>
      <w:r w:rsidR="00AA00FE" w:rsidRPr="00AA00FE">
        <w:rPr>
          <w:rFonts w:eastAsia="標楷體"/>
          <w:color w:val="000000"/>
          <w:szCs w:val="22"/>
        </w:rPr>
        <w:t>2</w:t>
      </w:r>
      <w:r w:rsidR="00105E85" w:rsidRPr="00AA00FE">
        <w:rPr>
          <w:rFonts w:eastAsia="標楷體"/>
          <w:color w:val="000000"/>
          <w:szCs w:val="22"/>
        </w:rPr>
        <w:t xml:space="preserve">__  </w:t>
      </w:r>
      <w:r w:rsidR="008A2613" w:rsidRPr="00AA00FE">
        <w:rPr>
          <w:rFonts w:eastAsia="標楷體"/>
          <w:color w:val="000000"/>
          <w:szCs w:val="22"/>
        </w:rPr>
        <w:t>__1</w:t>
      </w:r>
      <w:r w:rsidR="00AA00FE" w:rsidRPr="00AA00FE">
        <w:rPr>
          <w:rFonts w:eastAsia="標楷體"/>
          <w:color w:val="000000"/>
          <w:szCs w:val="22"/>
        </w:rPr>
        <w:t>3</w:t>
      </w:r>
      <w:r w:rsidR="008A2613" w:rsidRPr="00AA00FE">
        <w:rPr>
          <w:rFonts w:eastAsia="標楷體"/>
          <w:color w:val="000000"/>
          <w:szCs w:val="22"/>
        </w:rPr>
        <w:t xml:space="preserve">__ </w:t>
      </w:r>
      <w:r w:rsidR="00105E85" w:rsidRPr="00AA00FE">
        <w:rPr>
          <w:rFonts w:eastAsia="標楷體"/>
          <w:color w:val="000000"/>
          <w:szCs w:val="22"/>
        </w:rPr>
        <w:t xml:space="preserve">where I go. I always make myself </w:t>
      </w:r>
      <w:r w:rsidR="00AA00FE" w:rsidRPr="00AA00FE">
        <w:rPr>
          <w:rFonts w:eastAsia="標楷體"/>
          <w:color w:val="000000"/>
          <w:szCs w:val="22"/>
        </w:rPr>
        <w:t xml:space="preserve">at </w:t>
      </w:r>
      <w:r w:rsidR="00AA00FE" w:rsidRPr="00AA00FE">
        <w:rPr>
          <w:rFonts w:eastAsia="標楷體"/>
          <w:color w:val="000000"/>
          <w:szCs w:val="22"/>
        </w:rPr>
        <w:t xml:space="preserve">__14__  </w:t>
      </w:r>
      <w:r w:rsidR="00AA00FE" w:rsidRPr="00AA00FE">
        <w:rPr>
          <w:rFonts w:eastAsia="標楷體"/>
          <w:color w:val="000000"/>
          <w:szCs w:val="22"/>
        </w:rPr>
        <w:t>__15__</w:t>
      </w:r>
      <w:r w:rsidR="00105E85" w:rsidRPr="00AA00FE">
        <w:rPr>
          <w:rFonts w:eastAsia="標楷體"/>
          <w:color w:val="000000"/>
          <w:szCs w:val="22"/>
        </w:rPr>
        <w:t>.</w:t>
      </w:r>
    </w:p>
    <w:p w:rsidR="00B757E8" w:rsidRPr="00AA00FE" w:rsidRDefault="00AC6AC2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Tom</w:t>
      </w:r>
      <w:r w:rsidRPr="00AA00FE">
        <w:rPr>
          <w:rFonts w:eastAsia="標楷體"/>
          <w:color w:val="000000"/>
          <w:szCs w:val="22"/>
        </w:rPr>
        <w:t>英文考試不及格，因為他太懶惰</w:t>
      </w:r>
      <w:r w:rsidR="00B757E8" w:rsidRPr="00AA00FE">
        <w:rPr>
          <w:rFonts w:eastAsia="標楷體"/>
          <w:color w:val="000000"/>
          <w:szCs w:val="22"/>
        </w:rPr>
        <w:t>。</w:t>
      </w:r>
      <w:r w:rsidR="00105E85" w:rsidRPr="00AA00FE">
        <w:rPr>
          <w:rFonts w:eastAsia="標楷體"/>
          <w:color w:val="000000"/>
          <w:szCs w:val="22"/>
        </w:rPr>
        <w:t xml:space="preserve"> Tom </w:t>
      </w:r>
      <w:r w:rsidR="00B757E8" w:rsidRPr="00AA00FE">
        <w:rPr>
          <w:rFonts w:eastAsia="標楷體"/>
          <w:color w:val="000000"/>
          <w:szCs w:val="22"/>
        </w:rPr>
        <w:t>__16_</w:t>
      </w:r>
      <w:r w:rsidR="00105E85" w:rsidRPr="00AA00FE">
        <w:rPr>
          <w:rFonts w:eastAsia="標楷體"/>
          <w:color w:val="000000"/>
          <w:szCs w:val="22"/>
        </w:rPr>
        <w:t xml:space="preserve">_ the English exam </w:t>
      </w:r>
      <w:r w:rsidR="00B757E8" w:rsidRPr="00AA00FE">
        <w:rPr>
          <w:rFonts w:eastAsia="標楷體"/>
          <w:color w:val="000000"/>
          <w:szCs w:val="22"/>
        </w:rPr>
        <w:t>_</w:t>
      </w:r>
      <w:r w:rsidR="00105E85" w:rsidRPr="00AA00FE">
        <w:rPr>
          <w:rFonts w:eastAsia="標楷體"/>
          <w:color w:val="000000"/>
          <w:szCs w:val="22"/>
        </w:rPr>
        <w:t>_17__ a __18__ of his laziness.</w:t>
      </w:r>
    </w:p>
    <w:p w:rsidR="00B757E8" w:rsidRPr="00AA00FE" w:rsidRDefault="00AC6AC2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Cs w:val="22"/>
        </w:rPr>
      </w:pPr>
      <w:r w:rsidRPr="00AA00FE">
        <w:rPr>
          <w:rFonts w:eastAsia="標楷體"/>
          <w:color w:val="000000"/>
          <w:szCs w:val="22"/>
        </w:rPr>
        <w:t>Gina</w:t>
      </w:r>
      <w:r w:rsidRPr="00AA00FE">
        <w:rPr>
          <w:rFonts w:eastAsia="標楷體"/>
          <w:color w:val="000000"/>
          <w:szCs w:val="22"/>
        </w:rPr>
        <w:t>對數學考試分數感到挫折，哭了半個小時</w:t>
      </w:r>
      <w:r w:rsidR="00460FD4" w:rsidRPr="00AA00FE">
        <w:rPr>
          <w:rFonts w:eastAsia="標楷體"/>
          <w:color w:val="000000"/>
          <w:szCs w:val="22"/>
        </w:rPr>
        <w:t>。</w:t>
      </w:r>
      <w:r w:rsidR="00B757E8" w:rsidRPr="00AA00FE">
        <w:rPr>
          <w:rFonts w:eastAsia="標楷體"/>
          <w:color w:val="000000"/>
          <w:szCs w:val="22"/>
        </w:rPr>
        <w:t>__19_</w:t>
      </w:r>
      <w:r w:rsidR="008A2613" w:rsidRPr="00AA00FE">
        <w:rPr>
          <w:rFonts w:eastAsia="標楷體"/>
          <w:color w:val="000000"/>
          <w:szCs w:val="22"/>
        </w:rPr>
        <w:t>_</w:t>
      </w:r>
      <w:r w:rsidR="00351F48">
        <w:rPr>
          <w:rFonts w:eastAsia="標楷體"/>
          <w:color w:val="000000"/>
          <w:szCs w:val="22"/>
        </w:rPr>
        <w:t xml:space="preserve"> with math test </w:t>
      </w:r>
      <w:r w:rsidR="008A2613" w:rsidRPr="00AA00FE">
        <w:rPr>
          <w:rFonts w:eastAsia="標楷體"/>
          <w:color w:val="000000"/>
          <w:szCs w:val="22"/>
        </w:rPr>
        <w:t>__2</w:t>
      </w:r>
      <w:r w:rsidR="00345C4C" w:rsidRPr="00AA00FE">
        <w:rPr>
          <w:rFonts w:eastAsia="標楷體"/>
          <w:color w:val="000000"/>
          <w:szCs w:val="22"/>
        </w:rPr>
        <w:t>0__</w:t>
      </w:r>
      <w:r w:rsidRPr="00AA00FE">
        <w:rPr>
          <w:rFonts w:eastAsia="標楷體"/>
          <w:color w:val="000000"/>
          <w:szCs w:val="22"/>
        </w:rPr>
        <w:t>es, Gina cried for half an hour.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85067" w:rsidRPr="00AA00FE" w:rsidTr="00A42B78">
        <w:tc>
          <w:tcPr>
            <w:tcW w:w="1918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E85067" w:rsidRPr="00AA00FE" w:rsidTr="00A42B78">
        <w:tc>
          <w:tcPr>
            <w:tcW w:w="1918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E85067" w:rsidRPr="00AA00FE" w:rsidTr="00A42B78">
        <w:tc>
          <w:tcPr>
            <w:tcW w:w="1918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AA00FE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B757E8" w:rsidRPr="00AA00FE" w:rsidTr="00A42B78">
        <w:tc>
          <w:tcPr>
            <w:tcW w:w="1918" w:type="dxa"/>
          </w:tcPr>
          <w:p w:rsidR="00B757E8" w:rsidRPr="00AA00FE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B757E8" w:rsidRPr="00AA00FE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B757E8" w:rsidRPr="00AA00FE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B757E8" w:rsidRPr="00AA00FE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B757E8" w:rsidRPr="00AA00FE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AA00FE">
              <w:rPr>
                <w:rFonts w:eastAsia="標楷體"/>
                <w:color w:val="000000"/>
                <w:sz w:val="24"/>
              </w:rPr>
              <w:t>20.</w:t>
            </w:r>
          </w:p>
        </w:tc>
      </w:tr>
    </w:tbl>
    <w:p w:rsidR="0082257B" w:rsidRPr="00AA00FE" w:rsidRDefault="00912B37" w:rsidP="00912B37">
      <w:pPr>
        <w:rPr>
          <w:rFonts w:eastAsia="標楷體"/>
          <w:b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二、</w:t>
      </w:r>
      <w:r w:rsidR="00B757E8" w:rsidRPr="00AA00FE">
        <w:rPr>
          <w:rFonts w:eastAsia="標楷體"/>
          <w:b/>
          <w:color w:val="000000"/>
          <w:sz w:val="24"/>
        </w:rPr>
        <w:t>片語測</w:t>
      </w:r>
      <w:r w:rsidR="0082257B" w:rsidRPr="00AA00FE">
        <w:rPr>
          <w:rFonts w:eastAsia="標楷體"/>
          <w:b/>
          <w:color w:val="000000"/>
          <w:sz w:val="24"/>
        </w:rPr>
        <w:t>驗</w:t>
      </w:r>
      <w:r w:rsidR="0082257B" w:rsidRPr="00AA00FE">
        <w:rPr>
          <w:rFonts w:eastAsia="標楷體"/>
          <w:b/>
          <w:color w:val="000000"/>
          <w:sz w:val="24"/>
        </w:rPr>
        <w:t>(</w:t>
      </w:r>
      <w:r w:rsidR="0082257B" w:rsidRPr="00AA00FE">
        <w:rPr>
          <w:rFonts w:eastAsia="標楷體"/>
          <w:b/>
          <w:color w:val="000000"/>
          <w:sz w:val="24"/>
        </w:rPr>
        <w:t>每題</w:t>
      </w:r>
      <w:r w:rsidR="0082257B" w:rsidRPr="00AA00FE">
        <w:rPr>
          <w:rFonts w:eastAsia="標楷體"/>
          <w:b/>
          <w:color w:val="000000"/>
          <w:sz w:val="24"/>
        </w:rPr>
        <w:t>2</w:t>
      </w:r>
      <w:r w:rsidR="0082257B" w:rsidRPr="00AA00FE">
        <w:rPr>
          <w:rFonts w:eastAsia="標楷體"/>
          <w:b/>
          <w:color w:val="000000"/>
          <w:sz w:val="24"/>
        </w:rPr>
        <w:t>分，共</w:t>
      </w:r>
      <w:r w:rsidR="0082257B" w:rsidRPr="00AA00FE">
        <w:rPr>
          <w:rFonts w:eastAsia="標楷體"/>
          <w:b/>
          <w:color w:val="000000"/>
          <w:sz w:val="24"/>
        </w:rPr>
        <w:t>20</w:t>
      </w:r>
      <w:r w:rsidR="0082257B" w:rsidRPr="00AA00FE">
        <w:rPr>
          <w:rFonts w:eastAsia="標楷體"/>
          <w:b/>
          <w:color w:val="000000"/>
          <w:sz w:val="24"/>
        </w:rPr>
        <w:t>分</w:t>
      </w:r>
      <w:r w:rsidR="0082257B" w:rsidRPr="00AA00FE">
        <w:rPr>
          <w:rFonts w:eastAsia="標楷體"/>
          <w:b/>
          <w:color w:val="000000"/>
          <w:sz w:val="24"/>
        </w:rPr>
        <w:t>)</w:t>
      </w:r>
    </w:p>
    <w:p w:rsidR="00B757E8" w:rsidRPr="00AA00FE" w:rsidRDefault="00B757E8" w:rsidP="00912B37">
      <w:pPr>
        <w:rPr>
          <w:rFonts w:eastAsia="標楷體"/>
          <w:color w:val="000000"/>
          <w:sz w:val="24"/>
          <w:bdr w:val="single" w:sz="4" w:space="0" w:color="auto"/>
        </w:rPr>
      </w:pPr>
      <w:r w:rsidRPr="00AA00FE">
        <w:rPr>
          <w:rFonts w:eastAsia="標楷體"/>
          <w:color w:val="000000"/>
          <w:sz w:val="24"/>
          <w:bdr w:val="single" w:sz="4" w:space="0" w:color="auto"/>
        </w:rPr>
        <w:t xml:space="preserve">(A) </w:t>
      </w:r>
      <w:r w:rsidR="00105E85" w:rsidRPr="00AA00FE">
        <w:rPr>
          <w:rFonts w:eastAsia="標楷體"/>
          <w:color w:val="000000"/>
          <w:sz w:val="24"/>
          <w:bdr w:val="single" w:sz="4" w:space="0" w:color="auto"/>
        </w:rPr>
        <w:t>looked down on</w:t>
      </w:r>
      <w:r w:rsidR="00460C4E" w:rsidRPr="00AA00FE">
        <w:rPr>
          <w:rFonts w:eastAsia="標楷體"/>
          <w:color w:val="000000"/>
          <w:sz w:val="24"/>
          <w:bdr w:val="single" w:sz="4" w:space="0" w:color="auto"/>
        </w:rPr>
        <w:t xml:space="preserve">  (B) </w:t>
      </w:r>
      <w:r w:rsidR="00105E85" w:rsidRPr="00AA00FE">
        <w:rPr>
          <w:rFonts w:eastAsia="標楷體"/>
          <w:color w:val="000000"/>
          <w:sz w:val="24"/>
          <w:bdr w:val="single" w:sz="4" w:space="0" w:color="auto"/>
        </w:rPr>
        <w:t>knocked out</w:t>
      </w:r>
      <w:r w:rsidR="00460C4E" w:rsidRPr="00AA00FE">
        <w:rPr>
          <w:rFonts w:eastAsia="標楷體"/>
          <w:color w:val="000000"/>
          <w:sz w:val="24"/>
          <w:bdr w:val="single" w:sz="4" w:space="0" w:color="auto"/>
        </w:rPr>
        <w:t xml:space="preserve">  (C) </w:t>
      </w:r>
      <w:r w:rsidR="00105E85" w:rsidRPr="00AA00FE">
        <w:rPr>
          <w:rFonts w:eastAsia="標楷體"/>
          <w:color w:val="000000"/>
          <w:sz w:val="24"/>
          <w:bdr w:val="single" w:sz="4" w:space="0" w:color="auto"/>
        </w:rPr>
        <w:t>in return for</w:t>
      </w:r>
      <w:r w:rsidR="00EA58DB" w:rsidRPr="00AA00FE">
        <w:rPr>
          <w:rFonts w:eastAsia="標楷體"/>
          <w:color w:val="000000"/>
          <w:sz w:val="24"/>
          <w:bdr w:val="single" w:sz="4" w:space="0" w:color="auto"/>
        </w:rPr>
        <w:t xml:space="preserve">  (D) </w:t>
      </w:r>
      <w:r w:rsidR="00105E85" w:rsidRPr="00AA00FE">
        <w:rPr>
          <w:rFonts w:eastAsia="標楷體"/>
          <w:color w:val="000000"/>
          <w:sz w:val="24"/>
          <w:bdr w:val="single" w:sz="4" w:space="0" w:color="auto"/>
        </w:rPr>
        <w:t>keep track of</w:t>
      </w:r>
      <w:r w:rsidR="00460C4E" w:rsidRPr="00AA00FE">
        <w:rPr>
          <w:rFonts w:eastAsia="標楷體"/>
          <w:color w:val="000000"/>
          <w:sz w:val="24"/>
          <w:bdr w:val="single" w:sz="4" w:space="0" w:color="auto"/>
        </w:rPr>
        <w:t xml:space="preserve">  (E) </w:t>
      </w:r>
      <w:r w:rsidR="00105E85" w:rsidRPr="00AA00FE">
        <w:rPr>
          <w:rFonts w:eastAsia="標楷體"/>
          <w:color w:val="000000"/>
          <w:sz w:val="24"/>
          <w:bdr w:val="single" w:sz="4" w:space="0" w:color="auto"/>
        </w:rPr>
        <w:t>let go of</w:t>
      </w:r>
      <w:r w:rsidR="00267521" w:rsidRPr="00AA00FE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 xml:space="preserve">He got hit in the head and was </w:t>
      </w:r>
      <w:r w:rsidR="00460C4E" w:rsidRPr="00AA00FE">
        <w:rPr>
          <w:rFonts w:eastAsia="標楷體"/>
          <w:color w:val="000000"/>
          <w:sz w:val="24"/>
        </w:rPr>
        <w:t>_1__</w:t>
      </w:r>
      <w:r w:rsidRPr="00AA00FE">
        <w:rPr>
          <w:rFonts w:eastAsia="標楷體"/>
          <w:color w:val="000000"/>
          <w:sz w:val="24"/>
        </w:rPr>
        <w:t>.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I gave her a red envelope</w:t>
      </w:r>
      <w:r w:rsidR="00EA58DB" w:rsidRPr="00AA00FE">
        <w:rPr>
          <w:rFonts w:eastAsia="標楷體"/>
          <w:color w:val="000000"/>
          <w:sz w:val="24"/>
        </w:rPr>
        <w:t xml:space="preserve">__2__ </w:t>
      </w:r>
      <w:r w:rsidRPr="00AA00FE">
        <w:rPr>
          <w:rFonts w:eastAsia="標楷體"/>
          <w:color w:val="000000"/>
          <w:sz w:val="24"/>
        </w:rPr>
        <w:t>her timely help.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 xml:space="preserve">We are going to </w:t>
      </w:r>
      <w:r w:rsidR="00460C4E" w:rsidRPr="00AA00FE">
        <w:rPr>
          <w:rFonts w:eastAsia="標楷體"/>
          <w:color w:val="000000"/>
          <w:sz w:val="24"/>
        </w:rPr>
        <w:t xml:space="preserve">__3__ </w:t>
      </w:r>
      <w:r w:rsidRPr="00AA00FE">
        <w:rPr>
          <w:rFonts w:eastAsia="標楷體"/>
          <w:color w:val="000000"/>
          <w:sz w:val="24"/>
        </w:rPr>
        <w:t>all our expense while we are in Japan.</w:t>
      </w:r>
    </w:p>
    <w:p w:rsidR="00460C4E" w:rsidRPr="00AA00FE" w:rsidRDefault="00EA58DB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The</w:t>
      </w:r>
      <w:r w:rsidR="00325195" w:rsidRPr="00AA00FE">
        <w:rPr>
          <w:rFonts w:eastAsia="標楷體"/>
          <w:color w:val="000000"/>
          <w:sz w:val="24"/>
        </w:rPr>
        <w:t xml:space="preserve"> girl tried to </w:t>
      </w:r>
      <w:r w:rsidRPr="00AA00FE">
        <w:rPr>
          <w:rFonts w:eastAsia="標楷體"/>
          <w:color w:val="000000"/>
          <w:sz w:val="24"/>
        </w:rPr>
        <w:t xml:space="preserve">__4__ </w:t>
      </w:r>
      <w:r w:rsidR="00325195" w:rsidRPr="00AA00FE">
        <w:rPr>
          <w:rFonts w:eastAsia="標楷體"/>
          <w:color w:val="000000"/>
          <w:sz w:val="24"/>
        </w:rPr>
        <w:t>her bad habits.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My boss</w:t>
      </w:r>
      <w:r w:rsidR="00EA58DB" w:rsidRPr="00AA00FE">
        <w:rPr>
          <w:rFonts w:eastAsia="標楷體"/>
          <w:color w:val="000000"/>
          <w:sz w:val="24"/>
        </w:rPr>
        <w:t xml:space="preserve"> </w:t>
      </w:r>
      <w:r w:rsidR="00BF0701" w:rsidRPr="00AA00FE">
        <w:rPr>
          <w:rFonts w:eastAsia="標楷體"/>
          <w:color w:val="000000"/>
          <w:sz w:val="24"/>
        </w:rPr>
        <w:t xml:space="preserve">__5__ </w:t>
      </w:r>
      <w:r w:rsidRPr="00AA00FE">
        <w:rPr>
          <w:rFonts w:eastAsia="標楷體"/>
          <w:color w:val="000000"/>
          <w:sz w:val="24"/>
        </w:rPr>
        <w:t>anyone who couldn’t speak English fluently.</w:t>
      </w:r>
    </w:p>
    <w:p w:rsidR="00460C4E" w:rsidRPr="00AA00FE" w:rsidRDefault="00105E85" w:rsidP="00105E85">
      <w:pPr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  <w:bdr w:val="single" w:sz="4" w:space="0" w:color="auto"/>
        </w:rPr>
        <w:t>(A) in earnest</w:t>
      </w:r>
      <w:r w:rsidR="00267521" w:rsidRPr="00AA00FE">
        <w:rPr>
          <w:rFonts w:eastAsia="標楷體"/>
          <w:color w:val="000000"/>
          <w:sz w:val="24"/>
          <w:bdr w:val="single" w:sz="4" w:space="0" w:color="auto"/>
        </w:rPr>
        <w:t xml:space="preserve">  (B</w:t>
      </w:r>
      <w:r w:rsidR="00EA58DB" w:rsidRPr="00AA00FE">
        <w:rPr>
          <w:rFonts w:eastAsia="標楷體"/>
          <w:color w:val="000000"/>
          <w:sz w:val="24"/>
          <w:bdr w:val="single" w:sz="4" w:space="0" w:color="auto"/>
        </w:rPr>
        <w:t xml:space="preserve">) in </w:t>
      </w:r>
      <w:r w:rsidRPr="00AA00FE">
        <w:rPr>
          <w:rFonts w:eastAsia="標楷體"/>
          <w:color w:val="000000"/>
          <w:sz w:val="24"/>
          <w:bdr w:val="single" w:sz="4" w:space="0" w:color="auto"/>
        </w:rPr>
        <w:t>detail</w:t>
      </w:r>
      <w:r w:rsidR="00460C4E" w:rsidRPr="00AA00FE">
        <w:rPr>
          <w:rFonts w:eastAsia="標楷體"/>
          <w:color w:val="000000"/>
          <w:sz w:val="24"/>
          <w:bdr w:val="single" w:sz="4" w:space="0" w:color="auto"/>
        </w:rPr>
        <w:t xml:space="preserve"> </w:t>
      </w:r>
      <w:r w:rsidR="00267521" w:rsidRPr="00AA00FE">
        <w:rPr>
          <w:rFonts w:eastAsia="標楷體"/>
          <w:color w:val="000000"/>
          <w:sz w:val="24"/>
          <w:bdr w:val="single" w:sz="4" w:space="0" w:color="auto"/>
        </w:rPr>
        <w:t xml:space="preserve"> (C</w:t>
      </w:r>
      <w:r w:rsidR="009E054C" w:rsidRPr="00AA00FE">
        <w:rPr>
          <w:rFonts w:eastAsia="標楷體"/>
          <w:color w:val="000000"/>
          <w:sz w:val="24"/>
          <w:bdr w:val="single" w:sz="4" w:space="0" w:color="auto"/>
        </w:rPr>
        <w:t xml:space="preserve">) </w:t>
      </w:r>
      <w:r w:rsidR="00325195" w:rsidRPr="00AA00FE">
        <w:rPr>
          <w:rFonts w:eastAsia="標楷體"/>
          <w:color w:val="000000"/>
          <w:sz w:val="24"/>
          <w:bdr w:val="single" w:sz="4" w:space="0" w:color="auto"/>
        </w:rPr>
        <w:t>keep your temper</w:t>
      </w:r>
      <w:r w:rsidR="00267521" w:rsidRPr="00AA00FE">
        <w:rPr>
          <w:rFonts w:eastAsia="標楷體"/>
          <w:color w:val="000000"/>
          <w:sz w:val="24"/>
          <w:bdr w:val="single" w:sz="4" w:space="0" w:color="auto"/>
        </w:rPr>
        <w:t xml:space="preserve">  (D</w:t>
      </w:r>
      <w:r w:rsidR="00EA58DB" w:rsidRPr="00AA00FE">
        <w:rPr>
          <w:rFonts w:eastAsia="標楷體"/>
          <w:color w:val="000000"/>
          <w:sz w:val="24"/>
          <w:bdr w:val="single" w:sz="4" w:space="0" w:color="auto"/>
        </w:rPr>
        <w:t xml:space="preserve">) </w:t>
      </w:r>
      <w:r w:rsidR="00325195" w:rsidRPr="00AA00FE">
        <w:rPr>
          <w:rFonts w:eastAsia="標楷體"/>
          <w:color w:val="000000"/>
          <w:sz w:val="24"/>
          <w:bdr w:val="single" w:sz="4" w:space="0" w:color="auto"/>
        </w:rPr>
        <w:t xml:space="preserve">not to mention </w:t>
      </w:r>
      <w:r w:rsidR="00267521" w:rsidRPr="00AA00FE">
        <w:rPr>
          <w:rFonts w:eastAsia="標楷體"/>
          <w:color w:val="000000"/>
          <w:sz w:val="24"/>
          <w:bdr w:val="single" w:sz="4" w:space="0" w:color="auto"/>
        </w:rPr>
        <w:t xml:space="preserve"> (E</w:t>
      </w:r>
      <w:r w:rsidR="00460C4E" w:rsidRPr="00AA00FE">
        <w:rPr>
          <w:rFonts w:eastAsia="標楷體"/>
          <w:color w:val="000000"/>
          <w:sz w:val="24"/>
          <w:bdr w:val="single" w:sz="4" w:space="0" w:color="auto"/>
        </w:rPr>
        <w:t xml:space="preserve">) </w:t>
      </w:r>
      <w:r w:rsidRPr="00AA00FE">
        <w:rPr>
          <w:rFonts w:eastAsia="標楷體"/>
          <w:color w:val="000000"/>
          <w:sz w:val="24"/>
          <w:bdr w:val="single" w:sz="4" w:space="0" w:color="auto"/>
        </w:rPr>
        <w:t>made up with</w:t>
      </w:r>
      <w:r w:rsidR="00267521" w:rsidRPr="00AA00FE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Even though David is a naughty boy, you still need to</w:t>
      </w:r>
      <w:r w:rsidR="00823AC1" w:rsidRPr="00AA00FE">
        <w:rPr>
          <w:rFonts w:eastAsia="標楷體"/>
          <w:color w:val="000000"/>
          <w:sz w:val="24"/>
        </w:rPr>
        <w:t xml:space="preserve"> __6__</w:t>
      </w:r>
      <w:r w:rsidRPr="00AA00FE">
        <w:rPr>
          <w:rFonts w:eastAsia="標楷體"/>
          <w:color w:val="000000"/>
          <w:sz w:val="24"/>
        </w:rPr>
        <w:t>.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Can you please tell me the story again</w:t>
      </w:r>
      <w:r w:rsidR="00EA58DB" w:rsidRPr="00AA00FE">
        <w:rPr>
          <w:rFonts w:eastAsia="標楷體"/>
          <w:color w:val="000000"/>
          <w:sz w:val="24"/>
        </w:rPr>
        <w:t xml:space="preserve"> __7__ </w:t>
      </w:r>
      <w:r w:rsidRPr="00AA00FE">
        <w:rPr>
          <w:rFonts w:eastAsia="標楷體"/>
          <w:color w:val="000000"/>
          <w:sz w:val="24"/>
        </w:rPr>
        <w:t>?</w:t>
      </w:r>
    </w:p>
    <w:p w:rsidR="00460C4E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>The diligent student always work __8__.</w:t>
      </w:r>
    </w:p>
    <w:p w:rsidR="00BF0701" w:rsidRPr="00AA00FE" w:rsidRDefault="0032519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 xml:space="preserve">After the quarrel, the two young lovers hugged and </w:t>
      </w:r>
      <w:r w:rsidR="00BF0701" w:rsidRPr="00AA00FE">
        <w:rPr>
          <w:rFonts w:eastAsia="標楷體"/>
          <w:color w:val="000000"/>
          <w:sz w:val="24"/>
        </w:rPr>
        <w:t xml:space="preserve">__9__ </w:t>
      </w:r>
      <w:r w:rsidRPr="00AA00FE">
        <w:rPr>
          <w:rFonts w:eastAsia="標楷體"/>
          <w:color w:val="000000"/>
          <w:sz w:val="24"/>
        </w:rPr>
        <w:t>each other.</w:t>
      </w:r>
    </w:p>
    <w:p w:rsidR="00BF0701" w:rsidRPr="00AA00FE" w:rsidRDefault="00416975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AA00FE">
        <w:rPr>
          <w:rFonts w:eastAsia="標楷體"/>
          <w:color w:val="000000"/>
          <w:sz w:val="24"/>
        </w:rPr>
        <w:t xml:space="preserve">Pollution is harmful to environment, </w:t>
      </w:r>
      <w:r w:rsidR="009E054C" w:rsidRPr="00AA00FE">
        <w:rPr>
          <w:rFonts w:eastAsia="標楷體"/>
          <w:color w:val="000000"/>
          <w:sz w:val="24"/>
        </w:rPr>
        <w:t>__10__</w:t>
      </w:r>
      <w:r w:rsidRPr="00AA00FE">
        <w:rPr>
          <w:rFonts w:eastAsia="標楷體"/>
          <w:color w:val="000000"/>
          <w:sz w:val="24"/>
        </w:rPr>
        <w:t xml:space="preserve"> our health.</w:t>
      </w:r>
    </w:p>
    <w:p w:rsidR="00735D45" w:rsidRPr="00AA00FE" w:rsidRDefault="00735D45" w:rsidP="00735D45">
      <w:pPr>
        <w:rPr>
          <w:rFonts w:eastAsia="標楷體"/>
          <w:b/>
          <w:color w:val="000000"/>
          <w:sz w:val="24"/>
        </w:rPr>
      </w:pPr>
      <w:r w:rsidRPr="00AA00FE">
        <w:rPr>
          <w:rFonts w:eastAsia="標楷體"/>
          <w:b/>
          <w:color w:val="000000"/>
          <w:sz w:val="24"/>
        </w:rPr>
        <w:t>三、字彙測驗</w:t>
      </w:r>
      <w:r w:rsidRPr="00AA00FE">
        <w:rPr>
          <w:rFonts w:eastAsia="標楷體"/>
          <w:b/>
          <w:color w:val="000000"/>
          <w:sz w:val="24"/>
        </w:rPr>
        <w:t xml:space="preserve"> (</w:t>
      </w:r>
      <w:r w:rsidRPr="00AA00FE">
        <w:rPr>
          <w:rFonts w:eastAsia="標楷體"/>
          <w:b/>
          <w:color w:val="000000"/>
          <w:sz w:val="24"/>
        </w:rPr>
        <w:t>每題</w:t>
      </w:r>
      <w:r w:rsidRPr="00AA00FE">
        <w:rPr>
          <w:rFonts w:eastAsia="標楷體"/>
          <w:b/>
          <w:color w:val="000000"/>
          <w:sz w:val="24"/>
        </w:rPr>
        <w:t>2</w:t>
      </w:r>
      <w:r w:rsidRPr="00AA00FE">
        <w:rPr>
          <w:rFonts w:eastAsia="標楷體"/>
          <w:b/>
          <w:color w:val="000000"/>
          <w:sz w:val="24"/>
        </w:rPr>
        <w:t>分，共</w:t>
      </w:r>
      <w:r w:rsidRPr="00AA00FE">
        <w:rPr>
          <w:rFonts w:eastAsia="標楷體"/>
          <w:b/>
          <w:color w:val="000000"/>
          <w:sz w:val="24"/>
        </w:rPr>
        <w:t>20</w:t>
      </w:r>
      <w:r w:rsidRPr="00AA00FE">
        <w:rPr>
          <w:rFonts w:eastAsia="標楷體"/>
          <w:b/>
          <w:color w:val="000000"/>
          <w:sz w:val="24"/>
        </w:rPr>
        <w:t>分</w:t>
      </w:r>
      <w:r w:rsidRPr="00AA00FE">
        <w:rPr>
          <w:rFonts w:eastAsia="標楷體"/>
          <w:b/>
          <w:color w:val="000000"/>
          <w:sz w:val="24"/>
        </w:rPr>
        <w:t>)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lastRenderedPageBreak/>
        <w:t>In addition to the two candidates nominated respectively by KMT and DPP, PFP founding chairperson James Soong had acquired endorsement signatures of more than 257,000 voters and therefore are ______ for candidacy as well.  (A) qualified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trapped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convinced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fluttered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In August, 2011, the U.S. credit rating was downgraded from AAA to AA+ by Standard and Poor’s, one of the world’s influential credit rating ______.  (A) agencies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obstacles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poverty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episode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The farmer ______ lots of fruit this year and earned a great deal of money.</w:t>
      </w:r>
    </w:p>
    <w:p w:rsidR="002C63B7" w:rsidRPr="00AA00FE" w:rsidRDefault="002C63B7" w:rsidP="002C63B7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established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disappeared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harvested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dumped</w:t>
      </w:r>
    </w:p>
    <w:p w:rsidR="00460FD4" w:rsidRPr="00AA00FE" w:rsidRDefault="002C63B7" w:rsidP="00460FD4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In 2010 Asian Games, Yang Shu-Chun, a Taiwanese taekwondo player, was accused “cheating” and disqualified by the Organizer and thus Yang lost her ______ because she had additional sensors on the heels of her electronic socks, which violated the rules of the game.</w:t>
      </w:r>
      <w:r w:rsidR="00460FD4" w:rsidRPr="00AA00FE">
        <w:rPr>
          <w:rFonts w:eastAsia="新細明體"/>
          <w:color w:val="000000"/>
        </w:rPr>
        <w:t xml:space="preserve"> </w:t>
      </w:r>
    </w:p>
    <w:p w:rsidR="002C63B7" w:rsidRPr="00AA00FE" w:rsidRDefault="002C63B7" w:rsidP="00460FD4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pulsation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qualification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causation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humanization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My grandparents live in the countryside where there is no air ______, and the air is fresh.</w:t>
      </w:r>
    </w:p>
    <w:p w:rsidR="002C63B7" w:rsidRPr="00AA00FE" w:rsidRDefault="002C63B7" w:rsidP="002C63B7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establishment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paradise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guard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pollution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To some degree, men and women use different languages because they take different ______ to communication.   (A) additions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arrangements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approaches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agreements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Police said they had not yet reached a ______ about the cause of death.</w:t>
      </w:r>
    </w:p>
    <w:p w:rsidR="002C63B7" w:rsidRPr="00AA00FE" w:rsidRDefault="002C63B7" w:rsidP="002C63B7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generation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technology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conclusion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development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It’s a ______ that the dying man who had been seriously injured in the car accident could be rescued and eventually regained his health.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(A) fantasy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obstacle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miracle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kingdom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The conversations between the secretary and her boss suggested an unusual degree of ______.</w:t>
      </w:r>
    </w:p>
    <w:p w:rsidR="002C63B7" w:rsidRPr="00AA00FE" w:rsidRDefault="002C63B7" w:rsidP="002C63B7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intimacy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progress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system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 xml:space="preserve">(D) speed </w:t>
      </w:r>
    </w:p>
    <w:p w:rsidR="002C63B7" w:rsidRPr="00AA00FE" w:rsidRDefault="002C63B7" w:rsidP="002C63B7">
      <w:pPr>
        <w:pStyle w:val="a8"/>
        <w:numPr>
          <w:ilvl w:val="0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It is time the two countries started ______ before they declare war against each other.</w:t>
      </w:r>
    </w:p>
    <w:p w:rsidR="002C63B7" w:rsidRPr="00AA00FE" w:rsidRDefault="002C63B7" w:rsidP="002C63B7">
      <w:pPr>
        <w:pStyle w:val="a8"/>
        <w:numPr>
          <w:ilvl w:val="1"/>
          <w:numId w:val="2"/>
        </w:numPr>
        <w:ind w:leftChars="0"/>
        <w:rPr>
          <w:rFonts w:eastAsia="新細明體"/>
          <w:color w:val="000000"/>
        </w:rPr>
      </w:pPr>
      <w:r w:rsidRPr="00AA00FE">
        <w:rPr>
          <w:rFonts w:eastAsia="新細明體"/>
          <w:color w:val="000000"/>
        </w:rPr>
        <w:t>results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(B) conclusions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(C) negotiations</w:t>
      </w:r>
      <w:r w:rsidRPr="00AA00FE">
        <w:rPr>
          <w:rFonts w:eastAsia="新細明體"/>
          <w:color w:val="000000"/>
        </w:rPr>
        <w:t xml:space="preserve">　</w:t>
      </w:r>
      <w:r w:rsidRPr="00AA00FE">
        <w:rPr>
          <w:rFonts w:eastAsia="新細明體"/>
          <w:color w:val="000000"/>
        </w:rPr>
        <w:t>(D) misunderstandings</w:t>
      </w:r>
    </w:p>
    <w:p w:rsidR="00430248" w:rsidRPr="00AA00FE" w:rsidRDefault="004D1B1E" w:rsidP="004D1B1E">
      <w:pPr>
        <w:rPr>
          <w:rFonts w:eastAsia="標楷體"/>
          <w:b/>
          <w:color w:val="000000"/>
          <w:sz w:val="24"/>
        </w:rPr>
      </w:pPr>
      <w:r w:rsidRPr="00AA00FE">
        <w:rPr>
          <w:rFonts w:eastAsia="標楷體"/>
          <w:b/>
          <w:color w:val="000000"/>
          <w:sz w:val="24"/>
        </w:rPr>
        <w:t>四、</w:t>
      </w:r>
      <w:r w:rsidR="005438B8">
        <w:rPr>
          <w:rFonts w:eastAsia="標楷體" w:hint="eastAsia"/>
          <w:b/>
          <w:color w:val="000000"/>
          <w:sz w:val="24"/>
        </w:rPr>
        <w:t>語</w:t>
      </w:r>
      <w:r w:rsidR="005438B8">
        <w:rPr>
          <w:rFonts w:eastAsia="標楷體"/>
          <w:b/>
          <w:color w:val="000000"/>
          <w:sz w:val="24"/>
        </w:rPr>
        <w:t>法</w:t>
      </w:r>
      <w:r w:rsidR="00F03D0F" w:rsidRPr="00AA00FE">
        <w:rPr>
          <w:rFonts w:eastAsia="標楷體"/>
          <w:b/>
          <w:color w:val="000000"/>
          <w:sz w:val="24"/>
        </w:rPr>
        <w:t>測驗</w:t>
      </w:r>
      <w:r w:rsidR="00F03D0F" w:rsidRPr="00AA00FE">
        <w:rPr>
          <w:rFonts w:eastAsia="標楷體"/>
          <w:b/>
          <w:color w:val="000000"/>
          <w:sz w:val="24"/>
        </w:rPr>
        <w:t xml:space="preserve"> (</w:t>
      </w:r>
      <w:r w:rsidR="00F03D0F" w:rsidRPr="00AA00FE">
        <w:rPr>
          <w:rFonts w:eastAsia="標楷體"/>
          <w:b/>
          <w:color w:val="000000"/>
          <w:sz w:val="24"/>
        </w:rPr>
        <w:t>每</w:t>
      </w:r>
      <w:r w:rsidR="0082257B" w:rsidRPr="00AA00FE">
        <w:rPr>
          <w:rFonts w:eastAsia="標楷體"/>
          <w:b/>
          <w:color w:val="000000"/>
          <w:sz w:val="24"/>
        </w:rPr>
        <w:t>題</w:t>
      </w:r>
      <w:r w:rsidR="00F03D0F" w:rsidRPr="00AA00FE">
        <w:rPr>
          <w:rFonts w:eastAsia="標楷體"/>
          <w:b/>
          <w:color w:val="000000"/>
          <w:sz w:val="24"/>
        </w:rPr>
        <w:t>2</w:t>
      </w:r>
      <w:r w:rsidR="00F03D0F" w:rsidRPr="00AA00FE">
        <w:rPr>
          <w:rFonts w:eastAsia="標楷體"/>
          <w:b/>
          <w:color w:val="000000"/>
          <w:sz w:val="24"/>
        </w:rPr>
        <w:t>分，共</w:t>
      </w:r>
      <w:r w:rsidR="00804F06" w:rsidRPr="00AA00FE">
        <w:rPr>
          <w:rFonts w:eastAsia="標楷體"/>
          <w:b/>
          <w:color w:val="000000"/>
          <w:sz w:val="24"/>
        </w:rPr>
        <w:t>1</w:t>
      </w:r>
      <w:r w:rsidR="00F03D0F" w:rsidRPr="00AA00FE">
        <w:rPr>
          <w:rFonts w:eastAsia="標楷體"/>
          <w:b/>
          <w:color w:val="000000"/>
          <w:sz w:val="24"/>
        </w:rPr>
        <w:t>0</w:t>
      </w:r>
      <w:r w:rsidR="00F03D0F" w:rsidRPr="00AA00FE">
        <w:rPr>
          <w:rFonts w:eastAsia="標楷體"/>
          <w:b/>
          <w:color w:val="000000"/>
          <w:sz w:val="24"/>
        </w:rPr>
        <w:t>分</w:t>
      </w:r>
      <w:r w:rsidR="00F03D0F" w:rsidRPr="00AA00FE">
        <w:rPr>
          <w:rFonts w:eastAsia="標楷體"/>
          <w:b/>
          <w:color w:val="000000"/>
          <w:sz w:val="24"/>
        </w:rPr>
        <w:t>)</w:t>
      </w:r>
    </w:p>
    <w:p w:rsidR="002C63B7" w:rsidRPr="00AA00FE" w:rsidRDefault="002C63B7" w:rsidP="004D1B1E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AA00FE">
        <w:rPr>
          <w:color w:val="000000"/>
        </w:rPr>
        <w:t xml:space="preserve">Students in Taiwan study as hard as ______ in Japan </w:t>
      </w:r>
      <w:r w:rsidR="00460FD4" w:rsidRPr="00AA00FE">
        <w:rPr>
          <w:color w:val="000000"/>
        </w:rPr>
        <w:t xml:space="preserve">and Korea. </w:t>
      </w:r>
      <w:r w:rsidRPr="00AA00FE">
        <w:rPr>
          <w:color w:val="000000"/>
        </w:rPr>
        <w:t>(A) this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that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these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those</w:t>
      </w:r>
    </w:p>
    <w:p w:rsidR="002C63B7" w:rsidRPr="00AA00FE" w:rsidRDefault="002C63B7" w:rsidP="004D1B1E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AA00FE">
        <w:rPr>
          <w:color w:val="000000"/>
        </w:rPr>
        <w:t>Persuaded by their teacher, some students who ______ smoke have given up that bad habit.</w:t>
      </w:r>
      <w:r w:rsidRPr="00AA00FE">
        <w:rPr>
          <w:color w:val="000000"/>
        </w:rPr>
        <w:br/>
        <w:t>(A) are used to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are used for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using as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 xml:space="preserve">(D) used to </w:t>
      </w:r>
    </w:p>
    <w:p w:rsidR="002C63B7" w:rsidRPr="00AA00FE" w:rsidRDefault="002C63B7" w:rsidP="004D1B1E">
      <w:pPr>
        <w:pStyle w:val="a8"/>
        <w:numPr>
          <w:ilvl w:val="0"/>
          <w:numId w:val="2"/>
        </w:numPr>
        <w:ind w:leftChars="0"/>
        <w:rPr>
          <w:color w:val="000000"/>
        </w:rPr>
      </w:pPr>
      <w:r w:rsidRPr="00AA00FE">
        <w:rPr>
          <w:color w:val="000000"/>
        </w:rPr>
        <w:t>It is high time</w:t>
      </w:r>
      <w:r w:rsidR="004D1B1E" w:rsidRPr="00AA00FE">
        <w:rPr>
          <w:color w:val="000000"/>
        </w:rPr>
        <w:t xml:space="preserve"> that</w:t>
      </w:r>
      <w:r w:rsidRPr="00AA00FE">
        <w:rPr>
          <w:color w:val="000000"/>
        </w:rPr>
        <w:t xml:space="preserve"> ______.</w:t>
      </w:r>
      <w:r w:rsidRPr="00AA00FE">
        <w:rPr>
          <w:color w:val="000000"/>
        </w:rPr>
        <w:br/>
        <w:t>(A) we stop watching TV and do our homework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for we to protect the Earth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we brushed our teeth and went to bed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for the kids telling the truth</w:t>
      </w:r>
    </w:p>
    <w:p w:rsidR="002C63B7" w:rsidRPr="00AA00FE" w:rsidRDefault="002C63B7" w:rsidP="004D1B1E">
      <w:pPr>
        <w:pStyle w:val="a8"/>
        <w:numPr>
          <w:ilvl w:val="0"/>
          <w:numId w:val="2"/>
        </w:numPr>
        <w:ind w:leftChars="0"/>
        <w:jc w:val="right"/>
        <w:rPr>
          <w:rFonts w:eastAsia="新細明體"/>
          <w:vanish/>
          <w:color w:val="008000"/>
        </w:rPr>
      </w:pPr>
      <w:r w:rsidRPr="00AA00FE">
        <w:rPr>
          <w:rFonts w:eastAsia="新細明體"/>
          <w:vanish/>
          <w:color w:val="008000"/>
        </w:rPr>
        <w:t>【</w:t>
      </w:r>
      <w:r w:rsidRPr="00AA00FE">
        <w:rPr>
          <w:rFonts w:eastAsia="新細明體"/>
          <w:vanish/>
          <w:color w:val="008000"/>
          <w:sz w:val="24"/>
        </w:rPr>
        <w:t>龍騰自命題</w:t>
      </w:r>
      <w:r w:rsidRPr="00AA00FE">
        <w:rPr>
          <w:rFonts w:eastAsia="新細明體"/>
          <w:vanish/>
          <w:color w:val="008000"/>
        </w:rPr>
        <w:t>】</w:t>
      </w:r>
    </w:p>
    <w:p w:rsidR="004D1B1E" w:rsidRPr="00AA00FE" w:rsidRDefault="004D1B1E" w:rsidP="00460FD4">
      <w:pPr>
        <w:rPr>
          <w:color w:val="000000"/>
        </w:rPr>
      </w:pPr>
      <w:r w:rsidRPr="00AA00FE">
        <w:rPr>
          <w:color w:val="000000"/>
        </w:rPr>
        <w:t>24. It is high time that you set a goal and ______ hard to achieve it.</w:t>
      </w:r>
      <w:r w:rsidR="00460FD4" w:rsidRPr="00AA00FE">
        <w:rPr>
          <w:color w:val="000000"/>
        </w:rPr>
        <w:t xml:space="preserve">  </w:t>
      </w:r>
      <w:r w:rsidRPr="00AA00FE">
        <w:rPr>
          <w:color w:val="000000"/>
        </w:rPr>
        <w:t>(A) try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trying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tried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is tried</w:t>
      </w:r>
    </w:p>
    <w:p w:rsidR="0022126B" w:rsidRPr="0022126B" w:rsidRDefault="002C63B7" w:rsidP="0022126B">
      <w:pPr>
        <w:pStyle w:val="a8"/>
        <w:numPr>
          <w:ilvl w:val="0"/>
          <w:numId w:val="2"/>
        </w:numPr>
        <w:ind w:leftChars="0"/>
        <w:rPr>
          <w:rFonts w:hint="eastAsia"/>
          <w:color w:val="000000"/>
        </w:rPr>
      </w:pPr>
      <w:r w:rsidRPr="00AA00FE">
        <w:rPr>
          <w:color w:val="000000"/>
        </w:rPr>
        <w:lastRenderedPageBreak/>
        <w:t>Choose the INCORRECT sentence.</w:t>
      </w:r>
      <w:r w:rsidRPr="00AA00FE">
        <w:rPr>
          <w:color w:val="000000"/>
        </w:rPr>
        <w:br/>
        <w:t>(A) History, very interesting to me, is what I will major in when I attend college.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Exciting to see Super Junior, the fans all screamed.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Disappointed by her answer, I remained silent for a couple of minutes.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Satisfied with her performance, the judges gave her the best grade.</w:t>
      </w:r>
    </w:p>
    <w:p w:rsidR="002C63B7" w:rsidRPr="00AA00FE" w:rsidRDefault="002C63B7" w:rsidP="004D1B1E">
      <w:pPr>
        <w:pStyle w:val="a8"/>
        <w:numPr>
          <w:ilvl w:val="0"/>
          <w:numId w:val="2"/>
        </w:numPr>
        <w:ind w:leftChars="0"/>
        <w:jc w:val="right"/>
        <w:rPr>
          <w:rFonts w:eastAsia="新細明體"/>
          <w:vanish/>
          <w:color w:val="008000"/>
        </w:rPr>
      </w:pPr>
      <w:r w:rsidRPr="00AA00FE">
        <w:rPr>
          <w:rFonts w:eastAsia="新細明體"/>
          <w:vanish/>
          <w:color w:val="008000"/>
        </w:rPr>
        <w:t>【</w:t>
      </w:r>
      <w:r w:rsidRPr="00AA00FE">
        <w:rPr>
          <w:rFonts w:eastAsia="新細明體"/>
          <w:vanish/>
          <w:color w:val="008000"/>
          <w:sz w:val="24"/>
        </w:rPr>
        <w:t>龍騰自命題</w:t>
      </w:r>
      <w:r w:rsidRPr="00AA00FE">
        <w:rPr>
          <w:rFonts w:eastAsia="新細明體"/>
          <w:vanish/>
          <w:color w:val="008000"/>
        </w:rPr>
        <w:t>】</w:t>
      </w:r>
    </w:p>
    <w:p w:rsidR="00053317" w:rsidRPr="00AA00FE" w:rsidRDefault="000A174C" w:rsidP="00053317">
      <w:pPr>
        <w:rPr>
          <w:rFonts w:eastAsia="標楷體"/>
          <w:b/>
          <w:color w:val="000000"/>
          <w:sz w:val="24"/>
        </w:rPr>
      </w:pPr>
      <w:r w:rsidRPr="00AA00FE">
        <w:rPr>
          <w:rFonts w:eastAsia="標楷體"/>
          <w:b/>
          <w:color w:val="000000"/>
          <w:sz w:val="24"/>
        </w:rPr>
        <w:t>五</w:t>
      </w:r>
      <w:r w:rsidR="00912B37" w:rsidRPr="00AA00FE">
        <w:rPr>
          <w:rFonts w:eastAsia="標楷體"/>
          <w:b/>
          <w:color w:val="000000"/>
          <w:sz w:val="24"/>
        </w:rPr>
        <w:t>、</w:t>
      </w:r>
      <w:r w:rsidR="00F03D0F" w:rsidRPr="00AA00FE">
        <w:rPr>
          <w:rFonts w:eastAsia="標楷體"/>
          <w:b/>
          <w:color w:val="000000"/>
          <w:sz w:val="24"/>
        </w:rPr>
        <w:t>克漏字測驗</w:t>
      </w:r>
      <w:r w:rsidR="00F03D0F" w:rsidRPr="00AA00FE">
        <w:rPr>
          <w:rFonts w:eastAsia="標楷體"/>
          <w:b/>
          <w:color w:val="000000"/>
          <w:sz w:val="24"/>
        </w:rPr>
        <w:t xml:space="preserve"> (</w:t>
      </w:r>
      <w:r w:rsidR="00F03D0F" w:rsidRPr="00AA00FE">
        <w:rPr>
          <w:rFonts w:eastAsia="標楷體"/>
          <w:b/>
          <w:color w:val="000000"/>
          <w:sz w:val="24"/>
        </w:rPr>
        <w:t>每</w:t>
      </w:r>
      <w:r w:rsidR="0082257B" w:rsidRPr="00AA00FE">
        <w:rPr>
          <w:rFonts w:eastAsia="標楷體"/>
          <w:b/>
          <w:color w:val="000000"/>
          <w:sz w:val="24"/>
        </w:rPr>
        <w:t>題</w:t>
      </w:r>
      <w:r w:rsidR="00F03D0F" w:rsidRPr="00AA00FE">
        <w:rPr>
          <w:rFonts w:eastAsia="標楷體"/>
          <w:b/>
          <w:color w:val="000000"/>
          <w:sz w:val="24"/>
        </w:rPr>
        <w:t>2</w:t>
      </w:r>
      <w:r w:rsidR="00F03D0F" w:rsidRPr="00AA00FE">
        <w:rPr>
          <w:rFonts w:eastAsia="標楷體"/>
          <w:b/>
          <w:color w:val="000000"/>
          <w:sz w:val="24"/>
        </w:rPr>
        <w:t>分，共</w:t>
      </w:r>
      <w:r w:rsidR="003D3225" w:rsidRPr="00AA00FE">
        <w:rPr>
          <w:rFonts w:eastAsia="標楷體"/>
          <w:b/>
          <w:color w:val="000000"/>
          <w:sz w:val="24"/>
        </w:rPr>
        <w:t>2</w:t>
      </w:r>
      <w:r w:rsidR="00AA00FE">
        <w:rPr>
          <w:rFonts w:eastAsia="標楷體"/>
          <w:b/>
          <w:color w:val="000000"/>
          <w:sz w:val="24"/>
        </w:rPr>
        <w:t>2</w:t>
      </w:r>
      <w:r w:rsidR="00F03D0F" w:rsidRPr="00AA00FE">
        <w:rPr>
          <w:rFonts w:eastAsia="標楷體"/>
          <w:b/>
          <w:color w:val="000000"/>
          <w:sz w:val="24"/>
        </w:rPr>
        <w:t>分</w:t>
      </w:r>
      <w:r w:rsidR="00F03D0F" w:rsidRPr="00AA00FE">
        <w:rPr>
          <w:rFonts w:eastAsia="標楷體"/>
          <w:b/>
          <w:color w:val="000000"/>
          <w:sz w:val="24"/>
        </w:rPr>
        <w:t>)</w:t>
      </w:r>
    </w:p>
    <w:p w:rsidR="002C63B7" w:rsidRPr="00AA00FE" w:rsidRDefault="002C63B7" w:rsidP="004D1B1E">
      <w:pPr>
        <w:ind w:firstLineChars="250" w:firstLine="535"/>
        <w:rPr>
          <w:color w:val="000000"/>
        </w:rPr>
      </w:pPr>
      <w:r w:rsidRPr="00AA00FE">
        <w:rPr>
          <w:color w:val="000000"/>
        </w:rPr>
        <w:t>I guess you must have heard of Walt Disney.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___</w:t>
      </w:r>
      <w:r w:rsidR="004D1B1E" w:rsidRPr="00AA00FE">
        <w:rPr>
          <w:color w:val="000000"/>
        </w:rPr>
        <w:t>26</w:t>
      </w:r>
      <w:r w:rsidRPr="00AA00FE">
        <w:rPr>
          <w:color w:val="000000"/>
        </w:rPr>
        <w:t>___ into a poor family, he didn’t have the chance to get a good education.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In spite of that, he ___</w:t>
      </w:r>
      <w:r w:rsidR="004D1B1E" w:rsidRPr="00AA00FE">
        <w:rPr>
          <w:color w:val="000000"/>
        </w:rPr>
        <w:t>27</w:t>
      </w:r>
      <w:r w:rsidRPr="00AA00FE">
        <w:rPr>
          <w:color w:val="000000"/>
        </w:rPr>
        <w:t>___ as one of the most inspiring men of the 20th century for his personality.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At twenty-two, he started his cartoon career and worked in poverty and hardship.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However, he believed that all his work would ___</w:t>
      </w:r>
      <w:r w:rsidR="004D1B1E" w:rsidRPr="00AA00FE">
        <w:rPr>
          <w:color w:val="000000"/>
        </w:rPr>
        <w:t>28</w:t>
      </w:r>
      <w:r w:rsidRPr="00AA00FE">
        <w:rPr>
          <w:color w:val="000000"/>
        </w:rPr>
        <w:t>___ in the end.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One day, an idea came to him, and he created Mickey Mouse, ___</w:t>
      </w:r>
      <w:r w:rsidR="004D1B1E" w:rsidRPr="00AA00FE">
        <w:rPr>
          <w:color w:val="000000"/>
        </w:rPr>
        <w:t>29</w:t>
      </w:r>
      <w:r w:rsidRPr="00AA00FE">
        <w:rPr>
          <w:color w:val="000000"/>
        </w:rPr>
        <w:t>___ rescued his faltering career and helped him build his entire fantasy kingdom.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Through his works, he encouraged people to ___</w:t>
      </w:r>
      <w:r w:rsidR="004D1B1E" w:rsidRPr="00AA00FE">
        <w:rPr>
          <w:color w:val="000000"/>
        </w:rPr>
        <w:t>30</w:t>
      </w:r>
      <w:r w:rsidRPr="00AA00FE">
        <w:rPr>
          <w:color w:val="000000"/>
        </w:rPr>
        <w:t>___ their dreams.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For example, poor ___</w:t>
      </w:r>
      <w:r w:rsidR="004D1B1E" w:rsidRPr="00AA00FE">
        <w:rPr>
          <w:color w:val="000000"/>
        </w:rPr>
        <w:t>31</w:t>
      </w:r>
      <w:r w:rsidRPr="00AA00FE">
        <w:rPr>
          <w:color w:val="000000"/>
        </w:rPr>
        <w:t>___ he was, Aladdin managed to get over a series of obstacles to pursue happiness.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 xml:space="preserve">Similarly, Mulan succeeded in saving her country and proving her ability </w:t>
      </w:r>
      <w:r w:rsidR="00AA00FE">
        <w:rPr>
          <w:color w:val="000000"/>
        </w:rPr>
        <w:t>despite</w:t>
      </w:r>
      <w:r w:rsidRPr="00AA00FE">
        <w:rPr>
          <w:color w:val="000000"/>
        </w:rPr>
        <w:t xml:space="preserve"> being a woman.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For life, Disney believed that as ___</w:t>
      </w:r>
      <w:r w:rsidR="004D1B1E" w:rsidRPr="00AA00FE">
        <w:rPr>
          <w:color w:val="000000"/>
        </w:rPr>
        <w:t>3</w:t>
      </w:r>
      <w:r w:rsidR="00AA00FE">
        <w:rPr>
          <w:color w:val="000000"/>
        </w:rPr>
        <w:t>2</w:t>
      </w:r>
      <w:r w:rsidRPr="00AA00FE">
        <w:rPr>
          <w:color w:val="000000"/>
        </w:rPr>
        <w:t>___ as one has love and determination, there is nothing impossible to him or her in the world.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Therefore, he dared to dream and to fulfill his dreams for himself and many others as well.</w:t>
      </w:r>
    </w:p>
    <w:p w:rsidR="002C63B7" w:rsidRPr="00AA00FE" w:rsidRDefault="002C63B7" w:rsidP="002C63B7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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Bears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Bearing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Born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Having born</w:t>
      </w:r>
    </w:p>
    <w:p w:rsidR="002C63B7" w:rsidRPr="00AA00FE" w:rsidRDefault="002C63B7" w:rsidP="002C63B7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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ended up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stemmed from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showed up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started with</w:t>
      </w:r>
    </w:p>
    <w:p w:rsidR="002C63B7" w:rsidRPr="00AA00FE" w:rsidRDefault="002C63B7" w:rsidP="002C63B7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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see through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pay off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spring into action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run across</w:t>
      </w:r>
    </w:p>
    <w:p w:rsidR="002C63B7" w:rsidRPr="00AA00FE" w:rsidRDefault="002C63B7" w:rsidP="002C63B7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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what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which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that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it</w:t>
      </w:r>
    </w:p>
    <w:p w:rsidR="002C63B7" w:rsidRPr="00AA00FE" w:rsidRDefault="002C63B7" w:rsidP="002C63B7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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come true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full of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carry out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stand out</w:t>
      </w:r>
    </w:p>
    <w:p w:rsidR="002C63B7" w:rsidRPr="00AA00FE" w:rsidRDefault="002C63B7" w:rsidP="002C63B7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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as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if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although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so</w:t>
      </w:r>
    </w:p>
    <w:p w:rsidR="0063194F" w:rsidRPr="00AA00FE" w:rsidRDefault="002C63B7" w:rsidP="004D1B1E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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well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long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soon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far</w:t>
      </w:r>
    </w:p>
    <w:p w:rsidR="004D1B1E" w:rsidRPr="00AA00FE" w:rsidRDefault="0063194F" w:rsidP="004D1B1E">
      <w:pPr>
        <w:rPr>
          <w:color w:val="000000"/>
        </w:rPr>
      </w:pPr>
      <w:r w:rsidRPr="00AA00FE">
        <w:rPr>
          <w:color w:val="000000"/>
        </w:rPr>
        <w:t xml:space="preserve">　　</w:t>
      </w:r>
      <w:r w:rsidR="004D1B1E" w:rsidRPr="00AA00FE">
        <w:rPr>
          <w:color w:val="000000"/>
        </w:rPr>
        <w:t xml:space="preserve">　</w:t>
      </w:r>
      <w:r w:rsidR="004D1B1E" w:rsidRPr="00AA00FE">
        <w:rPr>
          <w:color w:val="000000"/>
        </w:rPr>
        <w:t>The Gaia Anderson Hotel is one of the eco-friendliest buildings in the world.</w:t>
      </w:r>
      <w:r w:rsidR="004D1B1E" w:rsidRPr="00AA00FE">
        <w:rPr>
          <w:color w:val="000000"/>
        </w:rPr>
        <w:t xml:space="preserve">　</w:t>
      </w:r>
      <w:r w:rsidR="004D1B1E" w:rsidRPr="00AA00FE">
        <w:rPr>
          <w:color w:val="000000"/>
        </w:rPr>
        <w:t>It was opened in June 2008 in northern California.</w:t>
      </w:r>
      <w:r w:rsidR="004D1B1E" w:rsidRPr="00AA00FE">
        <w:rPr>
          <w:color w:val="000000"/>
        </w:rPr>
        <w:t xml:space="preserve">　</w:t>
      </w:r>
      <w:r w:rsidR="004D1B1E" w:rsidRPr="00AA00FE">
        <w:rPr>
          <w:color w:val="000000"/>
        </w:rPr>
        <w:t>Its operator is Wen-I Chang from Taiwan.</w:t>
      </w:r>
      <w:r w:rsidR="004D1B1E" w:rsidRPr="00AA00FE">
        <w:rPr>
          <w:color w:val="000000"/>
        </w:rPr>
        <w:t xml:space="preserve">　</w:t>
      </w:r>
      <w:r w:rsidR="004D1B1E" w:rsidRPr="00AA00FE">
        <w:rPr>
          <w:color w:val="000000"/>
        </w:rPr>
        <w:t>The word “Gaia” means “Mother Earth” in Greek, and is a “green building” ___</w:t>
      </w:r>
      <w:r w:rsidR="00460FD4" w:rsidRPr="00AA00FE">
        <w:rPr>
          <w:color w:val="000000"/>
        </w:rPr>
        <w:t>3</w:t>
      </w:r>
      <w:r w:rsidR="00AA00FE">
        <w:rPr>
          <w:color w:val="000000"/>
        </w:rPr>
        <w:t>3</w:t>
      </w:r>
      <w:r w:rsidR="004D1B1E" w:rsidRPr="00AA00FE">
        <w:rPr>
          <w:color w:val="000000"/>
        </w:rPr>
        <w:t>___ building design, construction materials, energy conservation and facilities.</w:t>
      </w:r>
    </w:p>
    <w:p w:rsidR="004D1B1E" w:rsidRPr="00AA00FE" w:rsidRDefault="004D1B1E" w:rsidP="004D1B1E">
      <w:pPr>
        <w:rPr>
          <w:color w:val="000000"/>
        </w:rPr>
      </w:pPr>
      <w:r w:rsidRPr="00AA00FE">
        <w:rPr>
          <w:color w:val="000000"/>
        </w:rPr>
        <w:t xml:space="preserve">　　</w:t>
      </w:r>
      <w:r w:rsidRPr="00AA00FE">
        <w:rPr>
          <w:color w:val="000000"/>
        </w:rPr>
        <w:t xml:space="preserve">Next to the hotel </w:t>
      </w:r>
      <w:r w:rsidR="0022126B">
        <w:rPr>
          <w:color w:val="000000"/>
        </w:rPr>
        <w:t>is</w:t>
      </w:r>
      <w:r w:rsidRPr="00AA00FE">
        <w:rPr>
          <w:color w:val="000000"/>
        </w:rPr>
        <w:t xml:space="preserve"> a lake of more than an acre in size, __</w:t>
      </w:r>
      <w:r w:rsidR="00460FD4" w:rsidRPr="00AA00FE">
        <w:rPr>
          <w:color w:val="000000"/>
        </w:rPr>
        <w:t>3</w:t>
      </w:r>
      <w:r w:rsidR="0022126B">
        <w:rPr>
          <w:color w:val="000000"/>
        </w:rPr>
        <w:t>4</w:t>
      </w:r>
      <w:r w:rsidRPr="00AA00FE">
        <w:rPr>
          <w:color w:val="000000"/>
        </w:rPr>
        <w:t>____ function is to collect rainwater for birds to rest and drink water on their path of migration.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Besides, ___</w:t>
      </w:r>
      <w:r w:rsidR="00460FD4" w:rsidRPr="00AA00FE">
        <w:rPr>
          <w:color w:val="000000"/>
        </w:rPr>
        <w:t>3</w:t>
      </w:r>
      <w:r w:rsidR="0022126B">
        <w:rPr>
          <w:color w:val="000000"/>
        </w:rPr>
        <w:t>5</w:t>
      </w:r>
      <w:r w:rsidRPr="00AA00FE">
        <w:rPr>
          <w:color w:val="000000"/>
        </w:rPr>
        <w:t>___ the endangered elderberry longhorn beetles, Mr. Chang sacrificed 23 parking spaces and rerouted a road</w:t>
      </w:r>
      <w:r w:rsidR="00AA00FE">
        <w:rPr>
          <w:color w:val="000000"/>
        </w:rPr>
        <w:t xml:space="preserve"> __3</w:t>
      </w:r>
      <w:r w:rsidR="0022126B">
        <w:rPr>
          <w:color w:val="000000"/>
        </w:rPr>
        <w:t>6</w:t>
      </w:r>
      <w:r w:rsidR="00AA00FE">
        <w:rPr>
          <w:color w:val="000000"/>
        </w:rPr>
        <w:t xml:space="preserve">__ </w:t>
      </w:r>
      <w:r w:rsidRPr="00AA00FE">
        <w:rPr>
          <w:color w:val="000000"/>
        </w:rPr>
        <w:t>c</w:t>
      </w:r>
      <w:r w:rsidR="00AA00FE">
        <w:rPr>
          <w:color w:val="000000"/>
        </w:rPr>
        <w:t>utting down the tree which was home</w:t>
      </w:r>
      <w:r w:rsidRPr="00AA00FE">
        <w:rPr>
          <w:color w:val="000000"/>
        </w:rPr>
        <w:t xml:space="preserve"> to the beetles on the hotel site.</w:t>
      </w:r>
    </w:p>
    <w:p w:rsidR="004D1B1E" w:rsidRPr="00AA00FE" w:rsidRDefault="004D1B1E" w:rsidP="00460FD4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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in terms of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in spite of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for the sake of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in the pursuit of</w:t>
      </w:r>
    </w:p>
    <w:p w:rsidR="004D1B1E" w:rsidRPr="00AA00FE" w:rsidRDefault="004D1B1E" w:rsidP="00460FD4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t>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which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where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whose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what</w:t>
      </w:r>
    </w:p>
    <w:p w:rsidR="004D1B1E" w:rsidRPr="00AA00FE" w:rsidRDefault="004D1B1E" w:rsidP="00460FD4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AA00FE">
        <w:rPr>
          <w:color w:val="000000"/>
        </w:rPr>
        <w:lastRenderedPageBreak/>
        <w:t> (</w:t>
      </w:r>
      <w:r w:rsidRPr="00AA00FE">
        <w:rPr>
          <w:color w:val="000000"/>
        </w:rPr>
        <w:t xml:space="preserve">　　</w:t>
      </w:r>
      <w:r w:rsidRPr="00AA00FE">
        <w:rPr>
          <w:color w:val="000000"/>
        </w:rPr>
        <w:t>) (A) protected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being protected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protect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to protect</w:t>
      </w:r>
    </w:p>
    <w:p w:rsidR="0022126B" w:rsidRPr="0022126B" w:rsidRDefault="004D1B1E" w:rsidP="0022126B">
      <w:pPr>
        <w:pStyle w:val="a8"/>
        <w:numPr>
          <w:ilvl w:val="0"/>
          <w:numId w:val="4"/>
        </w:numPr>
        <w:ind w:leftChars="0"/>
        <w:rPr>
          <w:rFonts w:hint="eastAsia"/>
          <w:color w:val="000000"/>
        </w:rPr>
      </w:pPr>
      <w:r w:rsidRPr="00AA00FE">
        <w:rPr>
          <w:color w:val="000000"/>
        </w:rPr>
        <w:t> (</w:t>
      </w:r>
      <w:r w:rsidRPr="00AA00FE">
        <w:rPr>
          <w:color w:val="000000"/>
        </w:rPr>
        <w:t xml:space="preserve">　　</w:t>
      </w:r>
      <w:r w:rsidR="00AA00FE">
        <w:rPr>
          <w:color w:val="000000"/>
        </w:rPr>
        <w:t>) (A) in place of  (B) rather than  (C) instread of  (D) in return for</w:t>
      </w:r>
    </w:p>
    <w:p w:rsidR="00460FD4" w:rsidRPr="00AA00FE" w:rsidRDefault="000A174C" w:rsidP="00460FD4">
      <w:pPr>
        <w:tabs>
          <w:tab w:val="left" w:pos="119"/>
        </w:tabs>
        <w:ind w:left="119" w:hanging="119"/>
        <w:rPr>
          <w:color w:val="000000"/>
        </w:rPr>
      </w:pPr>
      <w:r w:rsidRPr="00AA00FE">
        <w:rPr>
          <w:rFonts w:eastAsia="標楷體"/>
          <w:b/>
          <w:color w:val="000000"/>
          <w:sz w:val="24"/>
        </w:rPr>
        <w:t>六</w:t>
      </w:r>
      <w:r w:rsidR="00FA4517" w:rsidRPr="00AA00FE">
        <w:rPr>
          <w:rFonts w:eastAsia="標楷體"/>
          <w:b/>
          <w:color w:val="000000"/>
          <w:sz w:val="24"/>
        </w:rPr>
        <w:t>、</w:t>
      </w:r>
      <w:r w:rsidR="00F03D0F" w:rsidRPr="00AA00FE">
        <w:rPr>
          <w:rFonts w:eastAsia="標楷體"/>
          <w:b/>
          <w:color w:val="000000"/>
          <w:sz w:val="24"/>
        </w:rPr>
        <w:t>閱讀測驗</w:t>
      </w:r>
      <w:r w:rsidR="00F03D0F" w:rsidRPr="00AA00FE">
        <w:rPr>
          <w:rFonts w:eastAsia="標楷體"/>
          <w:b/>
          <w:color w:val="000000"/>
          <w:sz w:val="24"/>
        </w:rPr>
        <w:t xml:space="preserve"> (</w:t>
      </w:r>
      <w:r w:rsidR="00F03D0F" w:rsidRPr="00AA00FE">
        <w:rPr>
          <w:rFonts w:eastAsia="標楷體"/>
          <w:b/>
          <w:color w:val="000000"/>
          <w:sz w:val="24"/>
        </w:rPr>
        <w:t>每</w:t>
      </w:r>
      <w:r w:rsidR="0082257B" w:rsidRPr="00AA00FE">
        <w:rPr>
          <w:rFonts w:eastAsia="標楷體"/>
          <w:b/>
          <w:color w:val="000000"/>
          <w:sz w:val="24"/>
        </w:rPr>
        <w:t>題</w:t>
      </w:r>
      <w:r w:rsidR="00F03D0F" w:rsidRPr="00AA00FE">
        <w:rPr>
          <w:rFonts w:eastAsia="標楷體"/>
          <w:b/>
          <w:color w:val="000000"/>
          <w:sz w:val="24"/>
        </w:rPr>
        <w:t>2</w:t>
      </w:r>
      <w:r w:rsidR="00F03D0F" w:rsidRPr="00AA00FE">
        <w:rPr>
          <w:rFonts w:eastAsia="標楷體"/>
          <w:b/>
          <w:color w:val="000000"/>
          <w:sz w:val="24"/>
        </w:rPr>
        <w:t>分，共</w:t>
      </w:r>
      <w:r w:rsidR="004178F9" w:rsidRPr="00AA00FE">
        <w:rPr>
          <w:rFonts w:eastAsia="標楷體"/>
          <w:b/>
          <w:color w:val="000000"/>
          <w:sz w:val="24"/>
        </w:rPr>
        <w:t>8</w:t>
      </w:r>
      <w:r w:rsidR="00F03D0F" w:rsidRPr="00AA00FE">
        <w:rPr>
          <w:rFonts w:eastAsia="標楷體"/>
          <w:b/>
          <w:color w:val="000000"/>
          <w:sz w:val="24"/>
        </w:rPr>
        <w:t>分</w:t>
      </w:r>
      <w:r w:rsidR="00F03D0F" w:rsidRPr="00AA00FE">
        <w:rPr>
          <w:rFonts w:eastAsia="標楷體"/>
          <w:b/>
          <w:color w:val="000000"/>
          <w:sz w:val="24"/>
        </w:rPr>
        <w:t>)</w:t>
      </w:r>
      <w:r w:rsidR="004D1B1E" w:rsidRPr="00AA00FE">
        <w:rPr>
          <w:color w:val="000000"/>
        </w:rPr>
        <w:t xml:space="preserve"> </w:t>
      </w:r>
    </w:p>
    <w:p w:rsidR="00460FD4" w:rsidRPr="00AA00FE" w:rsidRDefault="004D1B1E" w:rsidP="00460FD4">
      <w:pPr>
        <w:tabs>
          <w:tab w:val="left" w:pos="119"/>
        </w:tabs>
        <w:ind w:leftChars="50" w:left="107" w:firstLineChars="250" w:firstLine="535"/>
        <w:rPr>
          <w:color w:val="000000"/>
        </w:rPr>
      </w:pPr>
      <w:r w:rsidRPr="00AA00FE">
        <w:rPr>
          <w:color w:val="000000"/>
        </w:rPr>
        <w:t>Twenty years ago, most experts believed that differences in how boys and girls behaved were mainly due to differences in how they were treated by their parents, teachers, and friends.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 xml:space="preserve">It’s hard to </w:t>
      </w:r>
      <w:r w:rsidRPr="00AA00FE">
        <w:rPr>
          <w:b/>
          <w:color w:val="000000"/>
          <w:u w:val="single"/>
        </w:rPr>
        <w:t>cling to</w:t>
      </w:r>
      <w:r w:rsidRPr="00AA00FE">
        <w:rPr>
          <w:color w:val="000000"/>
        </w:rPr>
        <w:t xml:space="preserve"> that belief today.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Recent research has shown that there are biological differences between boys and girls.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 xml:space="preserve">Understanding these differences is important in </w:t>
      </w:r>
      <w:r w:rsidR="00460FD4" w:rsidRPr="00AA00FE">
        <w:rPr>
          <w:color w:val="000000"/>
        </w:rPr>
        <w:t xml:space="preserve">raising and educating children. </w:t>
      </w:r>
      <w:r w:rsidRPr="00AA00FE">
        <w:rPr>
          <w:color w:val="000000"/>
        </w:rPr>
        <w:t>For example, girls are born with more sensitive hearing than boys, and the difference increases as kids grow up.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So when a grown man speaks to a girl in what he thinks is a normal voice, she may hear it as yelling.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Conversely, boys who appear to be inattentive in class may just be sitting too far away to hear the t</w:t>
      </w:r>
      <w:r w:rsidR="00460FD4" w:rsidRPr="00AA00FE">
        <w:rPr>
          <w:color w:val="000000"/>
        </w:rPr>
        <w:t xml:space="preserve">eacher. </w:t>
      </w:r>
      <w:r w:rsidRPr="00AA00FE">
        <w:rPr>
          <w:color w:val="000000"/>
        </w:rPr>
        <w:t>Likewise, girls are better in their expression of feelings.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Studies reveal that negative emotions are seated in an area of the brain called the amygdala.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Girls develop an early connection between this area and the cerebral cortex, enabling them to talk about their feelings.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In boys these links develop later.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So if you ask a troubled adolescent boy to tell you what his feelings</w:t>
      </w:r>
      <w:r w:rsidR="00460FD4" w:rsidRPr="00AA00FE">
        <w:rPr>
          <w:color w:val="000000"/>
        </w:rPr>
        <w:t xml:space="preserve"> are, he often cannot say much. </w:t>
      </w:r>
      <w:r w:rsidRPr="00AA00FE">
        <w:rPr>
          <w:color w:val="000000"/>
        </w:rPr>
        <w:t>Dr. Sax, a proponent of single-sex education, points out that keeping boys and girls separate in the classroom has yielded striking educational, social, and interpersonal benefits.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Therefore, parents and teachers should try to recognize, understand, and make use of the biological differences that make a girl a girl, and a boy a boy.</w:t>
      </w:r>
      <w:r w:rsidRPr="00AA00FE">
        <w:rPr>
          <w:color w:val="000000"/>
        </w:rPr>
        <w:br/>
      </w:r>
      <w:r w:rsidR="00AA00FE">
        <w:rPr>
          <w:color w:val="000000"/>
        </w:rPr>
        <w:t>3</w:t>
      </w:r>
      <w:r w:rsidR="0022126B">
        <w:rPr>
          <w:color w:val="000000"/>
        </w:rPr>
        <w:t>7</w:t>
      </w:r>
      <w:r w:rsidR="00460FD4" w:rsidRPr="00AA00FE">
        <w:rPr>
          <w:color w:val="000000"/>
        </w:rPr>
        <w:t xml:space="preserve">. </w:t>
      </w:r>
      <w:r w:rsidRPr="00AA00FE">
        <w:rPr>
          <w:color w:val="000000"/>
        </w:rPr>
        <w:t>What is the main idea of the passage?</w:t>
      </w:r>
      <w:r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60FD4" w:rsidRPr="00AA00FE">
        <w:rPr>
          <w:color w:val="000000"/>
        </w:rPr>
        <w:t xml:space="preserve"> </w:t>
      </w:r>
      <w:r w:rsidRPr="00AA00FE">
        <w:rPr>
          <w:color w:val="000000"/>
        </w:rPr>
        <w:t>(A) Boys tend to pay less</w:t>
      </w:r>
      <w:r w:rsidR="00460FD4" w:rsidRPr="00AA00FE">
        <w:rPr>
          <w:color w:val="000000"/>
        </w:rPr>
        <w:t xml:space="preserve"> attention in class than girls.  </w:t>
      </w:r>
    </w:p>
    <w:p w:rsidR="00971DED" w:rsidRPr="00AA00FE" w:rsidRDefault="00351F48" w:rsidP="00460FD4">
      <w:pPr>
        <w:tabs>
          <w:tab w:val="left" w:pos="119"/>
        </w:tabs>
        <w:ind w:leftChars="50" w:left="107" w:firstLineChars="150" w:firstLine="321"/>
        <w:rPr>
          <w:color w:val="000000"/>
        </w:rPr>
      </w:pPr>
      <w:r>
        <w:rPr>
          <w:rFonts w:hint="eastAsia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66452D75" wp14:editId="06EDDC8A">
            <wp:simplePos x="0" y="0"/>
            <wp:positionH relativeFrom="page">
              <wp:posOffset>10761345</wp:posOffset>
            </wp:positionH>
            <wp:positionV relativeFrom="paragraph">
              <wp:posOffset>2546350</wp:posOffset>
            </wp:positionV>
            <wp:extent cx="1971216" cy="1478262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sh_yourself_by_rp31-d3kfhtq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216" cy="147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FD4" w:rsidRPr="00AA00FE">
        <w:rPr>
          <w:color w:val="000000"/>
        </w:rPr>
        <w:t>(</w:t>
      </w:r>
      <w:r w:rsidR="004D1B1E" w:rsidRPr="00AA00FE">
        <w:rPr>
          <w:color w:val="000000"/>
        </w:rPr>
        <w:t>B) Girls are better than boys in their ability to detect sounds.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60FD4" w:rsidRPr="00AA00FE">
        <w:rPr>
          <w:color w:val="000000"/>
        </w:rPr>
        <w:t xml:space="preserve"> </w:t>
      </w:r>
      <w:r w:rsidR="004D1B1E" w:rsidRPr="00AA00FE">
        <w:rPr>
          <w:color w:val="000000"/>
        </w:rPr>
        <w:t>(C) Boys and girls behave differently because of biological differences.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60FD4" w:rsidRPr="00AA00FE">
        <w:rPr>
          <w:color w:val="000000"/>
        </w:rPr>
        <w:t xml:space="preserve"> </w:t>
      </w:r>
      <w:r w:rsidR="004D1B1E" w:rsidRPr="00AA00FE">
        <w:rPr>
          <w:color w:val="000000"/>
        </w:rPr>
        <w:t>(D) Single-sex schools are not good because they keep boys and girls separate.</w:t>
      </w:r>
      <w:r w:rsidR="004D1B1E" w:rsidRPr="00AA00FE">
        <w:rPr>
          <w:color w:val="000000"/>
        </w:rPr>
        <w:br/>
      </w:r>
      <w:r w:rsidR="00AA00FE">
        <w:rPr>
          <w:color w:val="000000"/>
        </w:rPr>
        <w:t>3</w:t>
      </w:r>
      <w:r w:rsidR="0022126B">
        <w:rPr>
          <w:color w:val="000000"/>
        </w:rPr>
        <w:t>8</w:t>
      </w:r>
      <w:r w:rsidR="00460FD4" w:rsidRPr="00AA00FE">
        <w:rPr>
          <w:color w:val="000000"/>
        </w:rPr>
        <w:t xml:space="preserve">. </w:t>
      </w:r>
      <w:r w:rsidR="004D1B1E" w:rsidRPr="00AA00FE">
        <w:rPr>
          <w:color w:val="000000"/>
        </w:rPr>
        <w:t>Why do girls express negative feelings better than boys?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60FD4" w:rsidRPr="00AA00FE">
        <w:rPr>
          <w:color w:val="000000"/>
        </w:rPr>
        <w:t xml:space="preserve"> </w:t>
      </w:r>
      <w:r w:rsidR="004D1B1E" w:rsidRPr="00AA00FE">
        <w:rPr>
          <w:color w:val="000000"/>
        </w:rPr>
        <w:t>(</w:t>
      </w:r>
      <w:bookmarkStart w:id="2" w:name="_GoBack"/>
      <w:bookmarkEnd w:id="2"/>
      <w:r w:rsidR="004D1B1E" w:rsidRPr="00AA00FE">
        <w:rPr>
          <w:color w:val="000000"/>
        </w:rPr>
        <w:t>A) Girl</w:t>
      </w:r>
      <w:r w:rsidR="00460FD4" w:rsidRPr="00AA00FE">
        <w:rPr>
          <w:color w:val="000000"/>
        </w:rPr>
        <w:t xml:space="preserve">s are more emotional than boys.  </w:t>
      </w:r>
      <w:r w:rsidR="004D1B1E" w:rsidRPr="00AA00FE">
        <w:rPr>
          <w:color w:val="000000"/>
        </w:rPr>
        <w:t>(B) Girls have more brain cells than boys.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60FD4" w:rsidRPr="00AA00FE">
        <w:rPr>
          <w:color w:val="000000"/>
        </w:rPr>
        <w:t xml:space="preserve"> </w:t>
      </w:r>
      <w:r w:rsidR="004D1B1E" w:rsidRPr="00AA00FE">
        <w:rPr>
          <w:color w:val="000000"/>
        </w:rPr>
        <w:t>(C) The amygdala is located in different areas of the brain for boys and girls.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60FD4" w:rsidRPr="00AA00FE">
        <w:rPr>
          <w:color w:val="000000"/>
        </w:rPr>
        <w:t xml:space="preserve"> </w:t>
      </w:r>
      <w:r w:rsidR="004D1B1E" w:rsidRPr="00AA00FE">
        <w:rPr>
          <w:color w:val="000000"/>
        </w:rPr>
        <w:t>(D) The links between certain parts of the brain develop earlier in girls than in boys.</w:t>
      </w:r>
      <w:r w:rsidR="004D1B1E" w:rsidRPr="00AA00FE">
        <w:rPr>
          <w:color w:val="000000"/>
        </w:rPr>
        <w:br/>
      </w:r>
      <w:r w:rsidR="0022126B">
        <w:rPr>
          <w:color w:val="000000"/>
        </w:rPr>
        <w:t>39</w:t>
      </w:r>
      <w:r w:rsidR="00460FD4" w:rsidRPr="00AA00FE">
        <w:rPr>
          <w:color w:val="000000"/>
        </w:rPr>
        <w:t xml:space="preserve"> </w:t>
      </w:r>
      <w:r w:rsidR="004D1B1E" w:rsidRPr="00AA00FE">
        <w:rPr>
          <w:color w:val="000000"/>
        </w:rPr>
        <w:t>Which of the following does the author believe?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D1B1E" w:rsidRPr="00AA00FE">
        <w:rPr>
          <w:color w:val="000000"/>
        </w:rPr>
        <w:t xml:space="preserve">(A) Girls need </w:t>
      </w:r>
      <w:r w:rsidR="00460FD4" w:rsidRPr="00AA00FE">
        <w:rPr>
          <w:color w:val="000000"/>
        </w:rPr>
        <w:t xml:space="preserve">more training in communication.  </w:t>
      </w:r>
      <w:r w:rsidR="004D1B1E" w:rsidRPr="00AA00FE">
        <w:rPr>
          <w:color w:val="000000"/>
        </w:rPr>
        <w:t>(B) Boys and girls should be educated in different ways.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 xml:space="preserve">　</w:t>
      </w:r>
      <w:r w:rsidR="004D1B1E" w:rsidRPr="00AA00FE">
        <w:rPr>
          <w:color w:val="000000"/>
        </w:rPr>
        <w:t>(C) Parents sho</w:t>
      </w:r>
      <w:r w:rsidR="00460FD4" w:rsidRPr="00AA00FE">
        <w:rPr>
          <w:color w:val="000000"/>
        </w:rPr>
        <w:t xml:space="preserve">uld pay more attention to boys.  </w:t>
      </w:r>
      <w:r w:rsidR="004D1B1E" w:rsidRPr="00AA00FE">
        <w:rPr>
          <w:color w:val="000000"/>
        </w:rPr>
        <w:t>(D) Sex differences should be ignored in education.</w:t>
      </w:r>
      <w:r w:rsidR="004D1B1E" w:rsidRPr="00AA00FE">
        <w:rPr>
          <w:color w:val="000000"/>
        </w:rPr>
        <w:br/>
      </w:r>
      <w:r w:rsidR="00460FD4" w:rsidRPr="00AA00FE">
        <w:rPr>
          <w:color w:val="000000"/>
        </w:rPr>
        <w:t>4</w:t>
      </w:r>
      <w:r w:rsidR="0022126B">
        <w:rPr>
          <w:color w:val="000000"/>
        </w:rPr>
        <w:t>0</w:t>
      </w:r>
      <w:r w:rsidR="00460FD4" w:rsidRPr="00AA00FE">
        <w:rPr>
          <w:color w:val="000000"/>
        </w:rPr>
        <w:t xml:space="preserve">. </w:t>
      </w:r>
      <w:r w:rsidR="004D1B1E" w:rsidRPr="00AA00FE">
        <w:rPr>
          <w:color w:val="000000"/>
        </w:rPr>
        <w:t>What does the phrase “</w:t>
      </w:r>
      <w:r w:rsidR="004D1B1E" w:rsidRPr="00AA00FE">
        <w:rPr>
          <w:b/>
          <w:bCs/>
          <w:color w:val="000000"/>
          <w:u w:val="single"/>
        </w:rPr>
        <w:t>cling to</w:t>
      </w:r>
      <w:r w:rsidR="004D1B1E" w:rsidRPr="00AA00FE">
        <w:rPr>
          <w:color w:val="000000"/>
        </w:rPr>
        <w:t>” in the first paragraph mean?</w:t>
      </w:r>
      <w:r w:rsidR="00460FD4" w:rsidRPr="00AA00FE">
        <w:rPr>
          <w:color w:val="000000"/>
        </w:rPr>
        <w:t xml:space="preserve">  </w:t>
      </w:r>
    </w:p>
    <w:p w:rsidR="003D3225" w:rsidRDefault="004D1B1E" w:rsidP="00460FD4">
      <w:pPr>
        <w:tabs>
          <w:tab w:val="left" w:pos="119"/>
        </w:tabs>
        <w:ind w:leftChars="50" w:left="107" w:firstLineChars="150" w:firstLine="321"/>
        <w:rPr>
          <w:color w:val="000000"/>
        </w:rPr>
      </w:pPr>
      <w:r w:rsidRPr="00AA00FE">
        <w:rPr>
          <w:color w:val="000000"/>
        </w:rPr>
        <w:t>(A) maintain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(B) abandon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(C) evaluate</w:t>
      </w:r>
      <w:r w:rsidRPr="00AA00FE">
        <w:rPr>
          <w:color w:val="000000"/>
        </w:rPr>
        <w:t xml:space="preserve">　</w:t>
      </w:r>
      <w:r w:rsidRPr="00AA00FE">
        <w:rPr>
          <w:color w:val="000000"/>
        </w:rPr>
        <w:t>(D) challenge</w:t>
      </w:r>
    </w:p>
    <w:p w:rsidR="00351F48" w:rsidRDefault="00351F48" w:rsidP="006D4004">
      <w:pPr>
        <w:tabs>
          <w:tab w:val="left" w:pos="119"/>
        </w:tabs>
        <w:rPr>
          <w:color w:val="000000"/>
        </w:rPr>
      </w:pPr>
      <w:r>
        <w:rPr>
          <w:rFonts w:hint="eastAsia"/>
          <w:color w:val="000000"/>
        </w:rPr>
        <w:t>＊</w:t>
      </w:r>
      <w:r>
        <w:rPr>
          <w:rFonts w:hint="eastAsia"/>
          <w:color w:val="000000"/>
        </w:rPr>
        <w:t xml:space="preserve"> Final words for this semester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＊</w:t>
      </w:r>
      <w:r>
        <w:rPr>
          <w:rFonts w:hint="eastAsia"/>
          <w:color w:val="000000"/>
        </w:rPr>
        <w:t xml:space="preserve"> </w:t>
      </w:r>
      <w:r w:rsidRPr="00937584">
        <w:rPr>
          <w:color w:val="000000"/>
          <w:bdr w:val="single" w:sz="4" w:space="0" w:color="auto"/>
        </w:rPr>
        <w:t>Happy Chinese New Year!!!</w:t>
      </w:r>
      <w:r w:rsidR="00937584">
        <w:rPr>
          <w:color w:val="000000"/>
        </w:rPr>
        <w:br/>
        <w:t>Push your</w:t>
      </w:r>
      <w:r>
        <w:rPr>
          <w:color w:val="000000"/>
        </w:rPr>
        <w:t xml:space="preserve">self and dream big beause no one else will do it for you. </w:t>
      </w:r>
    </w:p>
    <w:p w:rsidR="00F54B68" w:rsidRPr="00AA00FE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AA00FE" w:rsidSect="00AA00FE">
      <w:type w:val="continuous"/>
      <w:pgSz w:w="20636" w:h="14570" w:orient="landscape" w:code="9"/>
      <w:pgMar w:top="567" w:right="284" w:bottom="567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9FD54D5"/>
    <w:multiLevelType w:val="hybridMultilevel"/>
    <w:tmpl w:val="900CAA6C"/>
    <w:lvl w:ilvl="0" w:tplc="9D823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027A34"/>
    <w:multiLevelType w:val="hybridMultilevel"/>
    <w:tmpl w:val="DED06A26"/>
    <w:lvl w:ilvl="0" w:tplc="9D823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42DD0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B94079C2">
      <w:start w:val="4"/>
      <w:numFmt w:val="taiwaneseCountingThousand"/>
      <w:lvlText w:val="%3、"/>
      <w:lvlJc w:val="left"/>
      <w:pPr>
        <w:ind w:left="1470" w:hanging="51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6E3144"/>
    <w:multiLevelType w:val="hybridMultilevel"/>
    <w:tmpl w:val="8E500770"/>
    <w:lvl w:ilvl="0" w:tplc="EAAC7BE2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B5DC4D3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65937E0"/>
    <w:multiLevelType w:val="hybridMultilevel"/>
    <w:tmpl w:val="1632D90C"/>
    <w:lvl w:ilvl="0" w:tplc="1878F9D0">
      <w:start w:val="2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D236E72E">
      <w:start w:val="1"/>
      <w:numFmt w:val="upperLetter"/>
      <w:lvlText w:val="(%2)"/>
      <w:lvlJc w:val="left"/>
      <w:pPr>
        <w:ind w:left="960" w:hanging="480"/>
      </w:pPr>
      <w:rPr>
        <w:rFonts w:ascii="Times New Roman" w:eastAsia="細明體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646AE56">
      <w:start w:val="1"/>
      <w:numFmt w:val="upperLetter"/>
      <w:lvlText w:val="(%4)"/>
      <w:lvlJc w:val="left"/>
      <w:pPr>
        <w:ind w:left="1920" w:hanging="480"/>
      </w:pPr>
      <w:rPr>
        <w:rFonts w:ascii="Times New Roman" w:eastAsia="細明體" w:hAnsi="Times New Roman"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04E5E44"/>
    <w:multiLevelType w:val="hybridMultilevel"/>
    <w:tmpl w:val="5EA093DC"/>
    <w:lvl w:ilvl="0" w:tplc="1878F9D0">
      <w:start w:val="26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DDA6DA4C">
      <w:start w:val="1"/>
      <w:numFmt w:val="upperLetter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775C44C5"/>
    <w:multiLevelType w:val="hybridMultilevel"/>
    <w:tmpl w:val="D6484812"/>
    <w:lvl w:ilvl="0" w:tplc="9D823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52D53"/>
    <w:rsid w:val="00053317"/>
    <w:rsid w:val="000642DA"/>
    <w:rsid w:val="000938C4"/>
    <w:rsid w:val="0009519C"/>
    <w:rsid w:val="000A174C"/>
    <w:rsid w:val="000F5528"/>
    <w:rsid w:val="00105E85"/>
    <w:rsid w:val="00140096"/>
    <w:rsid w:val="001A7EEA"/>
    <w:rsid w:val="001D5894"/>
    <w:rsid w:val="001D65ED"/>
    <w:rsid w:val="0022126B"/>
    <w:rsid w:val="002605BE"/>
    <w:rsid w:val="00267521"/>
    <w:rsid w:val="002C63B7"/>
    <w:rsid w:val="00315922"/>
    <w:rsid w:val="00325195"/>
    <w:rsid w:val="00345C4C"/>
    <w:rsid w:val="00351F48"/>
    <w:rsid w:val="00361385"/>
    <w:rsid w:val="003633EE"/>
    <w:rsid w:val="003D3225"/>
    <w:rsid w:val="004008E1"/>
    <w:rsid w:val="00414C59"/>
    <w:rsid w:val="00416975"/>
    <w:rsid w:val="004178F9"/>
    <w:rsid w:val="00430248"/>
    <w:rsid w:val="00432F29"/>
    <w:rsid w:val="004528AB"/>
    <w:rsid w:val="00460C4E"/>
    <w:rsid w:val="00460FD4"/>
    <w:rsid w:val="00466621"/>
    <w:rsid w:val="00473458"/>
    <w:rsid w:val="00494D59"/>
    <w:rsid w:val="004A4718"/>
    <w:rsid w:val="004B6E89"/>
    <w:rsid w:val="004D1B1E"/>
    <w:rsid w:val="005438B8"/>
    <w:rsid w:val="00544E57"/>
    <w:rsid w:val="005508B6"/>
    <w:rsid w:val="00553DCA"/>
    <w:rsid w:val="00555DAC"/>
    <w:rsid w:val="00567026"/>
    <w:rsid w:val="0057781E"/>
    <w:rsid w:val="005F708E"/>
    <w:rsid w:val="00611724"/>
    <w:rsid w:val="0063194F"/>
    <w:rsid w:val="006D4004"/>
    <w:rsid w:val="006E0B8E"/>
    <w:rsid w:val="0070556A"/>
    <w:rsid w:val="007227F2"/>
    <w:rsid w:val="00735D45"/>
    <w:rsid w:val="007F5768"/>
    <w:rsid w:val="00804F06"/>
    <w:rsid w:val="0082257B"/>
    <w:rsid w:val="00823AC1"/>
    <w:rsid w:val="008A2613"/>
    <w:rsid w:val="008A550B"/>
    <w:rsid w:val="008D2DAB"/>
    <w:rsid w:val="00902CD4"/>
    <w:rsid w:val="00912B37"/>
    <w:rsid w:val="00937584"/>
    <w:rsid w:val="00971DED"/>
    <w:rsid w:val="009A19A1"/>
    <w:rsid w:val="009D38A7"/>
    <w:rsid w:val="009E054C"/>
    <w:rsid w:val="00AA00FE"/>
    <w:rsid w:val="00AB73B6"/>
    <w:rsid w:val="00AC6AC2"/>
    <w:rsid w:val="00AD225C"/>
    <w:rsid w:val="00AF5820"/>
    <w:rsid w:val="00B42A09"/>
    <w:rsid w:val="00B757E8"/>
    <w:rsid w:val="00BC2686"/>
    <w:rsid w:val="00BF0701"/>
    <w:rsid w:val="00C27F93"/>
    <w:rsid w:val="00C37FB6"/>
    <w:rsid w:val="00C77970"/>
    <w:rsid w:val="00D74131"/>
    <w:rsid w:val="00DD5A99"/>
    <w:rsid w:val="00DF0020"/>
    <w:rsid w:val="00E050ED"/>
    <w:rsid w:val="00E17D59"/>
    <w:rsid w:val="00E41B0F"/>
    <w:rsid w:val="00E42072"/>
    <w:rsid w:val="00E67185"/>
    <w:rsid w:val="00E80F29"/>
    <w:rsid w:val="00E85067"/>
    <w:rsid w:val="00EA58DB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5:docId w15:val="{165BC1CE-8858-4174-8A6E-A2510CED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9EE1E-3639-4FC8-A323-F6BBE3F0A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78</TotalTime>
  <Pages>2</Pages>
  <Words>1896</Words>
  <Characters>7332</Characters>
  <Application>Microsoft Office Word</Application>
  <DocSecurity>0</DocSecurity>
  <Lines>61</Lines>
  <Paragraphs>18</Paragraphs>
  <ScaleCrop>false</ScaleCrop>
  <Company>龍騰文化</Company>
  <LinksUpToDate>false</LinksUpToDate>
  <CharactersWithSpaces>9210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2019-01-03T01:38:00Z</cp:lastPrinted>
  <dcterms:created xsi:type="dcterms:W3CDTF">2019-01-02T09:57:00Z</dcterms:created>
  <dcterms:modified xsi:type="dcterms:W3CDTF">2019-01-03T01:40:00Z</dcterms:modified>
</cp:coreProperties>
</file>