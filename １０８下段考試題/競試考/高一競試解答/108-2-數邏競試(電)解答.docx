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36"/>
        <w:gridCol w:w="1534"/>
        <w:gridCol w:w="1538"/>
        <w:gridCol w:w="1536"/>
        <w:gridCol w:w="1538"/>
        <w:gridCol w:w="1536"/>
        <w:gridCol w:w="1538"/>
        <w:gridCol w:w="1536"/>
      </w:tblGrid>
      <w:tr w:rsidR="00602998" w:rsidRPr="00602998" w:rsidTr="00602998">
        <w:trPr>
          <w:trHeight w:val="567"/>
        </w:trPr>
        <w:tc>
          <w:tcPr>
            <w:tcW w:w="12358" w:type="dxa"/>
            <w:gridSpan w:val="8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  <w:b/>
                <w:sz w:val="36"/>
              </w:rPr>
            </w:pPr>
            <w:r>
              <w:rPr>
                <w:rFonts w:ascii="新細明體" w:hAnsi="新細明體" w:hint="eastAsia"/>
                <w:b/>
                <w:sz w:val="36"/>
              </w:rPr>
              <w:t>新北高工</w:t>
            </w:r>
            <w:r>
              <w:rPr>
                <w:rFonts w:ascii="新細明體" w:hAnsi="新細明體"/>
                <w:b/>
                <w:sz w:val="36"/>
              </w:rPr>
              <w:t xml:space="preserve"> 電機一 【</w:t>
            </w:r>
            <w:r w:rsidR="00861EFE">
              <w:rPr>
                <w:rFonts w:ascii="新細明體" w:hAnsi="新細明體" w:hint="eastAsia"/>
                <w:b/>
                <w:sz w:val="36"/>
              </w:rPr>
              <w:t>數位邏輯競試解答</w:t>
            </w:r>
            <w:bookmarkStart w:id="0" w:name="_GoBack"/>
            <w:bookmarkEnd w:id="0"/>
            <w:r>
              <w:rPr>
                <w:rFonts w:ascii="新細明體" w:hAnsi="新細明體"/>
                <w:b/>
                <w:sz w:val="36"/>
              </w:rPr>
              <w:t>】</w:t>
            </w:r>
          </w:p>
        </w:tc>
      </w:tr>
      <w:tr w:rsidR="00602998" w:rsidRPr="00602998" w:rsidTr="00602998">
        <w:trPr>
          <w:trHeight w:val="567"/>
        </w:trPr>
        <w:tc>
          <w:tcPr>
            <w:tcW w:w="1544" w:type="dxa"/>
            <w:vAlign w:val="center"/>
          </w:tcPr>
          <w:p w:rsidR="00602998" w:rsidRDefault="00602998" w:rsidP="00602998">
            <w:pPr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命題</w:t>
            </w:r>
          </w:p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1544" w:type="dxa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</w:p>
        </w:tc>
        <w:tc>
          <w:tcPr>
            <w:tcW w:w="1545" w:type="dxa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班級</w:t>
            </w:r>
          </w:p>
        </w:tc>
        <w:tc>
          <w:tcPr>
            <w:tcW w:w="1545" w:type="dxa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</w:p>
        </w:tc>
        <w:tc>
          <w:tcPr>
            <w:tcW w:w="1545" w:type="dxa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1545" w:type="dxa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</w:p>
        </w:tc>
        <w:tc>
          <w:tcPr>
            <w:tcW w:w="1545" w:type="dxa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545" w:type="dxa"/>
            <w:vAlign w:val="center"/>
          </w:tcPr>
          <w:p w:rsidR="00602998" w:rsidRPr="00602998" w:rsidRDefault="00602998" w:rsidP="00602998">
            <w:pPr>
              <w:jc w:val="center"/>
              <w:rPr>
                <w:rFonts w:ascii="新細明體" w:hAnsi="新細明體"/>
              </w:rPr>
            </w:pPr>
          </w:p>
        </w:tc>
      </w:tr>
    </w:tbl>
    <w:p w:rsidR="00CC6E2D" w:rsidRDefault="00CC6E2D" w:rsidP="00081980"/>
    <w:p w:rsidR="00602998" w:rsidRDefault="00602998" w:rsidP="00602998">
      <w:pPr>
        <w:pStyle w:val="tkd5"/>
        <w:spacing w:before="619"/>
      </w:pPr>
      <w:r>
        <w:rPr>
          <w:rFonts w:hint="eastAsia"/>
        </w:rPr>
        <w:t>◎</w:t>
      </w:r>
      <w:r>
        <w:t xml:space="preserve"> 單選題（共25題‧每題4分）</w:t>
      </w:r>
    </w:p>
    <w:tbl>
      <w:tblPr>
        <w:tblStyle w:val="a6"/>
        <w:tblW w:w="5000" w:type="pct"/>
        <w:tblLook w:val="05E0" w:firstRow="1" w:lastRow="1" w:firstColumn="1" w:lastColumn="1" w:noHBand="0" w:noVBand="1"/>
      </w:tblPr>
      <w:tblGrid>
        <w:gridCol w:w="1230"/>
        <w:gridCol w:w="1230"/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 w:rsidR="00602998" w:rsidRPr="00602998" w:rsidTr="00602998"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2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3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4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5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6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7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8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9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10</w:t>
            </w:r>
          </w:p>
        </w:tc>
      </w:tr>
      <w:tr w:rsidR="00602998" w:rsidRPr="00602998" w:rsidTr="00602998">
        <w:trPr>
          <w:trHeight w:val="567"/>
        </w:trPr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C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C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A</w:t>
            </w:r>
          </w:p>
        </w:tc>
      </w:tr>
      <w:tr w:rsidR="00602998" w:rsidRPr="00602998" w:rsidTr="00602998"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11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12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13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14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15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16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17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18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19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20</w:t>
            </w:r>
          </w:p>
        </w:tc>
      </w:tr>
      <w:tr w:rsidR="00602998" w:rsidRPr="00602998" w:rsidTr="00602998">
        <w:trPr>
          <w:trHeight w:val="567"/>
        </w:trPr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C</w:t>
            </w:r>
          </w:p>
        </w:tc>
      </w:tr>
      <w:tr w:rsidR="00602998" w:rsidRPr="00602998" w:rsidTr="00602998"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21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22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23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24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  <w:r>
              <w:t>25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</w:tr>
      <w:tr w:rsidR="00602998" w:rsidRPr="00602998" w:rsidTr="00602998">
        <w:trPr>
          <w:trHeight w:val="567"/>
        </w:trPr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  <w:rPr>
                <w:color w:val="FF0000"/>
              </w:rPr>
            </w:pPr>
            <w:r w:rsidRPr="00602998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  <w:tc>
          <w:tcPr>
            <w:tcW w:w="500" w:type="pct"/>
            <w:vAlign w:val="center"/>
          </w:tcPr>
          <w:p w:rsidR="00602998" w:rsidRPr="00602998" w:rsidRDefault="00602998" w:rsidP="00602998">
            <w:pPr>
              <w:jc w:val="center"/>
            </w:pPr>
          </w:p>
        </w:tc>
      </w:tr>
    </w:tbl>
    <w:p w:rsidR="00602998" w:rsidRPr="00602998" w:rsidRDefault="00602998" w:rsidP="00602998">
      <w:pPr>
        <w:pStyle w:val="tkdb"/>
        <w:ind w:left="351" w:hanging="351"/>
        <w:rPr>
          <w:color w:val="0000FF"/>
        </w:rPr>
      </w:pPr>
    </w:p>
    <w:sectPr w:rsidR="00602998" w:rsidRPr="00602998" w:rsidSect="00602998">
      <w:footerReference w:type="even" r:id="rId6"/>
      <w:footerReference w:type="default" r:id="rId7"/>
      <w:pgSz w:w="14570" w:h="20636" w:code="9"/>
      <w:pgMar w:top="1134" w:right="1134" w:bottom="1134" w:left="1134" w:header="0" w:footer="0" w:gutter="0"/>
      <w:cols w:space="425"/>
      <w:docGrid w:type="linesAndChars" w:linePitch="413" w:charSpace="-11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998" w:rsidRDefault="00602998">
      <w:r>
        <w:separator/>
      </w:r>
    </w:p>
  </w:endnote>
  <w:endnote w:type="continuationSeparator" w:id="0">
    <w:p w:rsidR="00602998" w:rsidRDefault="00602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74A" w:rsidRDefault="00A707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A7074A" w:rsidRDefault="00A7074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74A" w:rsidRDefault="00A7074A">
    <w:pPr>
      <w:pStyle w:val="a3"/>
      <w:framePr w:wrap="around" w:vAnchor="text" w:hAnchor="margin" w:xAlign="center" w:y="1"/>
      <w:rPr>
        <w:rStyle w:val="a4"/>
        <w:sz w:val="24"/>
      </w:rPr>
    </w:pPr>
    <w:r>
      <w:rPr>
        <w:rStyle w:val="a4"/>
        <w:sz w:val="24"/>
      </w:rPr>
      <w:fldChar w:fldCharType="begin"/>
    </w:r>
    <w:r>
      <w:rPr>
        <w:rStyle w:val="a4"/>
        <w:sz w:val="24"/>
      </w:rPr>
      <w:instrText xml:space="preserve">PAGE  </w:instrText>
    </w:r>
    <w:r>
      <w:rPr>
        <w:rStyle w:val="a4"/>
        <w:sz w:val="24"/>
      </w:rPr>
      <w:fldChar w:fldCharType="separate"/>
    </w:r>
    <w:r w:rsidR="00861EFE">
      <w:rPr>
        <w:rStyle w:val="a4"/>
        <w:noProof/>
        <w:sz w:val="24"/>
      </w:rPr>
      <w:t>1</w:t>
    </w:r>
    <w:r>
      <w:rPr>
        <w:rStyle w:val="a4"/>
        <w:sz w:val="24"/>
      </w:rPr>
      <w:fldChar w:fldCharType="end"/>
    </w:r>
  </w:p>
  <w:p w:rsidR="00A7074A" w:rsidRDefault="00A707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998" w:rsidRDefault="00602998">
      <w:r>
        <w:separator/>
      </w:r>
    </w:p>
  </w:footnote>
  <w:footnote w:type="continuationSeparator" w:id="0">
    <w:p w:rsidR="00602998" w:rsidRDefault="00602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998"/>
    <w:rsid w:val="0000371A"/>
    <w:rsid w:val="000128AD"/>
    <w:rsid w:val="000361CE"/>
    <w:rsid w:val="00043B7C"/>
    <w:rsid w:val="00062225"/>
    <w:rsid w:val="0007170B"/>
    <w:rsid w:val="00076BB3"/>
    <w:rsid w:val="00081980"/>
    <w:rsid w:val="000A1414"/>
    <w:rsid w:val="000A7AB6"/>
    <w:rsid w:val="000B219E"/>
    <w:rsid w:val="000B7910"/>
    <w:rsid w:val="000D3536"/>
    <w:rsid w:val="000D4909"/>
    <w:rsid w:val="000F60FD"/>
    <w:rsid w:val="00107111"/>
    <w:rsid w:val="00114A4C"/>
    <w:rsid w:val="00131990"/>
    <w:rsid w:val="00136C5D"/>
    <w:rsid w:val="001528A3"/>
    <w:rsid w:val="0015676D"/>
    <w:rsid w:val="00166789"/>
    <w:rsid w:val="00172C5A"/>
    <w:rsid w:val="00173A97"/>
    <w:rsid w:val="00186D74"/>
    <w:rsid w:val="001A3B84"/>
    <w:rsid w:val="001C0415"/>
    <w:rsid w:val="001E4008"/>
    <w:rsid w:val="001F26B6"/>
    <w:rsid w:val="001F402C"/>
    <w:rsid w:val="001F5BD2"/>
    <w:rsid w:val="0020378A"/>
    <w:rsid w:val="00205A45"/>
    <w:rsid w:val="002062C3"/>
    <w:rsid w:val="00215D1E"/>
    <w:rsid w:val="00221C4C"/>
    <w:rsid w:val="0022436E"/>
    <w:rsid w:val="00233C1E"/>
    <w:rsid w:val="00234C4A"/>
    <w:rsid w:val="0025605E"/>
    <w:rsid w:val="00256834"/>
    <w:rsid w:val="0027184B"/>
    <w:rsid w:val="0027544B"/>
    <w:rsid w:val="0028153E"/>
    <w:rsid w:val="002A7AA7"/>
    <w:rsid w:val="002B3C85"/>
    <w:rsid w:val="002D4E05"/>
    <w:rsid w:val="002E7AE5"/>
    <w:rsid w:val="002F6ED2"/>
    <w:rsid w:val="002F70DF"/>
    <w:rsid w:val="00311867"/>
    <w:rsid w:val="0031605A"/>
    <w:rsid w:val="003331E4"/>
    <w:rsid w:val="003353F8"/>
    <w:rsid w:val="00340204"/>
    <w:rsid w:val="00342E82"/>
    <w:rsid w:val="003706A1"/>
    <w:rsid w:val="00374AD0"/>
    <w:rsid w:val="00383109"/>
    <w:rsid w:val="00392052"/>
    <w:rsid w:val="003928EB"/>
    <w:rsid w:val="00397D43"/>
    <w:rsid w:val="003D481F"/>
    <w:rsid w:val="003D4B14"/>
    <w:rsid w:val="003F5AF4"/>
    <w:rsid w:val="00401FAB"/>
    <w:rsid w:val="00414278"/>
    <w:rsid w:val="00414FC7"/>
    <w:rsid w:val="00481BD8"/>
    <w:rsid w:val="00481CB6"/>
    <w:rsid w:val="00482BA5"/>
    <w:rsid w:val="00497EA3"/>
    <w:rsid w:val="004A3450"/>
    <w:rsid w:val="004C1376"/>
    <w:rsid w:val="004F2224"/>
    <w:rsid w:val="0051362E"/>
    <w:rsid w:val="005203FA"/>
    <w:rsid w:val="0052620C"/>
    <w:rsid w:val="00535FEA"/>
    <w:rsid w:val="00556692"/>
    <w:rsid w:val="00582C83"/>
    <w:rsid w:val="005A6838"/>
    <w:rsid w:val="005C1F58"/>
    <w:rsid w:val="005D15E2"/>
    <w:rsid w:val="005D3B91"/>
    <w:rsid w:val="005E7249"/>
    <w:rsid w:val="00602998"/>
    <w:rsid w:val="006120CD"/>
    <w:rsid w:val="00613F2D"/>
    <w:rsid w:val="006200A2"/>
    <w:rsid w:val="00643D8B"/>
    <w:rsid w:val="006512D2"/>
    <w:rsid w:val="00655AD7"/>
    <w:rsid w:val="00661E61"/>
    <w:rsid w:val="006661E4"/>
    <w:rsid w:val="00687AC1"/>
    <w:rsid w:val="00690A28"/>
    <w:rsid w:val="00697EF7"/>
    <w:rsid w:val="006B0430"/>
    <w:rsid w:val="006B2B9F"/>
    <w:rsid w:val="006B3B65"/>
    <w:rsid w:val="006D14BD"/>
    <w:rsid w:val="006D31A3"/>
    <w:rsid w:val="006E256C"/>
    <w:rsid w:val="006E38C9"/>
    <w:rsid w:val="006F1347"/>
    <w:rsid w:val="006F4F6C"/>
    <w:rsid w:val="00700518"/>
    <w:rsid w:val="00710A3D"/>
    <w:rsid w:val="00711D80"/>
    <w:rsid w:val="00711EA3"/>
    <w:rsid w:val="00721869"/>
    <w:rsid w:val="00722BE7"/>
    <w:rsid w:val="00736764"/>
    <w:rsid w:val="00737751"/>
    <w:rsid w:val="00746621"/>
    <w:rsid w:val="00753788"/>
    <w:rsid w:val="007653BC"/>
    <w:rsid w:val="007706A9"/>
    <w:rsid w:val="007726BC"/>
    <w:rsid w:val="007801AB"/>
    <w:rsid w:val="00785A3B"/>
    <w:rsid w:val="00790BC9"/>
    <w:rsid w:val="007926CA"/>
    <w:rsid w:val="007B2A2F"/>
    <w:rsid w:val="007B41BF"/>
    <w:rsid w:val="007C335B"/>
    <w:rsid w:val="007C417F"/>
    <w:rsid w:val="007C4A8A"/>
    <w:rsid w:val="007C5355"/>
    <w:rsid w:val="007C736A"/>
    <w:rsid w:val="007D1BCF"/>
    <w:rsid w:val="007D7D55"/>
    <w:rsid w:val="007E1FE2"/>
    <w:rsid w:val="007F1A3B"/>
    <w:rsid w:val="007F7516"/>
    <w:rsid w:val="0081010E"/>
    <w:rsid w:val="00816198"/>
    <w:rsid w:val="008176F2"/>
    <w:rsid w:val="00822DA8"/>
    <w:rsid w:val="008245DB"/>
    <w:rsid w:val="00831B30"/>
    <w:rsid w:val="00852AE8"/>
    <w:rsid w:val="008604A7"/>
    <w:rsid w:val="00861EFE"/>
    <w:rsid w:val="00863709"/>
    <w:rsid w:val="0086767C"/>
    <w:rsid w:val="00870943"/>
    <w:rsid w:val="00883A20"/>
    <w:rsid w:val="00883B72"/>
    <w:rsid w:val="00883E45"/>
    <w:rsid w:val="008845A2"/>
    <w:rsid w:val="008851D6"/>
    <w:rsid w:val="00890C08"/>
    <w:rsid w:val="008917A7"/>
    <w:rsid w:val="008943D2"/>
    <w:rsid w:val="008A0EBA"/>
    <w:rsid w:val="008A3B5A"/>
    <w:rsid w:val="008A4722"/>
    <w:rsid w:val="008A507A"/>
    <w:rsid w:val="008B3573"/>
    <w:rsid w:val="008C37A9"/>
    <w:rsid w:val="008C3B90"/>
    <w:rsid w:val="008C5737"/>
    <w:rsid w:val="008D067E"/>
    <w:rsid w:val="008F6B82"/>
    <w:rsid w:val="00915703"/>
    <w:rsid w:val="0091644B"/>
    <w:rsid w:val="0092401D"/>
    <w:rsid w:val="0093335B"/>
    <w:rsid w:val="009542C2"/>
    <w:rsid w:val="00964AD7"/>
    <w:rsid w:val="00967D6B"/>
    <w:rsid w:val="00970E3E"/>
    <w:rsid w:val="00972520"/>
    <w:rsid w:val="009773B6"/>
    <w:rsid w:val="00984E29"/>
    <w:rsid w:val="00985429"/>
    <w:rsid w:val="00986DF7"/>
    <w:rsid w:val="009935C4"/>
    <w:rsid w:val="009946BD"/>
    <w:rsid w:val="009A1472"/>
    <w:rsid w:val="009C46B3"/>
    <w:rsid w:val="009D27D0"/>
    <w:rsid w:val="009E0346"/>
    <w:rsid w:val="009E2428"/>
    <w:rsid w:val="009F528B"/>
    <w:rsid w:val="009F7567"/>
    <w:rsid w:val="00A01A8C"/>
    <w:rsid w:val="00A02CEF"/>
    <w:rsid w:val="00A17673"/>
    <w:rsid w:val="00A1773B"/>
    <w:rsid w:val="00A34DD7"/>
    <w:rsid w:val="00A459C0"/>
    <w:rsid w:val="00A45E00"/>
    <w:rsid w:val="00A7074A"/>
    <w:rsid w:val="00AA1A68"/>
    <w:rsid w:val="00AB2F54"/>
    <w:rsid w:val="00AB6050"/>
    <w:rsid w:val="00AB63B0"/>
    <w:rsid w:val="00AC14D3"/>
    <w:rsid w:val="00AC1643"/>
    <w:rsid w:val="00AE02AE"/>
    <w:rsid w:val="00AE0909"/>
    <w:rsid w:val="00AE502C"/>
    <w:rsid w:val="00AE65F3"/>
    <w:rsid w:val="00AE6F70"/>
    <w:rsid w:val="00AF5F3C"/>
    <w:rsid w:val="00AF600B"/>
    <w:rsid w:val="00AF6A43"/>
    <w:rsid w:val="00B36290"/>
    <w:rsid w:val="00B41F13"/>
    <w:rsid w:val="00B5149F"/>
    <w:rsid w:val="00B700C6"/>
    <w:rsid w:val="00B74B0A"/>
    <w:rsid w:val="00B844D7"/>
    <w:rsid w:val="00B94449"/>
    <w:rsid w:val="00B97BF9"/>
    <w:rsid w:val="00BB55FC"/>
    <w:rsid w:val="00BB6D91"/>
    <w:rsid w:val="00BD1334"/>
    <w:rsid w:val="00BD417C"/>
    <w:rsid w:val="00BE1CD1"/>
    <w:rsid w:val="00C118B6"/>
    <w:rsid w:val="00C12FC4"/>
    <w:rsid w:val="00C277B2"/>
    <w:rsid w:val="00C3733A"/>
    <w:rsid w:val="00C8767D"/>
    <w:rsid w:val="00C912F7"/>
    <w:rsid w:val="00C95C2A"/>
    <w:rsid w:val="00CA7B9C"/>
    <w:rsid w:val="00CC6E2D"/>
    <w:rsid w:val="00CD0837"/>
    <w:rsid w:val="00CD213A"/>
    <w:rsid w:val="00CD28D2"/>
    <w:rsid w:val="00CF413A"/>
    <w:rsid w:val="00D01530"/>
    <w:rsid w:val="00D27A59"/>
    <w:rsid w:val="00D27C0C"/>
    <w:rsid w:val="00D34389"/>
    <w:rsid w:val="00D52AFB"/>
    <w:rsid w:val="00D818F2"/>
    <w:rsid w:val="00D82D09"/>
    <w:rsid w:val="00D933D4"/>
    <w:rsid w:val="00DA5681"/>
    <w:rsid w:val="00DB53F3"/>
    <w:rsid w:val="00DC1A82"/>
    <w:rsid w:val="00DC24FE"/>
    <w:rsid w:val="00DC48E0"/>
    <w:rsid w:val="00DE1C32"/>
    <w:rsid w:val="00DE74B0"/>
    <w:rsid w:val="00E042AC"/>
    <w:rsid w:val="00E11E10"/>
    <w:rsid w:val="00E15864"/>
    <w:rsid w:val="00E26463"/>
    <w:rsid w:val="00E55369"/>
    <w:rsid w:val="00E5734F"/>
    <w:rsid w:val="00E62715"/>
    <w:rsid w:val="00E777CD"/>
    <w:rsid w:val="00E81D63"/>
    <w:rsid w:val="00EA7717"/>
    <w:rsid w:val="00EB1135"/>
    <w:rsid w:val="00EC175E"/>
    <w:rsid w:val="00EC6B2A"/>
    <w:rsid w:val="00ED5D50"/>
    <w:rsid w:val="00EE364C"/>
    <w:rsid w:val="00EF0457"/>
    <w:rsid w:val="00F06C33"/>
    <w:rsid w:val="00F07070"/>
    <w:rsid w:val="00F1010C"/>
    <w:rsid w:val="00F13966"/>
    <w:rsid w:val="00F13F0C"/>
    <w:rsid w:val="00F163ED"/>
    <w:rsid w:val="00F52C32"/>
    <w:rsid w:val="00F726A7"/>
    <w:rsid w:val="00F832F6"/>
    <w:rsid w:val="00F83A5B"/>
    <w:rsid w:val="00F85BF0"/>
    <w:rsid w:val="00FA192F"/>
    <w:rsid w:val="00FA4ED8"/>
    <w:rsid w:val="00FA6527"/>
    <w:rsid w:val="00FB2E42"/>
    <w:rsid w:val="00FB6B47"/>
    <w:rsid w:val="00FC1A84"/>
    <w:rsid w:val="00FC4DCC"/>
    <w:rsid w:val="00FE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9E74017"/>
  <w15:chartTrackingRefBased/>
  <w15:docId w15:val="{CFB51C7B-8661-4F9D-B667-D9FB81F7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3">
    <w:name w:val="heading 3"/>
    <w:basedOn w:val="a"/>
    <w:next w:val="a"/>
    <w:qFormat/>
    <w:rsid w:val="00EB1135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tkd">
    <w:name w:val="tkd單選題題目"/>
    <w:basedOn w:val="a"/>
    <w:rsid w:val="006661E4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單選題解析"/>
    <w:basedOn w:val="a"/>
    <w:rsid w:val="00711EA3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customStyle="1" w:styleId="tkd1">
    <w:name w:val="tkd複選題解析"/>
    <w:basedOn w:val="a"/>
    <w:rsid w:val="00173A97"/>
    <w:pPr>
      <w:spacing w:beforeLines="10" w:before="10" w:afterLines="10" w:after="10" w:line="280" w:lineRule="atLeast"/>
      <w:ind w:leftChars="634" w:left="1043" w:hangingChars="409" w:hanging="409"/>
      <w:jc w:val="both"/>
    </w:pPr>
    <w:rPr>
      <w:color w:val="0000FF"/>
      <w:sz w:val="20"/>
    </w:rPr>
  </w:style>
  <w:style w:type="paragraph" w:customStyle="1" w:styleId="tkd2">
    <w:name w:val="tkd複選題題目"/>
    <w:basedOn w:val="a"/>
    <w:rsid w:val="006661E4"/>
    <w:pPr>
      <w:tabs>
        <w:tab w:val="center" w:pos="585"/>
        <w:tab w:val="right" w:pos="1170"/>
        <w:tab w:val="right" w:pos="1521"/>
      </w:tabs>
      <w:spacing w:beforeLines="30" w:before="30" w:afterLines="30" w:after="30" w:line="400" w:lineRule="atLeast"/>
      <w:ind w:left="450" w:hangingChars="450" w:hanging="450"/>
      <w:jc w:val="both"/>
    </w:pPr>
    <w:rPr>
      <w:rFonts w:cs="新細明體"/>
      <w:sz w:val="22"/>
    </w:rPr>
  </w:style>
  <w:style w:type="paragraph" w:customStyle="1" w:styleId="tkd3">
    <w:name w:val="tkd填充題題目"/>
    <w:basedOn w:val="a"/>
    <w:rsid w:val="006661E4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4">
    <w:name w:val="tkd填充題解析"/>
    <w:basedOn w:val="a"/>
    <w:rsid w:val="00173A97"/>
    <w:pPr>
      <w:spacing w:beforeLines="10" w:before="10" w:afterLines="10" w:after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5">
    <w:name w:val="tkd題型標題"/>
    <w:basedOn w:val="a"/>
    <w:rsid w:val="00173A97"/>
    <w:pPr>
      <w:spacing w:beforeLines="150" w:before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6">
    <w:name w:val="tkd是非題題目"/>
    <w:basedOn w:val="a"/>
    <w:rsid w:val="006661E4"/>
    <w:pPr>
      <w:tabs>
        <w:tab w:val="right" w:pos="1120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customStyle="1" w:styleId="tkd7">
    <w:name w:val="tkd是非題解析"/>
    <w:basedOn w:val="a"/>
    <w:rsid w:val="00D82D09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customStyle="1" w:styleId="tkd8">
    <w:name w:val="tkd問答題題目"/>
    <w:basedOn w:val="a"/>
    <w:rsid w:val="006661E4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9">
    <w:name w:val="tkd問答題解析"/>
    <w:basedOn w:val="a"/>
    <w:rsid w:val="00173A97"/>
    <w:pPr>
      <w:spacing w:beforeLines="10" w:before="10" w:afterLines="10" w:after="10" w:line="280" w:lineRule="atLeast"/>
      <w:ind w:leftChars="146" w:left="555" w:hangingChars="409" w:hanging="409"/>
      <w:jc w:val="both"/>
    </w:pPr>
    <w:rPr>
      <w:color w:val="0000FF"/>
      <w:sz w:val="20"/>
    </w:rPr>
  </w:style>
  <w:style w:type="table" w:styleId="a6">
    <w:name w:val="Table Grid"/>
    <w:basedOn w:val="a1"/>
    <w:rsid w:val="0055669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kda">
    <w:name w:val="tkd是非題來源"/>
    <w:basedOn w:val="tkd7"/>
    <w:rsid w:val="00890C08"/>
  </w:style>
  <w:style w:type="paragraph" w:customStyle="1" w:styleId="tkdb">
    <w:name w:val="tkd答案卷詳解"/>
    <w:basedOn w:val="a"/>
    <w:rsid w:val="008A3B5A"/>
    <w:pPr>
      <w:ind w:left="150" w:hangingChars="150" w:hanging="150"/>
      <w:jc w:val="both"/>
    </w:pPr>
  </w:style>
  <w:style w:type="paragraph" w:customStyle="1" w:styleId="tkdc">
    <w:name w:val="tkd單選題來源"/>
    <w:basedOn w:val="tkd0"/>
    <w:rsid w:val="00FB2E42"/>
  </w:style>
  <w:style w:type="paragraph" w:customStyle="1" w:styleId="tkdd">
    <w:name w:val="tkd複選題來源"/>
    <w:basedOn w:val="tkd1"/>
    <w:rsid w:val="00FB2E42"/>
  </w:style>
  <w:style w:type="paragraph" w:customStyle="1" w:styleId="tkde">
    <w:name w:val="tkd填充題來源"/>
    <w:basedOn w:val="tkd4"/>
    <w:rsid w:val="00FB2E42"/>
  </w:style>
  <w:style w:type="paragraph" w:customStyle="1" w:styleId="tkdf">
    <w:name w:val="tkd問答題來源"/>
    <w:basedOn w:val="tkd9"/>
    <w:rsid w:val="00FB2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OTAS\PMasterV20\System\WordCtrl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WordCtrl2</Template>
  <TotalTime>2</TotalTime>
  <Pages>1</Pages>
  <Words>91</Words>
  <Characters>101</Characters>
  <Application>Microsoft Office Word</Application>
  <DocSecurity>0</DocSecurity>
  <Lines>1</Lines>
  <Paragraphs>1</Paragraphs>
  <ScaleCrop>false</ScaleCrop>
  <Manager/>
  <Company>勁園˙台科大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user</cp:lastModifiedBy>
  <cp:revision>2</cp:revision>
  <cp:lastPrinted>1899-12-31T16:00:00Z</cp:lastPrinted>
  <dcterms:created xsi:type="dcterms:W3CDTF">2020-03-11T03:23:00Z</dcterms:created>
  <dcterms:modified xsi:type="dcterms:W3CDTF">2020-03-23T02:47:00Z</dcterms:modified>
</cp:coreProperties>
</file>