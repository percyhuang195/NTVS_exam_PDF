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162431" w14:textId="68CF0815" w:rsidR="000F4612" w:rsidRPr="00684045" w:rsidRDefault="000F4612" w:rsidP="000F4612">
      <w:pPr>
        <w:pStyle w:val="Normal03"/>
        <w:snapToGrid w:val="0"/>
        <w:spacing w:before="80"/>
        <w:textAlignment w:val="center"/>
        <w:rPr>
          <w:kern w:val="2"/>
          <w:szCs w:val="22"/>
        </w:rPr>
      </w:pPr>
      <w:r w:rsidRPr="00684045">
        <w:rPr>
          <w:rFonts w:hint="eastAsia"/>
          <w:kern w:val="2"/>
          <w:szCs w:val="22"/>
        </w:rPr>
        <w:t>一</w:t>
      </w:r>
      <w:r w:rsidRPr="00684045">
        <w:rPr>
          <w:rFonts w:hint="eastAsia"/>
          <w:kern w:val="2"/>
          <w:szCs w:val="22"/>
        </w:rPr>
        <w:t>.</w:t>
      </w:r>
      <w:r w:rsidRPr="00684045">
        <w:rPr>
          <w:rFonts w:hint="eastAsia"/>
          <w:kern w:val="2"/>
          <w:szCs w:val="22"/>
        </w:rPr>
        <w:t>字彙選擇</w:t>
      </w:r>
      <w:r w:rsidR="0007345C">
        <w:rPr>
          <w:rFonts w:hint="eastAsia"/>
          <w:kern w:val="2"/>
          <w:szCs w:val="22"/>
        </w:rPr>
        <w:t xml:space="preserve"> (</w:t>
      </w:r>
      <w:r w:rsidR="0007345C">
        <w:rPr>
          <w:rFonts w:hint="eastAsia"/>
          <w:kern w:val="2"/>
          <w:szCs w:val="22"/>
        </w:rPr>
        <w:t>每題</w:t>
      </w:r>
      <w:r w:rsidR="0007345C">
        <w:rPr>
          <w:rFonts w:hint="eastAsia"/>
          <w:kern w:val="2"/>
          <w:szCs w:val="22"/>
        </w:rPr>
        <w:t>2</w:t>
      </w:r>
      <w:r w:rsidR="0007345C">
        <w:rPr>
          <w:rFonts w:hint="eastAsia"/>
          <w:kern w:val="2"/>
          <w:szCs w:val="22"/>
        </w:rPr>
        <w:t>分，共</w:t>
      </w:r>
      <w:r w:rsidR="0007345C">
        <w:rPr>
          <w:rFonts w:hint="eastAsia"/>
          <w:kern w:val="2"/>
          <w:szCs w:val="22"/>
        </w:rPr>
        <w:t>40%)</w:t>
      </w:r>
    </w:p>
    <w:p w14:paraId="328ED9F0" w14:textId="77777777" w:rsidR="000F4612" w:rsidRPr="00CC5E32" w:rsidRDefault="000F4612" w:rsidP="000F35B4">
      <w:pPr>
        <w:pStyle w:val="Normal03"/>
        <w:snapToGrid w:val="0"/>
        <w:spacing w:before="80" w:line="360" w:lineRule="exact"/>
        <w:textAlignment w:val="center"/>
      </w:pPr>
      <w:r w:rsidRPr="00CC5E32">
        <w:rPr>
          <w:kern w:val="2"/>
        </w:rPr>
        <w:t>1. Students are always told to ____________ their elders.</w:t>
      </w:r>
      <w:r w:rsidRPr="00CC5E32">
        <w:t xml:space="preserve">　</w:t>
      </w:r>
    </w:p>
    <w:p w14:paraId="32DB2FD5" w14:textId="5389F31B" w:rsidR="000F4612" w:rsidRPr="00CC5E32" w:rsidRDefault="000F4612" w:rsidP="000F35B4">
      <w:pPr>
        <w:pStyle w:val="Normal03"/>
        <w:snapToGrid w:val="0"/>
        <w:spacing w:before="80" w:line="360" w:lineRule="exact"/>
        <w:ind w:firstLineChars="100" w:firstLine="234"/>
        <w:textAlignment w:val="center"/>
      </w:pPr>
      <w:r w:rsidRPr="00CC5E32">
        <w:t>(A)</w:t>
      </w:r>
      <w:bookmarkStart w:id="0" w:name="QQ191007000660_1_1"/>
      <w:r w:rsidRPr="00CC5E32">
        <w:rPr>
          <w:kern w:val="2"/>
        </w:rPr>
        <w:t xml:space="preserve"> avoid</w:t>
      </w:r>
      <w:r w:rsidRPr="00CC5E32">
        <w:t xml:space="preserve">　</w:t>
      </w:r>
      <w:bookmarkEnd w:id="0"/>
      <w:r w:rsidRPr="00CC5E32">
        <w:t>(B)</w:t>
      </w:r>
      <w:bookmarkStart w:id="1" w:name="QQ191007000660_1_2"/>
      <w:r w:rsidRPr="00CC5E32">
        <w:rPr>
          <w:kern w:val="2"/>
        </w:rPr>
        <w:t xml:space="preserve"> reserve</w:t>
      </w:r>
      <w:r w:rsidRPr="00CC5E32">
        <w:t xml:space="preserve">　</w:t>
      </w:r>
      <w:bookmarkEnd w:id="1"/>
      <w:r w:rsidRPr="00CC5E32">
        <w:t>(C)</w:t>
      </w:r>
      <w:bookmarkStart w:id="2" w:name="QQ191007000660_1_3"/>
      <w:r w:rsidRPr="00CC5E32">
        <w:rPr>
          <w:kern w:val="2"/>
        </w:rPr>
        <w:t xml:space="preserve"> regard</w:t>
      </w:r>
      <w:r w:rsidRPr="00CC5E32">
        <w:t xml:space="preserve">　</w:t>
      </w:r>
      <w:bookmarkEnd w:id="2"/>
      <w:r w:rsidRPr="00CC5E32">
        <w:t>(D)</w:t>
      </w:r>
      <w:bookmarkStart w:id="3" w:name="QQ191007000660_1_4"/>
      <w:r w:rsidRPr="00CC5E32">
        <w:rPr>
          <w:kern w:val="2"/>
        </w:rPr>
        <w:t xml:space="preserve"> respect</w:t>
      </w:r>
      <w:r w:rsidRPr="00CC5E32">
        <w:t xml:space="preserve">　</w:t>
      </w:r>
      <w:bookmarkEnd w:id="3"/>
    </w:p>
    <w:p w14:paraId="20D5E595" w14:textId="77777777" w:rsidR="00383C27" w:rsidRPr="00CC5E32" w:rsidRDefault="000F4612" w:rsidP="00383C27">
      <w:pPr>
        <w:pStyle w:val="Normal029"/>
        <w:snapToGrid w:val="0"/>
        <w:spacing w:before="80"/>
        <w:textAlignment w:val="center"/>
      </w:pPr>
      <w:r w:rsidRPr="00CC5E32">
        <w:t>2.</w:t>
      </w:r>
      <w:r w:rsidR="00383C27" w:rsidRPr="00CC5E32">
        <w:rPr>
          <w:kern w:val="2"/>
        </w:rPr>
        <w:t xml:space="preserve"> All the teachers like Tina very much because she is ____________, polite, and hard-working.</w:t>
      </w:r>
      <w:r w:rsidR="00383C27" w:rsidRPr="00CC5E32">
        <w:t xml:space="preserve">　</w:t>
      </w:r>
    </w:p>
    <w:p w14:paraId="36EFD689" w14:textId="1588168D" w:rsidR="00383C27" w:rsidRPr="00CC5E32" w:rsidRDefault="00383C27" w:rsidP="00383C27">
      <w:pPr>
        <w:pStyle w:val="Normal029"/>
        <w:snapToGrid w:val="0"/>
        <w:spacing w:before="80"/>
        <w:ind w:firstLineChars="100" w:firstLine="234"/>
        <w:textAlignment w:val="center"/>
      </w:pPr>
      <w:r w:rsidRPr="00CC5E32">
        <w:t>(A)</w:t>
      </w:r>
      <w:bookmarkStart w:id="4" w:name="QQ191005000118_1_1"/>
      <w:r w:rsidRPr="00CC5E32">
        <w:rPr>
          <w:kern w:val="2"/>
        </w:rPr>
        <w:t xml:space="preserve"> touching</w:t>
      </w:r>
      <w:r w:rsidRPr="00CC5E32">
        <w:t xml:space="preserve">　</w:t>
      </w:r>
      <w:bookmarkEnd w:id="4"/>
      <w:r w:rsidRPr="00CC5E32">
        <w:t>(B)</w:t>
      </w:r>
      <w:bookmarkStart w:id="5" w:name="QQ191005000118_1_2"/>
      <w:r w:rsidRPr="00CC5E32">
        <w:rPr>
          <w:kern w:val="2"/>
        </w:rPr>
        <w:t xml:space="preserve"> intelligent</w:t>
      </w:r>
      <w:r w:rsidRPr="00CC5E32">
        <w:t xml:space="preserve">　</w:t>
      </w:r>
      <w:bookmarkEnd w:id="5"/>
      <w:r w:rsidRPr="00CC5E32">
        <w:t>(C)</w:t>
      </w:r>
      <w:bookmarkStart w:id="6" w:name="QQ191005000118_1_3"/>
      <w:r w:rsidRPr="00CC5E32">
        <w:rPr>
          <w:kern w:val="2"/>
        </w:rPr>
        <w:t xml:space="preserve"> amazed</w:t>
      </w:r>
      <w:r w:rsidRPr="00CC5E32">
        <w:t xml:space="preserve">　</w:t>
      </w:r>
      <w:bookmarkEnd w:id="6"/>
      <w:r w:rsidRPr="00CC5E32">
        <w:t>(D)</w:t>
      </w:r>
      <w:bookmarkStart w:id="7" w:name="QQ191005000118_1_4"/>
      <w:r w:rsidRPr="00CC5E32">
        <w:rPr>
          <w:kern w:val="2"/>
        </w:rPr>
        <w:t xml:space="preserve"> disabled</w:t>
      </w:r>
      <w:r w:rsidRPr="00CC5E32">
        <w:t xml:space="preserve">　</w:t>
      </w:r>
      <w:bookmarkEnd w:id="7"/>
    </w:p>
    <w:p w14:paraId="64CD0F8D" w14:textId="2DABE7FE" w:rsidR="000F4612" w:rsidRPr="00CC5E32" w:rsidRDefault="000F4612" w:rsidP="00383C27">
      <w:pPr>
        <w:pStyle w:val="Normal029"/>
        <w:snapToGrid w:val="0"/>
        <w:spacing w:before="80"/>
        <w:textAlignment w:val="center"/>
      </w:pPr>
      <w:r w:rsidRPr="00CC5E32">
        <w:rPr>
          <w:rFonts w:eastAsia="DengXian"/>
        </w:rPr>
        <w:t xml:space="preserve">3. </w:t>
      </w:r>
      <w:r w:rsidRPr="00CC5E32">
        <w:rPr>
          <w:kern w:val="2"/>
        </w:rPr>
        <w:t>What ____________ did the teacher use to get her students to finish their work on time?</w:t>
      </w:r>
      <w:r w:rsidRPr="00CC5E32">
        <w:t xml:space="preserve">　</w:t>
      </w:r>
    </w:p>
    <w:p w14:paraId="6E403304" w14:textId="0E86CF58" w:rsidR="000F4612" w:rsidRPr="00CC5E32" w:rsidRDefault="000F4612" w:rsidP="000F35B4">
      <w:pPr>
        <w:pStyle w:val="Normal03"/>
        <w:snapToGrid w:val="0"/>
        <w:spacing w:before="80" w:line="360" w:lineRule="exact"/>
        <w:ind w:firstLineChars="100" w:firstLine="234"/>
        <w:textAlignment w:val="center"/>
        <w:rPr>
          <w:rFonts w:eastAsia="DengXian"/>
        </w:rPr>
      </w:pPr>
      <w:r w:rsidRPr="00CC5E32">
        <w:t>(A)</w:t>
      </w:r>
      <w:bookmarkStart w:id="8" w:name="QQ191007001386_1_1"/>
      <w:r w:rsidRPr="00CC5E32">
        <w:rPr>
          <w:kern w:val="2"/>
        </w:rPr>
        <w:t xml:space="preserve"> creature</w:t>
      </w:r>
      <w:r w:rsidRPr="00CC5E32">
        <w:t xml:space="preserve">　</w:t>
      </w:r>
      <w:bookmarkEnd w:id="8"/>
      <w:r w:rsidRPr="00CC5E32">
        <w:t>(B)</w:t>
      </w:r>
      <w:bookmarkStart w:id="9" w:name="QQ191007001386_1_2"/>
      <w:r w:rsidRPr="00CC5E32">
        <w:rPr>
          <w:kern w:val="2"/>
        </w:rPr>
        <w:t xml:space="preserve"> invitation</w:t>
      </w:r>
      <w:r w:rsidRPr="00CC5E32">
        <w:t xml:space="preserve">　</w:t>
      </w:r>
      <w:bookmarkEnd w:id="9"/>
      <w:r w:rsidRPr="00CC5E32">
        <w:t>(C)</w:t>
      </w:r>
      <w:bookmarkStart w:id="10" w:name="QQ191007001386_1_3"/>
      <w:r w:rsidRPr="00CC5E32">
        <w:rPr>
          <w:kern w:val="2"/>
        </w:rPr>
        <w:t xml:space="preserve"> profit</w:t>
      </w:r>
      <w:r w:rsidRPr="00CC5E32">
        <w:t xml:space="preserve">　</w:t>
      </w:r>
      <w:bookmarkEnd w:id="10"/>
      <w:r w:rsidRPr="00CC5E32">
        <w:t>(D)</w:t>
      </w:r>
      <w:bookmarkStart w:id="11" w:name="QQ191007001386_1_4"/>
      <w:r w:rsidRPr="00CC5E32">
        <w:rPr>
          <w:kern w:val="2"/>
        </w:rPr>
        <w:t xml:space="preserve"> method</w:t>
      </w:r>
      <w:r w:rsidRPr="00CC5E32">
        <w:t xml:space="preserve">　</w:t>
      </w:r>
      <w:bookmarkEnd w:id="11"/>
    </w:p>
    <w:p w14:paraId="59AB6DB3" w14:textId="77777777" w:rsidR="000F4612" w:rsidRPr="00CC5E32" w:rsidRDefault="000F4612" w:rsidP="000F35B4">
      <w:pPr>
        <w:spacing w:line="360" w:lineRule="exact"/>
      </w:pPr>
      <w:r w:rsidRPr="00CC5E32">
        <w:rPr>
          <w:rFonts w:eastAsia="微軟正黑體"/>
        </w:rPr>
        <w:t xml:space="preserve">4. </w:t>
      </w:r>
      <w:r w:rsidRPr="00CC5E32">
        <w:t xml:space="preserve">People nowadays depend a lot on ____________ media, such as Facebook and Instagram, in their </w:t>
      </w:r>
    </w:p>
    <w:p w14:paraId="4B55B559" w14:textId="079AD35E" w:rsidR="000F4612" w:rsidRPr="00CC5E32" w:rsidRDefault="000F4612" w:rsidP="000F35B4">
      <w:pPr>
        <w:spacing w:line="360" w:lineRule="exact"/>
        <w:ind w:firstLineChars="100" w:firstLine="234"/>
      </w:pPr>
      <w:r w:rsidRPr="00CC5E32">
        <w:t>daily lives.</w:t>
      </w:r>
      <w:r w:rsidRPr="00CC5E32">
        <w:t xml:space="preserve">　</w:t>
      </w:r>
    </w:p>
    <w:p w14:paraId="2FA4A5EE" w14:textId="6866F00E" w:rsidR="009358E1" w:rsidRPr="00CC5E32" w:rsidRDefault="000F4612" w:rsidP="000F35B4">
      <w:pPr>
        <w:pStyle w:val="af0"/>
        <w:numPr>
          <w:ilvl w:val="0"/>
          <w:numId w:val="11"/>
        </w:numPr>
        <w:spacing w:line="360" w:lineRule="exact"/>
        <w:ind w:leftChars="0"/>
        <w:rPr>
          <w:sz w:val="24"/>
        </w:rPr>
      </w:pPr>
      <w:bookmarkStart w:id="12" w:name="QQ190926000253_1_1"/>
      <w:r w:rsidRPr="00CC5E32">
        <w:rPr>
          <w:sz w:val="24"/>
        </w:rPr>
        <w:t>traditional</w:t>
      </w:r>
      <w:r w:rsidRPr="00CC5E32">
        <w:rPr>
          <w:sz w:val="24"/>
        </w:rPr>
        <w:t xml:space="preserve">　</w:t>
      </w:r>
      <w:bookmarkEnd w:id="12"/>
      <w:r w:rsidRPr="00CC5E32">
        <w:rPr>
          <w:sz w:val="24"/>
        </w:rPr>
        <w:t>(B)</w:t>
      </w:r>
      <w:bookmarkStart w:id="13" w:name="QQ190926000253_1_2"/>
      <w:r w:rsidRPr="00CC5E32">
        <w:rPr>
          <w:sz w:val="24"/>
        </w:rPr>
        <w:t xml:space="preserve"> brief</w:t>
      </w:r>
      <w:r w:rsidRPr="00CC5E32">
        <w:rPr>
          <w:sz w:val="24"/>
        </w:rPr>
        <w:t xml:space="preserve">　</w:t>
      </w:r>
      <w:bookmarkEnd w:id="13"/>
      <w:r w:rsidRPr="00CC5E32">
        <w:rPr>
          <w:sz w:val="24"/>
        </w:rPr>
        <w:t>(C)</w:t>
      </w:r>
      <w:bookmarkStart w:id="14" w:name="QQ190926000253_1_3"/>
      <w:r w:rsidRPr="00CC5E32">
        <w:rPr>
          <w:sz w:val="24"/>
        </w:rPr>
        <w:t xml:space="preserve"> social</w:t>
      </w:r>
      <w:r w:rsidRPr="00CC5E32">
        <w:rPr>
          <w:sz w:val="24"/>
        </w:rPr>
        <w:t xml:space="preserve">　</w:t>
      </w:r>
      <w:bookmarkEnd w:id="14"/>
      <w:r w:rsidRPr="00CC5E32">
        <w:rPr>
          <w:sz w:val="24"/>
        </w:rPr>
        <w:t>(D)</w:t>
      </w:r>
      <w:bookmarkStart w:id="15" w:name="QQ190926000253_1_4"/>
      <w:r w:rsidRPr="00CC5E32">
        <w:rPr>
          <w:sz w:val="24"/>
        </w:rPr>
        <w:t xml:space="preserve"> local</w:t>
      </w:r>
      <w:r w:rsidRPr="00CC5E32">
        <w:rPr>
          <w:sz w:val="24"/>
        </w:rPr>
        <w:t xml:space="preserve">　</w:t>
      </w:r>
      <w:bookmarkEnd w:id="15"/>
    </w:p>
    <w:p w14:paraId="1FAFC03D" w14:textId="77777777" w:rsidR="000F4612" w:rsidRPr="00CC5E32" w:rsidRDefault="000F4612" w:rsidP="000F35B4">
      <w:pPr>
        <w:pStyle w:val="Normal016"/>
        <w:snapToGrid w:val="0"/>
        <w:spacing w:before="80" w:line="360" w:lineRule="exact"/>
        <w:textAlignment w:val="center"/>
        <w:rPr>
          <w:kern w:val="2"/>
        </w:rPr>
      </w:pPr>
      <w:r w:rsidRPr="00CC5E32">
        <w:rPr>
          <w:rFonts w:eastAsia="微軟正黑體"/>
        </w:rPr>
        <w:t xml:space="preserve">5. </w:t>
      </w:r>
      <w:r w:rsidRPr="00CC5E32">
        <w:rPr>
          <w:kern w:val="2"/>
        </w:rPr>
        <w:t xml:space="preserve">It is a Chinese ____________ to wear new clothes and give red envelopes to children during Chinese </w:t>
      </w:r>
    </w:p>
    <w:p w14:paraId="15C29314" w14:textId="7E04F81F" w:rsidR="000F4612" w:rsidRPr="00CC5E32" w:rsidRDefault="000F4612" w:rsidP="000F35B4">
      <w:pPr>
        <w:pStyle w:val="Normal016"/>
        <w:snapToGrid w:val="0"/>
        <w:spacing w:before="80" w:line="360" w:lineRule="exact"/>
        <w:ind w:firstLineChars="100" w:firstLine="234"/>
        <w:textAlignment w:val="center"/>
      </w:pPr>
      <w:r w:rsidRPr="00CC5E32">
        <w:rPr>
          <w:kern w:val="2"/>
        </w:rPr>
        <w:t>New Year.</w:t>
      </w:r>
      <w:r w:rsidRPr="00CC5E32">
        <w:t xml:space="preserve">　</w:t>
      </w:r>
    </w:p>
    <w:p w14:paraId="5D8EA2EC" w14:textId="0161889D" w:rsidR="000F4612" w:rsidRPr="00CC5E32" w:rsidRDefault="000F4612" w:rsidP="000F35B4">
      <w:pPr>
        <w:pStyle w:val="Normal016"/>
        <w:snapToGrid w:val="0"/>
        <w:spacing w:before="80" w:line="360" w:lineRule="exact"/>
        <w:ind w:firstLineChars="100" w:firstLine="234"/>
        <w:textAlignment w:val="center"/>
        <w:rPr>
          <w:rFonts w:eastAsia="DengXian"/>
          <w:lang w:eastAsia="zh-CN"/>
        </w:rPr>
      </w:pPr>
      <w:r w:rsidRPr="00CC5E32">
        <w:t>(A)</w:t>
      </w:r>
      <w:bookmarkStart w:id="16" w:name="QQ191007000657_1_1"/>
      <w:r w:rsidRPr="00CC5E32">
        <w:rPr>
          <w:kern w:val="2"/>
        </w:rPr>
        <w:t xml:space="preserve"> society</w:t>
      </w:r>
      <w:r w:rsidRPr="00CC5E32">
        <w:t xml:space="preserve">　</w:t>
      </w:r>
      <w:bookmarkEnd w:id="16"/>
      <w:r w:rsidRPr="00CC5E32">
        <w:t>(B)</w:t>
      </w:r>
      <w:bookmarkStart w:id="17" w:name="QQ191007000657_1_2"/>
      <w:r w:rsidRPr="00CC5E32">
        <w:rPr>
          <w:kern w:val="2"/>
        </w:rPr>
        <w:t xml:space="preserve"> custom</w:t>
      </w:r>
      <w:r w:rsidRPr="00CC5E32">
        <w:t xml:space="preserve">　</w:t>
      </w:r>
      <w:bookmarkEnd w:id="17"/>
      <w:r w:rsidRPr="00CC5E32">
        <w:t>(C)</w:t>
      </w:r>
      <w:bookmarkStart w:id="18" w:name="QQ191007000657_1_3"/>
      <w:r w:rsidRPr="00CC5E32">
        <w:rPr>
          <w:kern w:val="2"/>
        </w:rPr>
        <w:t xml:space="preserve"> situation</w:t>
      </w:r>
      <w:r w:rsidRPr="00CC5E32">
        <w:t xml:space="preserve">　</w:t>
      </w:r>
      <w:bookmarkEnd w:id="18"/>
      <w:r w:rsidRPr="00CC5E32">
        <w:t>(D)</w:t>
      </w:r>
      <w:bookmarkStart w:id="19" w:name="QQ191007000657_1_4"/>
      <w:r w:rsidRPr="00CC5E32">
        <w:rPr>
          <w:kern w:val="2"/>
        </w:rPr>
        <w:t xml:space="preserve"> appetite</w:t>
      </w:r>
      <w:r w:rsidRPr="00CC5E32">
        <w:t xml:space="preserve">　</w:t>
      </w:r>
      <w:bookmarkEnd w:id="19"/>
    </w:p>
    <w:p w14:paraId="2B08A249" w14:textId="77777777" w:rsidR="000F4612" w:rsidRPr="00CC5E32" w:rsidRDefault="000F4612" w:rsidP="000F35B4">
      <w:pPr>
        <w:pStyle w:val="Normal027"/>
        <w:snapToGrid w:val="0"/>
        <w:spacing w:before="80" w:line="360" w:lineRule="exact"/>
        <w:textAlignment w:val="center"/>
      </w:pPr>
      <w:r w:rsidRPr="00CC5E32">
        <w:rPr>
          <w:rFonts w:eastAsia="微軟正黑體"/>
        </w:rPr>
        <w:t xml:space="preserve">6. </w:t>
      </w:r>
      <w:r w:rsidRPr="00CC5E32">
        <w:rPr>
          <w:kern w:val="2"/>
        </w:rPr>
        <w:t>The global warming talk ____________ many of the students to care more about the Earth.</w:t>
      </w:r>
      <w:r w:rsidRPr="00CC5E32">
        <w:t xml:space="preserve">　</w:t>
      </w:r>
    </w:p>
    <w:p w14:paraId="73F72122" w14:textId="11ECD2ED" w:rsidR="000F4612" w:rsidRPr="00CC5E32" w:rsidRDefault="000F4612" w:rsidP="000F35B4">
      <w:pPr>
        <w:pStyle w:val="Normal027"/>
        <w:snapToGrid w:val="0"/>
        <w:spacing w:before="80" w:line="360" w:lineRule="exact"/>
        <w:ind w:firstLineChars="100" w:firstLine="234"/>
        <w:textAlignment w:val="center"/>
        <w:rPr>
          <w:kern w:val="2"/>
        </w:rPr>
      </w:pPr>
      <w:r w:rsidRPr="00CC5E32">
        <w:t>(A)</w:t>
      </w:r>
      <w:bookmarkStart w:id="20" w:name="QQ191107000073_1_1"/>
      <w:r w:rsidRPr="00CC5E32">
        <w:rPr>
          <w:kern w:val="2"/>
        </w:rPr>
        <w:t xml:space="preserve"> introduced</w:t>
      </w:r>
      <w:r w:rsidRPr="00CC5E32">
        <w:t xml:space="preserve">　</w:t>
      </w:r>
      <w:bookmarkEnd w:id="20"/>
      <w:r w:rsidRPr="00CC5E32">
        <w:t>(B)</w:t>
      </w:r>
      <w:bookmarkStart w:id="21" w:name="QQ191107000073_1_2"/>
      <w:r w:rsidRPr="00CC5E32">
        <w:rPr>
          <w:kern w:val="2"/>
        </w:rPr>
        <w:t xml:space="preserve"> impressed</w:t>
      </w:r>
      <w:r w:rsidRPr="00CC5E32">
        <w:t xml:space="preserve">　</w:t>
      </w:r>
      <w:bookmarkEnd w:id="21"/>
      <w:r w:rsidRPr="00CC5E32">
        <w:t>(C)</w:t>
      </w:r>
      <w:bookmarkStart w:id="22" w:name="QQ191107000073_1_3"/>
      <w:r w:rsidRPr="00CC5E32">
        <w:rPr>
          <w:kern w:val="2"/>
        </w:rPr>
        <w:t xml:space="preserve"> ignored</w:t>
      </w:r>
      <w:r w:rsidRPr="00CC5E32">
        <w:t xml:space="preserve">　</w:t>
      </w:r>
      <w:bookmarkEnd w:id="22"/>
      <w:r w:rsidRPr="00CC5E32">
        <w:t>(D)</w:t>
      </w:r>
      <w:bookmarkStart w:id="23" w:name="QQ191107000073_1_4"/>
      <w:r w:rsidRPr="00CC5E32">
        <w:rPr>
          <w:kern w:val="2"/>
        </w:rPr>
        <w:t xml:space="preserve"> inspired</w:t>
      </w:r>
      <w:r w:rsidRPr="00CC5E32">
        <w:t xml:space="preserve">　</w:t>
      </w:r>
      <w:bookmarkEnd w:id="23"/>
    </w:p>
    <w:p w14:paraId="06673586" w14:textId="77777777" w:rsidR="000F4612" w:rsidRPr="00CC5E32" w:rsidRDefault="000F4612" w:rsidP="000F35B4">
      <w:pPr>
        <w:spacing w:line="360" w:lineRule="exact"/>
      </w:pPr>
      <w:r w:rsidRPr="00CC5E32">
        <w:rPr>
          <w:rFonts w:eastAsia="微軟正黑體"/>
        </w:rPr>
        <w:t xml:space="preserve">7. </w:t>
      </w:r>
      <w:r w:rsidRPr="00CC5E32">
        <w:t>Roses are the ____________ of love. That’s why people give them as gifts on Valentine’s Day.</w:t>
      </w:r>
      <w:r w:rsidRPr="00CC5E32">
        <w:t xml:space="preserve">　</w:t>
      </w:r>
    </w:p>
    <w:p w14:paraId="46EB350D" w14:textId="07F91875" w:rsidR="000F4612" w:rsidRPr="00CC5E32" w:rsidRDefault="000F4612" w:rsidP="000F35B4">
      <w:pPr>
        <w:spacing w:line="360" w:lineRule="exact"/>
        <w:ind w:firstLineChars="100" w:firstLine="234"/>
      </w:pPr>
      <w:r w:rsidRPr="00CC5E32">
        <w:t>(A)</w:t>
      </w:r>
      <w:bookmarkStart w:id="24" w:name="QQ190926000248_1_1"/>
      <w:r w:rsidRPr="00CC5E32">
        <w:t xml:space="preserve"> society</w:t>
      </w:r>
      <w:r w:rsidRPr="00CC5E32">
        <w:t xml:space="preserve">　</w:t>
      </w:r>
      <w:bookmarkEnd w:id="24"/>
      <w:r w:rsidRPr="00CC5E32">
        <w:t>(B)</w:t>
      </w:r>
      <w:bookmarkStart w:id="25" w:name="QQ190926000248_1_2"/>
      <w:r w:rsidRPr="00CC5E32">
        <w:t xml:space="preserve"> curiosity</w:t>
      </w:r>
      <w:r w:rsidRPr="00CC5E32">
        <w:t xml:space="preserve">　</w:t>
      </w:r>
      <w:bookmarkEnd w:id="25"/>
      <w:r w:rsidRPr="00CC5E32">
        <w:t>(C)</w:t>
      </w:r>
      <w:bookmarkStart w:id="26" w:name="QQ190926000248_1_3"/>
      <w:r w:rsidRPr="00CC5E32">
        <w:t xml:space="preserve"> symbol</w:t>
      </w:r>
      <w:r w:rsidRPr="00CC5E32">
        <w:t xml:space="preserve">　</w:t>
      </w:r>
      <w:bookmarkEnd w:id="26"/>
      <w:r w:rsidRPr="00CC5E32">
        <w:t>(D)</w:t>
      </w:r>
      <w:bookmarkStart w:id="27" w:name="QQ190926000248_1_4"/>
      <w:r w:rsidRPr="00CC5E32">
        <w:t xml:space="preserve"> accident</w:t>
      </w:r>
      <w:r w:rsidRPr="00CC5E32">
        <w:t xml:space="preserve">　</w:t>
      </w:r>
      <w:bookmarkEnd w:id="27"/>
    </w:p>
    <w:p w14:paraId="78F34778" w14:textId="77777777" w:rsidR="000F4612" w:rsidRPr="00CC5E32" w:rsidRDefault="000F4612" w:rsidP="000F35B4">
      <w:pPr>
        <w:spacing w:line="360" w:lineRule="exact"/>
      </w:pPr>
      <w:r w:rsidRPr="00CC5E32">
        <w:t>8. The teacher encouraged her students to ____________ things they didn’t need to help others.</w:t>
      </w:r>
      <w:r w:rsidRPr="00CC5E32">
        <w:t xml:space="preserve">　</w:t>
      </w:r>
    </w:p>
    <w:p w14:paraId="7A2BF9AC" w14:textId="2DD9FEAD" w:rsidR="000F4612" w:rsidRPr="00CC5E32" w:rsidRDefault="000F4612" w:rsidP="000F35B4">
      <w:pPr>
        <w:spacing w:line="360" w:lineRule="exact"/>
        <w:ind w:firstLineChars="100" w:firstLine="234"/>
      </w:pPr>
      <w:r w:rsidRPr="00CC5E32">
        <w:t>(A)</w:t>
      </w:r>
      <w:bookmarkStart w:id="28" w:name="QQ191007001397_1_1"/>
      <w:r w:rsidRPr="00CC5E32">
        <w:t xml:space="preserve"> transport</w:t>
      </w:r>
      <w:r w:rsidRPr="00CC5E32">
        <w:t xml:space="preserve">　</w:t>
      </w:r>
      <w:bookmarkEnd w:id="28"/>
      <w:r w:rsidRPr="00CC5E32">
        <w:t>(B)</w:t>
      </w:r>
      <w:bookmarkStart w:id="29" w:name="QQ191007001397_1_2"/>
      <w:r w:rsidRPr="00CC5E32">
        <w:t xml:space="preserve"> contain</w:t>
      </w:r>
      <w:r w:rsidRPr="00CC5E32">
        <w:t xml:space="preserve">　</w:t>
      </w:r>
      <w:bookmarkEnd w:id="29"/>
      <w:r w:rsidRPr="00CC5E32">
        <w:t>(C)</w:t>
      </w:r>
      <w:bookmarkStart w:id="30" w:name="QQ191007001397_1_3"/>
      <w:r w:rsidRPr="00CC5E32">
        <w:t xml:space="preserve"> donate</w:t>
      </w:r>
      <w:r w:rsidRPr="00CC5E32">
        <w:t xml:space="preserve">　</w:t>
      </w:r>
      <w:bookmarkEnd w:id="30"/>
      <w:r w:rsidRPr="00CC5E32">
        <w:t>(D) produce</w:t>
      </w:r>
    </w:p>
    <w:p w14:paraId="49C08553" w14:textId="77777777" w:rsidR="000F4612" w:rsidRPr="00CC5E32" w:rsidRDefault="000F4612" w:rsidP="000F35B4">
      <w:pPr>
        <w:pStyle w:val="Normal037"/>
        <w:snapToGrid w:val="0"/>
        <w:spacing w:before="80" w:line="360" w:lineRule="exact"/>
        <w:textAlignment w:val="center"/>
      </w:pPr>
      <w:r w:rsidRPr="00CC5E32">
        <w:t xml:space="preserve">9. </w:t>
      </w:r>
      <w:r w:rsidRPr="00CC5E32">
        <w:rPr>
          <w:kern w:val="2"/>
        </w:rPr>
        <w:t>Babies are ____________ about the world. That’s why they learn things very fast.</w:t>
      </w:r>
      <w:r w:rsidRPr="00CC5E32">
        <w:t xml:space="preserve">　</w:t>
      </w:r>
    </w:p>
    <w:p w14:paraId="78F126EE" w14:textId="728DECC0" w:rsidR="000F4612" w:rsidRPr="00CC5E32" w:rsidRDefault="000F4612" w:rsidP="000F35B4">
      <w:pPr>
        <w:pStyle w:val="Normal037"/>
        <w:snapToGrid w:val="0"/>
        <w:spacing w:before="80" w:line="360" w:lineRule="exact"/>
        <w:ind w:firstLineChars="100" w:firstLine="234"/>
        <w:textAlignment w:val="center"/>
        <w:rPr>
          <w:rFonts w:eastAsia="DengXian"/>
          <w:lang w:eastAsia="zh-CN"/>
        </w:rPr>
      </w:pPr>
      <w:r w:rsidRPr="00CC5E32">
        <w:t>(A)</w:t>
      </w:r>
      <w:bookmarkStart w:id="31" w:name="QQ191107000105_1_1"/>
      <w:r w:rsidRPr="00CC5E32">
        <w:rPr>
          <w:kern w:val="2"/>
        </w:rPr>
        <w:t xml:space="preserve"> apparent</w:t>
      </w:r>
      <w:r w:rsidRPr="00CC5E32">
        <w:t xml:space="preserve">　</w:t>
      </w:r>
      <w:bookmarkEnd w:id="31"/>
      <w:r w:rsidRPr="00CC5E32">
        <w:t>(B)</w:t>
      </w:r>
      <w:bookmarkStart w:id="32" w:name="QQ191107000105_1_2"/>
      <w:r w:rsidRPr="00CC5E32">
        <w:rPr>
          <w:kern w:val="2"/>
        </w:rPr>
        <w:t xml:space="preserve"> curious</w:t>
      </w:r>
      <w:r w:rsidRPr="00CC5E32">
        <w:t xml:space="preserve">　</w:t>
      </w:r>
      <w:bookmarkEnd w:id="32"/>
      <w:r w:rsidRPr="00CC5E32">
        <w:t>(C)</w:t>
      </w:r>
      <w:bookmarkStart w:id="33" w:name="QQ191107000105_1_3"/>
      <w:r w:rsidRPr="00CC5E32">
        <w:rPr>
          <w:kern w:val="2"/>
        </w:rPr>
        <w:t xml:space="preserve"> meaningful</w:t>
      </w:r>
      <w:r w:rsidRPr="00CC5E32">
        <w:t xml:space="preserve">　</w:t>
      </w:r>
      <w:bookmarkEnd w:id="33"/>
      <w:r w:rsidRPr="00CC5E32">
        <w:t>(D)</w:t>
      </w:r>
      <w:bookmarkStart w:id="34" w:name="QQ191107000105_1_4"/>
      <w:r w:rsidRPr="00CC5E32">
        <w:rPr>
          <w:kern w:val="2"/>
        </w:rPr>
        <w:t xml:space="preserve"> traditional</w:t>
      </w:r>
      <w:r w:rsidRPr="00CC5E32">
        <w:t xml:space="preserve">　</w:t>
      </w:r>
      <w:bookmarkEnd w:id="34"/>
    </w:p>
    <w:p w14:paraId="0B6E0A3C" w14:textId="77777777" w:rsidR="000F4612" w:rsidRPr="00CC5E32" w:rsidRDefault="000F4612" w:rsidP="000F35B4">
      <w:pPr>
        <w:spacing w:line="360" w:lineRule="exact"/>
      </w:pPr>
      <w:r w:rsidRPr="00CC5E32">
        <w:rPr>
          <w:rFonts w:eastAsia="微軟正黑體"/>
        </w:rPr>
        <w:t xml:space="preserve">10. </w:t>
      </w:r>
      <w:r w:rsidRPr="00CC5E32">
        <w:t>Diana cares about ____________ people very much and often tries her best to help them.</w:t>
      </w:r>
      <w:r w:rsidRPr="00CC5E32">
        <w:t xml:space="preserve">　</w:t>
      </w:r>
    </w:p>
    <w:p w14:paraId="1F0C0532" w14:textId="1303972B" w:rsidR="000F4612" w:rsidRPr="00CC5E32" w:rsidRDefault="000F4612" w:rsidP="000F35B4">
      <w:pPr>
        <w:spacing w:line="360" w:lineRule="exact"/>
        <w:ind w:firstLineChars="100" w:firstLine="234"/>
      </w:pPr>
      <w:r w:rsidRPr="00CC5E32">
        <w:t>(A)</w:t>
      </w:r>
      <w:bookmarkStart w:id="35" w:name="QQ191005000117_1_1"/>
      <w:r w:rsidRPr="00CC5E32">
        <w:t xml:space="preserve"> normal</w:t>
      </w:r>
      <w:r w:rsidRPr="00CC5E32">
        <w:t xml:space="preserve">　</w:t>
      </w:r>
      <w:bookmarkEnd w:id="35"/>
      <w:r w:rsidRPr="00CC5E32">
        <w:t>(B)</w:t>
      </w:r>
      <w:bookmarkStart w:id="36" w:name="QQ191005000117_1_2"/>
      <w:r w:rsidRPr="00CC5E32">
        <w:t xml:space="preserve"> touched</w:t>
      </w:r>
      <w:r w:rsidRPr="00CC5E32">
        <w:t xml:space="preserve">　</w:t>
      </w:r>
      <w:bookmarkEnd w:id="36"/>
      <w:r w:rsidRPr="00CC5E32">
        <w:t>(C)</w:t>
      </w:r>
      <w:bookmarkStart w:id="37" w:name="QQ191005000117_1_3"/>
      <w:r w:rsidRPr="00CC5E32">
        <w:t xml:space="preserve"> amazed</w:t>
      </w:r>
      <w:r w:rsidRPr="00CC5E32">
        <w:t xml:space="preserve">　</w:t>
      </w:r>
      <w:bookmarkEnd w:id="37"/>
      <w:r w:rsidRPr="00CC5E32">
        <w:t>(D) disabled</w:t>
      </w:r>
    </w:p>
    <w:p w14:paraId="0C2080B0" w14:textId="77777777" w:rsidR="000F4612" w:rsidRPr="00CC5E32" w:rsidRDefault="000F4612" w:rsidP="000F35B4">
      <w:pPr>
        <w:spacing w:line="360" w:lineRule="exact"/>
      </w:pPr>
      <w:r w:rsidRPr="00CC5E32">
        <w:t>11. Sometimes we make mistakes due to a ____________ of experience.</w:t>
      </w:r>
      <w:r w:rsidRPr="00CC5E32">
        <w:t xml:space="preserve">　</w:t>
      </w:r>
    </w:p>
    <w:p w14:paraId="0BCB0B7D" w14:textId="20CAEB8F" w:rsidR="000F4612" w:rsidRPr="00CC5E32" w:rsidRDefault="000F4612" w:rsidP="000F35B4">
      <w:pPr>
        <w:spacing w:line="360" w:lineRule="exact"/>
        <w:ind w:firstLineChars="100" w:firstLine="234"/>
      </w:pPr>
      <w:r w:rsidRPr="00CC5E32">
        <w:t>(A)</w:t>
      </w:r>
      <w:bookmarkStart w:id="38" w:name="QQ191007001590_1_1"/>
      <w:r w:rsidRPr="00CC5E32">
        <w:t xml:space="preserve"> weight</w:t>
      </w:r>
      <w:r w:rsidRPr="00CC5E32">
        <w:t xml:space="preserve">　</w:t>
      </w:r>
      <w:bookmarkEnd w:id="38"/>
      <w:r w:rsidRPr="00CC5E32">
        <w:t>(B)</w:t>
      </w:r>
      <w:bookmarkStart w:id="39" w:name="QQ191007001590_1_2"/>
      <w:r w:rsidRPr="00CC5E32">
        <w:t xml:space="preserve"> means</w:t>
      </w:r>
      <w:r w:rsidRPr="00CC5E32">
        <w:t xml:space="preserve">　</w:t>
      </w:r>
      <w:bookmarkEnd w:id="39"/>
      <w:r w:rsidRPr="00CC5E32">
        <w:t>(C)</w:t>
      </w:r>
      <w:bookmarkStart w:id="40" w:name="QQ191007001590_1_3"/>
      <w:r w:rsidRPr="00CC5E32">
        <w:t xml:space="preserve"> collection</w:t>
      </w:r>
      <w:r w:rsidRPr="00CC5E32">
        <w:t xml:space="preserve">　</w:t>
      </w:r>
      <w:bookmarkEnd w:id="40"/>
      <w:r w:rsidRPr="00CC5E32">
        <w:t>(D)</w:t>
      </w:r>
      <w:bookmarkStart w:id="41" w:name="QQ191007001590_1_4"/>
      <w:r w:rsidRPr="00CC5E32">
        <w:t xml:space="preserve"> lack</w:t>
      </w:r>
      <w:r w:rsidRPr="00CC5E32">
        <w:t xml:space="preserve">　</w:t>
      </w:r>
      <w:bookmarkEnd w:id="41"/>
    </w:p>
    <w:p w14:paraId="55AEAD3D" w14:textId="77777777" w:rsidR="00684045" w:rsidRPr="00CC5E32" w:rsidRDefault="000F4612" w:rsidP="000F35B4">
      <w:pPr>
        <w:spacing w:line="360" w:lineRule="exact"/>
        <w:ind w:left="234" w:hangingChars="100" w:hanging="234"/>
      </w:pPr>
      <w:r w:rsidRPr="00CC5E32">
        <w:t>12. Linda was thankful to Richard for helping her to ____________ the difficult job in time, so she treated him to the latest movie.</w:t>
      </w:r>
      <w:r w:rsidRPr="00CC5E32">
        <w:t xml:space="preserve">　</w:t>
      </w:r>
    </w:p>
    <w:p w14:paraId="56FC1DA9" w14:textId="4B7C1669" w:rsidR="00684045" w:rsidRPr="00CC5E32" w:rsidRDefault="000F4612" w:rsidP="000F35B4">
      <w:pPr>
        <w:spacing w:line="360" w:lineRule="exact"/>
        <w:ind w:firstLineChars="100" w:firstLine="234"/>
      </w:pPr>
      <w:r w:rsidRPr="00CC5E32">
        <w:t>(A)</w:t>
      </w:r>
      <w:bookmarkStart w:id="42" w:name="QQ190927000265_1_1"/>
      <w:r w:rsidRPr="00CC5E32">
        <w:t xml:space="preserve"> disappoint</w:t>
      </w:r>
      <w:r w:rsidRPr="00CC5E32">
        <w:t xml:space="preserve">　</w:t>
      </w:r>
      <w:bookmarkEnd w:id="42"/>
      <w:r w:rsidRPr="00CC5E32">
        <w:t>(B)</w:t>
      </w:r>
      <w:bookmarkStart w:id="43" w:name="QQ190927000265_1_2"/>
      <w:r w:rsidRPr="00CC5E32">
        <w:t xml:space="preserve"> relate</w:t>
      </w:r>
      <w:r w:rsidRPr="00CC5E32">
        <w:t xml:space="preserve">　</w:t>
      </w:r>
      <w:bookmarkEnd w:id="43"/>
      <w:r w:rsidRPr="00CC5E32">
        <w:t>(C)</w:t>
      </w:r>
      <w:bookmarkStart w:id="44" w:name="QQ190927000265_1_3"/>
      <w:r w:rsidRPr="00CC5E32">
        <w:t xml:space="preserve"> complete</w:t>
      </w:r>
      <w:r w:rsidRPr="00CC5E32">
        <w:t xml:space="preserve">　</w:t>
      </w:r>
      <w:bookmarkEnd w:id="44"/>
      <w:r w:rsidRPr="00CC5E32">
        <w:t>(D)</w:t>
      </w:r>
      <w:bookmarkStart w:id="45" w:name="QQ190927000265_1_4"/>
      <w:r w:rsidRPr="00CC5E32">
        <w:t xml:space="preserve"> respond</w:t>
      </w:r>
      <w:r w:rsidRPr="00CC5E32">
        <w:t xml:space="preserve">　</w:t>
      </w:r>
      <w:bookmarkEnd w:id="45"/>
    </w:p>
    <w:p w14:paraId="658F9A95" w14:textId="77777777" w:rsidR="00684045" w:rsidRPr="00CC5E32" w:rsidRDefault="000F4612" w:rsidP="000F35B4">
      <w:pPr>
        <w:spacing w:line="360" w:lineRule="exact"/>
      </w:pPr>
      <w:r w:rsidRPr="00CC5E32">
        <w:t xml:space="preserve">13. </w:t>
      </w:r>
      <w:r w:rsidR="00684045" w:rsidRPr="00CC5E32">
        <w:t>The police officers were ____________ for putting their lives at risk in their efforts to stop crime.</w:t>
      </w:r>
      <w:r w:rsidR="00684045" w:rsidRPr="00CC5E32">
        <w:t xml:space="preserve">　</w:t>
      </w:r>
    </w:p>
    <w:p w14:paraId="2330F2DE" w14:textId="31015538" w:rsidR="000F4612" w:rsidRPr="00CC5E32" w:rsidRDefault="00684045" w:rsidP="000F35B4">
      <w:pPr>
        <w:spacing w:line="360" w:lineRule="exact"/>
        <w:ind w:firstLineChars="100" w:firstLine="234"/>
      </w:pPr>
      <w:r w:rsidRPr="00CC5E32">
        <w:t>(A)</w:t>
      </w:r>
      <w:bookmarkStart w:id="46" w:name="QQ191007000666_1_1"/>
      <w:r w:rsidRPr="00CC5E32">
        <w:t xml:space="preserve"> honored</w:t>
      </w:r>
      <w:r w:rsidRPr="00CC5E32">
        <w:t xml:space="preserve">　</w:t>
      </w:r>
      <w:bookmarkEnd w:id="46"/>
      <w:r w:rsidRPr="00CC5E32">
        <w:t>(B)</w:t>
      </w:r>
      <w:bookmarkStart w:id="47" w:name="QQ191007000666_1_2"/>
      <w:r w:rsidRPr="00CC5E32">
        <w:t xml:space="preserve"> avoided</w:t>
      </w:r>
      <w:r w:rsidRPr="00CC5E32">
        <w:t xml:space="preserve">　</w:t>
      </w:r>
      <w:bookmarkEnd w:id="47"/>
      <w:r w:rsidRPr="00CC5E32">
        <w:t>(C)</w:t>
      </w:r>
      <w:bookmarkStart w:id="48" w:name="QQ191007000666_1_3"/>
      <w:r w:rsidRPr="00CC5E32">
        <w:t xml:space="preserve"> regarded</w:t>
      </w:r>
      <w:r w:rsidRPr="00CC5E32">
        <w:t xml:space="preserve">　</w:t>
      </w:r>
      <w:bookmarkEnd w:id="48"/>
      <w:r w:rsidRPr="00CC5E32">
        <w:t>(D)</w:t>
      </w:r>
      <w:bookmarkStart w:id="49" w:name="QQ191007000666_1_4"/>
      <w:r w:rsidRPr="00CC5E32">
        <w:t xml:space="preserve"> reserved</w:t>
      </w:r>
      <w:r w:rsidRPr="00CC5E32">
        <w:t xml:space="preserve">　</w:t>
      </w:r>
      <w:bookmarkEnd w:id="49"/>
    </w:p>
    <w:p w14:paraId="1B2F0E54" w14:textId="77777777" w:rsidR="00383C27" w:rsidRPr="00CC5E32" w:rsidRDefault="00383C27" w:rsidP="000F35B4">
      <w:pPr>
        <w:spacing w:line="360" w:lineRule="exact"/>
        <w:ind w:firstLineChars="100" w:firstLine="234"/>
      </w:pPr>
    </w:p>
    <w:p w14:paraId="370273D1" w14:textId="77777777" w:rsidR="00684045" w:rsidRPr="00CC5E32" w:rsidRDefault="00684045" w:rsidP="000F35B4">
      <w:pPr>
        <w:spacing w:line="360" w:lineRule="exact"/>
      </w:pPr>
      <w:r w:rsidRPr="00CC5E32">
        <w:t>14. That famous restaurant ____________ to get busy on weekends.</w:t>
      </w:r>
      <w:r w:rsidRPr="00CC5E32">
        <w:t xml:space="preserve">　</w:t>
      </w:r>
    </w:p>
    <w:p w14:paraId="0E82893E" w14:textId="3BA78A2D" w:rsidR="00684045" w:rsidRPr="00CC5E32" w:rsidRDefault="00684045" w:rsidP="000F35B4">
      <w:pPr>
        <w:spacing w:line="360" w:lineRule="exact"/>
        <w:ind w:firstLineChars="100" w:firstLine="234"/>
      </w:pPr>
      <w:r w:rsidRPr="00CC5E32">
        <w:t>(A)</w:t>
      </w:r>
      <w:bookmarkStart w:id="50" w:name="QQ191007001589_1_1"/>
      <w:r w:rsidRPr="00CC5E32">
        <w:t xml:space="preserve"> tends</w:t>
      </w:r>
      <w:r w:rsidRPr="00CC5E32">
        <w:t xml:space="preserve">　</w:t>
      </w:r>
      <w:bookmarkEnd w:id="50"/>
      <w:r w:rsidRPr="00CC5E32">
        <w:t>(B)</w:t>
      </w:r>
      <w:bookmarkStart w:id="51" w:name="QQ191007001589_1_2"/>
      <w:r w:rsidRPr="00CC5E32">
        <w:t xml:space="preserve"> supports</w:t>
      </w:r>
      <w:r w:rsidRPr="00CC5E32">
        <w:t xml:space="preserve">　</w:t>
      </w:r>
      <w:bookmarkEnd w:id="51"/>
      <w:r w:rsidRPr="00CC5E32">
        <w:t>(C)</w:t>
      </w:r>
      <w:bookmarkStart w:id="52" w:name="QQ191007001589_1_3"/>
      <w:r w:rsidRPr="00CC5E32">
        <w:t xml:space="preserve"> causes</w:t>
      </w:r>
      <w:r w:rsidRPr="00CC5E32">
        <w:t xml:space="preserve">　</w:t>
      </w:r>
      <w:bookmarkEnd w:id="52"/>
      <w:r w:rsidRPr="00CC5E32">
        <w:t>(D)</w:t>
      </w:r>
      <w:bookmarkStart w:id="53" w:name="QQ191007001589_1_4"/>
      <w:r w:rsidRPr="00CC5E32">
        <w:t xml:space="preserve"> contains</w:t>
      </w:r>
      <w:r w:rsidRPr="00CC5E32">
        <w:t xml:space="preserve">　</w:t>
      </w:r>
      <w:bookmarkEnd w:id="53"/>
    </w:p>
    <w:p w14:paraId="38EF25B1" w14:textId="77777777" w:rsidR="00684045" w:rsidRPr="00CC5E32" w:rsidRDefault="00684045" w:rsidP="000F35B4">
      <w:pPr>
        <w:spacing w:line="360" w:lineRule="exact"/>
      </w:pPr>
      <w:r w:rsidRPr="00CC5E32">
        <w:t>15. Lawrence ____________ dogs to cats. You can say that he is a dog person.</w:t>
      </w:r>
      <w:r w:rsidRPr="00CC5E32">
        <w:t xml:space="preserve">　</w:t>
      </w:r>
    </w:p>
    <w:p w14:paraId="256CC414" w14:textId="3A647A09" w:rsidR="00684045" w:rsidRPr="00CC5E32" w:rsidRDefault="00684045" w:rsidP="000F35B4">
      <w:pPr>
        <w:spacing w:line="360" w:lineRule="exact"/>
        <w:ind w:firstLineChars="100" w:firstLine="234"/>
      </w:pPr>
      <w:r w:rsidRPr="00CC5E32">
        <w:t>(A)</w:t>
      </w:r>
      <w:bookmarkStart w:id="54" w:name="QQ191007000070_1_1"/>
      <w:r w:rsidRPr="00CC5E32">
        <w:t xml:space="preserve"> prefers</w:t>
      </w:r>
      <w:r w:rsidRPr="00CC5E32">
        <w:t xml:space="preserve">　</w:t>
      </w:r>
      <w:bookmarkEnd w:id="54"/>
      <w:r w:rsidRPr="00CC5E32">
        <w:t>(B)</w:t>
      </w:r>
      <w:bookmarkStart w:id="55" w:name="QQ191007000070_1_2"/>
      <w:r w:rsidRPr="00CC5E32">
        <w:t xml:space="preserve"> maintains</w:t>
      </w:r>
      <w:r w:rsidRPr="00CC5E32">
        <w:t xml:space="preserve">　</w:t>
      </w:r>
      <w:bookmarkEnd w:id="55"/>
      <w:r w:rsidRPr="00CC5E32">
        <w:t>(C)</w:t>
      </w:r>
      <w:bookmarkStart w:id="56" w:name="QQ191007000070_1_3"/>
      <w:r w:rsidRPr="00CC5E32">
        <w:t xml:space="preserve"> designs</w:t>
      </w:r>
      <w:r w:rsidRPr="00CC5E32">
        <w:t xml:space="preserve">　</w:t>
      </w:r>
      <w:bookmarkEnd w:id="56"/>
      <w:r w:rsidRPr="00CC5E32">
        <w:t>(D)</w:t>
      </w:r>
      <w:bookmarkStart w:id="57" w:name="QQ191007000070_1_4"/>
      <w:r w:rsidRPr="00CC5E32">
        <w:t xml:space="preserve"> lacks</w:t>
      </w:r>
      <w:r w:rsidRPr="00CC5E32">
        <w:t xml:space="preserve">　</w:t>
      </w:r>
      <w:bookmarkEnd w:id="57"/>
    </w:p>
    <w:p w14:paraId="0F845491" w14:textId="77777777" w:rsidR="000F35B4" w:rsidRPr="00CC5E32" w:rsidRDefault="000F35B4" w:rsidP="000F35B4">
      <w:pPr>
        <w:spacing w:line="360" w:lineRule="exact"/>
      </w:pPr>
      <w:r w:rsidRPr="00CC5E32">
        <w:t>16. Richard is very ____________ with his students. They all love him.</w:t>
      </w:r>
      <w:r w:rsidRPr="00CC5E32">
        <w:t xml:space="preserve">　</w:t>
      </w:r>
    </w:p>
    <w:p w14:paraId="3BAA797F" w14:textId="6E3AF738" w:rsidR="000F35B4" w:rsidRPr="00CC5E32" w:rsidRDefault="000F35B4" w:rsidP="000F35B4">
      <w:pPr>
        <w:spacing w:line="360" w:lineRule="exact"/>
        <w:ind w:firstLineChars="100" w:firstLine="234"/>
      </w:pPr>
      <w:r w:rsidRPr="00CC5E32">
        <w:t>(A)</w:t>
      </w:r>
      <w:bookmarkStart w:id="58" w:name="QQ191007000658_1_1"/>
      <w:r w:rsidRPr="00CC5E32">
        <w:t xml:space="preserve"> popular</w:t>
      </w:r>
      <w:r w:rsidRPr="00CC5E32">
        <w:t xml:space="preserve">　</w:t>
      </w:r>
      <w:bookmarkEnd w:id="58"/>
      <w:r w:rsidRPr="00CC5E32">
        <w:t>(B)</w:t>
      </w:r>
      <w:bookmarkStart w:id="59" w:name="QQ191007000658_1_2"/>
      <w:r w:rsidRPr="00CC5E32">
        <w:t xml:space="preserve"> unique</w:t>
      </w:r>
      <w:r w:rsidRPr="00CC5E32">
        <w:t xml:space="preserve">　</w:t>
      </w:r>
      <w:bookmarkEnd w:id="59"/>
      <w:r w:rsidRPr="00CC5E32">
        <w:t>(C)</w:t>
      </w:r>
      <w:bookmarkStart w:id="60" w:name="QQ191007000658_1_3"/>
      <w:r w:rsidRPr="00CC5E32">
        <w:t xml:space="preserve"> traditional</w:t>
      </w:r>
      <w:r w:rsidRPr="00CC5E32">
        <w:t xml:space="preserve">　</w:t>
      </w:r>
      <w:bookmarkEnd w:id="60"/>
      <w:r w:rsidRPr="00CC5E32">
        <w:t>(D)</w:t>
      </w:r>
      <w:bookmarkStart w:id="61" w:name="QQ191007000658_1_4"/>
      <w:r w:rsidRPr="00CC5E32">
        <w:t xml:space="preserve"> shameful</w:t>
      </w:r>
      <w:r w:rsidRPr="00CC5E32">
        <w:t xml:space="preserve">　</w:t>
      </w:r>
      <w:bookmarkEnd w:id="61"/>
    </w:p>
    <w:p w14:paraId="2C62052E" w14:textId="77777777" w:rsidR="000F35B4" w:rsidRPr="00CC5E32" w:rsidRDefault="000F35B4" w:rsidP="000F35B4">
      <w:pPr>
        <w:pStyle w:val="Normal083"/>
        <w:snapToGrid w:val="0"/>
        <w:spacing w:before="80" w:line="360" w:lineRule="exact"/>
        <w:ind w:left="234" w:hangingChars="100" w:hanging="234"/>
        <w:textAlignment w:val="center"/>
      </w:pPr>
      <w:r w:rsidRPr="00CC5E32">
        <w:t xml:space="preserve">17. </w:t>
      </w:r>
      <w:r w:rsidRPr="00CC5E32">
        <w:rPr>
          <w:kern w:val="2"/>
        </w:rPr>
        <w:t>To many teenagers, the mobile phone is not only a way of ____________ but also a very important part of their daily lives.</w:t>
      </w:r>
      <w:r w:rsidRPr="00CC5E32">
        <w:t xml:space="preserve">　</w:t>
      </w:r>
    </w:p>
    <w:p w14:paraId="4445FF55" w14:textId="38659716" w:rsidR="000F35B4" w:rsidRPr="00CC5E32" w:rsidRDefault="000F35B4" w:rsidP="000F35B4">
      <w:pPr>
        <w:pStyle w:val="Normal083"/>
        <w:snapToGrid w:val="0"/>
        <w:spacing w:before="80" w:line="360" w:lineRule="exact"/>
        <w:ind w:firstLineChars="100" w:firstLine="234"/>
        <w:textAlignment w:val="center"/>
        <w:rPr>
          <w:rFonts w:eastAsia="DengXian"/>
          <w:lang w:eastAsia="zh-CN"/>
        </w:rPr>
      </w:pPr>
      <w:r w:rsidRPr="00CC5E32">
        <w:t>(A)</w:t>
      </w:r>
      <w:bookmarkStart w:id="62" w:name="QQ190927000276_1_1"/>
      <w:r w:rsidRPr="00CC5E32">
        <w:rPr>
          <w:kern w:val="2"/>
        </w:rPr>
        <w:t xml:space="preserve"> romance</w:t>
      </w:r>
      <w:r w:rsidRPr="00CC5E32">
        <w:t xml:space="preserve">　</w:t>
      </w:r>
      <w:bookmarkEnd w:id="62"/>
      <w:r w:rsidRPr="00CC5E32">
        <w:t>(B)</w:t>
      </w:r>
      <w:bookmarkStart w:id="63" w:name="QQ190927000276_1_2"/>
      <w:r w:rsidRPr="00CC5E32">
        <w:rPr>
          <w:kern w:val="2"/>
        </w:rPr>
        <w:t xml:space="preserve"> communication</w:t>
      </w:r>
      <w:r w:rsidRPr="00CC5E32">
        <w:t xml:space="preserve">　</w:t>
      </w:r>
      <w:bookmarkEnd w:id="63"/>
      <w:r w:rsidRPr="00CC5E32">
        <w:t>(C)</w:t>
      </w:r>
      <w:bookmarkStart w:id="64" w:name="QQ190927000276_1_3"/>
      <w:r w:rsidRPr="00CC5E32">
        <w:rPr>
          <w:kern w:val="2"/>
        </w:rPr>
        <w:t xml:space="preserve"> relationship</w:t>
      </w:r>
      <w:r w:rsidRPr="00CC5E32">
        <w:t xml:space="preserve">　</w:t>
      </w:r>
      <w:bookmarkEnd w:id="64"/>
      <w:r w:rsidRPr="00CC5E32">
        <w:t>(D)</w:t>
      </w:r>
      <w:bookmarkStart w:id="65" w:name="QQ190927000276_1_4"/>
      <w:r w:rsidRPr="00CC5E32">
        <w:rPr>
          <w:kern w:val="2"/>
        </w:rPr>
        <w:t xml:space="preserve"> disappointment</w:t>
      </w:r>
      <w:r w:rsidRPr="00CC5E32">
        <w:t xml:space="preserve">　</w:t>
      </w:r>
      <w:bookmarkEnd w:id="65"/>
    </w:p>
    <w:p w14:paraId="42581291" w14:textId="77777777" w:rsidR="000F35B4" w:rsidRPr="00CC5E32" w:rsidRDefault="000F35B4" w:rsidP="000F35B4">
      <w:pPr>
        <w:spacing w:line="360" w:lineRule="exact"/>
      </w:pPr>
      <w:r w:rsidRPr="00CC5E32">
        <w:t>18. Chocolate is my favorite ____________ of ice cream.</w:t>
      </w:r>
      <w:r w:rsidRPr="00CC5E32">
        <w:t xml:space="preserve">　</w:t>
      </w:r>
    </w:p>
    <w:p w14:paraId="672B17FA" w14:textId="02FD1695" w:rsidR="000F35B4" w:rsidRPr="00CC5E32" w:rsidRDefault="000F35B4" w:rsidP="000F35B4">
      <w:pPr>
        <w:spacing w:line="360" w:lineRule="exact"/>
        <w:ind w:firstLineChars="100" w:firstLine="234"/>
      </w:pPr>
      <w:r w:rsidRPr="00CC5E32">
        <w:t>(A)</w:t>
      </w:r>
      <w:bookmarkStart w:id="66" w:name="QQ191007001584_1_1"/>
      <w:r w:rsidRPr="00CC5E32">
        <w:t xml:space="preserve"> support</w:t>
      </w:r>
      <w:r w:rsidRPr="00CC5E32">
        <w:t xml:space="preserve">　</w:t>
      </w:r>
      <w:bookmarkEnd w:id="66"/>
      <w:r w:rsidRPr="00CC5E32">
        <w:t>(B)</w:t>
      </w:r>
      <w:bookmarkStart w:id="67" w:name="QQ191007001584_1_2"/>
      <w:r w:rsidRPr="00CC5E32">
        <w:t xml:space="preserve"> century</w:t>
      </w:r>
      <w:r w:rsidRPr="00CC5E32">
        <w:t xml:space="preserve">　</w:t>
      </w:r>
      <w:bookmarkEnd w:id="67"/>
      <w:r w:rsidRPr="00CC5E32">
        <w:t>(C)</w:t>
      </w:r>
      <w:bookmarkStart w:id="68" w:name="QQ191007001584_1_3"/>
      <w:r w:rsidRPr="00CC5E32">
        <w:t xml:space="preserve"> routine</w:t>
      </w:r>
      <w:r w:rsidRPr="00CC5E32">
        <w:t xml:space="preserve">　</w:t>
      </w:r>
      <w:bookmarkEnd w:id="68"/>
      <w:r w:rsidRPr="00CC5E32">
        <w:t>(D)</w:t>
      </w:r>
      <w:bookmarkStart w:id="69" w:name="QQ191007001584_1_4"/>
      <w:r w:rsidRPr="00CC5E32">
        <w:t xml:space="preserve"> flavor</w:t>
      </w:r>
      <w:r w:rsidRPr="00CC5E32">
        <w:t xml:space="preserve">　</w:t>
      </w:r>
      <w:bookmarkEnd w:id="69"/>
    </w:p>
    <w:p w14:paraId="17B0480E" w14:textId="77777777" w:rsidR="000F35B4" w:rsidRPr="00CC5E32" w:rsidRDefault="000F35B4" w:rsidP="000F35B4">
      <w:pPr>
        <w:pStyle w:val="Normal0108"/>
        <w:snapToGrid w:val="0"/>
        <w:spacing w:before="80" w:line="360" w:lineRule="exact"/>
        <w:textAlignment w:val="center"/>
        <w:rPr>
          <w:kern w:val="2"/>
        </w:rPr>
      </w:pPr>
      <w:r w:rsidRPr="00CC5E32">
        <w:t xml:space="preserve">19. </w:t>
      </w:r>
      <w:r w:rsidRPr="00CC5E32">
        <w:rPr>
          <w:kern w:val="2"/>
        </w:rPr>
        <w:t xml:space="preserve">Our company ____________ different kinds of notebooks which are very popular with students and </w:t>
      </w:r>
    </w:p>
    <w:p w14:paraId="4F5D287A" w14:textId="7CD52318" w:rsidR="000F35B4" w:rsidRPr="00CC5E32" w:rsidRDefault="000F35B4" w:rsidP="000F35B4">
      <w:pPr>
        <w:pStyle w:val="Normal0108"/>
        <w:snapToGrid w:val="0"/>
        <w:spacing w:before="80" w:line="360" w:lineRule="exact"/>
        <w:ind w:firstLineChars="100" w:firstLine="234"/>
        <w:textAlignment w:val="center"/>
      </w:pPr>
      <w:r w:rsidRPr="00CC5E32">
        <w:rPr>
          <w:kern w:val="2"/>
        </w:rPr>
        <w:t>office workers.</w:t>
      </w:r>
      <w:r w:rsidRPr="00CC5E32">
        <w:t xml:space="preserve">　</w:t>
      </w:r>
    </w:p>
    <w:p w14:paraId="65D2695F" w14:textId="3D71BC9A" w:rsidR="000F35B4" w:rsidRPr="00CC5E32" w:rsidRDefault="000F35B4" w:rsidP="000F35B4">
      <w:pPr>
        <w:pStyle w:val="Normal0108"/>
        <w:snapToGrid w:val="0"/>
        <w:spacing w:before="80" w:line="360" w:lineRule="exact"/>
        <w:ind w:firstLineChars="100" w:firstLine="234"/>
        <w:textAlignment w:val="center"/>
        <w:rPr>
          <w:rFonts w:eastAsia="DengXian"/>
          <w:lang w:eastAsia="zh-CN"/>
        </w:rPr>
      </w:pPr>
      <w:r w:rsidRPr="00CC5E32">
        <w:t>(A)</w:t>
      </w:r>
      <w:bookmarkStart w:id="70" w:name="QQ191107000121_1_1"/>
      <w:r w:rsidRPr="00CC5E32">
        <w:rPr>
          <w:kern w:val="2"/>
        </w:rPr>
        <w:t xml:space="preserve"> produces</w:t>
      </w:r>
      <w:r w:rsidRPr="00CC5E32">
        <w:t xml:space="preserve">　</w:t>
      </w:r>
      <w:bookmarkEnd w:id="70"/>
      <w:r w:rsidRPr="00CC5E32">
        <w:t>(B)</w:t>
      </w:r>
      <w:bookmarkStart w:id="71" w:name="QQ191107000121_1_2"/>
      <w:r w:rsidRPr="00CC5E32">
        <w:rPr>
          <w:kern w:val="2"/>
        </w:rPr>
        <w:t xml:space="preserve"> causes</w:t>
      </w:r>
      <w:r w:rsidRPr="00CC5E32">
        <w:t xml:space="preserve">　</w:t>
      </w:r>
      <w:bookmarkEnd w:id="71"/>
      <w:r w:rsidRPr="00CC5E32">
        <w:t>(C)</w:t>
      </w:r>
      <w:bookmarkStart w:id="72" w:name="QQ191107000121_1_3"/>
      <w:r w:rsidRPr="00CC5E32">
        <w:rPr>
          <w:kern w:val="2"/>
        </w:rPr>
        <w:t xml:space="preserve"> contains</w:t>
      </w:r>
      <w:r w:rsidRPr="00CC5E32">
        <w:t xml:space="preserve">　</w:t>
      </w:r>
      <w:bookmarkEnd w:id="72"/>
      <w:r w:rsidRPr="00CC5E32">
        <w:t>(D)</w:t>
      </w:r>
      <w:bookmarkStart w:id="73" w:name="QQ191107000121_1_4"/>
      <w:r w:rsidRPr="00CC5E32">
        <w:rPr>
          <w:kern w:val="2"/>
        </w:rPr>
        <w:t xml:space="preserve"> discusses</w:t>
      </w:r>
      <w:r w:rsidRPr="00CC5E32">
        <w:t xml:space="preserve">　</w:t>
      </w:r>
      <w:bookmarkEnd w:id="73"/>
    </w:p>
    <w:p w14:paraId="358056CF" w14:textId="77777777" w:rsidR="000F35B4" w:rsidRPr="00CC5E32" w:rsidRDefault="000F35B4" w:rsidP="000F35B4">
      <w:pPr>
        <w:spacing w:line="360" w:lineRule="exact"/>
        <w:ind w:left="234" w:hangingChars="100" w:hanging="234"/>
      </w:pPr>
      <w:r w:rsidRPr="00CC5E32">
        <w:t>20. It is very easy for Benson to ____________ with others, and that’s why he can always make new friends and get along with others well no matter where he goes.</w:t>
      </w:r>
      <w:r w:rsidRPr="00CC5E32">
        <w:t xml:space="preserve">　</w:t>
      </w:r>
    </w:p>
    <w:p w14:paraId="1984256B" w14:textId="4B69D0E9" w:rsidR="000F35B4" w:rsidRPr="00CC5E32" w:rsidRDefault="000F35B4" w:rsidP="000F35B4">
      <w:pPr>
        <w:spacing w:line="360" w:lineRule="exact"/>
        <w:ind w:firstLineChars="100" w:firstLine="234"/>
      </w:pPr>
      <w:r w:rsidRPr="00CC5E32">
        <w:t>(A)</w:t>
      </w:r>
      <w:bookmarkStart w:id="74" w:name="QQ191008000304_1_1"/>
      <w:r w:rsidRPr="00CC5E32">
        <w:t xml:space="preserve"> participate</w:t>
      </w:r>
      <w:r w:rsidRPr="00CC5E32">
        <w:t xml:space="preserve">　</w:t>
      </w:r>
      <w:bookmarkEnd w:id="74"/>
      <w:r w:rsidRPr="00CC5E32">
        <w:t>(B)</w:t>
      </w:r>
      <w:bookmarkStart w:id="75" w:name="QQ191008000304_1_2"/>
      <w:r w:rsidRPr="00CC5E32">
        <w:t xml:space="preserve"> disappear</w:t>
      </w:r>
      <w:r w:rsidRPr="00CC5E32">
        <w:t xml:space="preserve">　</w:t>
      </w:r>
      <w:bookmarkEnd w:id="75"/>
      <w:r w:rsidRPr="00CC5E32">
        <w:t>(C)</w:t>
      </w:r>
      <w:bookmarkStart w:id="76" w:name="QQ191008000304_1_3"/>
      <w:r w:rsidRPr="00CC5E32">
        <w:t xml:space="preserve"> disappoint</w:t>
      </w:r>
      <w:r w:rsidRPr="00CC5E32">
        <w:t xml:space="preserve">　</w:t>
      </w:r>
      <w:bookmarkEnd w:id="76"/>
      <w:r w:rsidRPr="00CC5E32">
        <w:t>(D)</w:t>
      </w:r>
      <w:bookmarkStart w:id="77" w:name="QQ191008000304_1_4"/>
      <w:r w:rsidRPr="00CC5E32">
        <w:t xml:space="preserve"> connect</w:t>
      </w:r>
      <w:r w:rsidRPr="00CC5E32">
        <w:t xml:space="preserve">　</w:t>
      </w:r>
      <w:bookmarkEnd w:id="77"/>
    </w:p>
    <w:p w14:paraId="0162177B" w14:textId="7D52DCDE" w:rsidR="00684045" w:rsidRPr="00CC5E32" w:rsidRDefault="00684045" w:rsidP="0007345C">
      <w:pPr>
        <w:pStyle w:val="Normal03"/>
        <w:snapToGrid w:val="0"/>
        <w:spacing w:before="80"/>
        <w:textAlignment w:val="center"/>
        <w:rPr>
          <w:kern w:val="2"/>
        </w:rPr>
      </w:pPr>
      <w:r w:rsidRPr="00CC5E32">
        <w:t>二</w:t>
      </w:r>
      <w:r w:rsidRPr="00CC5E32">
        <w:t xml:space="preserve">. </w:t>
      </w:r>
      <w:r w:rsidRPr="00CC5E32">
        <w:t>文法選擇</w:t>
      </w:r>
      <w:r w:rsidR="0007345C" w:rsidRPr="00CC5E32">
        <w:t xml:space="preserve"> </w:t>
      </w:r>
      <w:r w:rsidR="0007345C" w:rsidRPr="00CC5E32">
        <w:rPr>
          <w:kern w:val="2"/>
        </w:rPr>
        <w:t>(</w:t>
      </w:r>
      <w:r w:rsidR="0007345C" w:rsidRPr="00CC5E32">
        <w:rPr>
          <w:kern w:val="2"/>
        </w:rPr>
        <w:t>每題</w:t>
      </w:r>
      <w:r w:rsidR="0007345C" w:rsidRPr="00CC5E32">
        <w:rPr>
          <w:kern w:val="2"/>
        </w:rPr>
        <w:t>3</w:t>
      </w:r>
      <w:r w:rsidR="0007345C" w:rsidRPr="00CC5E32">
        <w:rPr>
          <w:kern w:val="2"/>
        </w:rPr>
        <w:t>分，共</w:t>
      </w:r>
      <w:r w:rsidR="0007345C" w:rsidRPr="00CC5E32">
        <w:rPr>
          <w:kern w:val="2"/>
        </w:rPr>
        <w:t>30%)</w:t>
      </w:r>
    </w:p>
    <w:p w14:paraId="61F519B9" w14:textId="77777777" w:rsidR="00FA48F8" w:rsidRPr="00CC5E32" w:rsidRDefault="000F35B4" w:rsidP="00FA48F8">
      <w:pPr>
        <w:pStyle w:val="Normal0189"/>
        <w:snapToGrid w:val="0"/>
        <w:spacing w:before="80"/>
        <w:textAlignment w:val="center"/>
      </w:pPr>
      <w:r w:rsidRPr="00CC5E32">
        <w:t>21</w:t>
      </w:r>
      <w:r w:rsidR="00684045" w:rsidRPr="00CC5E32">
        <w:t xml:space="preserve">. </w:t>
      </w:r>
      <w:r w:rsidR="00FA48F8" w:rsidRPr="00CC5E32">
        <w:rPr>
          <w:kern w:val="2"/>
        </w:rPr>
        <w:t>Go to sleep. We need to ____________ the train station early tomorrow morning.</w:t>
      </w:r>
      <w:r w:rsidR="00FA48F8" w:rsidRPr="00CC5E32">
        <w:t xml:space="preserve">　</w:t>
      </w:r>
    </w:p>
    <w:p w14:paraId="159572B2" w14:textId="68961D76" w:rsidR="00FA48F8" w:rsidRPr="00CC5E32" w:rsidRDefault="00FA48F8" w:rsidP="00FA48F8">
      <w:pPr>
        <w:pStyle w:val="Normal0189"/>
        <w:snapToGrid w:val="0"/>
        <w:spacing w:before="80"/>
        <w:ind w:firstLineChars="100" w:firstLine="234"/>
        <w:textAlignment w:val="center"/>
        <w:rPr>
          <w:rFonts w:eastAsia="DengXian"/>
          <w:lang w:eastAsia="zh-CN"/>
        </w:rPr>
      </w:pPr>
      <w:r w:rsidRPr="00CC5E32">
        <w:t>(A)</w:t>
      </w:r>
      <w:bookmarkStart w:id="78" w:name="QQ191008000039_1_1"/>
      <w:r w:rsidRPr="00CC5E32">
        <w:rPr>
          <w:kern w:val="2"/>
        </w:rPr>
        <w:t xml:space="preserve"> leave for</w:t>
      </w:r>
      <w:r w:rsidRPr="00CC5E32">
        <w:t xml:space="preserve">　</w:t>
      </w:r>
      <w:bookmarkEnd w:id="78"/>
      <w:r w:rsidRPr="00CC5E32">
        <w:t>(B)</w:t>
      </w:r>
      <w:bookmarkStart w:id="79" w:name="QQ191008000039_1_2"/>
      <w:r w:rsidRPr="00CC5E32">
        <w:rPr>
          <w:kern w:val="2"/>
        </w:rPr>
        <w:t xml:space="preserve"> be set to</w:t>
      </w:r>
      <w:r w:rsidRPr="00CC5E32">
        <w:t xml:space="preserve">　</w:t>
      </w:r>
      <w:bookmarkEnd w:id="79"/>
      <w:r w:rsidRPr="00CC5E32">
        <w:t>(C)</w:t>
      </w:r>
      <w:bookmarkStart w:id="80" w:name="QQ191008000039_1_3"/>
      <w:r w:rsidRPr="00CC5E32">
        <w:rPr>
          <w:kern w:val="2"/>
        </w:rPr>
        <w:t xml:space="preserve"> on our way to</w:t>
      </w:r>
      <w:r w:rsidRPr="00CC5E32">
        <w:t xml:space="preserve">　</w:t>
      </w:r>
      <w:bookmarkEnd w:id="80"/>
      <w:r w:rsidRPr="00CC5E32">
        <w:t>(D)</w:t>
      </w:r>
      <w:bookmarkStart w:id="81" w:name="QQ191008000039_1_4"/>
      <w:r w:rsidRPr="00CC5E32">
        <w:rPr>
          <w:kern w:val="2"/>
        </w:rPr>
        <w:t xml:space="preserve"> belong to</w:t>
      </w:r>
      <w:r w:rsidRPr="00CC5E32">
        <w:t xml:space="preserve">　</w:t>
      </w:r>
      <w:bookmarkEnd w:id="81"/>
    </w:p>
    <w:p w14:paraId="1AA8CBC9" w14:textId="77777777" w:rsidR="00FA48F8" w:rsidRPr="00CC5E32" w:rsidRDefault="00FA48F8" w:rsidP="00684045">
      <w:pPr>
        <w:spacing w:line="440" w:lineRule="exact"/>
      </w:pPr>
      <w:r w:rsidRPr="00CC5E32">
        <w:t>22. Magic turned the princess ____________ Sleeping Beauty.</w:t>
      </w:r>
      <w:r w:rsidRPr="00CC5E32">
        <w:t xml:space="preserve">　</w:t>
      </w:r>
    </w:p>
    <w:p w14:paraId="33CA63C6" w14:textId="1A66878D" w:rsidR="00684045" w:rsidRPr="00CC5E32" w:rsidRDefault="00FA48F8" w:rsidP="00FA48F8">
      <w:pPr>
        <w:spacing w:line="440" w:lineRule="exact"/>
        <w:ind w:firstLineChars="100" w:firstLine="234"/>
      </w:pPr>
      <w:r w:rsidRPr="00CC5E32">
        <w:t>(A)</w:t>
      </w:r>
      <w:bookmarkStart w:id="82" w:name="QQ191007001417_1_1"/>
      <w:r w:rsidRPr="00CC5E32">
        <w:t xml:space="preserve"> by</w:t>
      </w:r>
      <w:r w:rsidRPr="00CC5E32">
        <w:t xml:space="preserve">　</w:t>
      </w:r>
      <w:bookmarkEnd w:id="82"/>
      <w:r w:rsidRPr="00CC5E32">
        <w:t>(B)</w:t>
      </w:r>
      <w:bookmarkStart w:id="83" w:name="QQ191007001417_1_2"/>
      <w:r w:rsidRPr="00CC5E32">
        <w:t xml:space="preserve"> with</w:t>
      </w:r>
      <w:r w:rsidRPr="00CC5E32">
        <w:t xml:space="preserve">　</w:t>
      </w:r>
      <w:bookmarkEnd w:id="83"/>
      <w:r w:rsidRPr="00CC5E32">
        <w:t>(C)</w:t>
      </w:r>
      <w:bookmarkStart w:id="84" w:name="QQ191007001417_1_3"/>
      <w:r w:rsidRPr="00CC5E32">
        <w:t xml:space="preserve"> into</w:t>
      </w:r>
      <w:r w:rsidRPr="00CC5E32">
        <w:t xml:space="preserve">　</w:t>
      </w:r>
      <w:bookmarkEnd w:id="84"/>
      <w:r w:rsidRPr="00CC5E32">
        <w:t>(D)</w:t>
      </w:r>
      <w:bookmarkStart w:id="85" w:name="QQ191007001417_1_4"/>
      <w:r w:rsidRPr="00CC5E32">
        <w:t xml:space="preserve"> among</w:t>
      </w:r>
      <w:r w:rsidRPr="00CC5E32">
        <w:t xml:space="preserve">　</w:t>
      </w:r>
      <w:bookmarkEnd w:id="85"/>
    </w:p>
    <w:p w14:paraId="3CE605F5" w14:textId="77777777" w:rsidR="00FF1820" w:rsidRPr="00CC5E32" w:rsidRDefault="00FA48F8" w:rsidP="00FA48F8">
      <w:pPr>
        <w:spacing w:line="440" w:lineRule="exact"/>
      </w:pPr>
      <w:r w:rsidRPr="00CC5E32">
        <w:t>23. This basketball team ____________ twelve skillful players.</w:t>
      </w:r>
      <w:r w:rsidRPr="00CC5E32">
        <w:t xml:space="preserve">　</w:t>
      </w:r>
    </w:p>
    <w:p w14:paraId="6A6AFAAC" w14:textId="48854CF4" w:rsidR="00FA48F8" w:rsidRPr="00CC5E32" w:rsidRDefault="00FA48F8" w:rsidP="00FF1820">
      <w:pPr>
        <w:spacing w:line="440" w:lineRule="exact"/>
        <w:ind w:firstLineChars="100" w:firstLine="234"/>
      </w:pPr>
      <w:r w:rsidRPr="00CC5E32">
        <w:t>(A)</w:t>
      </w:r>
      <w:bookmarkStart w:id="86" w:name="QQ191005000149_1_1"/>
      <w:r w:rsidRPr="00CC5E32">
        <w:t xml:space="preserve"> is made up of</w:t>
      </w:r>
      <w:r w:rsidRPr="00CC5E32">
        <w:t xml:space="preserve">　</w:t>
      </w:r>
      <w:bookmarkEnd w:id="86"/>
      <w:r w:rsidRPr="00CC5E32">
        <w:t>(B)</w:t>
      </w:r>
      <w:bookmarkStart w:id="87" w:name="QQ191005000149_1_2"/>
      <w:r w:rsidRPr="00CC5E32">
        <w:t xml:space="preserve"> is born with</w:t>
      </w:r>
      <w:r w:rsidRPr="00CC5E32">
        <w:t xml:space="preserve">　</w:t>
      </w:r>
      <w:bookmarkEnd w:id="87"/>
      <w:r w:rsidRPr="00CC5E32">
        <w:t>(C)</w:t>
      </w:r>
      <w:bookmarkStart w:id="88" w:name="QQ191005000149_1_3"/>
      <w:r w:rsidRPr="00CC5E32">
        <w:t xml:space="preserve"> sets up</w:t>
      </w:r>
      <w:r w:rsidRPr="00CC5E32">
        <w:t xml:space="preserve">　</w:t>
      </w:r>
      <w:bookmarkEnd w:id="88"/>
      <w:r w:rsidRPr="00CC5E32">
        <w:t>(D)</w:t>
      </w:r>
      <w:bookmarkStart w:id="89" w:name="QQ191005000149_1_4"/>
      <w:r w:rsidRPr="00CC5E32">
        <w:t xml:space="preserve"> takes part in</w:t>
      </w:r>
      <w:r w:rsidRPr="00CC5E32">
        <w:t xml:space="preserve">　</w:t>
      </w:r>
      <w:bookmarkEnd w:id="89"/>
    </w:p>
    <w:p w14:paraId="483C3CEC" w14:textId="450B4768" w:rsidR="00FF1820" w:rsidRPr="00CC5E32" w:rsidRDefault="00FF1820" w:rsidP="00FF1820">
      <w:pPr>
        <w:pStyle w:val="Normal0311"/>
        <w:snapToGrid w:val="0"/>
        <w:spacing w:before="80"/>
        <w:textAlignment w:val="center"/>
      </w:pPr>
      <w:r w:rsidRPr="00CC5E32">
        <w:t xml:space="preserve">24. </w:t>
      </w:r>
      <w:r w:rsidR="00C937FC" w:rsidRPr="00CC5E32">
        <w:rPr>
          <w:kern w:val="2"/>
        </w:rPr>
        <w:t>The pool water was ____________</w:t>
      </w:r>
      <w:r w:rsidR="00C937FC" w:rsidRPr="00CC5E32">
        <w:rPr>
          <w:kern w:val="2"/>
          <w:u w:val="single"/>
        </w:rPr>
        <w:softHyphen/>
      </w:r>
      <w:r w:rsidR="00C937FC" w:rsidRPr="00CC5E32">
        <w:rPr>
          <w:kern w:val="2"/>
          <w:u w:val="single"/>
        </w:rPr>
        <w:softHyphen/>
      </w:r>
      <w:r w:rsidR="00C937FC" w:rsidRPr="00CC5E32">
        <w:rPr>
          <w:kern w:val="2"/>
          <w:u w:val="single"/>
        </w:rPr>
        <w:softHyphen/>
      </w:r>
      <w:r w:rsidR="00C937FC" w:rsidRPr="00CC5E32">
        <w:rPr>
          <w:kern w:val="2"/>
          <w:u w:val="single"/>
        </w:rPr>
        <w:softHyphen/>
      </w:r>
      <w:r w:rsidRPr="00CC5E32">
        <w:rPr>
          <w:kern w:val="2"/>
        </w:rPr>
        <w:t>cold ____________ I couldn’t stop shaking.</w:t>
      </w:r>
      <w:r w:rsidRPr="00CC5E32">
        <w:t xml:space="preserve">　</w:t>
      </w:r>
    </w:p>
    <w:p w14:paraId="4DD5A5FF" w14:textId="106FA909" w:rsidR="00FF1820" w:rsidRPr="00CC5E32" w:rsidRDefault="00FF1820" w:rsidP="00FF1820">
      <w:pPr>
        <w:pStyle w:val="Normal0311"/>
        <w:snapToGrid w:val="0"/>
        <w:spacing w:before="80"/>
        <w:ind w:firstLineChars="100" w:firstLine="234"/>
        <w:textAlignment w:val="center"/>
      </w:pPr>
      <w:r w:rsidRPr="00CC5E32">
        <w:t>(A)</w:t>
      </w:r>
      <w:bookmarkStart w:id="90" w:name="QQ191023000555_1_1"/>
      <w:r w:rsidRPr="00CC5E32">
        <w:rPr>
          <w:kern w:val="2"/>
        </w:rPr>
        <w:t xml:space="preserve"> so; that</w:t>
      </w:r>
      <w:r w:rsidRPr="00CC5E32">
        <w:t xml:space="preserve">　</w:t>
      </w:r>
      <w:bookmarkEnd w:id="90"/>
      <w:r w:rsidRPr="00CC5E32">
        <w:t>(B)</w:t>
      </w:r>
      <w:bookmarkStart w:id="91" w:name="QQ191023000555_1_2"/>
      <w:r w:rsidRPr="00CC5E32">
        <w:rPr>
          <w:kern w:val="2"/>
        </w:rPr>
        <w:t xml:space="preserve"> such; that</w:t>
      </w:r>
      <w:r w:rsidRPr="00CC5E32">
        <w:t xml:space="preserve">　</w:t>
      </w:r>
      <w:bookmarkEnd w:id="91"/>
      <w:r w:rsidRPr="00CC5E32">
        <w:t>(C)</w:t>
      </w:r>
      <w:bookmarkStart w:id="92" w:name="QQ191023000555_1_3"/>
      <w:r w:rsidRPr="00CC5E32">
        <w:rPr>
          <w:kern w:val="2"/>
        </w:rPr>
        <w:t xml:space="preserve"> too; to</w:t>
      </w:r>
      <w:r w:rsidRPr="00CC5E32">
        <w:t xml:space="preserve">　</w:t>
      </w:r>
      <w:bookmarkEnd w:id="92"/>
      <w:r w:rsidRPr="00CC5E32">
        <w:t>(D)</w:t>
      </w:r>
      <w:bookmarkStart w:id="93" w:name="QQ191023000555_1_4"/>
      <w:r w:rsidRPr="00CC5E32">
        <w:rPr>
          <w:kern w:val="2"/>
        </w:rPr>
        <w:t xml:space="preserve"> more; than</w:t>
      </w:r>
      <w:r w:rsidRPr="00CC5E32">
        <w:t xml:space="preserve">　</w:t>
      </w:r>
      <w:bookmarkEnd w:id="93"/>
    </w:p>
    <w:p w14:paraId="2683B5DF" w14:textId="77777777" w:rsidR="00C937FC" w:rsidRPr="00CC5E32" w:rsidRDefault="00FF1820" w:rsidP="00FF1820">
      <w:pPr>
        <w:pStyle w:val="Normal0311"/>
        <w:snapToGrid w:val="0"/>
        <w:spacing w:before="80"/>
        <w:textAlignment w:val="center"/>
      </w:pPr>
      <w:r w:rsidRPr="00CC5E32">
        <w:t xml:space="preserve">25. </w:t>
      </w:r>
      <w:r w:rsidR="00C937FC" w:rsidRPr="00CC5E32">
        <w:rPr>
          <w:kern w:val="2"/>
        </w:rPr>
        <w:t>____________ going to the party, I stayed home alone.</w:t>
      </w:r>
      <w:r w:rsidR="00C937FC" w:rsidRPr="00CC5E32">
        <w:t xml:space="preserve">　</w:t>
      </w:r>
    </w:p>
    <w:p w14:paraId="26B48202" w14:textId="6CA8E5C5" w:rsidR="00FF1820" w:rsidRPr="00CC5E32" w:rsidRDefault="00C937FC" w:rsidP="00C937FC">
      <w:pPr>
        <w:pStyle w:val="Normal0311"/>
        <w:snapToGrid w:val="0"/>
        <w:spacing w:before="80"/>
        <w:ind w:firstLineChars="100" w:firstLine="234"/>
        <w:textAlignment w:val="center"/>
        <w:rPr>
          <w:rFonts w:eastAsia="DengXian"/>
        </w:rPr>
      </w:pPr>
      <w:r w:rsidRPr="00CC5E32">
        <w:t>(A)</w:t>
      </w:r>
      <w:bookmarkStart w:id="94" w:name="QQ191007001615_1_1"/>
      <w:r w:rsidRPr="00CC5E32">
        <w:rPr>
          <w:kern w:val="2"/>
        </w:rPr>
        <w:t xml:space="preserve"> Instead of</w:t>
      </w:r>
      <w:r w:rsidRPr="00CC5E32">
        <w:t xml:space="preserve">　</w:t>
      </w:r>
      <w:bookmarkEnd w:id="94"/>
      <w:r w:rsidRPr="00CC5E32">
        <w:t>(B)</w:t>
      </w:r>
      <w:bookmarkStart w:id="95" w:name="QQ191007001615_1_2"/>
      <w:r w:rsidRPr="00CC5E32">
        <w:rPr>
          <w:kern w:val="2"/>
        </w:rPr>
        <w:t xml:space="preserve"> Instead</w:t>
      </w:r>
      <w:r w:rsidRPr="00CC5E32">
        <w:t xml:space="preserve">　</w:t>
      </w:r>
      <w:bookmarkEnd w:id="95"/>
      <w:r w:rsidRPr="00CC5E32">
        <w:t>(C)</w:t>
      </w:r>
      <w:bookmarkStart w:id="96" w:name="QQ191007001615_1_3"/>
      <w:r w:rsidRPr="00CC5E32">
        <w:rPr>
          <w:kern w:val="2"/>
        </w:rPr>
        <w:t xml:space="preserve"> Whether</w:t>
      </w:r>
      <w:r w:rsidRPr="00CC5E32">
        <w:t xml:space="preserve">　</w:t>
      </w:r>
      <w:bookmarkEnd w:id="96"/>
      <w:r w:rsidRPr="00CC5E32">
        <w:t>(D)</w:t>
      </w:r>
      <w:bookmarkStart w:id="97" w:name="QQ191007001615_1_4"/>
      <w:r w:rsidRPr="00CC5E32">
        <w:rPr>
          <w:kern w:val="2"/>
        </w:rPr>
        <w:t xml:space="preserve"> Such as</w:t>
      </w:r>
      <w:r w:rsidRPr="00CC5E32">
        <w:t xml:space="preserve">　</w:t>
      </w:r>
      <w:bookmarkEnd w:id="97"/>
    </w:p>
    <w:p w14:paraId="08C06814" w14:textId="77777777" w:rsidR="00C937FC" w:rsidRPr="00CC5E32" w:rsidRDefault="00C937FC" w:rsidP="00FA48F8">
      <w:pPr>
        <w:spacing w:line="440" w:lineRule="exact"/>
      </w:pPr>
      <w:r w:rsidRPr="00CC5E32">
        <w:t>26. ____________ is reported ____________ two typhoons are moving slowly toward Taiwan.</w:t>
      </w:r>
      <w:r w:rsidRPr="00CC5E32">
        <w:t xml:space="preserve">　</w:t>
      </w:r>
    </w:p>
    <w:p w14:paraId="292878E9" w14:textId="45F4A041" w:rsidR="00FF1820" w:rsidRPr="00CC5E32" w:rsidRDefault="00C937FC" w:rsidP="00C937FC">
      <w:pPr>
        <w:spacing w:line="440" w:lineRule="exact"/>
        <w:ind w:firstLineChars="100" w:firstLine="234"/>
      </w:pPr>
      <w:r w:rsidRPr="00CC5E32">
        <w:t>(A)</w:t>
      </w:r>
      <w:bookmarkStart w:id="98" w:name="QQ191107000198_1_1"/>
      <w:r w:rsidRPr="00CC5E32">
        <w:t xml:space="preserve"> It; that</w:t>
      </w:r>
      <w:r w:rsidRPr="00CC5E32">
        <w:t xml:space="preserve">　</w:t>
      </w:r>
      <w:bookmarkEnd w:id="98"/>
      <w:r w:rsidRPr="00CC5E32">
        <w:t>(B)</w:t>
      </w:r>
      <w:bookmarkStart w:id="99" w:name="QQ191107000198_1_2"/>
      <w:r w:rsidRPr="00CC5E32">
        <w:t xml:space="preserve"> What; that</w:t>
      </w:r>
      <w:r w:rsidRPr="00CC5E32">
        <w:t xml:space="preserve">　</w:t>
      </w:r>
      <w:bookmarkEnd w:id="99"/>
      <w:r w:rsidRPr="00CC5E32">
        <w:t>(C)</w:t>
      </w:r>
      <w:bookmarkStart w:id="100" w:name="QQ191107000198_1_3"/>
      <w:r w:rsidRPr="00CC5E32">
        <w:t xml:space="preserve"> It; which</w:t>
      </w:r>
      <w:r w:rsidRPr="00CC5E32">
        <w:t xml:space="preserve">　</w:t>
      </w:r>
      <w:bookmarkEnd w:id="100"/>
      <w:r w:rsidRPr="00CC5E32">
        <w:t>(D) What; which</w:t>
      </w:r>
    </w:p>
    <w:p w14:paraId="7D998CA2" w14:textId="77777777" w:rsidR="00C937FC" w:rsidRPr="00CC5E32" w:rsidRDefault="00C937FC" w:rsidP="00C937FC">
      <w:pPr>
        <w:pStyle w:val="Normal0208"/>
        <w:snapToGrid w:val="0"/>
        <w:spacing w:before="80"/>
        <w:textAlignment w:val="center"/>
        <w:rPr>
          <w:b/>
          <w:kern w:val="2"/>
          <w:highlight w:val="yellow"/>
        </w:rPr>
      </w:pPr>
    </w:p>
    <w:p w14:paraId="3D16EACB" w14:textId="52D880D1" w:rsidR="00C937FC" w:rsidRPr="00CC5E32" w:rsidRDefault="00C937FC" w:rsidP="00383C27">
      <w:pPr>
        <w:pStyle w:val="Normal0208"/>
        <w:snapToGrid w:val="0"/>
        <w:spacing w:before="80" w:line="280" w:lineRule="exact"/>
        <w:textAlignment w:val="center"/>
      </w:pPr>
      <w:r w:rsidRPr="00CC5E32">
        <w:rPr>
          <w:kern w:val="2"/>
        </w:rPr>
        <w:lastRenderedPageBreak/>
        <w:t>27.</w:t>
      </w:r>
      <w:r w:rsidRPr="00CC5E32">
        <w:rPr>
          <w:b/>
          <w:kern w:val="2"/>
        </w:rPr>
        <w:t xml:space="preserve"> </w:t>
      </w:r>
      <w:r w:rsidRPr="00CC5E32">
        <w:rPr>
          <w:kern w:val="2"/>
        </w:rPr>
        <w:t xml:space="preserve">I like outdoor activities, </w:t>
      </w:r>
      <w:r w:rsidR="00383C27" w:rsidRPr="00B322AF">
        <w:rPr>
          <w:kern w:val="2"/>
        </w:rPr>
        <w:t>________</w:t>
      </w:r>
      <w:r w:rsidRPr="00CC5E32">
        <w:rPr>
          <w:kern w:val="2"/>
        </w:rPr>
        <w:t>my wife prefers indoor ones.</w:t>
      </w:r>
      <w:r w:rsidRPr="00CC5E32">
        <w:t xml:space="preserve">　</w:t>
      </w:r>
    </w:p>
    <w:p w14:paraId="6F827EC7" w14:textId="0D05C759" w:rsidR="00C937FC" w:rsidRPr="00CC5E32" w:rsidRDefault="00C937FC" w:rsidP="00383C27">
      <w:pPr>
        <w:pStyle w:val="Normal0208"/>
        <w:snapToGrid w:val="0"/>
        <w:spacing w:before="80" w:line="280" w:lineRule="exact"/>
        <w:ind w:firstLineChars="100" w:firstLine="234"/>
        <w:textAlignment w:val="center"/>
        <w:rPr>
          <w:kern w:val="2"/>
        </w:rPr>
      </w:pPr>
      <w:r w:rsidRPr="00CC5E32">
        <w:t>(A)</w:t>
      </w:r>
      <w:bookmarkStart w:id="101" w:name="QQ191021001061_1_1"/>
      <w:r w:rsidR="00CC5E32" w:rsidRPr="00CC5E32">
        <w:rPr>
          <w:kern w:val="2"/>
        </w:rPr>
        <w:t xml:space="preserve"> i</w:t>
      </w:r>
      <w:r w:rsidRPr="00CC5E32">
        <w:rPr>
          <w:kern w:val="2"/>
        </w:rPr>
        <w:t>f</w:t>
      </w:r>
      <w:r w:rsidRPr="00CC5E32">
        <w:t xml:space="preserve">　</w:t>
      </w:r>
      <w:bookmarkEnd w:id="101"/>
      <w:r w:rsidRPr="00CC5E32">
        <w:t>(B)</w:t>
      </w:r>
      <w:bookmarkStart w:id="102" w:name="QQ191021001061_1_2"/>
      <w:r w:rsidR="00CC5E32" w:rsidRPr="00CC5E32">
        <w:rPr>
          <w:kern w:val="2"/>
        </w:rPr>
        <w:t xml:space="preserve"> w</w:t>
      </w:r>
      <w:r w:rsidRPr="00CC5E32">
        <w:rPr>
          <w:kern w:val="2"/>
        </w:rPr>
        <w:t>hile</w:t>
      </w:r>
      <w:r w:rsidRPr="00CC5E32">
        <w:t xml:space="preserve">　</w:t>
      </w:r>
      <w:bookmarkEnd w:id="102"/>
      <w:r w:rsidRPr="00CC5E32">
        <w:t>(C)</w:t>
      </w:r>
      <w:bookmarkStart w:id="103" w:name="QQ191021001061_1_3"/>
      <w:r w:rsidR="00CC5E32" w:rsidRPr="00CC5E32">
        <w:rPr>
          <w:kern w:val="2"/>
        </w:rPr>
        <w:t xml:space="preserve"> b</w:t>
      </w:r>
      <w:r w:rsidRPr="00CC5E32">
        <w:rPr>
          <w:kern w:val="2"/>
        </w:rPr>
        <w:t>efore</w:t>
      </w:r>
      <w:r w:rsidRPr="00CC5E32">
        <w:t xml:space="preserve">　</w:t>
      </w:r>
      <w:bookmarkEnd w:id="103"/>
      <w:r w:rsidRPr="00CC5E32">
        <w:t>(D)</w:t>
      </w:r>
      <w:r w:rsidR="00CC5E32" w:rsidRPr="00CC5E32">
        <w:rPr>
          <w:kern w:val="2"/>
        </w:rPr>
        <w:t xml:space="preserve"> s</w:t>
      </w:r>
      <w:r w:rsidRPr="00CC5E32">
        <w:rPr>
          <w:kern w:val="2"/>
        </w:rPr>
        <w:t>o</w:t>
      </w:r>
    </w:p>
    <w:p w14:paraId="2E29BBE5" w14:textId="77777777" w:rsidR="00C937FC" w:rsidRPr="00CC5E32" w:rsidRDefault="00C937FC" w:rsidP="00383C27">
      <w:pPr>
        <w:pStyle w:val="Normal0208"/>
        <w:snapToGrid w:val="0"/>
        <w:spacing w:before="80" w:line="280" w:lineRule="exact"/>
        <w:textAlignment w:val="center"/>
      </w:pPr>
      <w:r w:rsidRPr="00CC5E32">
        <w:rPr>
          <w:kern w:val="2"/>
        </w:rPr>
        <w:t>28. Victor went to America and studied there, ____________ was always his dream.</w:t>
      </w:r>
      <w:r w:rsidRPr="00CC5E32">
        <w:t xml:space="preserve">　</w:t>
      </w:r>
    </w:p>
    <w:p w14:paraId="7C25E85C" w14:textId="2EC09BE7" w:rsidR="00C937FC" w:rsidRPr="00CC5E32" w:rsidRDefault="00C937FC" w:rsidP="00383C27">
      <w:pPr>
        <w:pStyle w:val="Normal0208"/>
        <w:snapToGrid w:val="0"/>
        <w:spacing w:before="80" w:line="280" w:lineRule="exact"/>
        <w:ind w:firstLineChars="100" w:firstLine="234"/>
        <w:textAlignment w:val="center"/>
        <w:rPr>
          <w:kern w:val="2"/>
        </w:rPr>
      </w:pPr>
      <w:r w:rsidRPr="00CC5E32">
        <w:t>(A)</w:t>
      </w:r>
      <w:bookmarkStart w:id="104" w:name="QQ191007001424_1_1"/>
      <w:r w:rsidRPr="00CC5E32">
        <w:rPr>
          <w:kern w:val="2"/>
        </w:rPr>
        <w:t xml:space="preserve"> that</w:t>
      </w:r>
      <w:r w:rsidRPr="00CC5E32">
        <w:t xml:space="preserve">　</w:t>
      </w:r>
      <w:bookmarkEnd w:id="104"/>
      <w:r w:rsidRPr="00CC5E32">
        <w:t>(B)</w:t>
      </w:r>
      <w:bookmarkStart w:id="105" w:name="QQ191007001424_1_2"/>
      <w:r w:rsidRPr="00CC5E32">
        <w:rPr>
          <w:kern w:val="2"/>
        </w:rPr>
        <w:t xml:space="preserve"> which</w:t>
      </w:r>
      <w:r w:rsidRPr="00CC5E32">
        <w:t xml:space="preserve">　</w:t>
      </w:r>
      <w:bookmarkEnd w:id="105"/>
      <w:r w:rsidRPr="00CC5E32">
        <w:t>(C)</w:t>
      </w:r>
      <w:bookmarkStart w:id="106" w:name="QQ191007001424_1_3"/>
      <w:r w:rsidRPr="00CC5E32">
        <w:rPr>
          <w:kern w:val="2"/>
        </w:rPr>
        <w:t xml:space="preserve"> what</w:t>
      </w:r>
      <w:r w:rsidRPr="00CC5E32">
        <w:t xml:space="preserve">　</w:t>
      </w:r>
      <w:bookmarkEnd w:id="106"/>
      <w:r w:rsidRPr="00CC5E32">
        <w:t>(D)</w:t>
      </w:r>
      <w:bookmarkStart w:id="107" w:name="QQ191007001424_1_4"/>
      <w:r w:rsidRPr="00CC5E32">
        <w:rPr>
          <w:kern w:val="2"/>
        </w:rPr>
        <w:t xml:space="preserve"> when</w:t>
      </w:r>
      <w:r w:rsidRPr="00CC5E32">
        <w:t xml:space="preserve">　</w:t>
      </w:r>
      <w:bookmarkEnd w:id="107"/>
    </w:p>
    <w:p w14:paraId="79883437" w14:textId="77777777" w:rsidR="00C937FC" w:rsidRPr="00CC5E32" w:rsidRDefault="00C937FC" w:rsidP="00383C27">
      <w:pPr>
        <w:pStyle w:val="Normal0208"/>
        <w:snapToGrid w:val="0"/>
        <w:spacing w:before="80" w:line="280" w:lineRule="exact"/>
        <w:textAlignment w:val="center"/>
      </w:pPr>
      <w:r w:rsidRPr="00CC5E32">
        <w:rPr>
          <w:kern w:val="2"/>
        </w:rPr>
        <w:t>29. To pass the final exam, you will need to study ____________ than before.</w:t>
      </w:r>
      <w:r w:rsidRPr="00CC5E32">
        <w:t xml:space="preserve">　</w:t>
      </w:r>
    </w:p>
    <w:p w14:paraId="37B23910" w14:textId="756C8818" w:rsidR="00C937FC" w:rsidRPr="00CC5E32" w:rsidRDefault="00C937FC" w:rsidP="00383C27">
      <w:pPr>
        <w:pStyle w:val="Normal0208"/>
        <w:snapToGrid w:val="0"/>
        <w:spacing w:before="80" w:line="280" w:lineRule="exact"/>
        <w:ind w:firstLineChars="100" w:firstLine="234"/>
        <w:textAlignment w:val="center"/>
      </w:pPr>
      <w:r w:rsidRPr="00CC5E32">
        <w:t>(A)</w:t>
      </w:r>
      <w:bookmarkStart w:id="108" w:name="QQ191023000548_1_1"/>
      <w:r w:rsidRPr="00CC5E32">
        <w:rPr>
          <w:kern w:val="2"/>
        </w:rPr>
        <w:t xml:space="preserve"> more harder</w:t>
      </w:r>
      <w:r w:rsidRPr="00CC5E32">
        <w:t xml:space="preserve">　</w:t>
      </w:r>
      <w:bookmarkEnd w:id="108"/>
      <w:r w:rsidRPr="00CC5E32">
        <w:t>(B)</w:t>
      </w:r>
      <w:bookmarkStart w:id="109" w:name="QQ191023000548_1_2"/>
      <w:r w:rsidRPr="00CC5E32">
        <w:rPr>
          <w:kern w:val="2"/>
        </w:rPr>
        <w:t xml:space="preserve"> much harder</w:t>
      </w:r>
      <w:r w:rsidRPr="00CC5E32">
        <w:t xml:space="preserve">　</w:t>
      </w:r>
      <w:bookmarkEnd w:id="109"/>
      <w:r w:rsidRPr="00CC5E32">
        <w:t>(C)</w:t>
      </w:r>
      <w:bookmarkStart w:id="110" w:name="QQ191023000548_1_3"/>
      <w:r w:rsidRPr="00CC5E32">
        <w:rPr>
          <w:kern w:val="2"/>
        </w:rPr>
        <w:t xml:space="preserve"> more hard</w:t>
      </w:r>
      <w:r w:rsidRPr="00CC5E32">
        <w:t xml:space="preserve">　</w:t>
      </w:r>
      <w:bookmarkEnd w:id="110"/>
      <w:r w:rsidRPr="00CC5E32">
        <w:t>(D)</w:t>
      </w:r>
      <w:bookmarkStart w:id="111" w:name="QQ191023000548_1_4"/>
      <w:r w:rsidRPr="00CC5E32">
        <w:rPr>
          <w:kern w:val="2"/>
        </w:rPr>
        <w:t xml:space="preserve"> very hard</w:t>
      </w:r>
      <w:r w:rsidRPr="00CC5E32">
        <w:t xml:space="preserve">　</w:t>
      </w:r>
      <w:bookmarkEnd w:id="111"/>
    </w:p>
    <w:p w14:paraId="39EAFFC2" w14:textId="77777777" w:rsidR="00B15792" w:rsidRPr="00CC5E32" w:rsidRDefault="00C937FC" w:rsidP="00383C27">
      <w:pPr>
        <w:pStyle w:val="Normal0208"/>
        <w:snapToGrid w:val="0"/>
        <w:spacing w:before="80" w:line="280" w:lineRule="exact"/>
        <w:textAlignment w:val="center"/>
      </w:pPr>
      <w:r w:rsidRPr="00CC5E32">
        <w:t xml:space="preserve">30. </w:t>
      </w:r>
      <w:r w:rsidR="00B15792" w:rsidRPr="00CC5E32">
        <w:rPr>
          <w:kern w:val="2"/>
        </w:rPr>
        <w:t>The police officer made the driver ____________ over to the roadside.</w:t>
      </w:r>
      <w:r w:rsidR="00B15792" w:rsidRPr="00CC5E32">
        <w:t xml:space="preserve">　</w:t>
      </w:r>
    </w:p>
    <w:p w14:paraId="5FAE081D" w14:textId="68B4631A" w:rsidR="00C937FC" w:rsidRPr="00CC5E32" w:rsidRDefault="00B15792" w:rsidP="00383C27">
      <w:pPr>
        <w:pStyle w:val="Normal0208"/>
        <w:snapToGrid w:val="0"/>
        <w:spacing w:before="80" w:line="280" w:lineRule="exact"/>
        <w:textAlignment w:val="center"/>
      </w:pPr>
      <w:r w:rsidRPr="00CC5E32">
        <w:t xml:space="preserve"> (A)</w:t>
      </w:r>
      <w:bookmarkStart w:id="112" w:name="QQ191022000826_1_1"/>
      <w:r w:rsidRPr="00CC5E32">
        <w:rPr>
          <w:kern w:val="2"/>
        </w:rPr>
        <w:t xml:space="preserve"> to pull</w:t>
      </w:r>
      <w:r w:rsidRPr="00CC5E32">
        <w:t xml:space="preserve">　</w:t>
      </w:r>
      <w:bookmarkEnd w:id="112"/>
      <w:r w:rsidRPr="00CC5E32">
        <w:t>(B)</w:t>
      </w:r>
      <w:bookmarkStart w:id="113" w:name="QQ191022000826_1_2"/>
      <w:r w:rsidRPr="00CC5E32">
        <w:rPr>
          <w:kern w:val="2"/>
        </w:rPr>
        <w:t xml:space="preserve"> pulling</w:t>
      </w:r>
      <w:r w:rsidRPr="00CC5E32">
        <w:t xml:space="preserve">　</w:t>
      </w:r>
      <w:bookmarkEnd w:id="113"/>
      <w:r w:rsidRPr="00CC5E32">
        <w:t>(C)</w:t>
      </w:r>
      <w:bookmarkStart w:id="114" w:name="QQ191022000826_1_3"/>
      <w:r w:rsidRPr="00CC5E32">
        <w:rPr>
          <w:kern w:val="2"/>
        </w:rPr>
        <w:t xml:space="preserve"> pull</w:t>
      </w:r>
      <w:r w:rsidRPr="00CC5E32">
        <w:t xml:space="preserve">　</w:t>
      </w:r>
      <w:bookmarkEnd w:id="114"/>
      <w:r w:rsidRPr="00CC5E32">
        <w:t>(D)</w:t>
      </w:r>
      <w:bookmarkStart w:id="115" w:name="QQ191022000826_1_4"/>
      <w:r w:rsidRPr="00CC5E32">
        <w:rPr>
          <w:kern w:val="2"/>
        </w:rPr>
        <w:t xml:space="preserve"> pulled</w:t>
      </w:r>
      <w:r w:rsidRPr="00CC5E32">
        <w:t xml:space="preserve">　</w:t>
      </w:r>
      <w:bookmarkEnd w:id="115"/>
    </w:p>
    <w:p w14:paraId="6B4AB861" w14:textId="627BB64A" w:rsidR="00B15792" w:rsidRPr="00CC5E32" w:rsidRDefault="00B15792" w:rsidP="0007345C">
      <w:pPr>
        <w:pStyle w:val="Normal03"/>
        <w:snapToGrid w:val="0"/>
        <w:spacing w:before="80"/>
        <w:textAlignment w:val="center"/>
        <w:rPr>
          <w:kern w:val="2"/>
        </w:rPr>
      </w:pPr>
      <w:r w:rsidRPr="00CC5E32">
        <w:t>三</w:t>
      </w:r>
      <w:r w:rsidRPr="00CC5E32">
        <w:t xml:space="preserve">. </w:t>
      </w:r>
      <w:r w:rsidRPr="00CC5E32">
        <w:t>對話</w:t>
      </w:r>
      <w:r w:rsidR="0007345C" w:rsidRPr="00CC5E32">
        <w:t xml:space="preserve"> </w:t>
      </w:r>
      <w:r w:rsidR="0007345C" w:rsidRPr="00CC5E32">
        <w:rPr>
          <w:kern w:val="2"/>
        </w:rPr>
        <w:t>(</w:t>
      </w:r>
      <w:r w:rsidR="0007345C" w:rsidRPr="00CC5E32">
        <w:rPr>
          <w:kern w:val="2"/>
        </w:rPr>
        <w:t>每題</w:t>
      </w:r>
      <w:r w:rsidR="0007345C" w:rsidRPr="00CC5E32">
        <w:rPr>
          <w:kern w:val="2"/>
        </w:rPr>
        <w:t>2</w:t>
      </w:r>
      <w:r w:rsidR="0007345C" w:rsidRPr="00CC5E32">
        <w:rPr>
          <w:kern w:val="2"/>
        </w:rPr>
        <w:t>分，共</w:t>
      </w:r>
      <w:r w:rsidR="0007345C" w:rsidRPr="00CC5E32">
        <w:rPr>
          <w:kern w:val="2"/>
        </w:rPr>
        <w:t>10%)</w:t>
      </w:r>
    </w:p>
    <w:p w14:paraId="324D8992" w14:textId="77777777" w:rsidR="0007345C" w:rsidRPr="00CC5E32" w:rsidRDefault="00B15792" w:rsidP="00640D3B">
      <w:pPr>
        <w:pStyle w:val="Normal0208"/>
        <w:snapToGrid w:val="0"/>
        <w:spacing w:before="80"/>
        <w:ind w:left="234" w:hangingChars="100" w:hanging="234"/>
        <w:textAlignment w:val="center"/>
      </w:pPr>
      <w:r w:rsidRPr="00CC5E32">
        <w:rPr>
          <w:kern w:val="2"/>
        </w:rPr>
        <w:t xml:space="preserve">31. </w:t>
      </w:r>
      <w:r w:rsidR="004F1EFF" w:rsidRPr="00CC5E32">
        <w:rPr>
          <w:kern w:val="2"/>
        </w:rPr>
        <w:t>Eddie: I’ve just got two tickets to the Mayday concert. Do you want to come with me?</w:t>
      </w:r>
      <w:r w:rsidR="004F1EFF" w:rsidRPr="00CC5E32">
        <w:rPr>
          <w:kern w:val="2"/>
        </w:rPr>
        <w:br/>
        <w:t>Frank: ____________ I’m not into pop music.</w:t>
      </w:r>
      <w:r w:rsidR="004F1EFF" w:rsidRPr="00CC5E32">
        <w:rPr>
          <w:kern w:val="2"/>
        </w:rPr>
        <w:br/>
        <w:t>Eddie: Oh, that’s OK. I’ll go ask someone else.</w:t>
      </w:r>
      <w:r w:rsidR="004F1EFF" w:rsidRPr="00CC5E32">
        <w:rPr>
          <w:kern w:val="2"/>
        </w:rPr>
        <w:br/>
      </w:r>
      <w:r w:rsidR="004F1EFF" w:rsidRPr="00CC5E32">
        <w:t>(A)</w:t>
      </w:r>
      <w:bookmarkStart w:id="116" w:name="QQ191007001653_1_1"/>
      <w:r w:rsidR="004F1EFF" w:rsidRPr="00CC5E32">
        <w:rPr>
          <w:kern w:val="2"/>
        </w:rPr>
        <w:t xml:space="preserve"> It’s probably not my cup of tea.</w:t>
      </w:r>
      <w:r w:rsidR="004F1EFF" w:rsidRPr="00CC5E32">
        <w:t xml:space="preserve">　</w:t>
      </w:r>
      <w:bookmarkEnd w:id="116"/>
      <w:r w:rsidRPr="00CC5E32">
        <w:t xml:space="preserve">           </w:t>
      </w:r>
    </w:p>
    <w:p w14:paraId="7A821C82" w14:textId="1C10244E" w:rsidR="00B15792" w:rsidRPr="00CC5E32" w:rsidRDefault="004F1EFF" w:rsidP="0007345C">
      <w:pPr>
        <w:pStyle w:val="Normal0208"/>
        <w:snapToGrid w:val="0"/>
        <w:spacing w:before="80"/>
        <w:ind w:leftChars="100" w:left="234"/>
        <w:textAlignment w:val="center"/>
      </w:pPr>
      <w:r w:rsidRPr="00CC5E32">
        <w:t>(B)</w:t>
      </w:r>
      <w:bookmarkStart w:id="117" w:name="QQ191007001653_1_2"/>
      <w:r w:rsidRPr="00CC5E32">
        <w:rPr>
          <w:kern w:val="2"/>
        </w:rPr>
        <w:t xml:space="preserve"> I have a great interest in music.</w:t>
      </w:r>
      <w:r w:rsidRPr="00CC5E32">
        <w:t xml:space="preserve">　</w:t>
      </w:r>
      <w:bookmarkEnd w:id="117"/>
    </w:p>
    <w:p w14:paraId="585C6DB3" w14:textId="77777777" w:rsidR="0007345C" w:rsidRPr="00CC5E32" w:rsidRDefault="004F1EFF" w:rsidP="00640D3B">
      <w:pPr>
        <w:pStyle w:val="Normal0208"/>
        <w:snapToGrid w:val="0"/>
        <w:spacing w:before="80"/>
        <w:ind w:leftChars="100" w:left="234"/>
        <w:textAlignment w:val="center"/>
      </w:pPr>
      <w:r w:rsidRPr="00CC5E32">
        <w:t>(C)</w:t>
      </w:r>
      <w:bookmarkStart w:id="118" w:name="QQ191007001653_1_3"/>
      <w:r w:rsidRPr="00CC5E32">
        <w:rPr>
          <w:kern w:val="2"/>
        </w:rPr>
        <w:t xml:space="preserve"> How do you know I’m a big fan of Mayday?</w:t>
      </w:r>
      <w:r w:rsidRPr="00CC5E32">
        <w:t xml:space="preserve">　</w:t>
      </w:r>
      <w:bookmarkEnd w:id="118"/>
    </w:p>
    <w:p w14:paraId="43A527F1" w14:textId="189CF47F" w:rsidR="004F1EFF" w:rsidRPr="00CC5E32" w:rsidRDefault="004F1EFF" w:rsidP="00640D3B">
      <w:pPr>
        <w:pStyle w:val="Normal0208"/>
        <w:snapToGrid w:val="0"/>
        <w:spacing w:before="80"/>
        <w:ind w:leftChars="100" w:left="234"/>
        <w:textAlignment w:val="center"/>
      </w:pPr>
      <w:r w:rsidRPr="00CC5E32">
        <w:t>(D)</w:t>
      </w:r>
      <w:bookmarkStart w:id="119" w:name="QQ191007001653_1_4"/>
      <w:r w:rsidRPr="00CC5E32">
        <w:rPr>
          <w:kern w:val="2"/>
        </w:rPr>
        <w:t xml:space="preserve"> They are probably the best Taiwanese band ever.</w:t>
      </w:r>
      <w:r w:rsidRPr="00CC5E32">
        <w:t xml:space="preserve">　</w:t>
      </w:r>
      <w:bookmarkEnd w:id="119"/>
    </w:p>
    <w:p w14:paraId="183A8F1D" w14:textId="03B80FA3" w:rsidR="00B15792" w:rsidRPr="00CC5E32" w:rsidRDefault="00B15792" w:rsidP="00640D3B">
      <w:pPr>
        <w:pStyle w:val="Normal0209"/>
        <w:snapToGrid w:val="0"/>
        <w:spacing w:before="80"/>
        <w:ind w:left="234" w:hangingChars="100" w:hanging="234"/>
        <w:textAlignment w:val="center"/>
      </w:pPr>
      <w:r w:rsidRPr="00CC5E32">
        <w:rPr>
          <w:kern w:val="2"/>
        </w:rPr>
        <w:t xml:space="preserve">32. </w:t>
      </w:r>
      <w:r w:rsidR="004F1EFF" w:rsidRPr="00CC5E32">
        <w:rPr>
          <w:kern w:val="2"/>
        </w:rPr>
        <w:t>Ivan: I’m ready. Did you call a taxi?</w:t>
      </w:r>
      <w:r w:rsidR="004F1EFF" w:rsidRPr="00CC5E32">
        <w:rPr>
          <w:kern w:val="2"/>
        </w:rPr>
        <w:br/>
        <w:t>Tammy: Taxi? Do you know how expensive that would be to go to the airport?</w:t>
      </w:r>
      <w:r w:rsidR="004F1EFF" w:rsidRPr="00CC5E32">
        <w:rPr>
          <w:kern w:val="2"/>
        </w:rPr>
        <w:br/>
        <w:t>Ivan: Okay. I guess we need to ____________ on this trip. Let’s take the bus.</w:t>
      </w:r>
      <w:r w:rsidR="004F1EFF" w:rsidRPr="00CC5E32">
        <w:rPr>
          <w:kern w:val="2"/>
        </w:rPr>
        <w:br/>
      </w:r>
      <w:r w:rsidR="004F1EFF" w:rsidRPr="00CC5E32">
        <w:t>(A)</w:t>
      </w:r>
      <w:bookmarkStart w:id="120" w:name="QQ191008000102_1_1"/>
      <w:r w:rsidR="004F1EFF" w:rsidRPr="00CC5E32">
        <w:rPr>
          <w:kern w:val="2"/>
        </w:rPr>
        <w:t xml:space="preserve"> spend the money the moment we get it</w:t>
      </w:r>
      <w:r w:rsidR="004F1EFF" w:rsidRPr="00CC5E32">
        <w:t xml:space="preserve">　</w:t>
      </w:r>
      <w:bookmarkEnd w:id="120"/>
      <w:r w:rsidR="004F1EFF" w:rsidRPr="00CC5E32">
        <w:t>(B)</w:t>
      </w:r>
      <w:bookmarkStart w:id="121" w:name="QQ191008000102_1_2"/>
      <w:r w:rsidR="004F1EFF" w:rsidRPr="00CC5E32">
        <w:rPr>
          <w:kern w:val="2"/>
        </w:rPr>
        <w:t xml:space="preserve"> calm down and be patient</w:t>
      </w:r>
      <w:r w:rsidR="004F1EFF" w:rsidRPr="00CC5E32">
        <w:t xml:space="preserve">　</w:t>
      </w:r>
      <w:bookmarkEnd w:id="121"/>
    </w:p>
    <w:p w14:paraId="696D673D" w14:textId="446A4D2E" w:rsidR="004F1EFF" w:rsidRPr="00CC5E32" w:rsidRDefault="004F1EFF" w:rsidP="00640D3B">
      <w:pPr>
        <w:pStyle w:val="Normal0209"/>
        <w:snapToGrid w:val="0"/>
        <w:spacing w:before="80"/>
        <w:ind w:leftChars="100" w:left="234"/>
        <w:textAlignment w:val="center"/>
      </w:pPr>
      <w:r w:rsidRPr="00CC5E32">
        <w:t>(C)</w:t>
      </w:r>
      <w:bookmarkStart w:id="122" w:name="QQ191008000102_1_3"/>
      <w:r w:rsidRPr="00CC5E32">
        <w:rPr>
          <w:kern w:val="2"/>
        </w:rPr>
        <w:t xml:space="preserve"> spend our money wisely</w:t>
      </w:r>
      <w:r w:rsidRPr="00CC5E32">
        <w:t xml:space="preserve">　</w:t>
      </w:r>
      <w:bookmarkEnd w:id="122"/>
      <w:r w:rsidR="00B15792" w:rsidRPr="00CC5E32">
        <w:t xml:space="preserve">           </w:t>
      </w:r>
      <w:r w:rsidRPr="00CC5E32">
        <w:t>(D)</w:t>
      </w:r>
      <w:bookmarkStart w:id="123" w:name="QQ191008000102_1_4"/>
      <w:r w:rsidRPr="00CC5E32">
        <w:rPr>
          <w:kern w:val="2"/>
        </w:rPr>
        <w:t xml:space="preserve"> be stuck in traffic</w:t>
      </w:r>
      <w:r w:rsidRPr="00CC5E32">
        <w:t xml:space="preserve">　</w:t>
      </w:r>
      <w:bookmarkEnd w:id="123"/>
    </w:p>
    <w:p w14:paraId="39C76742" w14:textId="77777777" w:rsidR="00B15792" w:rsidRPr="00CC5E32" w:rsidRDefault="004F1EFF" w:rsidP="00640D3B">
      <w:pPr>
        <w:pStyle w:val="Normal0213"/>
        <w:numPr>
          <w:ilvl w:val="0"/>
          <w:numId w:val="14"/>
        </w:numPr>
        <w:snapToGrid w:val="0"/>
        <w:spacing w:before="80"/>
        <w:textAlignment w:val="center"/>
        <w:rPr>
          <w:rFonts w:eastAsia="DengXian"/>
          <w:lang w:eastAsia="zh-CN"/>
        </w:rPr>
      </w:pPr>
      <w:r w:rsidRPr="00CC5E32">
        <w:rPr>
          <w:kern w:val="2"/>
        </w:rPr>
        <w:t>Danny: Look! I made a kite out of used chopsticks and a piece of old cloth.</w:t>
      </w:r>
      <w:r w:rsidRPr="00CC5E32">
        <w:rPr>
          <w:kern w:val="2"/>
        </w:rPr>
        <w:br/>
        <w:t>Vivian: You are so smart! Can it fly?</w:t>
      </w:r>
      <w:r w:rsidRPr="00CC5E32">
        <w:rPr>
          <w:kern w:val="2"/>
        </w:rPr>
        <w:br/>
        <w:t>Danny: ____________</w:t>
      </w:r>
      <w:r w:rsidRPr="00CC5E32">
        <w:rPr>
          <w:kern w:val="2"/>
        </w:rPr>
        <w:br/>
      </w:r>
      <w:r w:rsidRPr="00CC5E32">
        <w:t>(A)</w:t>
      </w:r>
      <w:bookmarkStart w:id="124" w:name="QQ191007001479_1_1"/>
      <w:r w:rsidRPr="00CC5E32">
        <w:rPr>
          <w:kern w:val="2"/>
        </w:rPr>
        <w:t xml:space="preserve"> Actually, I have no idea.</w:t>
      </w:r>
      <w:r w:rsidRPr="00CC5E32">
        <w:t xml:space="preserve">　</w:t>
      </w:r>
      <w:bookmarkEnd w:id="124"/>
      <w:r w:rsidRPr="00CC5E32">
        <w:t>(B)</w:t>
      </w:r>
      <w:bookmarkStart w:id="125" w:name="QQ191007001479_1_2"/>
      <w:r w:rsidRPr="00CC5E32">
        <w:rPr>
          <w:kern w:val="2"/>
        </w:rPr>
        <w:t xml:space="preserve"> Tell me more about it.</w:t>
      </w:r>
      <w:r w:rsidRPr="00CC5E32">
        <w:t xml:space="preserve">　</w:t>
      </w:r>
      <w:bookmarkEnd w:id="125"/>
    </w:p>
    <w:p w14:paraId="2690BF6A" w14:textId="67E75E75" w:rsidR="004F1EFF" w:rsidRPr="00CC5E32" w:rsidRDefault="004F1EFF" w:rsidP="00640D3B">
      <w:pPr>
        <w:pStyle w:val="Normal0213"/>
        <w:snapToGrid w:val="0"/>
        <w:spacing w:before="80"/>
        <w:ind w:left="360"/>
        <w:textAlignment w:val="center"/>
        <w:rPr>
          <w:rFonts w:eastAsia="DengXian"/>
          <w:lang w:eastAsia="zh-CN"/>
        </w:rPr>
      </w:pPr>
      <w:r w:rsidRPr="00CC5E32">
        <w:t>(C)</w:t>
      </w:r>
      <w:bookmarkStart w:id="126" w:name="QQ191007001479_1_3"/>
      <w:r w:rsidRPr="00CC5E32">
        <w:rPr>
          <w:kern w:val="2"/>
        </w:rPr>
        <w:t xml:space="preserve"> I am so sorry for you.</w:t>
      </w:r>
      <w:r w:rsidRPr="00CC5E32">
        <w:t xml:space="preserve">　</w:t>
      </w:r>
      <w:bookmarkEnd w:id="126"/>
      <w:r w:rsidR="00B15792" w:rsidRPr="00CC5E32">
        <w:t xml:space="preserve"> </w:t>
      </w:r>
      <w:r w:rsidRPr="00CC5E32">
        <w:t>(D)</w:t>
      </w:r>
      <w:bookmarkStart w:id="127" w:name="QQ191007001479_1_4"/>
      <w:r w:rsidRPr="00CC5E32">
        <w:rPr>
          <w:kern w:val="2"/>
        </w:rPr>
        <w:t xml:space="preserve"> You need to exercise more.</w:t>
      </w:r>
      <w:r w:rsidRPr="00CC5E32">
        <w:t xml:space="preserve">　</w:t>
      </w:r>
      <w:bookmarkEnd w:id="127"/>
    </w:p>
    <w:p w14:paraId="7CB1E5D0" w14:textId="30755991" w:rsidR="004F1EFF" w:rsidRPr="00CC5E32" w:rsidRDefault="004F1EFF" w:rsidP="006767C0">
      <w:pPr>
        <w:pStyle w:val="af0"/>
        <w:numPr>
          <w:ilvl w:val="0"/>
          <w:numId w:val="14"/>
        </w:numPr>
        <w:spacing w:line="320" w:lineRule="exact"/>
        <w:ind w:leftChars="0" w:left="357" w:hanging="357"/>
        <w:rPr>
          <w:sz w:val="24"/>
        </w:rPr>
      </w:pPr>
      <w:r w:rsidRPr="00CC5E32">
        <w:rPr>
          <w:sz w:val="24"/>
        </w:rPr>
        <w:t>Mr. Dawson: Congratulations, Steve. You won the spelling bee!</w:t>
      </w:r>
      <w:r w:rsidRPr="00CC5E32">
        <w:rPr>
          <w:sz w:val="24"/>
        </w:rPr>
        <w:br/>
        <w:t>Steve: Really? That’s amazing! ____________</w:t>
      </w:r>
      <w:r w:rsidRPr="00CC5E32">
        <w:rPr>
          <w:sz w:val="24"/>
        </w:rPr>
        <w:br/>
        <w:t>Mr. Dawson: Here’s your prize.</w:t>
      </w:r>
      <w:r w:rsidRPr="00CC5E32">
        <w:rPr>
          <w:sz w:val="24"/>
        </w:rPr>
        <w:br/>
        <w:t>Steve: Thanks!</w:t>
      </w:r>
      <w:r w:rsidRPr="00CC5E32">
        <w:rPr>
          <w:sz w:val="24"/>
        </w:rPr>
        <w:br/>
        <w:t>(A)</w:t>
      </w:r>
      <w:bookmarkStart w:id="128" w:name="QQ191022000830_1_1"/>
      <w:r w:rsidRPr="00CC5E32">
        <w:rPr>
          <w:sz w:val="24"/>
        </w:rPr>
        <w:t xml:space="preserve"> Take it easy!</w:t>
      </w:r>
      <w:r w:rsidRPr="00CC5E32">
        <w:rPr>
          <w:sz w:val="24"/>
        </w:rPr>
        <w:t xml:space="preserve">　</w:t>
      </w:r>
      <w:bookmarkEnd w:id="128"/>
      <w:r w:rsidRPr="00CC5E32">
        <w:rPr>
          <w:sz w:val="24"/>
        </w:rPr>
        <w:t>(B)</w:t>
      </w:r>
      <w:bookmarkStart w:id="129" w:name="QQ191022000830_1_2"/>
      <w:r w:rsidRPr="00CC5E32">
        <w:rPr>
          <w:sz w:val="24"/>
        </w:rPr>
        <w:t xml:space="preserve"> I can’t believe it!</w:t>
      </w:r>
      <w:r w:rsidRPr="00CC5E32">
        <w:rPr>
          <w:sz w:val="24"/>
        </w:rPr>
        <w:t xml:space="preserve">　</w:t>
      </w:r>
      <w:bookmarkEnd w:id="129"/>
      <w:r w:rsidRPr="00CC5E32">
        <w:rPr>
          <w:sz w:val="24"/>
        </w:rPr>
        <w:t>(C)</w:t>
      </w:r>
      <w:bookmarkStart w:id="130" w:name="QQ191022000830_1_3"/>
      <w:r w:rsidRPr="00CC5E32">
        <w:rPr>
          <w:sz w:val="24"/>
        </w:rPr>
        <w:t xml:space="preserve"> Calm down!</w:t>
      </w:r>
      <w:r w:rsidRPr="00CC5E32">
        <w:rPr>
          <w:sz w:val="24"/>
        </w:rPr>
        <w:t xml:space="preserve">　</w:t>
      </w:r>
      <w:bookmarkEnd w:id="130"/>
      <w:r w:rsidRPr="00CC5E32">
        <w:rPr>
          <w:sz w:val="24"/>
        </w:rPr>
        <w:t>(D) What a pity!</w:t>
      </w:r>
    </w:p>
    <w:p w14:paraId="11041A0A" w14:textId="2BCFF084" w:rsidR="00640D3B" w:rsidRPr="00CC5E32" w:rsidRDefault="00E81B3E" w:rsidP="00640D3B">
      <w:pPr>
        <w:pStyle w:val="Normal0220"/>
        <w:numPr>
          <w:ilvl w:val="0"/>
          <w:numId w:val="14"/>
        </w:numPr>
        <w:snapToGrid w:val="0"/>
        <w:spacing w:before="80"/>
        <w:ind w:left="357" w:hanging="357"/>
        <w:textAlignment w:val="center"/>
        <w:rPr>
          <w:rFonts w:eastAsia="DengXian"/>
          <w:lang w:eastAsia="zh-CN"/>
        </w:rPr>
      </w:pPr>
      <w:r w:rsidRPr="00CC5E32">
        <w:rPr>
          <w:kern w:val="2"/>
        </w:rPr>
        <w:t>Tina: I don’t know much about space.</w:t>
      </w:r>
      <w:r w:rsidRPr="00CC5E32">
        <w:rPr>
          <w:kern w:val="2"/>
        </w:rPr>
        <w:br/>
        <w:t>Rosa: You can ask David about it.</w:t>
      </w:r>
      <w:r w:rsidRPr="00CC5E32">
        <w:rPr>
          <w:kern w:val="2"/>
        </w:rPr>
        <w:br/>
        <w:t>Tina: Why? Is he an expert or something?</w:t>
      </w:r>
      <w:r w:rsidRPr="00CC5E32">
        <w:rPr>
          <w:kern w:val="2"/>
        </w:rPr>
        <w:br/>
        <w:t>Rosa: You can say that again. He reads a lot about it. ____________</w:t>
      </w:r>
      <w:r w:rsidRPr="00CC5E32">
        <w:rPr>
          <w:kern w:val="2"/>
        </w:rPr>
        <w:br/>
      </w:r>
      <w:r w:rsidRPr="00CC5E32">
        <w:t>(A)</w:t>
      </w:r>
      <w:bookmarkStart w:id="131" w:name="QQ191007000164_1_1"/>
      <w:r w:rsidRPr="00CC5E32">
        <w:rPr>
          <w:kern w:val="2"/>
        </w:rPr>
        <w:t xml:space="preserve"> He takes a great interest in space.</w:t>
      </w:r>
      <w:r w:rsidRPr="00CC5E32">
        <w:t xml:space="preserve">　</w:t>
      </w:r>
      <w:bookmarkEnd w:id="131"/>
      <w:r w:rsidR="00072C25" w:rsidRPr="00CC5E32">
        <w:t xml:space="preserve">   </w:t>
      </w:r>
      <w:r w:rsidRPr="00CC5E32">
        <w:t>(B)</w:t>
      </w:r>
      <w:bookmarkStart w:id="132" w:name="QQ191007000164_1_2"/>
      <w:r w:rsidRPr="00CC5E32">
        <w:rPr>
          <w:kern w:val="2"/>
        </w:rPr>
        <w:t xml:space="preserve"> What does he know?</w:t>
      </w:r>
      <w:r w:rsidRPr="00CC5E32">
        <w:t xml:space="preserve">　</w:t>
      </w:r>
      <w:bookmarkEnd w:id="132"/>
    </w:p>
    <w:p w14:paraId="331DA7EC" w14:textId="73D66A90" w:rsidR="004F1EFF" w:rsidRPr="00CC5E32" w:rsidRDefault="00072C25" w:rsidP="00072C25">
      <w:pPr>
        <w:pStyle w:val="Normal0220"/>
        <w:snapToGrid w:val="0"/>
        <w:spacing w:before="80"/>
        <w:ind w:firstLineChars="100" w:firstLine="234"/>
        <w:textAlignment w:val="center"/>
      </w:pPr>
      <w:r w:rsidRPr="00CC5E32">
        <w:rPr>
          <w:kern w:val="2"/>
        </w:rPr>
        <w:t xml:space="preserve"> </w:t>
      </w:r>
      <w:r w:rsidRPr="00CC5E32">
        <w:t xml:space="preserve">(C) </w:t>
      </w:r>
      <w:bookmarkStart w:id="133" w:name="QQ191007000164_1_3"/>
      <w:r w:rsidR="00E81B3E" w:rsidRPr="00CC5E32">
        <w:rPr>
          <w:kern w:val="2"/>
        </w:rPr>
        <w:t>How come he drink so much coffee?</w:t>
      </w:r>
      <w:r w:rsidR="00E81B3E" w:rsidRPr="00CC5E32">
        <w:t xml:space="preserve">　</w:t>
      </w:r>
      <w:bookmarkEnd w:id="133"/>
      <w:r w:rsidR="00E81B3E" w:rsidRPr="00CC5E32">
        <w:t>(D)</w:t>
      </w:r>
      <w:bookmarkStart w:id="134" w:name="QQ191007000164_1_4"/>
      <w:r w:rsidR="00E81B3E" w:rsidRPr="00CC5E32">
        <w:rPr>
          <w:kern w:val="2"/>
        </w:rPr>
        <w:t xml:space="preserve"> He is wasting my time.</w:t>
      </w:r>
      <w:r w:rsidR="00E81B3E" w:rsidRPr="00CC5E32">
        <w:t xml:space="preserve">　</w:t>
      </w:r>
      <w:bookmarkEnd w:id="134"/>
    </w:p>
    <w:p w14:paraId="0A274DCF" w14:textId="4FD744AA" w:rsidR="00956B48" w:rsidRPr="00CC5E32" w:rsidRDefault="00956B48" w:rsidP="0007345C">
      <w:pPr>
        <w:pStyle w:val="Normal03"/>
        <w:snapToGrid w:val="0"/>
        <w:spacing w:before="80"/>
        <w:textAlignment w:val="center"/>
        <w:rPr>
          <w:kern w:val="2"/>
        </w:rPr>
      </w:pPr>
      <w:r w:rsidRPr="00CC5E32">
        <w:t>四</w:t>
      </w:r>
      <w:r w:rsidRPr="00CC5E32">
        <w:t xml:space="preserve">. </w:t>
      </w:r>
      <w:r w:rsidRPr="00CC5E32">
        <w:t>克漏字</w:t>
      </w:r>
      <w:r w:rsidR="0007345C" w:rsidRPr="00CC5E32">
        <w:t xml:space="preserve"> </w:t>
      </w:r>
      <w:r w:rsidR="0007345C" w:rsidRPr="00CC5E32">
        <w:rPr>
          <w:kern w:val="2"/>
        </w:rPr>
        <w:t>(</w:t>
      </w:r>
      <w:r w:rsidR="0007345C" w:rsidRPr="00CC5E32">
        <w:rPr>
          <w:kern w:val="2"/>
        </w:rPr>
        <w:t>每題</w:t>
      </w:r>
      <w:r w:rsidR="0007345C" w:rsidRPr="00CC5E32">
        <w:rPr>
          <w:kern w:val="2"/>
        </w:rPr>
        <w:t>2</w:t>
      </w:r>
      <w:r w:rsidR="0007345C" w:rsidRPr="00CC5E32">
        <w:rPr>
          <w:kern w:val="2"/>
        </w:rPr>
        <w:t>分，共</w:t>
      </w:r>
      <w:r w:rsidR="0007345C" w:rsidRPr="00CC5E32">
        <w:rPr>
          <w:kern w:val="2"/>
        </w:rPr>
        <w:t>20%)</w:t>
      </w:r>
    </w:p>
    <w:p w14:paraId="1E1216EA" w14:textId="4AFAFD83" w:rsidR="00C945AD" w:rsidRPr="00CC5E32" w:rsidRDefault="00C945AD" w:rsidP="006767C0">
      <w:pPr>
        <w:pStyle w:val="Normal0528"/>
        <w:snapToGrid w:val="0"/>
        <w:spacing w:before="80"/>
        <w:ind w:firstLineChars="300" w:firstLine="703"/>
        <w:textAlignment w:val="center"/>
        <w:rPr>
          <w:rFonts w:eastAsia="DengXian"/>
          <w:lang w:eastAsia="zh-CN"/>
        </w:rPr>
      </w:pPr>
      <w:r w:rsidRPr="00CC5E32">
        <w:rPr>
          <w:kern w:val="2"/>
        </w:rPr>
        <w:t xml:space="preserve">Elephants are bigger than any other land animals. ______36______ hundreds of years, we have used them to carry heavy things and people. But now they can help us _____37_______ their dung! ______38______, elephant dung can be used to make paper. One company has started using elephant dung to make cards. </w:t>
      </w:r>
      <w:r w:rsidRPr="00CC5E32">
        <w:rPr>
          <w:kern w:val="2"/>
        </w:rPr>
        <w:br/>
        <w:t xml:space="preserve">    ______39______ people who buy them, the cards don’t have a bad smell. Another use for elephant dung is making coffee. First, coffee cherries _____40_______ by the elephants. Next, people collect the cherries from their dung. The coffee is really tasty, and that’s why it’s so expensive. These companies use some of the money they earn to help elephants.</w:t>
      </w:r>
      <w:r w:rsidRPr="00CC5E32">
        <w:t xml:space="preserve">　</w:t>
      </w:r>
    </w:p>
    <w:p w14:paraId="3705E241" w14:textId="77156A2E" w:rsidR="00C945AD" w:rsidRPr="00CC5E32" w:rsidRDefault="00C945AD" w:rsidP="00C945AD">
      <w:pPr>
        <w:pStyle w:val="Normal1528"/>
        <w:numPr>
          <w:ilvl w:val="0"/>
          <w:numId w:val="14"/>
        </w:numPr>
        <w:snapToGrid w:val="0"/>
        <w:spacing w:before="80"/>
        <w:textAlignment w:val="center"/>
        <w:rPr>
          <w:rFonts w:eastAsia="DengXian"/>
          <w:lang w:eastAsia="zh-CN"/>
        </w:rPr>
      </w:pPr>
      <w:r w:rsidRPr="00CC5E32">
        <w:t>(A)</w:t>
      </w:r>
      <w:bookmarkStart w:id="135" w:name="QQ191107000227_1_1"/>
      <w:r w:rsidRPr="00CC5E32">
        <w:rPr>
          <w:kern w:val="2"/>
        </w:rPr>
        <w:t xml:space="preserve"> For</w:t>
      </w:r>
      <w:r w:rsidRPr="00CC5E32">
        <w:t xml:space="preserve">　</w:t>
      </w:r>
      <w:bookmarkEnd w:id="135"/>
      <w:r w:rsidRPr="00CC5E32">
        <w:t>(B)</w:t>
      </w:r>
      <w:bookmarkStart w:id="136" w:name="QQ191107000227_1_2"/>
      <w:r w:rsidRPr="00CC5E32">
        <w:rPr>
          <w:kern w:val="2"/>
        </w:rPr>
        <w:t xml:space="preserve"> To</w:t>
      </w:r>
      <w:r w:rsidRPr="00CC5E32">
        <w:t xml:space="preserve">　</w:t>
      </w:r>
      <w:bookmarkEnd w:id="136"/>
      <w:r w:rsidRPr="00CC5E32">
        <w:t>(C)</w:t>
      </w:r>
      <w:bookmarkStart w:id="137" w:name="QQ191107000227_1_3"/>
      <w:r w:rsidRPr="00CC5E32">
        <w:rPr>
          <w:kern w:val="2"/>
        </w:rPr>
        <w:t xml:space="preserve"> At</w:t>
      </w:r>
      <w:r w:rsidRPr="00CC5E32">
        <w:t xml:space="preserve">　</w:t>
      </w:r>
      <w:bookmarkEnd w:id="137"/>
      <w:r w:rsidRPr="00CC5E32">
        <w:t>(D)</w:t>
      </w:r>
      <w:bookmarkStart w:id="138" w:name="QQ191107000227_1_4"/>
      <w:r w:rsidRPr="00CC5E32">
        <w:rPr>
          <w:kern w:val="2"/>
        </w:rPr>
        <w:t xml:space="preserve"> From</w:t>
      </w:r>
      <w:r w:rsidRPr="00CC5E32">
        <w:t xml:space="preserve">　</w:t>
      </w:r>
      <w:bookmarkEnd w:id="138"/>
    </w:p>
    <w:p w14:paraId="77C5A9E2" w14:textId="17B1273E" w:rsidR="00C945AD" w:rsidRPr="00CC5E32" w:rsidRDefault="00C945AD" w:rsidP="00C945AD">
      <w:pPr>
        <w:pStyle w:val="Normal2416"/>
        <w:numPr>
          <w:ilvl w:val="0"/>
          <w:numId w:val="14"/>
        </w:numPr>
        <w:snapToGrid w:val="0"/>
        <w:spacing w:before="80"/>
        <w:textAlignment w:val="center"/>
        <w:rPr>
          <w:rFonts w:eastAsia="DengXian"/>
          <w:lang w:eastAsia="zh-CN"/>
        </w:rPr>
      </w:pPr>
      <w:r w:rsidRPr="00CC5E32">
        <w:t xml:space="preserve"> (A)</w:t>
      </w:r>
      <w:bookmarkStart w:id="139" w:name="QQ191107000227_2_1"/>
      <w:r w:rsidRPr="00CC5E32">
        <w:rPr>
          <w:kern w:val="2"/>
        </w:rPr>
        <w:t xml:space="preserve"> to</w:t>
      </w:r>
      <w:r w:rsidRPr="00CC5E32">
        <w:t xml:space="preserve">　</w:t>
      </w:r>
      <w:bookmarkEnd w:id="139"/>
      <w:r w:rsidRPr="00CC5E32">
        <w:t>(B)</w:t>
      </w:r>
      <w:bookmarkStart w:id="140" w:name="QQ191107000227_2_2"/>
      <w:r w:rsidRPr="00CC5E32">
        <w:rPr>
          <w:kern w:val="2"/>
        </w:rPr>
        <w:t xml:space="preserve"> with</w:t>
      </w:r>
      <w:r w:rsidRPr="00CC5E32">
        <w:t xml:space="preserve">　</w:t>
      </w:r>
      <w:bookmarkEnd w:id="140"/>
      <w:r w:rsidRPr="00CC5E32">
        <w:t>(C)</w:t>
      </w:r>
      <w:bookmarkStart w:id="141" w:name="QQ191107000227_2_3"/>
      <w:r w:rsidRPr="00CC5E32">
        <w:rPr>
          <w:kern w:val="2"/>
        </w:rPr>
        <w:t xml:space="preserve"> in</w:t>
      </w:r>
      <w:r w:rsidRPr="00CC5E32">
        <w:t xml:space="preserve">　</w:t>
      </w:r>
      <w:bookmarkEnd w:id="141"/>
      <w:r w:rsidRPr="00CC5E32">
        <w:t>(D)</w:t>
      </w:r>
      <w:bookmarkStart w:id="142" w:name="QQ191107000227_2_4"/>
      <w:r w:rsidRPr="00CC5E32">
        <w:rPr>
          <w:kern w:val="2"/>
        </w:rPr>
        <w:t xml:space="preserve"> by</w:t>
      </w:r>
      <w:r w:rsidRPr="00CC5E32">
        <w:t xml:space="preserve">　</w:t>
      </w:r>
      <w:bookmarkEnd w:id="142"/>
    </w:p>
    <w:p w14:paraId="75132DDF" w14:textId="3E0751B5" w:rsidR="00C945AD" w:rsidRPr="00CC5E32" w:rsidRDefault="00C945AD" w:rsidP="00C945AD">
      <w:pPr>
        <w:pStyle w:val="Normal338"/>
        <w:numPr>
          <w:ilvl w:val="0"/>
          <w:numId w:val="14"/>
        </w:numPr>
        <w:snapToGrid w:val="0"/>
        <w:spacing w:before="80"/>
        <w:textAlignment w:val="center"/>
        <w:rPr>
          <w:rFonts w:eastAsia="DengXian"/>
          <w:lang w:eastAsia="zh-CN"/>
        </w:rPr>
      </w:pPr>
      <w:r w:rsidRPr="00CC5E32">
        <w:t xml:space="preserve"> (A)</w:t>
      </w:r>
      <w:bookmarkStart w:id="143" w:name="QQ191107000227_3_1"/>
      <w:r w:rsidRPr="00CC5E32">
        <w:rPr>
          <w:kern w:val="2"/>
        </w:rPr>
        <w:t xml:space="preserve"> At last</w:t>
      </w:r>
      <w:r w:rsidRPr="00CC5E32">
        <w:t xml:space="preserve">　</w:t>
      </w:r>
      <w:bookmarkEnd w:id="143"/>
      <w:r w:rsidRPr="00CC5E32">
        <w:t>(B)</w:t>
      </w:r>
      <w:bookmarkStart w:id="144" w:name="QQ191107000227_3_2"/>
      <w:r w:rsidRPr="00CC5E32">
        <w:rPr>
          <w:kern w:val="2"/>
        </w:rPr>
        <w:t xml:space="preserve"> Such as</w:t>
      </w:r>
      <w:r w:rsidRPr="00CC5E32">
        <w:t xml:space="preserve">　</w:t>
      </w:r>
      <w:bookmarkEnd w:id="144"/>
      <w:r w:rsidRPr="00CC5E32">
        <w:t>(C)</w:t>
      </w:r>
      <w:bookmarkStart w:id="145" w:name="QQ191107000227_3_3"/>
      <w:r w:rsidRPr="00CC5E32">
        <w:rPr>
          <w:kern w:val="2"/>
        </w:rPr>
        <w:t xml:space="preserve"> As a result</w:t>
      </w:r>
      <w:r w:rsidRPr="00CC5E32">
        <w:t xml:space="preserve">　</w:t>
      </w:r>
      <w:bookmarkEnd w:id="145"/>
      <w:r w:rsidRPr="00CC5E32">
        <w:t>(D)</w:t>
      </w:r>
      <w:bookmarkStart w:id="146" w:name="QQ191107000227_3_4"/>
      <w:r w:rsidRPr="00CC5E32">
        <w:rPr>
          <w:kern w:val="2"/>
        </w:rPr>
        <w:t xml:space="preserve"> For instance</w:t>
      </w:r>
      <w:r w:rsidRPr="00CC5E32">
        <w:t xml:space="preserve">　</w:t>
      </w:r>
      <w:bookmarkEnd w:id="146"/>
    </w:p>
    <w:p w14:paraId="742F29FD" w14:textId="77777777" w:rsidR="00C945AD" w:rsidRPr="00CC5E32" w:rsidRDefault="00C945AD" w:rsidP="00C945AD">
      <w:pPr>
        <w:pStyle w:val="Normal438"/>
        <w:numPr>
          <w:ilvl w:val="0"/>
          <w:numId w:val="14"/>
        </w:numPr>
        <w:snapToGrid w:val="0"/>
        <w:spacing w:before="80"/>
        <w:textAlignment w:val="center"/>
        <w:rPr>
          <w:rFonts w:eastAsia="DengXian"/>
          <w:lang w:eastAsia="zh-CN"/>
        </w:rPr>
      </w:pPr>
      <w:bookmarkStart w:id="147" w:name="QQ191107000227_4_H"/>
      <w:r w:rsidRPr="00CC5E32">
        <w:tab/>
      </w:r>
      <w:bookmarkEnd w:id="147"/>
      <w:r w:rsidRPr="00CC5E32">
        <w:t>(A)</w:t>
      </w:r>
      <w:bookmarkStart w:id="148" w:name="QQ191107000227_4_1"/>
      <w:r w:rsidRPr="00CC5E32">
        <w:rPr>
          <w:kern w:val="2"/>
        </w:rPr>
        <w:t xml:space="preserve"> According to</w:t>
      </w:r>
      <w:r w:rsidRPr="00CC5E32">
        <w:t xml:space="preserve">　</w:t>
      </w:r>
      <w:bookmarkEnd w:id="148"/>
      <w:r w:rsidRPr="00CC5E32">
        <w:t>(B)</w:t>
      </w:r>
      <w:bookmarkStart w:id="149" w:name="QQ191107000227_4_2"/>
      <w:r w:rsidRPr="00CC5E32">
        <w:rPr>
          <w:kern w:val="2"/>
        </w:rPr>
        <w:t xml:space="preserve"> Instead of</w:t>
      </w:r>
      <w:r w:rsidRPr="00CC5E32">
        <w:t xml:space="preserve">　</w:t>
      </w:r>
      <w:bookmarkEnd w:id="149"/>
      <w:r w:rsidRPr="00CC5E32">
        <w:t>(C)</w:t>
      </w:r>
      <w:bookmarkStart w:id="150" w:name="QQ191107000227_4_3"/>
      <w:r w:rsidRPr="00CC5E32">
        <w:rPr>
          <w:kern w:val="2"/>
        </w:rPr>
        <w:t xml:space="preserve"> For example</w:t>
      </w:r>
      <w:r w:rsidRPr="00CC5E32">
        <w:t xml:space="preserve">　</w:t>
      </w:r>
      <w:bookmarkEnd w:id="150"/>
      <w:r w:rsidRPr="00CC5E32">
        <w:t>(D)</w:t>
      </w:r>
      <w:bookmarkStart w:id="151" w:name="QQ191107000227_4_4"/>
      <w:r w:rsidRPr="00CC5E32">
        <w:rPr>
          <w:kern w:val="2"/>
        </w:rPr>
        <w:t xml:space="preserve"> Due to</w:t>
      </w:r>
      <w:r w:rsidRPr="00CC5E32">
        <w:t xml:space="preserve">　</w:t>
      </w:r>
      <w:bookmarkEnd w:id="151"/>
    </w:p>
    <w:p w14:paraId="052F8E56" w14:textId="43B1088B" w:rsidR="00C945AD" w:rsidRPr="00CC5E32" w:rsidRDefault="00C945AD" w:rsidP="00C945AD">
      <w:pPr>
        <w:pStyle w:val="Normal438"/>
        <w:numPr>
          <w:ilvl w:val="0"/>
          <w:numId w:val="14"/>
        </w:numPr>
        <w:snapToGrid w:val="0"/>
        <w:spacing w:before="80"/>
        <w:textAlignment w:val="center"/>
        <w:rPr>
          <w:rFonts w:eastAsia="DengXian"/>
          <w:lang w:eastAsia="zh-CN"/>
        </w:rPr>
      </w:pPr>
      <w:r w:rsidRPr="00CC5E32">
        <w:t xml:space="preserve"> (A)</w:t>
      </w:r>
      <w:bookmarkStart w:id="152" w:name="QQ191107000227_5_1"/>
      <w:r w:rsidRPr="00CC5E32">
        <w:rPr>
          <w:kern w:val="2"/>
        </w:rPr>
        <w:t xml:space="preserve"> eat</w:t>
      </w:r>
      <w:r w:rsidRPr="00CC5E32">
        <w:t xml:space="preserve">　</w:t>
      </w:r>
      <w:bookmarkEnd w:id="152"/>
      <w:r w:rsidRPr="00CC5E32">
        <w:t>(B)</w:t>
      </w:r>
      <w:bookmarkStart w:id="153" w:name="QQ191107000227_5_2"/>
      <w:r w:rsidRPr="00CC5E32">
        <w:rPr>
          <w:kern w:val="2"/>
        </w:rPr>
        <w:t xml:space="preserve"> ate</w:t>
      </w:r>
      <w:r w:rsidRPr="00CC5E32">
        <w:t xml:space="preserve">　</w:t>
      </w:r>
      <w:bookmarkEnd w:id="153"/>
      <w:r w:rsidRPr="00CC5E32">
        <w:t>(C)</w:t>
      </w:r>
      <w:bookmarkStart w:id="154" w:name="QQ191107000227_5_3"/>
      <w:r w:rsidRPr="00CC5E32">
        <w:rPr>
          <w:kern w:val="2"/>
        </w:rPr>
        <w:t xml:space="preserve"> are eaten</w:t>
      </w:r>
      <w:r w:rsidRPr="00CC5E32">
        <w:t xml:space="preserve">　</w:t>
      </w:r>
      <w:bookmarkEnd w:id="154"/>
      <w:r w:rsidRPr="00CC5E32">
        <w:t>(D)</w:t>
      </w:r>
      <w:bookmarkStart w:id="155" w:name="QQ191107000227_5_4"/>
      <w:r w:rsidRPr="00CC5E32">
        <w:rPr>
          <w:kern w:val="2"/>
        </w:rPr>
        <w:t xml:space="preserve"> are eating</w:t>
      </w:r>
      <w:r w:rsidRPr="00CC5E32">
        <w:t xml:space="preserve">　</w:t>
      </w:r>
      <w:bookmarkEnd w:id="155"/>
    </w:p>
    <w:p w14:paraId="1AB81206" w14:textId="57BEDFC3" w:rsidR="00956B48" w:rsidRPr="00CC5E32" w:rsidRDefault="00956B48" w:rsidP="00956B48">
      <w:pPr>
        <w:pStyle w:val="Normal0220"/>
        <w:snapToGrid w:val="0"/>
        <w:spacing w:before="80"/>
        <w:textAlignment w:val="center"/>
        <w:rPr>
          <w:rFonts w:eastAsia="DengXian"/>
          <w:lang w:eastAsia="zh-CN"/>
        </w:rPr>
      </w:pPr>
    </w:p>
    <w:p w14:paraId="0DDA8D9D" w14:textId="471652CA" w:rsidR="006767C0" w:rsidRPr="00CC5E32" w:rsidRDefault="006767C0" w:rsidP="006767C0">
      <w:pPr>
        <w:pStyle w:val="Normal0514"/>
        <w:snapToGrid w:val="0"/>
        <w:spacing w:before="80"/>
        <w:ind w:firstLineChars="300" w:firstLine="703"/>
        <w:textAlignment w:val="center"/>
        <w:rPr>
          <w:rFonts w:eastAsia="DengXian"/>
          <w:lang w:eastAsia="zh-CN"/>
        </w:rPr>
      </w:pPr>
      <w:r w:rsidRPr="00CC5E32">
        <w:rPr>
          <w:kern w:val="2"/>
        </w:rPr>
        <w:t xml:space="preserve">Different countries have different customs when it comes to eating. Speaking of the “other hand,” Indians are far more particular than most people about how __41__ their food into their mouths. The locals believe that this is __42__ satisfying way to enjoy a meal. However, they also believe that it is shameful to use one’s left hand __43__ the food. For Indians, the left hand is regarded as the “dirty” hand because it is reserved __44__ cleaning themselves after they use the restroom. Therefore, remember __45__ it </w:t>
      </w:r>
      <w:r w:rsidRPr="00CC5E32">
        <w:rPr>
          <w:i/>
          <w:kern w:val="2"/>
        </w:rPr>
        <w:t>right</w:t>
      </w:r>
      <w:r w:rsidRPr="00CC5E32">
        <w:rPr>
          <w:kern w:val="2"/>
        </w:rPr>
        <w:t xml:space="preserve"> at mealtime in India! Always be sure to keep an eye out for the local customs in the places you visit.</w:t>
      </w:r>
      <w:r w:rsidRPr="00CC5E32">
        <w:t xml:space="preserve">　</w:t>
      </w:r>
    </w:p>
    <w:p w14:paraId="14777E01" w14:textId="6D27B4CE" w:rsidR="006767C0" w:rsidRPr="00CC5E32" w:rsidRDefault="006767C0" w:rsidP="006767C0">
      <w:pPr>
        <w:pStyle w:val="Normal1514"/>
        <w:numPr>
          <w:ilvl w:val="0"/>
          <w:numId w:val="14"/>
        </w:numPr>
        <w:snapToGrid w:val="0"/>
        <w:spacing w:before="80"/>
        <w:textAlignment w:val="center"/>
        <w:rPr>
          <w:rFonts w:eastAsia="DengXian"/>
          <w:lang w:eastAsia="zh-CN"/>
        </w:rPr>
      </w:pPr>
      <w:bookmarkStart w:id="156" w:name="QQ191101000067_1_H"/>
      <w:r w:rsidRPr="00CC5E32">
        <w:tab/>
      </w:r>
      <w:bookmarkEnd w:id="156"/>
      <w:r w:rsidRPr="00CC5E32">
        <w:t>(A)</w:t>
      </w:r>
      <w:bookmarkStart w:id="157" w:name="QQ191101000067_1_1"/>
      <w:r w:rsidRPr="00CC5E32">
        <w:rPr>
          <w:kern w:val="2"/>
        </w:rPr>
        <w:t xml:space="preserve"> they put</w:t>
      </w:r>
      <w:r w:rsidRPr="00CC5E32">
        <w:t xml:space="preserve">　</w:t>
      </w:r>
      <w:bookmarkEnd w:id="157"/>
      <w:r w:rsidRPr="00CC5E32">
        <w:t>(B)</w:t>
      </w:r>
      <w:bookmarkStart w:id="158" w:name="QQ191101000067_1_2"/>
      <w:r w:rsidRPr="00CC5E32">
        <w:rPr>
          <w:kern w:val="2"/>
        </w:rPr>
        <w:t xml:space="preserve"> put they</w:t>
      </w:r>
      <w:r w:rsidRPr="00CC5E32">
        <w:t xml:space="preserve">　</w:t>
      </w:r>
      <w:bookmarkEnd w:id="158"/>
      <w:r w:rsidRPr="00CC5E32">
        <w:t>(C)</w:t>
      </w:r>
      <w:bookmarkStart w:id="159" w:name="QQ191101000067_1_3"/>
      <w:r w:rsidRPr="00CC5E32">
        <w:rPr>
          <w:kern w:val="2"/>
        </w:rPr>
        <w:t xml:space="preserve"> did they put</w:t>
      </w:r>
      <w:r w:rsidRPr="00CC5E32">
        <w:t xml:space="preserve">　</w:t>
      </w:r>
      <w:bookmarkEnd w:id="159"/>
      <w:r w:rsidRPr="00CC5E32">
        <w:t>(D)</w:t>
      </w:r>
      <w:bookmarkStart w:id="160" w:name="QQ191101000067_1_4"/>
      <w:r w:rsidRPr="00CC5E32">
        <w:rPr>
          <w:kern w:val="2"/>
        </w:rPr>
        <w:t xml:space="preserve"> they have put</w:t>
      </w:r>
      <w:r w:rsidRPr="00CC5E32">
        <w:t xml:space="preserve">　</w:t>
      </w:r>
      <w:bookmarkEnd w:id="160"/>
    </w:p>
    <w:p w14:paraId="4729A828" w14:textId="1E562593" w:rsidR="006767C0" w:rsidRPr="00CC5E32" w:rsidRDefault="006767C0" w:rsidP="006767C0">
      <w:pPr>
        <w:pStyle w:val="Normal2402"/>
        <w:numPr>
          <w:ilvl w:val="0"/>
          <w:numId w:val="14"/>
        </w:numPr>
        <w:snapToGrid w:val="0"/>
        <w:spacing w:before="80"/>
        <w:textAlignment w:val="center"/>
        <w:rPr>
          <w:rFonts w:eastAsia="DengXian"/>
          <w:lang w:eastAsia="zh-CN"/>
        </w:rPr>
      </w:pPr>
      <w:r w:rsidRPr="00CC5E32">
        <w:t xml:space="preserve"> (A)</w:t>
      </w:r>
      <w:bookmarkStart w:id="161" w:name="QQ191101000067_2_1"/>
      <w:r w:rsidRPr="00CC5E32">
        <w:rPr>
          <w:kern w:val="2"/>
        </w:rPr>
        <w:t xml:space="preserve"> more</w:t>
      </w:r>
      <w:r w:rsidRPr="00CC5E32">
        <w:t xml:space="preserve">　</w:t>
      </w:r>
      <w:bookmarkEnd w:id="161"/>
      <w:r w:rsidRPr="00CC5E32">
        <w:t>(B)</w:t>
      </w:r>
      <w:bookmarkStart w:id="162" w:name="QQ191101000067_2_2"/>
      <w:r w:rsidRPr="00CC5E32">
        <w:rPr>
          <w:kern w:val="2"/>
        </w:rPr>
        <w:t xml:space="preserve"> the more</w:t>
      </w:r>
      <w:r w:rsidRPr="00CC5E32">
        <w:t xml:space="preserve">　</w:t>
      </w:r>
      <w:bookmarkEnd w:id="162"/>
      <w:r w:rsidRPr="00CC5E32">
        <w:t>(C)</w:t>
      </w:r>
      <w:bookmarkStart w:id="163" w:name="QQ191101000067_2_3"/>
      <w:r w:rsidRPr="00CC5E32">
        <w:rPr>
          <w:kern w:val="2"/>
        </w:rPr>
        <w:t xml:space="preserve"> the most</w:t>
      </w:r>
      <w:r w:rsidRPr="00CC5E32">
        <w:t xml:space="preserve">　</w:t>
      </w:r>
      <w:bookmarkEnd w:id="163"/>
      <w:r w:rsidRPr="00CC5E32">
        <w:t>(D)</w:t>
      </w:r>
      <w:bookmarkStart w:id="164" w:name="QQ191101000067_2_4"/>
      <w:r w:rsidRPr="00CC5E32">
        <w:rPr>
          <w:kern w:val="2"/>
        </w:rPr>
        <w:t xml:space="preserve"> most</w:t>
      </w:r>
      <w:r w:rsidRPr="00CC5E32">
        <w:t xml:space="preserve">　</w:t>
      </w:r>
      <w:bookmarkEnd w:id="164"/>
    </w:p>
    <w:p w14:paraId="2424DE6D" w14:textId="1A064027" w:rsidR="006767C0" w:rsidRPr="00CC5E32" w:rsidRDefault="006767C0" w:rsidP="006767C0">
      <w:pPr>
        <w:pStyle w:val="Normal324"/>
        <w:numPr>
          <w:ilvl w:val="0"/>
          <w:numId w:val="14"/>
        </w:numPr>
        <w:snapToGrid w:val="0"/>
        <w:spacing w:before="80"/>
        <w:textAlignment w:val="center"/>
        <w:rPr>
          <w:rFonts w:eastAsia="DengXian"/>
          <w:lang w:eastAsia="zh-CN"/>
        </w:rPr>
      </w:pPr>
      <w:bookmarkStart w:id="165" w:name="QQ191101000067_3_H"/>
      <w:r w:rsidRPr="00CC5E32">
        <w:tab/>
      </w:r>
      <w:bookmarkEnd w:id="165"/>
      <w:r w:rsidRPr="00CC5E32">
        <w:t>(A)</w:t>
      </w:r>
      <w:bookmarkStart w:id="166" w:name="QQ191101000067_3_1"/>
      <w:r w:rsidRPr="00CC5E32">
        <w:rPr>
          <w:kern w:val="2"/>
        </w:rPr>
        <w:t xml:space="preserve"> touch</w:t>
      </w:r>
      <w:r w:rsidRPr="00CC5E32">
        <w:t xml:space="preserve">　</w:t>
      </w:r>
      <w:bookmarkEnd w:id="166"/>
      <w:r w:rsidRPr="00CC5E32">
        <w:t>(B)</w:t>
      </w:r>
      <w:bookmarkStart w:id="167" w:name="QQ191101000067_3_2"/>
      <w:r w:rsidRPr="00CC5E32">
        <w:rPr>
          <w:kern w:val="2"/>
        </w:rPr>
        <w:t xml:space="preserve"> to touch</w:t>
      </w:r>
      <w:r w:rsidRPr="00CC5E32">
        <w:t xml:space="preserve">　</w:t>
      </w:r>
      <w:bookmarkEnd w:id="167"/>
      <w:r w:rsidRPr="00CC5E32">
        <w:t>(C)</w:t>
      </w:r>
      <w:bookmarkStart w:id="168" w:name="QQ191101000067_3_3"/>
      <w:r w:rsidRPr="00CC5E32">
        <w:rPr>
          <w:kern w:val="2"/>
        </w:rPr>
        <w:t xml:space="preserve"> touching</w:t>
      </w:r>
      <w:r w:rsidRPr="00CC5E32">
        <w:t xml:space="preserve">　</w:t>
      </w:r>
      <w:bookmarkEnd w:id="168"/>
      <w:r w:rsidRPr="00CC5E32">
        <w:t>(D)</w:t>
      </w:r>
      <w:bookmarkStart w:id="169" w:name="QQ191101000067_3_4"/>
      <w:r w:rsidRPr="00CC5E32">
        <w:rPr>
          <w:kern w:val="2"/>
        </w:rPr>
        <w:t xml:space="preserve"> touched</w:t>
      </w:r>
      <w:r w:rsidRPr="00CC5E32">
        <w:t xml:space="preserve">　</w:t>
      </w:r>
      <w:bookmarkEnd w:id="169"/>
    </w:p>
    <w:p w14:paraId="3575B18C" w14:textId="78C41E3A" w:rsidR="006767C0" w:rsidRPr="00CC5E32" w:rsidRDefault="006767C0" w:rsidP="006767C0">
      <w:pPr>
        <w:pStyle w:val="Normal424"/>
        <w:numPr>
          <w:ilvl w:val="0"/>
          <w:numId w:val="14"/>
        </w:numPr>
        <w:snapToGrid w:val="0"/>
        <w:spacing w:before="80"/>
        <w:textAlignment w:val="center"/>
        <w:rPr>
          <w:rFonts w:eastAsia="DengXian"/>
          <w:lang w:eastAsia="zh-CN"/>
        </w:rPr>
      </w:pPr>
      <w:bookmarkStart w:id="170" w:name="QQ191101000067_4_H"/>
      <w:r w:rsidRPr="00CC5E32">
        <w:tab/>
      </w:r>
      <w:bookmarkEnd w:id="170"/>
      <w:r w:rsidRPr="00CC5E32">
        <w:t>(A)</w:t>
      </w:r>
      <w:bookmarkStart w:id="171" w:name="QQ191101000067_4_1"/>
      <w:r w:rsidRPr="00CC5E32">
        <w:rPr>
          <w:kern w:val="2"/>
        </w:rPr>
        <w:t xml:space="preserve"> for</w:t>
      </w:r>
      <w:r w:rsidRPr="00CC5E32">
        <w:t xml:space="preserve">　</w:t>
      </w:r>
      <w:bookmarkEnd w:id="171"/>
      <w:r w:rsidRPr="00CC5E32">
        <w:t>(B)</w:t>
      </w:r>
      <w:bookmarkStart w:id="172" w:name="QQ191101000067_4_2"/>
      <w:r w:rsidRPr="00CC5E32">
        <w:rPr>
          <w:kern w:val="2"/>
        </w:rPr>
        <w:t xml:space="preserve"> to</w:t>
      </w:r>
      <w:r w:rsidRPr="00CC5E32">
        <w:t xml:space="preserve">　</w:t>
      </w:r>
      <w:bookmarkEnd w:id="172"/>
      <w:r w:rsidRPr="00CC5E32">
        <w:t>(C)</w:t>
      </w:r>
      <w:bookmarkStart w:id="173" w:name="QQ191101000067_4_3"/>
      <w:r w:rsidRPr="00CC5E32">
        <w:rPr>
          <w:kern w:val="2"/>
        </w:rPr>
        <w:t xml:space="preserve"> as</w:t>
      </w:r>
      <w:r w:rsidRPr="00CC5E32">
        <w:t xml:space="preserve">　</w:t>
      </w:r>
      <w:bookmarkEnd w:id="173"/>
      <w:r w:rsidRPr="00CC5E32">
        <w:t>(D)</w:t>
      </w:r>
      <w:bookmarkStart w:id="174" w:name="QQ191101000067_4_4"/>
      <w:r w:rsidRPr="00CC5E32">
        <w:rPr>
          <w:kern w:val="2"/>
        </w:rPr>
        <w:t xml:space="preserve"> of</w:t>
      </w:r>
      <w:r w:rsidRPr="00CC5E32">
        <w:t xml:space="preserve">　</w:t>
      </w:r>
      <w:bookmarkEnd w:id="174"/>
    </w:p>
    <w:p w14:paraId="7F29194E" w14:textId="3CFA12AD" w:rsidR="006767C0" w:rsidRPr="00CC5E32" w:rsidRDefault="006767C0" w:rsidP="006767C0">
      <w:pPr>
        <w:pStyle w:val="Normal524"/>
        <w:numPr>
          <w:ilvl w:val="0"/>
          <w:numId w:val="14"/>
        </w:numPr>
        <w:snapToGrid w:val="0"/>
        <w:spacing w:before="80"/>
        <w:textAlignment w:val="center"/>
        <w:rPr>
          <w:rFonts w:eastAsia="DengXian"/>
          <w:lang w:eastAsia="zh-CN"/>
        </w:rPr>
      </w:pPr>
      <w:bookmarkStart w:id="175" w:name="QQ191101000067_5_H"/>
      <w:r w:rsidRPr="00CC5E32">
        <w:tab/>
      </w:r>
      <w:bookmarkEnd w:id="175"/>
      <w:r w:rsidRPr="00CC5E32">
        <w:t>(A)</w:t>
      </w:r>
      <w:bookmarkStart w:id="176" w:name="QQ191101000067_5_1"/>
      <w:r w:rsidRPr="00CC5E32">
        <w:rPr>
          <w:kern w:val="2"/>
        </w:rPr>
        <w:t xml:space="preserve"> get</w:t>
      </w:r>
      <w:r w:rsidRPr="00CC5E32">
        <w:t xml:space="preserve">　</w:t>
      </w:r>
      <w:bookmarkEnd w:id="176"/>
      <w:r w:rsidRPr="00CC5E32">
        <w:t>(B)</w:t>
      </w:r>
      <w:bookmarkStart w:id="177" w:name="QQ191101000067_5_2"/>
      <w:r w:rsidRPr="00CC5E32">
        <w:rPr>
          <w:kern w:val="2"/>
        </w:rPr>
        <w:t xml:space="preserve"> got</w:t>
      </w:r>
      <w:r w:rsidRPr="00CC5E32">
        <w:t xml:space="preserve">　</w:t>
      </w:r>
      <w:bookmarkEnd w:id="177"/>
      <w:r w:rsidRPr="00CC5E32">
        <w:t>(C)</w:t>
      </w:r>
      <w:bookmarkStart w:id="178" w:name="QQ191101000067_5_3"/>
      <w:r w:rsidRPr="00CC5E32">
        <w:rPr>
          <w:kern w:val="2"/>
        </w:rPr>
        <w:t xml:space="preserve"> getting</w:t>
      </w:r>
      <w:r w:rsidRPr="00CC5E32">
        <w:t xml:space="preserve">　</w:t>
      </w:r>
      <w:bookmarkEnd w:id="178"/>
      <w:r w:rsidRPr="00CC5E32">
        <w:t>(D)</w:t>
      </w:r>
      <w:bookmarkStart w:id="179" w:name="QQ191101000067_5_4"/>
      <w:r w:rsidRPr="00CC5E32">
        <w:rPr>
          <w:kern w:val="2"/>
        </w:rPr>
        <w:t xml:space="preserve"> to get</w:t>
      </w:r>
      <w:r w:rsidRPr="00CC5E32">
        <w:t xml:space="preserve">　</w:t>
      </w:r>
      <w:bookmarkEnd w:id="179"/>
    </w:p>
    <w:p w14:paraId="509B148E" w14:textId="77777777" w:rsidR="006767C0" w:rsidRPr="006767C0" w:rsidRDefault="006767C0" w:rsidP="00956B48">
      <w:pPr>
        <w:pStyle w:val="Normal0220"/>
        <w:snapToGrid w:val="0"/>
        <w:spacing w:before="80"/>
        <w:textAlignment w:val="center"/>
        <w:rPr>
          <w:rFonts w:eastAsia="DengXian"/>
          <w:lang w:eastAsia="zh-CN"/>
        </w:rPr>
      </w:pPr>
    </w:p>
    <w:sectPr w:rsidR="006767C0" w:rsidRPr="006767C0" w:rsidSect="005447E3">
      <w:headerReference w:type="even" r:id="rId8"/>
      <w:headerReference w:type="default" r:id="rId9"/>
      <w:footerReference w:type="even" r:id="rId10"/>
      <w:footerReference w:type="default" r:id="rId11"/>
      <w:headerReference w:type="first" r:id="rId12"/>
      <w:footerReference w:type="first" r:id="rId13"/>
      <w:type w:val="continuous"/>
      <w:pgSz w:w="20636" w:h="14570" w:orient="landscape" w:code="12"/>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A648DD" w14:textId="77777777" w:rsidR="00F87888" w:rsidRDefault="00F87888">
      <w:r>
        <w:separator/>
      </w:r>
    </w:p>
  </w:endnote>
  <w:endnote w:type="continuationSeparator" w:id="0">
    <w:p w14:paraId="5800D7AE" w14:textId="77777777" w:rsidR="00F87888" w:rsidRDefault="00F87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8E020E" w14:textId="77777777" w:rsidR="00D57895" w:rsidRDefault="00D57895"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5BF1A342" w14:textId="77777777" w:rsidR="00D57895" w:rsidRDefault="00D578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7F010" w14:textId="7E590B79"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F87888">
      <w:rPr>
        <w:rStyle w:val="a5"/>
        <w:noProof/>
        <w:sz w:val="22"/>
        <w:szCs w:val="22"/>
      </w:rPr>
      <w:t>1</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A3C9A7" w14:textId="77777777" w:rsidR="00242264" w:rsidRDefault="00242264">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CC8C86" w14:textId="77777777" w:rsidR="00F87888" w:rsidRDefault="00F87888">
      <w:r>
        <w:separator/>
      </w:r>
    </w:p>
  </w:footnote>
  <w:footnote w:type="continuationSeparator" w:id="0">
    <w:p w14:paraId="0D1302F4" w14:textId="77777777" w:rsidR="00F87888" w:rsidRDefault="00F87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8E4C9" w14:textId="77777777" w:rsidR="00242264" w:rsidRDefault="00242264">
    <w:pPr>
      <w:pStyle w:val="a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E7395" w14:textId="77777777"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992"/>
      <w:gridCol w:w="1701"/>
      <w:gridCol w:w="1134"/>
      <w:gridCol w:w="709"/>
      <w:gridCol w:w="1134"/>
      <w:gridCol w:w="1985"/>
      <w:gridCol w:w="708"/>
      <w:gridCol w:w="2835"/>
      <w:gridCol w:w="709"/>
      <w:gridCol w:w="1276"/>
      <w:gridCol w:w="3118"/>
    </w:tblGrid>
    <w:tr w:rsidR="00226114" w:rsidRPr="00072DD4" w14:paraId="363CDD23" w14:textId="77777777"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14:paraId="4B2AF266" w14:textId="10C0F128" w:rsidR="00226114" w:rsidRPr="00072DD4" w:rsidRDefault="00226114" w:rsidP="00242264">
          <w:pPr>
            <w:tabs>
              <w:tab w:val="center" w:pos="4153"/>
              <w:tab w:val="right" w:pos="8306"/>
            </w:tabs>
            <w:snapToGrid w:val="0"/>
            <w:jc w:val="center"/>
            <w:rPr>
              <w:rFonts w:ascii="新細明體" w:hAnsi="新細明體"/>
              <w:sz w:val="20"/>
              <w:szCs w:val="20"/>
            </w:rPr>
          </w:pPr>
          <w:bookmarkStart w:id="180" w:name="Content"/>
          <w:bookmarkEnd w:id="180"/>
          <w:r w:rsidRPr="00072DD4">
            <w:rPr>
              <w:rFonts w:ascii="新細明體" w:hAnsi="新細明體" w:hint="eastAsia"/>
              <w:sz w:val="28"/>
              <w:szCs w:val="20"/>
            </w:rPr>
            <w:t>市立新北高工10</w:t>
          </w:r>
          <w:r w:rsidR="00242264">
            <w:rPr>
              <w:rFonts w:ascii="新細明體" w:hAnsi="新細明體" w:hint="eastAsia"/>
              <w:sz w:val="28"/>
              <w:szCs w:val="20"/>
            </w:rPr>
            <w:t>9</w:t>
          </w:r>
          <w:r w:rsidRPr="00072DD4">
            <w:rPr>
              <w:rFonts w:ascii="新細明體" w:hAnsi="新細明體" w:hint="eastAsia"/>
              <w:sz w:val="28"/>
              <w:szCs w:val="20"/>
            </w:rPr>
            <w:t>學年度第</w:t>
          </w:r>
          <w:r w:rsidR="00242264">
            <w:rPr>
              <w:rFonts w:ascii="新細明體" w:hAnsi="新細明體" w:hint="eastAsia"/>
              <w:sz w:val="28"/>
              <w:szCs w:val="20"/>
            </w:rPr>
            <w:t>1</w:t>
          </w:r>
          <w:r w:rsidRPr="00072DD4">
            <w:rPr>
              <w:rFonts w:ascii="新細明體" w:hAnsi="新細明體" w:hint="eastAsia"/>
              <w:sz w:val="28"/>
              <w:szCs w:val="20"/>
            </w:rPr>
            <w:t xml:space="preserve">學期 </w:t>
          </w:r>
          <w:r w:rsidR="00242264">
            <w:rPr>
              <w:rFonts w:ascii="新細明體" w:hAnsi="新細明體" w:hint="eastAsia"/>
              <w:sz w:val="28"/>
              <w:szCs w:val="20"/>
              <w:lang w:eastAsia="zh-HK"/>
            </w:rPr>
            <w:t>開學考</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49A21FED"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14:paraId="6BAF9E03" w14:textId="77777777"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4B4DCDE7"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14:paraId="02E0F7A8"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14:paraId="0B898841"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14:paraId="28AEBEDD" w14:textId="77777777" w:rsidTr="00E7311A">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14:paraId="57FC690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09566D51" w14:textId="0D258970"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英文</w:t>
          </w:r>
        </w:p>
      </w:tc>
      <w:tc>
        <w:tcPr>
          <w:tcW w:w="709" w:type="dxa"/>
          <w:tcBorders>
            <w:top w:val="single" w:sz="4" w:space="0" w:color="auto"/>
            <w:left w:val="single" w:sz="4" w:space="0" w:color="auto"/>
            <w:bottom w:val="double" w:sz="4" w:space="0" w:color="auto"/>
            <w:right w:val="single" w:sz="4" w:space="0" w:color="auto"/>
          </w:tcBorders>
          <w:vAlign w:val="center"/>
          <w:hideMark/>
        </w:tcPr>
        <w:p w14:paraId="53AC773E"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1A6775EB"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0E237D89" w14:textId="13F3139F" w:rsidR="00267A34" w:rsidRPr="00072DD4" w:rsidRDefault="00267A34" w:rsidP="00267A34">
          <w:pPr>
            <w:tabs>
              <w:tab w:val="center" w:pos="4153"/>
              <w:tab w:val="right" w:pos="8306"/>
            </w:tabs>
            <w:snapToGrid w:val="0"/>
            <w:jc w:val="center"/>
            <w:rPr>
              <w:rFonts w:ascii="新細明體" w:hAnsi="新細明體"/>
              <w:szCs w:val="20"/>
            </w:rPr>
          </w:pPr>
          <w:r>
            <w:rPr>
              <w:rFonts w:ascii="新細明體" w:hAnsi="新細明體" w:hint="eastAsia"/>
              <w:szCs w:val="20"/>
            </w:rPr>
            <w:t>邱思潔</w:t>
          </w:r>
        </w:p>
      </w:tc>
      <w:tc>
        <w:tcPr>
          <w:tcW w:w="992" w:type="dxa"/>
          <w:tcBorders>
            <w:top w:val="single" w:sz="4" w:space="0" w:color="auto"/>
            <w:left w:val="single" w:sz="4" w:space="0" w:color="auto"/>
            <w:bottom w:val="double" w:sz="4" w:space="0" w:color="auto"/>
            <w:right w:val="single" w:sz="4" w:space="0" w:color="auto"/>
          </w:tcBorders>
          <w:vAlign w:val="center"/>
        </w:tcPr>
        <w:p w14:paraId="029396FD" w14:textId="77777777" w:rsidR="00226114" w:rsidRPr="00072DD4" w:rsidRDefault="00226114" w:rsidP="00226114">
          <w:pPr>
            <w:tabs>
              <w:tab w:val="center" w:pos="4153"/>
              <w:tab w:val="right" w:pos="8306"/>
            </w:tabs>
            <w:snapToGrid w:val="0"/>
            <w:jc w:val="center"/>
            <w:rPr>
              <w:rFonts w:ascii="新細明體" w:hAnsi="新細明體"/>
              <w:szCs w:val="20"/>
            </w:rPr>
          </w:pPr>
          <w:r w:rsidRPr="001E0595">
            <w:rPr>
              <w:rFonts w:ascii="新細明體" w:hAnsi="新細明體" w:hint="eastAsia"/>
              <w:color w:val="FF0000"/>
              <w:szCs w:val="20"/>
            </w:rPr>
            <w:t>審</w:t>
          </w:r>
          <w:r w:rsidRPr="001E0595">
            <w:rPr>
              <w:rFonts w:ascii="新細明體" w:hAnsi="新細明體"/>
              <w:color w:val="FF0000"/>
              <w:szCs w:val="20"/>
            </w:rPr>
            <w:t>題教師</w:t>
          </w:r>
        </w:p>
      </w:tc>
      <w:tc>
        <w:tcPr>
          <w:tcW w:w="1701" w:type="dxa"/>
          <w:tcBorders>
            <w:top w:val="single" w:sz="4" w:space="0" w:color="auto"/>
            <w:left w:val="single" w:sz="4" w:space="0" w:color="auto"/>
            <w:bottom w:val="double" w:sz="4" w:space="0" w:color="auto"/>
            <w:right w:val="single" w:sz="4" w:space="0" w:color="auto"/>
          </w:tcBorders>
          <w:vAlign w:val="center"/>
        </w:tcPr>
        <w:p w14:paraId="73140D72" w14:textId="5933BAB7" w:rsidR="00226114" w:rsidRPr="00072DD4" w:rsidRDefault="000F4612" w:rsidP="00226114">
          <w:pPr>
            <w:tabs>
              <w:tab w:val="center" w:pos="4153"/>
              <w:tab w:val="right" w:pos="8306"/>
            </w:tabs>
            <w:snapToGrid w:val="0"/>
            <w:jc w:val="center"/>
            <w:rPr>
              <w:rFonts w:ascii="新細明體" w:hAnsi="新細明體"/>
              <w:szCs w:val="20"/>
            </w:rPr>
          </w:pPr>
          <w:r>
            <w:rPr>
              <w:rFonts w:ascii="新細明體" w:hAnsi="新細明體" w:hint="eastAsia"/>
              <w:szCs w:val="20"/>
            </w:rPr>
            <w:t>陳玟如</w:t>
          </w:r>
        </w:p>
      </w:tc>
      <w:tc>
        <w:tcPr>
          <w:tcW w:w="1134" w:type="dxa"/>
          <w:tcBorders>
            <w:top w:val="single" w:sz="4" w:space="0" w:color="auto"/>
            <w:left w:val="single" w:sz="4" w:space="0" w:color="auto"/>
            <w:bottom w:val="double" w:sz="4" w:space="0" w:color="auto"/>
            <w:right w:val="single" w:sz="4" w:space="0" w:color="auto"/>
          </w:tcBorders>
          <w:vAlign w:val="center"/>
          <w:hideMark/>
        </w:tcPr>
        <w:p w14:paraId="6354CEB1"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478A4C05"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二</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F932EFD"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6C7E6B36" w14:textId="4CC12202" w:rsidR="00EE0921" w:rsidRPr="00072DD4" w:rsidRDefault="00EE0921" w:rsidP="00226114">
          <w:pPr>
            <w:tabs>
              <w:tab w:val="center" w:pos="4153"/>
              <w:tab w:val="right" w:pos="8306"/>
            </w:tabs>
            <w:snapToGrid w:val="0"/>
            <w:rPr>
              <w:rFonts w:ascii="新細明體" w:hAnsi="新細明體" w:hint="eastAsia"/>
              <w:szCs w:val="20"/>
              <w:lang w:eastAsia="zh-HK"/>
            </w:rPr>
          </w:pPr>
          <w:r>
            <w:rPr>
              <w:rFonts w:ascii="新細明體" w:hAnsi="新細明體" w:hint="eastAsia"/>
              <w:szCs w:val="20"/>
              <w:lang w:eastAsia="zh-HK"/>
            </w:rPr>
            <w:t>全科</w:t>
          </w:r>
          <w:bookmarkStart w:id="181" w:name="_GoBack"/>
          <w:bookmarkEnd w:id="181"/>
        </w:p>
      </w:tc>
      <w:tc>
        <w:tcPr>
          <w:tcW w:w="708" w:type="dxa"/>
          <w:tcBorders>
            <w:top w:val="single" w:sz="4" w:space="0" w:color="auto"/>
            <w:left w:val="double" w:sz="4" w:space="0" w:color="auto"/>
            <w:bottom w:val="double" w:sz="4" w:space="0" w:color="auto"/>
            <w:right w:val="single" w:sz="4" w:space="0" w:color="auto"/>
          </w:tcBorders>
          <w:vAlign w:val="center"/>
          <w:hideMark/>
        </w:tcPr>
        <w:p w14:paraId="48E3E583"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14:paraId="69E8A5D5"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14:paraId="1D2ED504" w14:textId="4446B860" w:rsidR="00226114" w:rsidRPr="00072DD4" w:rsidRDefault="002A7FD7" w:rsidP="00226114">
          <w:pPr>
            <w:tabs>
              <w:tab w:val="center" w:pos="4153"/>
              <w:tab w:val="right" w:pos="8306"/>
            </w:tabs>
            <w:snapToGrid w:val="0"/>
            <w:jc w:val="center"/>
            <w:rPr>
              <w:rFonts w:ascii="新細明體" w:hAnsi="新細明體"/>
            </w:rPr>
          </w:pPr>
          <w:r>
            <w:rPr>
              <w:rFonts w:ascii="新細明體" w:hAnsi="新細明體" w:hint="eastAsia"/>
            </w:rPr>
            <w:t>否</w:t>
          </w:r>
        </w:p>
      </w:tc>
    </w:tr>
  </w:tbl>
  <w:p w14:paraId="6B2346E1" w14:textId="77777777" w:rsidR="00D57895" w:rsidRDefault="00D57895" w:rsidP="00332DA0">
    <w:pPr>
      <w:pStyle w:val="a6"/>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BEAFA" w14:textId="77777777" w:rsidR="00242264" w:rsidRDefault="0024226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AD65521"/>
    <w:multiLevelType w:val="hybridMultilevel"/>
    <w:tmpl w:val="3CAAB830"/>
    <w:lvl w:ilvl="0" w:tplc="A0C2BF30">
      <w:start w:val="1"/>
      <w:numFmt w:val="taiwaneseCountingThousand"/>
      <w:lvlText w:val="%1."/>
      <w:lvlJc w:val="left"/>
      <w:pPr>
        <w:ind w:left="390" w:hanging="390"/>
      </w:pPr>
      <w:rPr>
        <w:rFonts w:ascii="微軟正黑體" w:eastAsia="微軟正黑體" w:hAnsi="微軟正黑體" w:cs="微軟正黑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FA401F1"/>
    <w:multiLevelType w:val="hybridMultilevel"/>
    <w:tmpl w:val="1FD82558"/>
    <w:lvl w:ilvl="0" w:tplc="588660D4">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 w15:restartNumberingAfterBreak="0">
    <w:nsid w:val="285A32AD"/>
    <w:multiLevelType w:val="hybridMultilevel"/>
    <w:tmpl w:val="CE7C201A"/>
    <w:lvl w:ilvl="0" w:tplc="452AD310">
      <w:start w:val="32"/>
      <w:numFmt w:val="decimal"/>
      <w:lvlText w:val="%1."/>
      <w:lvlJc w:val="left"/>
      <w:pPr>
        <w:ind w:left="360" w:hanging="360"/>
      </w:pPr>
      <w:rPr>
        <w:rFonts w:eastAsia="細明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01333D6"/>
    <w:multiLevelType w:val="hybridMultilevel"/>
    <w:tmpl w:val="088AFB0E"/>
    <w:lvl w:ilvl="0" w:tplc="15E678A6">
      <w:start w:val="1"/>
      <w:numFmt w:val="upperLetter"/>
      <w:lvlText w:val="(%1)"/>
      <w:lvlJc w:val="left"/>
      <w:pPr>
        <w:ind w:left="609" w:hanging="375"/>
      </w:pPr>
      <w:rPr>
        <w:rFonts w:hint="default"/>
      </w:rPr>
    </w:lvl>
    <w:lvl w:ilvl="1" w:tplc="04090019" w:tentative="1">
      <w:start w:val="1"/>
      <w:numFmt w:val="ideographTraditional"/>
      <w:lvlText w:val="%2、"/>
      <w:lvlJc w:val="left"/>
      <w:pPr>
        <w:ind w:left="1194" w:hanging="480"/>
      </w:pPr>
    </w:lvl>
    <w:lvl w:ilvl="2" w:tplc="0409001B" w:tentative="1">
      <w:start w:val="1"/>
      <w:numFmt w:val="lowerRoman"/>
      <w:lvlText w:val="%3."/>
      <w:lvlJc w:val="right"/>
      <w:pPr>
        <w:ind w:left="1674" w:hanging="480"/>
      </w:pPr>
    </w:lvl>
    <w:lvl w:ilvl="3" w:tplc="0409000F" w:tentative="1">
      <w:start w:val="1"/>
      <w:numFmt w:val="decimal"/>
      <w:lvlText w:val="%4."/>
      <w:lvlJc w:val="left"/>
      <w:pPr>
        <w:ind w:left="2154" w:hanging="480"/>
      </w:pPr>
    </w:lvl>
    <w:lvl w:ilvl="4" w:tplc="04090019" w:tentative="1">
      <w:start w:val="1"/>
      <w:numFmt w:val="ideographTraditional"/>
      <w:lvlText w:val="%5、"/>
      <w:lvlJc w:val="left"/>
      <w:pPr>
        <w:ind w:left="2634" w:hanging="480"/>
      </w:pPr>
    </w:lvl>
    <w:lvl w:ilvl="5" w:tplc="0409001B" w:tentative="1">
      <w:start w:val="1"/>
      <w:numFmt w:val="lowerRoman"/>
      <w:lvlText w:val="%6."/>
      <w:lvlJc w:val="right"/>
      <w:pPr>
        <w:ind w:left="3114" w:hanging="480"/>
      </w:pPr>
    </w:lvl>
    <w:lvl w:ilvl="6" w:tplc="0409000F" w:tentative="1">
      <w:start w:val="1"/>
      <w:numFmt w:val="decimal"/>
      <w:lvlText w:val="%7."/>
      <w:lvlJc w:val="left"/>
      <w:pPr>
        <w:ind w:left="3594" w:hanging="480"/>
      </w:pPr>
    </w:lvl>
    <w:lvl w:ilvl="7" w:tplc="04090019" w:tentative="1">
      <w:start w:val="1"/>
      <w:numFmt w:val="ideographTraditional"/>
      <w:lvlText w:val="%8、"/>
      <w:lvlJc w:val="left"/>
      <w:pPr>
        <w:ind w:left="4074" w:hanging="480"/>
      </w:pPr>
    </w:lvl>
    <w:lvl w:ilvl="8" w:tplc="0409001B" w:tentative="1">
      <w:start w:val="1"/>
      <w:numFmt w:val="lowerRoman"/>
      <w:lvlText w:val="%9."/>
      <w:lvlJc w:val="right"/>
      <w:pPr>
        <w:ind w:left="4554" w:hanging="480"/>
      </w:pPr>
    </w:lvl>
  </w:abstractNum>
  <w:abstractNum w:abstractNumId="5" w15:restartNumberingAfterBreak="0">
    <w:nsid w:val="5EB216E7"/>
    <w:multiLevelType w:val="hybridMultilevel"/>
    <w:tmpl w:val="DACEABCC"/>
    <w:lvl w:ilvl="0" w:tplc="46F0BA54">
      <w:start w:val="33"/>
      <w:numFmt w:val="decimal"/>
      <w:lvlText w:val="%1."/>
      <w:lvlJc w:val="left"/>
      <w:pPr>
        <w:ind w:left="360" w:hanging="360"/>
      </w:pPr>
      <w:rPr>
        <w:rFonts w:ascii="微軟正黑體" w:eastAsia="微軟正黑體" w:hAnsi="微軟正黑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FBC6AF0"/>
    <w:multiLevelType w:val="hybridMultilevel"/>
    <w:tmpl w:val="9406213C"/>
    <w:lvl w:ilvl="0" w:tplc="5EB49F6C">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7" w15:restartNumberingAfterBreak="0">
    <w:nsid w:val="5FD37E22"/>
    <w:multiLevelType w:val="hybridMultilevel"/>
    <w:tmpl w:val="7F38F44C"/>
    <w:lvl w:ilvl="0" w:tplc="95929D5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8"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CAD6767"/>
    <w:multiLevelType w:val="hybridMultilevel"/>
    <w:tmpl w:val="5884436C"/>
    <w:lvl w:ilvl="0" w:tplc="91027FC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0" w15:restartNumberingAfterBreak="0">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11" w15:restartNumberingAfterBreak="0">
    <w:nsid w:val="6E772260"/>
    <w:multiLevelType w:val="hybridMultilevel"/>
    <w:tmpl w:val="00C01B82"/>
    <w:lvl w:ilvl="0" w:tplc="0CBC016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2" w15:restartNumberingAfterBreak="0">
    <w:nsid w:val="73DB7BB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7720619B"/>
    <w:multiLevelType w:val="hybridMultilevel"/>
    <w:tmpl w:val="FBDA8F80"/>
    <w:lvl w:ilvl="0" w:tplc="3CF27A9A">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4" w15:restartNumberingAfterBreak="0">
    <w:nsid w:val="7AAE3094"/>
    <w:multiLevelType w:val="hybridMultilevel"/>
    <w:tmpl w:val="D160FE48"/>
    <w:lvl w:ilvl="0" w:tplc="A06E3BAE">
      <w:start w:val="3"/>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num w:numId="1">
    <w:abstractNumId w:val="10"/>
  </w:num>
  <w:num w:numId="2">
    <w:abstractNumId w:val="1"/>
  </w:num>
  <w:num w:numId="3">
    <w:abstractNumId w:val="9"/>
  </w:num>
  <w:num w:numId="4">
    <w:abstractNumId w:val="7"/>
  </w:num>
  <w:num w:numId="5">
    <w:abstractNumId w:val="2"/>
  </w:num>
  <w:num w:numId="6">
    <w:abstractNumId w:val="11"/>
  </w:num>
  <w:num w:numId="7">
    <w:abstractNumId w:val="13"/>
  </w:num>
  <w:num w:numId="8">
    <w:abstractNumId w:val="6"/>
  </w:num>
  <w:num w:numId="9">
    <w:abstractNumId w:val="14"/>
  </w:num>
  <w:num w:numId="10">
    <w:abstractNumId w:val="0"/>
  </w:num>
  <w:num w:numId="11">
    <w:abstractNumId w:val="4"/>
  </w:num>
  <w:num w:numId="12">
    <w:abstractNumId w:val="12"/>
  </w:num>
  <w:num w:numId="13">
    <w:abstractNumId w:val="3"/>
  </w:num>
  <w:num w:numId="1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527A"/>
    <w:rsid w:val="00006DC5"/>
    <w:rsid w:val="000102A9"/>
    <w:rsid w:val="00014924"/>
    <w:rsid w:val="000172DE"/>
    <w:rsid w:val="0002047F"/>
    <w:rsid w:val="00021FB8"/>
    <w:rsid w:val="00027277"/>
    <w:rsid w:val="00031C5C"/>
    <w:rsid w:val="00032625"/>
    <w:rsid w:val="0003298A"/>
    <w:rsid w:val="000343CD"/>
    <w:rsid w:val="00040953"/>
    <w:rsid w:val="000422B5"/>
    <w:rsid w:val="000433BF"/>
    <w:rsid w:val="00044784"/>
    <w:rsid w:val="00044977"/>
    <w:rsid w:val="00044B7F"/>
    <w:rsid w:val="00045A96"/>
    <w:rsid w:val="00050215"/>
    <w:rsid w:val="000509EE"/>
    <w:rsid w:val="0005206A"/>
    <w:rsid w:val="00054230"/>
    <w:rsid w:val="000565BC"/>
    <w:rsid w:val="00057753"/>
    <w:rsid w:val="00060AE5"/>
    <w:rsid w:val="000648EB"/>
    <w:rsid w:val="0006769F"/>
    <w:rsid w:val="000711B0"/>
    <w:rsid w:val="0007171D"/>
    <w:rsid w:val="00072C25"/>
    <w:rsid w:val="00072CE6"/>
    <w:rsid w:val="00072F3E"/>
    <w:rsid w:val="0007345C"/>
    <w:rsid w:val="000734AC"/>
    <w:rsid w:val="00073AC3"/>
    <w:rsid w:val="00073C9D"/>
    <w:rsid w:val="000741BE"/>
    <w:rsid w:val="0007616C"/>
    <w:rsid w:val="00076A8E"/>
    <w:rsid w:val="00081B93"/>
    <w:rsid w:val="00084C72"/>
    <w:rsid w:val="00085883"/>
    <w:rsid w:val="00087B73"/>
    <w:rsid w:val="00090DD2"/>
    <w:rsid w:val="00093F10"/>
    <w:rsid w:val="000A0497"/>
    <w:rsid w:val="000A16AE"/>
    <w:rsid w:val="000A2070"/>
    <w:rsid w:val="000A2B6B"/>
    <w:rsid w:val="000B0B5B"/>
    <w:rsid w:val="000B0FCE"/>
    <w:rsid w:val="000B1F36"/>
    <w:rsid w:val="000B20C3"/>
    <w:rsid w:val="000B2F2A"/>
    <w:rsid w:val="000B361D"/>
    <w:rsid w:val="000B3762"/>
    <w:rsid w:val="000B39D8"/>
    <w:rsid w:val="000B733B"/>
    <w:rsid w:val="000C01CF"/>
    <w:rsid w:val="000C131B"/>
    <w:rsid w:val="000C5F45"/>
    <w:rsid w:val="000D3F84"/>
    <w:rsid w:val="000D6E1B"/>
    <w:rsid w:val="000D7365"/>
    <w:rsid w:val="000D79A6"/>
    <w:rsid w:val="000E0D68"/>
    <w:rsid w:val="000E1838"/>
    <w:rsid w:val="000E214B"/>
    <w:rsid w:val="000E5F49"/>
    <w:rsid w:val="000F02C5"/>
    <w:rsid w:val="000F0E78"/>
    <w:rsid w:val="000F35B4"/>
    <w:rsid w:val="000F4612"/>
    <w:rsid w:val="000F5E24"/>
    <w:rsid w:val="00101716"/>
    <w:rsid w:val="0010178B"/>
    <w:rsid w:val="00110120"/>
    <w:rsid w:val="00111141"/>
    <w:rsid w:val="0011305A"/>
    <w:rsid w:val="00113EA4"/>
    <w:rsid w:val="00114F33"/>
    <w:rsid w:val="00116CBD"/>
    <w:rsid w:val="001225D5"/>
    <w:rsid w:val="001234F2"/>
    <w:rsid w:val="00123878"/>
    <w:rsid w:val="001272D4"/>
    <w:rsid w:val="0013170B"/>
    <w:rsid w:val="001341D7"/>
    <w:rsid w:val="001353BF"/>
    <w:rsid w:val="001361B6"/>
    <w:rsid w:val="00142299"/>
    <w:rsid w:val="0014298C"/>
    <w:rsid w:val="00145D86"/>
    <w:rsid w:val="001536DA"/>
    <w:rsid w:val="00154A80"/>
    <w:rsid w:val="001658AB"/>
    <w:rsid w:val="00166F56"/>
    <w:rsid w:val="00183703"/>
    <w:rsid w:val="00192611"/>
    <w:rsid w:val="00192E95"/>
    <w:rsid w:val="001951DE"/>
    <w:rsid w:val="0019765E"/>
    <w:rsid w:val="001A00C9"/>
    <w:rsid w:val="001A3294"/>
    <w:rsid w:val="001A47AF"/>
    <w:rsid w:val="001A4FC8"/>
    <w:rsid w:val="001A7E44"/>
    <w:rsid w:val="001B2626"/>
    <w:rsid w:val="001C4F93"/>
    <w:rsid w:val="001C689C"/>
    <w:rsid w:val="001C79B5"/>
    <w:rsid w:val="001D0565"/>
    <w:rsid w:val="001D1608"/>
    <w:rsid w:val="001D2F67"/>
    <w:rsid w:val="001D7CC7"/>
    <w:rsid w:val="001E3967"/>
    <w:rsid w:val="001F4C44"/>
    <w:rsid w:val="001F5642"/>
    <w:rsid w:val="001F7F40"/>
    <w:rsid w:val="002002AA"/>
    <w:rsid w:val="002051BB"/>
    <w:rsid w:val="002054F9"/>
    <w:rsid w:val="00206774"/>
    <w:rsid w:val="00211749"/>
    <w:rsid w:val="00214C62"/>
    <w:rsid w:val="00217A37"/>
    <w:rsid w:val="002204BB"/>
    <w:rsid w:val="002235A8"/>
    <w:rsid w:val="0022433C"/>
    <w:rsid w:val="00226114"/>
    <w:rsid w:val="0023056E"/>
    <w:rsid w:val="00231F2E"/>
    <w:rsid w:val="00240BD6"/>
    <w:rsid w:val="00242264"/>
    <w:rsid w:val="00253273"/>
    <w:rsid w:val="00254B12"/>
    <w:rsid w:val="002610DB"/>
    <w:rsid w:val="002615A3"/>
    <w:rsid w:val="002623EF"/>
    <w:rsid w:val="00262CF3"/>
    <w:rsid w:val="00264BEB"/>
    <w:rsid w:val="002654A7"/>
    <w:rsid w:val="00267A34"/>
    <w:rsid w:val="00271DFC"/>
    <w:rsid w:val="002750D0"/>
    <w:rsid w:val="00275D1A"/>
    <w:rsid w:val="00282E87"/>
    <w:rsid w:val="002832D1"/>
    <w:rsid w:val="002864CC"/>
    <w:rsid w:val="00287316"/>
    <w:rsid w:val="00292814"/>
    <w:rsid w:val="00296DAD"/>
    <w:rsid w:val="002A1213"/>
    <w:rsid w:val="002A532E"/>
    <w:rsid w:val="002A5707"/>
    <w:rsid w:val="002A7FD7"/>
    <w:rsid w:val="002B0A80"/>
    <w:rsid w:val="002B491B"/>
    <w:rsid w:val="002B5E39"/>
    <w:rsid w:val="002B796A"/>
    <w:rsid w:val="002C285E"/>
    <w:rsid w:val="002D7EA0"/>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4F8D"/>
    <w:rsid w:val="00326273"/>
    <w:rsid w:val="00332DA0"/>
    <w:rsid w:val="00333D5D"/>
    <w:rsid w:val="00334207"/>
    <w:rsid w:val="003349FF"/>
    <w:rsid w:val="00337FB7"/>
    <w:rsid w:val="00341F0E"/>
    <w:rsid w:val="00347597"/>
    <w:rsid w:val="0034796E"/>
    <w:rsid w:val="003514E5"/>
    <w:rsid w:val="003515BF"/>
    <w:rsid w:val="00351F37"/>
    <w:rsid w:val="00355625"/>
    <w:rsid w:val="00363F6B"/>
    <w:rsid w:val="0037052E"/>
    <w:rsid w:val="00370D7D"/>
    <w:rsid w:val="0037178F"/>
    <w:rsid w:val="003722AD"/>
    <w:rsid w:val="00372B8E"/>
    <w:rsid w:val="00375D01"/>
    <w:rsid w:val="00377F46"/>
    <w:rsid w:val="00380802"/>
    <w:rsid w:val="00381776"/>
    <w:rsid w:val="003817CF"/>
    <w:rsid w:val="00383927"/>
    <w:rsid w:val="00383C27"/>
    <w:rsid w:val="0039130A"/>
    <w:rsid w:val="00391900"/>
    <w:rsid w:val="00393D82"/>
    <w:rsid w:val="003B0437"/>
    <w:rsid w:val="003B709E"/>
    <w:rsid w:val="003C0265"/>
    <w:rsid w:val="003C3060"/>
    <w:rsid w:val="003C6A00"/>
    <w:rsid w:val="003C6D54"/>
    <w:rsid w:val="003D1770"/>
    <w:rsid w:val="003D3FD8"/>
    <w:rsid w:val="003E01D3"/>
    <w:rsid w:val="003E0507"/>
    <w:rsid w:val="003E2F78"/>
    <w:rsid w:val="003E35B0"/>
    <w:rsid w:val="003F22A1"/>
    <w:rsid w:val="0040016D"/>
    <w:rsid w:val="00401957"/>
    <w:rsid w:val="0040614E"/>
    <w:rsid w:val="00407E27"/>
    <w:rsid w:val="00420F4C"/>
    <w:rsid w:val="00424A66"/>
    <w:rsid w:val="00430AC5"/>
    <w:rsid w:val="0043386D"/>
    <w:rsid w:val="00437766"/>
    <w:rsid w:val="00442955"/>
    <w:rsid w:val="00444E74"/>
    <w:rsid w:val="004451E0"/>
    <w:rsid w:val="00445D74"/>
    <w:rsid w:val="0045645C"/>
    <w:rsid w:val="00456F4A"/>
    <w:rsid w:val="0046129E"/>
    <w:rsid w:val="0046472C"/>
    <w:rsid w:val="00464D9B"/>
    <w:rsid w:val="00470846"/>
    <w:rsid w:val="0047573E"/>
    <w:rsid w:val="00477FF9"/>
    <w:rsid w:val="004841FA"/>
    <w:rsid w:val="00484C62"/>
    <w:rsid w:val="0048745A"/>
    <w:rsid w:val="00491A8F"/>
    <w:rsid w:val="00492DD6"/>
    <w:rsid w:val="004A3AF0"/>
    <w:rsid w:val="004A636C"/>
    <w:rsid w:val="004A73A2"/>
    <w:rsid w:val="004B195C"/>
    <w:rsid w:val="004B3368"/>
    <w:rsid w:val="004B59A5"/>
    <w:rsid w:val="004B6B02"/>
    <w:rsid w:val="004C1233"/>
    <w:rsid w:val="004C228D"/>
    <w:rsid w:val="004D53EB"/>
    <w:rsid w:val="004D7C81"/>
    <w:rsid w:val="004E244A"/>
    <w:rsid w:val="004E2969"/>
    <w:rsid w:val="004E5A31"/>
    <w:rsid w:val="004E62AB"/>
    <w:rsid w:val="004F1412"/>
    <w:rsid w:val="004F1EFF"/>
    <w:rsid w:val="004F3EB1"/>
    <w:rsid w:val="004F417C"/>
    <w:rsid w:val="004F4A47"/>
    <w:rsid w:val="004F671D"/>
    <w:rsid w:val="005006A5"/>
    <w:rsid w:val="00504710"/>
    <w:rsid w:val="00511597"/>
    <w:rsid w:val="00513146"/>
    <w:rsid w:val="00525738"/>
    <w:rsid w:val="00530399"/>
    <w:rsid w:val="00533DA5"/>
    <w:rsid w:val="0053610D"/>
    <w:rsid w:val="00540E7B"/>
    <w:rsid w:val="00541971"/>
    <w:rsid w:val="005447E3"/>
    <w:rsid w:val="0054598E"/>
    <w:rsid w:val="00545DAE"/>
    <w:rsid w:val="005478C8"/>
    <w:rsid w:val="005516BB"/>
    <w:rsid w:val="00553137"/>
    <w:rsid w:val="00562143"/>
    <w:rsid w:val="0056270A"/>
    <w:rsid w:val="00565801"/>
    <w:rsid w:val="00567AE0"/>
    <w:rsid w:val="00573122"/>
    <w:rsid w:val="00573155"/>
    <w:rsid w:val="005742FD"/>
    <w:rsid w:val="00575F58"/>
    <w:rsid w:val="00580DF7"/>
    <w:rsid w:val="00583B19"/>
    <w:rsid w:val="00590B29"/>
    <w:rsid w:val="00590E8B"/>
    <w:rsid w:val="00591791"/>
    <w:rsid w:val="00593C08"/>
    <w:rsid w:val="00595261"/>
    <w:rsid w:val="005974EC"/>
    <w:rsid w:val="005B27C1"/>
    <w:rsid w:val="005B2906"/>
    <w:rsid w:val="005B38D1"/>
    <w:rsid w:val="005B4EFA"/>
    <w:rsid w:val="005B55AE"/>
    <w:rsid w:val="005B7CFA"/>
    <w:rsid w:val="005C0D8E"/>
    <w:rsid w:val="005C2144"/>
    <w:rsid w:val="005C5BB3"/>
    <w:rsid w:val="005C739D"/>
    <w:rsid w:val="005D5B00"/>
    <w:rsid w:val="005E0762"/>
    <w:rsid w:val="005E4F49"/>
    <w:rsid w:val="005E5B04"/>
    <w:rsid w:val="005F7446"/>
    <w:rsid w:val="00600FB6"/>
    <w:rsid w:val="006011B9"/>
    <w:rsid w:val="00602602"/>
    <w:rsid w:val="0060565E"/>
    <w:rsid w:val="00606791"/>
    <w:rsid w:val="00611206"/>
    <w:rsid w:val="00615E67"/>
    <w:rsid w:val="00620ED0"/>
    <w:rsid w:val="006259E6"/>
    <w:rsid w:val="00626988"/>
    <w:rsid w:val="00626E69"/>
    <w:rsid w:val="0063079F"/>
    <w:rsid w:val="00635597"/>
    <w:rsid w:val="00640D3B"/>
    <w:rsid w:val="006471B0"/>
    <w:rsid w:val="00650C76"/>
    <w:rsid w:val="006516DE"/>
    <w:rsid w:val="00657C0D"/>
    <w:rsid w:val="006627DA"/>
    <w:rsid w:val="0066531A"/>
    <w:rsid w:val="00666CCC"/>
    <w:rsid w:val="00672A34"/>
    <w:rsid w:val="006767C0"/>
    <w:rsid w:val="00677313"/>
    <w:rsid w:val="00681806"/>
    <w:rsid w:val="00684045"/>
    <w:rsid w:val="0068787B"/>
    <w:rsid w:val="00693385"/>
    <w:rsid w:val="006954DC"/>
    <w:rsid w:val="00695BDD"/>
    <w:rsid w:val="006A349C"/>
    <w:rsid w:val="006A3A29"/>
    <w:rsid w:val="006A6871"/>
    <w:rsid w:val="006B63A4"/>
    <w:rsid w:val="006B64B5"/>
    <w:rsid w:val="006C3F16"/>
    <w:rsid w:val="006D0507"/>
    <w:rsid w:val="006D3275"/>
    <w:rsid w:val="006D7CAA"/>
    <w:rsid w:val="006E01A5"/>
    <w:rsid w:val="006E1040"/>
    <w:rsid w:val="006E2F7E"/>
    <w:rsid w:val="006E56DE"/>
    <w:rsid w:val="006E7A25"/>
    <w:rsid w:val="006F782E"/>
    <w:rsid w:val="00700581"/>
    <w:rsid w:val="00703512"/>
    <w:rsid w:val="00720D7B"/>
    <w:rsid w:val="007210BE"/>
    <w:rsid w:val="00721B60"/>
    <w:rsid w:val="0072259A"/>
    <w:rsid w:val="007239B3"/>
    <w:rsid w:val="0072460F"/>
    <w:rsid w:val="00725940"/>
    <w:rsid w:val="0073124D"/>
    <w:rsid w:val="0073312A"/>
    <w:rsid w:val="007351EC"/>
    <w:rsid w:val="00742783"/>
    <w:rsid w:val="00750054"/>
    <w:rsid w:val="00754907"/>
    <w:rsid w:val="00763154"/>
    <w:rsid w:val="0076366E"/>
    <w:rsid w:val="00764AD8"/>
    <w:rsid w:val="00766426"/>
    <w:rsid w:val="00775C77"/>
    <w:rsid w:val="007848E8"/>
    <w:rsid w:val="00785AD3"/>
    <w:rsid w:val="00787E77"/>
    <w:rsid w:val="00792A12"/>
    <w:rsid w:val="00793BCD"/>
    <w:rsid w:val="00796122"/>
    <w:rsid w:val="00797C12"/>
    <w:rsid w:val="007A1C6F"/>
    <w:rsid w:val="007A4404"/>
    <w:rsid w:val="007A4DF3"/>
    <w:rsid w:val="007B2534"/>
    <w:rsid w:val="007B3262"/>
    <w:rsid w:val="007B3787"/>
    <w:rsid w:val="007B4D3F"/>
    <w:rsid w:val="007B76E4"/>
    <w:rsid w:val="007C24EE"/>
    <w:rsid w:val="007C35BC"/>
    <w:rsid w:val="007C3FCA"/>
    <w:rsid w:val="007C4CBB"/>
    <w:rsid w:val="007D7AE6"/>
    <w:rsid w:val="007E2E5D"/>
    <w:rsid w:val="007E3761"/>
    <w:rsid w:val="007F073C"/>
    <w:rsid w:val="007F778A"/>
    <w:rsid w:val="007F7857"/>
    <w:rsid w:val="0080434A"/>
    <w:rsid w:val="00804DCD"/>
    <w:rsid w:val="00814A0E"/>
    <w:rsid w:val="00817531"/>
    <w:rsid w:val="00821792"/>
    <w:rsid w:val="00823196"/>
    <w:rsid w:val="0083113C"/>
    <w:rsid w:val="0084388C"/>
    <w:rsid w:val="008456D7"/>
    <w:rsid w:val="00852374"/>
    <w:rsid w:val="008571A3"/>
    <w:rsid w:val="00857A31"/>
    <w:rsid w:val="00860C3B"/>
    <w:rsid w:val="00860E8D"/>
    <w:rsid w:val="008630E0"/>
    <w:rsid w:val="00863525"/>
    <w:rsid w:val="008746C7"/>
    <w:rsid w:val="00876676"/>
    <w:rsid w:val="008771DE"/>
    <w:rsid w:val="008818A6"/>
    <w:rsid w:val="00881EE2"/>
    <w:rsid w:val="008834A8"/>
    <w:rsid w:val="00897A18"/>
    <w:rsid w:val="008A757A"/>
    <w:rsid w:val="008B06C9"/>
    <w:rsid w:val="008B3C7C"/>
    <w:rsid w:val="008B66A5"/>
    <w:rsid w:val="008B6F03"/>
    <w:rsid w:val="008C00FB"/>
    <w:rsid w:val="008C1800"/>
    <w:rsid w:val="008C2CF4"/>
    <w:rsid w:val="008C2E61"/>
    <w:rsid w:val="008C3158"/>
    <w:rsid w:val="008D4304"/>
    <w:rsid w:val="008E306B"/>
    <w:rsid w:val="008E348A"/>
    <w:rsid w:val="008E379D"/>
    <w:rsid w:val="008E38DC"/>
    <w:rsid w:val="008E71D4"/>
    <w:rsid w:val="008F0857"/>
    <w:rsid w:val="008F10A6"/>
    <w:rsid w:val="008F2719"/>
    <w:rsid w:val="008F2CCF"/>
    <w:rsid w:val="008F3DF6"/>
    <w:rsid w:val="00905D62"/>
    <w:rsid w:val="009067B3"/>
    <w:rsid w:val="00922401"/>
    <w:rsid w:val="00932077"/>
    <w:rsid w:val="00933A22"/>
    <w:rsid w:val="009342D8"/>
    <w:rsid w:val="009358E1"/>
    <w:rsid w:val="009412C6"/>
    <w:rsid w:val="00943594"/>
    <w:rsid w:val="00956B48"/>
    <w:rsid w:val="009604DA"/>
    <w:rsid w:val="00961C1D"/>
    <w:rsid w:val="009639C8"/>
    <w:rsid w:val="00964C56"/>
    <w:rsid w:val="00965522"/>
    <w:rsid w:val="00982EFD"/>
    <w:rsid w:val="00982F22"/>
    <w:rsid w:val="00991829"/>
    <w:rsid w:val="009959AA"/>
    <w:rsid w:val="00995A58"/>
    <w:rsid w:val="009A26EE"/>
    <w:rsid w:val="009A2F26"/>
    <w:rsid w:val="009A331C"/>
    <w:rsid w:val="009A46F7"/>
    <w:rsid w:val="009A63CB"/>
    <w:rsid w:val="009B04AC"/>
    <w:rsid w:val="009B3746"/>
    <w:rsid w:val="009B3F1D"/>
    <w:rsid w:val="009C0EFA"/>
    <w:rsid w:val="009C3570"/>
    <w:rsid w:val="009C3C12"/>
    <w:rsid w:val="009C3CA7"/>
    <w:rsid w:val="009C7C16"/>
    <w:rsid w:val="009C7D60"/>
    <w:rsid w:val="009D2CD6"/>
    <w:rsid w:val="009D2F4B"/>
    <w:rsid w:val="009D6B87"/>
    <w:rsid w:val="009D6DCE"/>
    <w:rsid w:val="009E25DD"/>
    <w:rsid w:val="009F74DF"/>
    <w:rsid w:val="00A00264"/>
    <w:rsid w:val="00A01817"/>
    <w:rsid w:val="00A026C2"/>
    <w:rsid w:val="00A037C3"/>
    <w:rsid w:val="00A12965"/>
    <w:rsid w:val="00A149E4"/>
    <w:rsid w:val="00A16B46"/>
    <w:rsid w:val="00A17509"/>
    <w:rsid w:val="00A17CC5"/>
    <w:rsid w:val="00A217E5"/>
    <w:rsid w:val="00A33E83"/>
    <w:rsid w:val="00A4352B"/>
    <w:rsid w:val="00A44537"/>
    <w:rsid w:val="00A466E1"/>
    <w:rsid w:val="00A56AD6"/>
    <w:rsid w:val="00A60A93"/>
    <w:rsid w:val="00A61249"/>
    <w:rsid w:val="00A64E01"/>
    <w:rsid w:val="00A67B64"/>
    <w:rsid w:val="00A71D3C"/>
    <w:rsid w:val="00A80844"/>
    <w:rsid w:val="00A8191F"/>
    <w:rsid w:val="00A82FD9"/>
    <w:rsid w:val="00A9375D"/>
    <w:rsid w:val="00A97691"/>
    <w:rsid w:val="00AA0EF3"/>
    <w:rsid w:val="00AA13B6"/>
    <w:rsid w:val="00AA1850"/>
    <w:rsid w:val="00AA2360"/>
    <w:rsid w:val="00AA2362"/>
    <w:rsid w:val="00AA3479"/>
    <w:rsid w:val="00AA4294"/>
    <w:rsid w:val="00AA5F7C"/>
    <w:rsid w:val="00AB22B6"/>
    <w:rsid w:val="00AB26C9"/>
    <w:rsid w:val="00AB2E91"/>
    <w:rsid w:val="00AB3903"/>
    <w:rsid w:val="00AC28AB"/>
    <w:rsid w:val="00AC4B5B"/>
    <w:rsid w:val="00AD165A"/>
    <w:rsid w:val="00AD1EAB"/>
    <w:rsid w:val="00AD3DAB"/>
    <w:rsid w:val="00AD4EB3"/>
    <w:rsid w:val="00AD5346"/>
    <w:rsid w:val="00AD57D5"/>
    <w:rsid w:val="00AE11A0"/>
    <w:rsid w:val="00AE2094"/>
    <w:rsid w:val="00AF199A"/>
    <w:rsid w:val="00AF5C9C"/>
    <w:rsid w:val="00B00DDD"/>
    <w:rsid w:val="00B01954"/>
    <w:rsid w:val="00B01FBB"/>
    <w:rsid w:val="00B14D3D"/>
    <w:rsid w:val="00B15792"/>
    <w:rsid w:val="00B20C41"/>
    <w:rsid w:val="00B23F85"/>
    <w:rsid w:val="00B322AF"/>
    <w:rsid w:val="00B3347E"/>
    <w:rsid w:val="00B34680"/>
    <w:rsid w:val="00B372C6"/>
    <w:rsid w:val="00B37D8D"/>
    <w:rsid w:val="00B41BE5"/>
    <w:rsid w:val="00B42AEA"/>
    <w:rsid w:val="00B45348"/>
    <w:rsid w:val="00B46E94"/>
    <w:rsid w:val="00B5178F"/>
    <w:rsid w:val="00B556FE"/>
    <w:rsid w:val="00B5589C"/>
    <w:rsid w:val="00B563B0"/>
    <w:rsid w:val="00B968CA"/>
    <w:rsid w:val="00B96941"/>
    <w:rsid w:val="00BA79CF"/>
    <w:rsid w:val="00BB478D"/>
    <w:rsid w:val="00BC69E2"/>
    <w:rsid w:val="00BC75B7"/>
    <w:rsid w:val="00BD730A"/>
    <w:rsid w:val="00BE1AEB"/>
    <w:rsid w:val="00BE2BD9"/>
    <w:rsid w:val="00BE6982"/>
    <w:rsid w:val="00BF0443"/>
    <w:rsid w:val="00BF372E"/>
    <w:rsid w:val="00BF3DDA"/>
    <w:rsid w:val="00BF6699"/>
    <w:rsid w:val="00C00A06"/>
    <w:rsid w:val="00C037DE"/>
    <w:rsid w:val="00C12707"/>
    <w:rsid w:val="00C13616"/>
    <w:rsid w:val="00C13BFC"/>
    <w:rsid w:val="00C13F07"/>
    <w:rsid w:val="00C1609A"/>
    <w:rsid w:val="00C17871"/>
    <w:rsid w:val="00C20A41"/>
    <w:rsid w:val="00C25C49"/>
    <w:rsid w:val="00C25C51"/>
    <w:rsid w:val="00C3116C"/>
    <w:rsid w:val="00C33704"/>
    <w:rsid w:val="00C34E52"/>
    <w:rsid w:val="00C40A77"/>
    <w:rsid w:val="00C446FC"/>
    <w:rsid w:val="00C51456"/>
    <w:rsid w:val="00C53335"/>
    <w:rsid w:val="00C53950"/>
    <w:rsid w:val="00C54309"/>
    <w:rsid w:val="00C548A8"/>
    <w:rsid w:val="00C56F49"/>
    <w:rsid w:val="00C61A9E"/>
    <w:rsid w:val="00C63357"/>
    <w:rsid w:val="00C65C6A"/>
    <w:rsid w:val="00C6668E"/>
    <w:rsid w:val="00C738D4"/>
    <w:rsid w:val="00C7463B"/>
    <w:rsid w:val="00C74ECD"/>
    <w:rsid w:val="00C85B92"/>
    <w:rsid w:val="00C937FC"/>
    <w:rsid w:val="00C945AD"/>
    <w:rsid w:val="00CA1533"/>
    <w:rsid w:val="00CB1110"/>
    <w:rsid w:val="00CC215F"/>
    <w:rsid w:val="00CC5E32"/>
    <w:rsid w:val="00CC64E7"/>
    <w:rsid w:val="00CD0A95"/>
    <w:rsid w:val="00CD0F68"/>
    <w:rsid w:val="00CD4DDA"/>
    <w:rsid w:val="00CD6046"/>
    <w:rsid w:val="00CE2898"/>
    <w:rsid w:val="00CE36E6"/>
    <w:rsid w:val="00CE3748"/>
    <w:rsid w:val="00CE4C4C"/>
    <w:rsid w:val="00CE6CEE"/>
    <w:rsid w:val="00CE7C38"/>
    <w:rsid w:val="00CF4E7F"/>
    <w:rsid w:val="00CF569C"/>
    <w:rsid w:val="00D01091"/>
    <w:rsid w:val="00D012E4"/>
    <w:rsid w:val="00D013ED"/>
    <w:rsid w:val="00D0353B"/>
    <w:rsid w:val="00D042FE"/>
    <w:rsid w:val="00D0505C"/>
    <w:rsid w:val="00D060F0"/>
    <w:rsid w:val="00D149DA"/>
    <w:rsid w:val="00D156B2"/>
    <w:rsid w:val="00D2193A"/>
    <w:rsid w:val="00D2255A"/>
    <w:rsid w:val="00D23531"/>
    <w:rsid w:val="00D236FB"/>
    <w:rsid w:val="00D27900"/>
    <w:rsid w:val="00D27F40"/>
    <w:rsid w:val="00D312E6"/>
    <w:rsid w:val="00D40896"/>
    <w:rsid w:val="00D43A09"/>
    <w:rsid w:val="00D44DE1"/>
    <w:rsid w:val="00D46977"/>
    <w:rsid w:val="00D46A35"/>
    <w:rsid w:val="00D53B67"/>
    <w:rsid w:val="00D57895"/>
    <w:rsid w:val="00D578DD"/>
    <w:rsid w:val="00D61E56"/>
    <w:rsid w:val="00D70905"/>
    <w:rsid w:val="00D70B42"/>
    <w:rsid w:val="00D7502F"/>
    <w:rsid w:val="00D750B0"/>
    <w:rsid w:val="00D77929"/>
    <w:rsid w:val="00D77BB5"/>
    <w:rsid w:val="00D77CA8"/>
    <w:rsid w:val="00D77D1B"/>
    <w:rsid w:val="00D85A53"/>
    <w:rsid w:val="00D9149D"/>
    <w:rsid w:val="00D91DFB"/>
    <w:rsid w:val="00D9219D"/>
    <w:rsid w:val="00D9511F"/>
    <w:rsid w:val="00D96A55"/>
    <w:rsid w:val="00DA11E8"/>
    <w:rsid w:val="00DA1892"/>
    <w:rsid w:val="00DA3929"/>
    <w:rsid w:val="00DA4712"/>
    <w:rsid w:val="00DB0D55"/>
    <w:rsid w:val="00DB0F80"/>
    <w:rsid w:val="00DB2EDB"/>
    <w:rsid w:val="00DB66B1"/>
    <w:rsid w:val="00DB6B48"/>
    <w:rsid w:val="00DC1A51"/>
    <w:rsid w:val="00DC46F1"/>
    <w:rsid w:val="00DD049B"/>
    <w:rsid w:val="00DD08B8"/>
    <w:rsid w:val="00DD25BC"/>
    <w:rsid w:val="00DD3DCE"/>
    <w:rsid w:val="00DE2D9F"/>
    <w:rsid w:val="00DE55A9"/>
    <w:rsid w:val="00DE5E5F"/>
    <w:rsid w:val="00DE6571"/>
    <w:rsid w:val="00DF1C4C"/>
    <w:rsid w:val="00DF2062"/>
    <w:rsid w:val="00DF392D"/>
    <w:rsid w:val="00DF58EC"/>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33D5"/>
    <w:rsid w:val="00E44468"/>
    <w:rsid w:val="00E53B30"/>
    <w:rsid w:val="00E53F20"/>
    <w:rsid w:val="00E613D6"/>
    <w:rsid w:val="00E614C0"/>
    <w:rsid w:val="00E63BB4"/>
    <w:rsid w:val="00E7311A"/>
    <w:rsid w:val="00E7516D"/>
    <w:rsid w:val="00E75DEB"/>
    <w:rsid w:val="00E77789"/>
    <w:rsid w:val="00E81B3E"/>
    <w:rsid w:val="00E82102"/>
    <w:rsid w:val="00E83D2B"/>
    <w:rsid w:val="00E85D4C"/>
    <w:rsid w:val="00E86610"/>
    <w:rsid w:val="00E8682D"/>
    <w:rsid w:val="00E904F9"/>
    <w:rsid w:val="00E9476C"/>
    <w:rsid w:val="00E97368"/>
    <w:rsid w:val="00EA1914"/>
    <w:rsid w:val="00EA1E2F"/>
    <w:rsid w:val="00EA22ED"/>
    <w:rsid w:val="00EA5D31"/>
    <w:rsid w:val="00EB3A7C"/>
    <w:rsid w:val="00EB4968"/>
    <w:rsid w:val="00EB52F9"/>
    <w:rsid w:val="00EB5F7C"/>
    <w:rsid w:val="00EC6EEB"/>
    <w:rsid w:val="00EC7287"/>
    <w:rsid w:val="00EC7577"/>
    <w:rsid w:val="00ED049B"/>
    <w:rsid w:val="00ED217D"/>
    <w:rsid w:val="00ED2801"/>
    <w:rsid w:val="00ED2ECC"/>
    <w:rsid w:val="00EE0921"/>
    <w:rsid w:val="00EE1FCF"/>
    <w:rsid w:val="00EE483E"/>
    <w:rsid w:val="00EE5F97"/>
    <w:rsid w:val="00EF4924"/>
    <w:rsid w:val="00EF503F"/>
    <w:rsid w:val="00EF5AFE"/>
    <w:rsid w:val="00EF5DFE"/>
    <w:rsid w:val="00EF75E2"/>
    <w:rsid w:val="00F03007"/>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B79"/>
    <w:rsid w:val="00F546C8"/>
    <w:rsid w:val="00F55177"/>
    <w:rsid w:val="00F607BD"/>
    <w:rsid w:val="00F62EB3"/>
    <w:rsid w:val="00F64673"/>
    <w:rsid w:val="00F72357"/>
    <w:rsid w:val="00F73A01"/>
    <w:rsid w:val="00F74BEC"/>
    <w:rsid w:val="00F82359"/>
    <w:rsid w:val="00F86701"/>
    <w:rsid w:val="00F87888"/>
    <w:rsid w:val="00F90048"/>
    <w:rsid w:val="00F9254D"/>
    <w:rsid w:val="00F959D0"/>
    <w:rsid w:val="00FA2771"/>
    <w:rsid w:val="00FA48F8"/>
    <w:rsid w:val="00FA52B7"/>
    <w:rsid w:val="00FA667B"/>
    <w:rsid w:val="00FB4AF1"/>
    <w:rsid w:val="00FB5AA2"/>
    <w:rsid w:val="00FB649D"/>
    <w:rsid w:val="00FC000A"/>
    <w:rsid w:val="00FC2206"/>
    <w:rsid w:val="00FC2252"/>
    <w:rsid w:val="00FC385B"/>
    <w:rsid w:val="00FC4950"/>
    <w:rsid w:val="00FD1DC3"/>
    <w:rsid w:val="00FE1588"/>
    <w:rsid w:val="00FF1416"/>
    <w:rsid w:val="00FF1820"/>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09F6735"/>
  <w15:docId w15:val="{B14CA913-3A92-4C3E-BF0E-6F7EF491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1"/>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after="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3">
    <w:name w:val="Normal_0_3"/>
    <w:qFormat/>
    <w:rsid w:val="000F4612"/>
    <w:rPr>
      <w:rFonts w:eastAsia="細明體"/>
      <w:color w:val="000000"/>
      <w:sz w:val="24"/>
      <w:szCs w:val="24"/>
    </w:rPr>
  </w:style>
  <w:style w:type="paragraph" w:customStyle="1" w:styleId="Normal083">
    <w:name w:val="Normal_0_83"/>
    <w:qFormat/>
    <w:rsid w:val="000F35B4"/>
    <w:rPr>
      <w:rFonts w:eastAsia="細明體"/>
      <w:color w:val="000000"/>
      <w:sz w:val="24"/>
      <w:szCs w:val="24"/>
    </w:rPr>
  </w:style>
  <w:style w:type="paragraph" w:customStyle="1" w:styleId="Normal0108">
    <w:name w:val="Normal_0_108"/>
    <w:qFormat/>
    <w:rsid w:val="000F35B4"/>
    <w:rPr>
      <w:rFonts w:eastAsia="細明體"/>
      <w:color w:val="000000"/>
      <w:sz w:val="24"/>
      <w:szCs w:val="24"/>
    </w:rPr>
  </w:style>
  <w:style w:type="paragraph" w:customStyle="1" w:styleId="Normal0189">
    <w:name w:val="Normal_0_189"/>
    <w:qFormat/>
    <w:rsid w:val="00FA48F8"/>
    <w:rPr>
      <w:rFonts w:eastAsia="細明體"/>
      <w:color w:val="000000"/>
      <w:sz w:val="24"/>
      <w:szCs w:val="24"/>
    </w:rPr>
  </w:style>
  <w:style w:type="paragraph" w:customStyle="1" w:styleId="Normal0208">
    <w:name w:val="Normal_0_208"/>
    <w:qFormat/>
    <w:rsid w:val="004F1EFF"/>
    <w:rPr>
      <w:rFonts w:eastAsia="細明體"/>
      <w:color w:val="000000"/>
      <w:sz w:val="24"/>
      <w:szCs w:val="24"/>
    </w:rPr>
  </w:style>
  <w:style w:type="paragraph" w:customStyle="1" w:styleId="Normal0209">
    <w:name w:val="Normal_0_209"/>
    <w:qFormat/>
    <w:rsid w:val="004F1EFF"/>
    <w:rPr>
      <w:rFonts w:eastAsia="細明體"/>
      <w:color w:val="000000"/>
      <w:sz w:val="24"/>
      <w:szCs w:val="24"/>
    </w:rPr>
  </w:style>
  <w:style w:type="paragraph" w:customStyle="1" w:styleId="Normal0213">
    <w:name w:val="Normal_0_213"/>
    <w:qFormat/>
    <w:rsid w:val="004F1EFF"/>
    <w:rPr>
      <w:rFonts w:eastAsia="細明體"/>
      <w:color w:val="000000"/>
      <w:sz w:val="24"/>
      <w:szCs w:val="24"/>
    </w:rPr>
  </w:style>
  <w:style w:type="paragraph" w:customStyle="1" w:styleId="Normal0220">
    <w:name w:val="Normal_0_220"/>
    <w:qFormat/>
    <w:rsid w:val="00E81B3E"/>
    <w:rPr>
      <w:rFonts w:eastAsia="細明體"/>
      <w:color w:val="000000"/>
      <w:sz w:val="24"/>
      <w:szCs w:val="24"/>
    </w:rPr>
  </w:style>
  <w:style w:type="paragraph" w:customStyle="1" w:styleId="Normal0311">
    <w:name w:val="Normal_0_311"/>
    <w:qFormat/>
    <w:rsid w:val="00FF1820"/>
    <w:rPr>
      <w:rFonts w:eastAsia="細明體"/>
      <w:color w:val="000000"/>
      <w:sz w:val="24"/>
      <w:szCs w:val="24"/>
    </w:rPr>
  </w:style>
  <w:style w:type="paragraph" w:customStyle="1" w:styleId="Normal0528">
    <w:name w:val="Normal_0_528"/>
    <w:qFormat/>
    <w:rsid w:val="00C945AD"/>
    <w:rPr>
      <w:rFonts w:eastAsia="細明體"/>
      <w:color w:val="000000"/>
      <w:sz w:val="24"/>
      <w:szCs w:val="24"/>
    </w:rPr>
  </w:style>
  <w:style w:type="paragraph" w:customStyle="1" w:styleId="Normal1528">
    <w:name w:val="Normal_1_528"/>
    <w:qFormat/>
    <w:rsid w:val="00C945AD"/>
    <w:rPr>
      <w:rFonts w:eastAsia="細明體"/>
      <w:color w:val="000000"/>
      <w:sz w:val="24"/>
      <w:szCs w:val="24"/>
    </w:rPr>
  </w:style>
  <w:style w:type="paragraph" w:customStyle="1" w:styleId="Normal2416">
    <w:name w:val="Normal_2_416"/>
    <w:qFormat/>
    <w:rsid w:val="00C945AD"/>
    <w:rPr>
      <w:rFonts w:eastAsia="細明體"/>
      <w:color w:val="000000"/>
      <w:sz w:val="24"/>
      <w:szCs w:val="24"/>
    </w:rPr>
  </w:style>
  <w:style w:type="paragraph" w:customStyle="1" w:styleId="Normal338">
    <w:name w:val="Normal_3_38"/>
    <w:qFormat/>
    <w:rsid w:val="00C945AD"/>
    <w:rPr>
      <w:rFonts w:eastAsia="細明體"/>
      <w:color w:val="000000"/>
      <w:sz w:val="24"/>
      <w:szCs w:val="24"/>
    </w:rPr>
  </w:style>
  <w:style w:type="paragraph" w:customStyle="1" w:styleId="Normal438">
    <w:name w:val="Normal_4_38"/>
    <w:qFormat/>
    <w:rsid w:val="00C945AD"/>
    <w:rPr>
      <w:rFonts w:eastAsia="細明體"/>
      <w:color w:val="000000"/>
      <w:sz w:val="24"/>
      <w:szCs w:val="24"/>
    </w:rPr>
  </w:style>
  <w:style w:type="paragraph" w:customStyle="1" w:styleId="Normal538">
    <w:name w:val="Normal_5_38"/>
    <w:qFormat/>
    <w:rsid w:val="00C945AD"/>
    <w:rPr>
      <w:rFonts w:eastAsia="細明體"/>
      <w:color w:val="000000"/>
      <w:sz w:val="24"/>
      <w:szCs w:val="24"/>
    </w:rPr>
  </w:style>
  <w:style w:type="paragraph" w:customStyle="1" w:styleId="Normal0514">
    <w:name w:val="Normal_0_514"/>
    <w:qFormat/>
    <w:rsid w:val="006767C0"/>
    <w:rPr>
      <w:rFonts w:eastAsia="細明體"/>
      <w:color w:val="000000"/>
      <w:sz w:val="24"/>
      <w:szCs w:val="24"/>
    </w:rPr>
  </w:style>
  <w:style w:type="paragraph" w:customStyle="1" w:styleId="Normal1514">
    <w:name w:val="Normal_1_514"/>
    <w:qFormat/>
    <w:rsid w:val="006767C0"/>
    <w:rPr>
      <w:rFonts w:eastAsia="細明體"/>
      <w:color w:val="000000"/>
      <w:sz w:val="24"/>
      <w:szCs w:val="24"/>
    </w:rPr>
  </w:style>
  <w:style w:type="paragraph" w:customStyle="1" w:styleId="Normal2402">
    <w:name w:val="Normal_2_402"/>
    <w:qFormat/>
    <w:rsid w:val="006767C0"/>
    <w:rPr>
      <w:rFonts w:eastAsia="細明體"/>
      <w:color w:val="000000"/>
      <w:sz w:val="24"/>
      <w:szCs w:val="24"/>
    </w:rPr>
  </w:style>
  <w:style w:type="paragraph" w:customStyle="1" w:styleId="Normal324">
    <w:name w:val="Normal_3_24"/>
    <w:qFormat/>
    <w:rsid w:val="006767C0"/>
    <w:rPr>
      <w:rFonts w:eastAsia="細明體"/>
      <w:color w:val="000000"/>
      <w:sz w:val="24"/>
      <w:szCs w:val="24"/>
    </w:rPr>
  </w:style>
  <w:style w:type="paragraph" w:customStyle="1" w:styleId="Normal424">
    <w:name w:val="Normal_4_24"/>
    <w:qFormat/>
    <w:rsid w:val="006767C0"/>
    <w:rPr>
      <w:rFonts w:eastAsia="細明體"/>
      <w:color w:val="000000"/>
      <w:sz w:val="24"/>
      <w:szCs w:val="24"/>
    </w:rPr>
  </w:style>
  <w:style w:type="paragraph" w:customStyle="1" w:styleId="Normal524">
    <w:name w:val="Normal_5_24"/>
    <w:qFormat/>
    <w:rsid w:val="006767C0"/>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C1FD90-5C39-42A7-A3FD-F9370659D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74</TotalTime>
  <Pages>2</Pages>
  <Words>1124</Words>
  <Characters>6408</Characters>
  <Application>Microsoft Office Word</Application>
  <DocSecurity>0</DocSecurity>
  <Lines>53</Lines>
  <Paragraphs>15</Paragraphs>
  <ScaleCrop>false</ScaleCrop>
  <Company>龍騰文化</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User</cp:lastModifiedBy>
  <cp:revision>33</cp:revision>
  <cp:lastPrinted>2020-07-09T02:14:00Z</cp:lastPrinted>
  <dcterms:created xsi:type="dcterms:W3CDTF">2020-07-06T07:43:00Z</dcterms:created>
  <dcterms:modified xsi:type="dcterms:W3CDTF">2020-08-11T01:50:00Z</dcterms:modified>
</cp:coreProperties>
</file>