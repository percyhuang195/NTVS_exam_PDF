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8CB7AE" w14:textId="534A2872" w:rsidR="004A6756" w:rsidRPr="006C38CC" w:rsidRDefault="004A6756" w:rsidP="004A6756">
      <w:pPr>
        <w:spacing w:before="120" w:after="120" w:line="240" w:lineRule="exact"/>
      </w:pPr>
      <w:bookmarkStart w:id="0" w:name="_GoBack"/>
      <w:bookmarkEnd w:id="0"/>
      <w:r w:rsidRPr="006C38CC">
        <w:rPr>
          <w:rFonts w:ascii="微軟正黑體" w:eastAsia="微軟正黑體" w:hAnsi="微軟正黑體" w:cs="微軟正黑體"/>
          <w:b/>
          <w:bCs/>
        </w:rPr>
        <w:t>一、看圖辨義 (2小題，每題</w:t>
      </w:r>
      <w:r w:rsidR="000F575D" w:rsidRPr="006C38CC">
        <w:rPr>
          <w:rFonts w:ascii="微軟正黑體" w:eastAsia="微軟正黑體" w:hAnsi="微軟正黑體" w:cs="微軟正黑體"/>
          <w:b/>
          <w:bCs/>
        </w:rPr>
        <w:t>1</w:t>
      </w:r>
      <w:r w:rsidRPr="006C38CC">
        <w:rPr>
          <w:rFonts w:ascii="微軟正黑體" w:eastAsia="微軟正黑體" w:hAnsi="微軟正黑體" w:cs="微軟正黑體"/>
          <w:b/>
          <w:bCs/>
        </w:rPr>
        <w:t>分，共</w:t>
      </w:r>
      <w:r w:rsidR="000F575D" w:rsidRPr="006C38CC">
        <w:rPr>
          <w:rFonts w:ascii="微軟正黑體" w:eastAsia="微軟正黑體" w:hAnsi="微軟正黑體" w:cs="微軟正黑體"/>
          <w:b/>
          <w:bCs/>
        </w:rPr>
        <w:t>2</w:t>
      </w:r>
      <w:r w:rsidRPr="006C38CC">
        <w:rPr>
          <w:rFonts w:ascii="微軟正黑體" w:eastAsia="微軟正黑體" w:hAnsi="微軟正黑體" w:cs="微軟正黑體"/>
          <w:b/>
          <w:bCs/>
        </w:rPr>
        <w:t>分)</w:t>
      </w:r>
    </w:p>
    <w:p w14:paraId="146F61FC" w14:textId="1146412A" w:rsidR="004A6756" w:rsidRDefault="004A6756" w:rsidP="004A6756">
      <w:pPr>
        <w:spacing w:after="120" w:line="240" w:lineRule="exact"/>
      </w:pPr>
      <w:r>
        <w:rPr>
          <w:rFonts w:ascii="細明體" w:eastAsia="細明體" w:hAnsi="細明體" w:cs="細明體"/>
          <w:b/>
          <w:bCs/>
        </w:rPr>
        <w:t>試卷上該題有一張圖片，請聽一個和該題相關的問題，與(A)、(B)、(C)三個英語敘述後，選一個與所看到圖片最相符的答案。(</w:t>
      </w:r>
      <w:r>
        <w:rPr>
          <w:rFonts w:ascii="細明體" w:eastAsia="細明體" w:hAnsi="細明體" w:cs="細明體" w:hint="eastAsia"/>
          <w:b/>
          <w:bCs/>
        </w:rPr>
        <w:t>只念</w:t>
      </w:r>
      <w:r>
        <w:rPr>
          <w:rFonts w:ascii="細明體" w:eastAsia="細明體" w:hAnsi="細明體" w:cs="細明體"/>
          <w:b/>
          <w:bCs/>
        </w:rPr>
        <w:t>1</w:t>
      </w:r>
      <w:r>
        <w:rPr>
          <w:rFonts w:ascii="細明體" w:eastAsia="細明體" w:hAnsi="細明體" w:cs="細明體" w:hint="eastAsia"/>
          <w:b/>
          <w:bCs/>
        </w:rPr>
        <w:t>遍)</w:t>
      </w:r>
    </w:p>
    <w:p w14:paraId="100EB6E0" w14:textId="44D34AB4" w:rsidR="004A6756" w:rsidRDefault="004A6756" w:rsidP="004A6756">
      <w:pPr>
        <w:pStyle w:val="af0"/>
        <w:widowControl/>
        <w:numPr>
          <w:ilvl w:val="0"/>
          <w:numId w:val="17"/>
        </w:numPr>
        <w:ind w:leftChars="0"/>
      </w:pPr>
      <w:r>
        <w:t xml:space="preserve">  </w:t>
      </w:r>
      <w:r>
        <w:rPr>
          <w:rFonts w:hint="eastAsia"/>
        </w:rPr>
        <w:t xml:space="preserve">                          </w:t>
      </w:r>
      <w:r>
        <w:t xml:space="preserve">               </w:t>
      </w:r>
      <w:r w:rsidRPr="004A6756">
        <w:rPr>
          <w:sz w:val="24"/>
        </w:rPr>
        <w:t xml:space="preserve"> 2. </w:t>
      </w:r>
      <w:r w:rsidRPr="004A6756">
        <w:rPr>
          <w:sz w:val="24"/>
        </w:rPr>
        <w:br/>
      </w:r>
      <w:r>
        <w:rPr>
          <w:noProof/>
        </w:rPr>
        <w:drawing>
          <wp:inline distT="0" distB="0" distL="0" distR="0" wp14:anchorId="4735078B" wp14:editId="56C67C46">
            <wp:extent cx="1803400" cy="18034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8034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t xml:space="preserve">              </w:t>
      </w:r>
      <w:r>
        <w:rPr>
          <w:rFonts w:hint="eastAsia"/>
        </w:rPr>
        <w:t xml:space="preserve"> </w:t>
      </w:r>
      <w:r>
        <w:rPr>
          <w:noProof/>
        </w:rPr>
        <w:drawing>
          <wp:inline distT="0" distB="0" distL="0" distR="0" wp14:anchorId="73EEC753" wp14:editId="2A61BBE1">
            <wp:extent cx="1803400" cy="18034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3400" cy="1803400"/>
                    </a:xfrm>
                    <a:prstGeom prst="rect">
                      <a:avLst/>
                    </a:prstGeom>
                    <a:noFill/>
                    <a:ln>
                      <a:noFill/>
                    </a:ln>
                  </pic:spPr>
                </pic:pic>
              </a:graphicData>
            </a:graphic>
          </wp:inline>
        </w:drawing>
      </w:r>
    </w:p>
    <w:p w14:paraId="78E5C45D" w14:textId="77777777" w:rsidR="004A6756" w:rsidRDefault="004A6756" w:rsidP="004A6756">
      <w:pPr>
        <w:widowControl/>
      </w:pPr>
    </w:p>
    <w:p w14:paraId="7C0F928A" w14:textId="4495272C" w:rsidR="004A6756" w:rsidRPr="006C38CC" w:rsidRDefault="004A6756" w:rsidP="006C38CC">
      <w:pPr>
        <w:spacing w:before="120" w:after="120" w:line="240" w:lineRule="exact"/>
      </w:pPr>
      <w:r w:rsidRPr="006C38CC">
        <w:rPr>
          <w:rFonts w:ascii="微軟正黑體" w:eastAsia="微軟正黑體" w:hAnsi="微軟正黑體" w:cs="微軟正黑體"/>
          <w:b/>
          <w:bCs/>
        </w:rPr>
        <w:t>二、問答 (3小題，每題</w:t>
      </w:r>
      <w:r w:rsidR="000F575D" w:rsidRPr="006C38CC">
        <w:rPr>
          <w:rFonts w:ascii="微軟正黑體" w:eastAsia="微軟正黑體" w:hAnsi="微軟正黑體" w:cs="微軟正黑體"/>
          <w:b/>
          <w:bCs/>
        </w:rPr>
        <w:t>1</w:t>
      </w:r>
      <w:r w:rsidRPr="006C38CC">
        <w:rPr>
          <w:rFonts w:ascii="微軟正黑體" w:eastAsia="微軟正黑體" w:hAnsi="微軟正黑體" w:cs="微軟正黑體"/>
          <w:b/>
          <w:bCs/>
        </w:rPr>
        <w:t>分，共</w:t>
      </w:r>
      <w:r w:rsidR="000F575D" w:rsidRPr="006C38CC">
        <w:rPr>
          <w:rFonts w:ascii="微軟正黑體" w:eastAsia="微軟正黑體" w:hAnsi="微軟正黑體" w:cs="微軟正黑體"/>
          <w:b/>
          <w:bCs/>
        </w:rPr>
        <w:t>3</w:t>
      </w:r>
      <w:r w:rsidRPr="006C38CC">
        <w:rPr>
          <w:rFonts w:ascii="微軟正黑體" w:eastAsia="微軟正黑體" w:hAnsi="微軟正黑體" w:cs="微軟正黑體"/>
          <w:b/>
          <w:bCs/>
        </w:rPr>
        <w:t>分)</w:t>
      </w:r>
    </w:p>
    <w:p w14:paraId="7C75B483" w14:textId="70A1154B" w:rsidR="004A6756" w:rsidRPr="006C38CC" w:rsidRDefault="004A6756" w:rsidP="006C38CC">
      <w:pPr>
        <w:spacing w:after="120" w:line="240" w:lineRule="exact"/>
      </w:pPr>
      <w:r w:rsidRPr="006C38CC">
        <w:rPr>
          <w:rFonts w:ascii="細明體" w:eastAsia="細明體" w:hAnsi="細明體" w:cs="細明體"/>
          <w:b/>
          <w:bCs/>
        </w:rPr>
        <w:t>每題會播出一個問句或直述句，聽後請由試卷上(A)、(B)、(C)三個選項中，選出一個最適合的回答或回應。</w:t>
      </w:r>
      <w:r w:rsidRPr="006C38CC">
        <w:rPr>
          <w:rFonts w:ascii="細明體" w:eastAsia="細明體" w:hAnsi="細明體" w:cs="細明體" w:hint="eastAsia"/>
          <w:b/>
          <w:bCs/>
        </w:rPr>
        <w:t>（只念一遍）</w:t>
      </w:r>
    </w:p>
    <w:p w14:paraId="4A9AF382" w14:textId="55E23454" w:rsidR="004A6756" w:rsidRPr="004A6756" w:rsidRDefault="004A6756" w:rsidP="004A6756">
      <w:pPr>
        <w:pStyle w:val="af0"/>
        <w:widowControl/>
        <w:numPr>
          <w:ilvl w:val="0"/>
          <w:numId w:val="18"/>
        </w:numPr>
        <w:spacing w:line="280" w:lineRule="exact"/>
        <w:ind w:leftChars="0"/>
        <w:rPr>
          <w:sz w:val="24"/>
        </w:rPr>
      </w:pPr>
      <w:r w:rsidRPr="004A6756">
        <w:rPr>
          <w:rFonts w:eastAsia="Times New Roman"/>
          <w:sz w:val="24"/>
        </w:rPr>
        <w:t xml:space="preserve">(A) Both of them are missing.    </w:t>
      </w:r>
      <w:r w:rsidRPr="004A6756">
        <w:rPr>
          <w:sz w:val="24"/>
        </w:rPr>
        <w:br/>
      </w:r>
      <w:r w:rsidRPr="004A6756">
        <w:rPr>
          <w:rFonts w:eastAsia="Times New Roman"/>
          <w:sz w:val="24"/>
        </w:rPr>
        <w:t xml:space="preserve">(B) You can find it online.    </w:t>
      </w:r>
      <w:r w:rsidRPr="004A6756">
        <w:rPr>
          <w:sz w:val="24"/>
        </w:rPr>
        <w:br/>
      </w:r>
      <w:r w:rsidRPr="004A6756">
        <w:rPr>
          <w:rFonts w:eastAsia="Times New Roman"/>
          <w:sz w:val="24"/>
        </w:rPr>
        <w:t>(C) Sure, I’ll tell them soon.</w:t>
      </w:r>
    </w:p>
    <w:p w14:paraId="357CAE0D" w14:textId="77777777" w:rsidR="004A6756" w:rsidRPr="004A6756" w:rsidRDefault="004A6756" w:rsidP="004A6756">
      <w:pPr>
        <w:spacing w:line="280" w:lineRule="exact"/>
      </w:pPr>
    </w:p>
    <w:p w14:paraId="0B2DEAD0" w14:textId="6C465BCD" w:rsidR="004A6756" w:rsidRPr="004A6756" w:rsidRDefault="004A6756" w:rsidP="004A6756">
      <w:pPr>
        <w:widowControl/>
        <w:numPr>
          <w:ilvl w:val="0"/>
          <w:numId w:val="18"/>
        </w:numPr>
        <w:spacing w:line="280" w:lineRule="exact"/>
      </w:pPr>
      <w:r w:rsidRPr="004A6756">
        <w:rPr>
          <w:rFonts w:eastAsia="Times New Roman"/>
        </w:rPr>
        <w:t xml:space="preserve">(A) Probably in three days.    </w:t>
      </w:r>
      <w:r w:rsidRPr="004A6756">
        <w:br/>
      </w:r>
      <w:r w:rsidRPr="004A6756">
        <w:rPr>
          <w:rFonts w:eastAsia="Times New Roman"/>
        </w:rPr>
        <w:t xml:space="preserve">(B) I’m ging to have a celebration.    </w:t>
      </w:r>
      <w:r w:rsidRPr="004A6756">
        <w:br/>
      </w:r>
      <w:r w:rsidRPr="004A6756">
        <w:rPr>
          <w:rFonts w:eastAsia="Times New Roman"/>
        </w:rPr>
        <w:t>(C) Yes, Ive already finished it.</w:t>
      </w:r>
    </w:p>
    <w:p w14:paraId="1F13BD30" w14:textId="77777777" w:rsidR="004A6756" w:rsidRDefault="004A6756" w:rsidP="004A6756">
      <w:pPr>
        <w:widowControl/>
        <w:spacing w:line="280" w:lineRule="exact"/>
      </w:pPr>
    </w:p>
    <w:p w14:paraId="296DB35A" w14:textId="7064BC36" w:rsidR="004A6756" w:rsidRPr="000F575D" w:rsidRDefault="004A6756" w:rsidP="004A6756">
      <w:pPr>
        <w:pStyle w:val="af0"/>
        <w:widowControl/>
        <w:numPr>
          <w:ilvl w:val="0"/>
          <w:numId w:val="18"/>
        </w:numPr>
        <w:spacing w:line="280" w:lineRule="exact"/>
        <w:ind w:leftChars="0" w:left="357" w:hanging="357"/>
        <w:rPr>
          <w:sz w:val="24"/>
        </w:rPr>
      </w:pPr>
      <w:r w:rsidRPr="004A6756">
        <w:rPr>
          <w:rFonts w:eastAsia="Times New Roman"/>
          <w:sz w:val="24"/>
        </w:rPr>
        <w:t xml:space="preserve">(A) Yes, I’d love to play ball.    </w:t>
      </w:r>
      <w:r w:rsidRPr="004A6756">
        <w:rPr>
          <w:sz w:val="24"/>
        </w:rPr>
        <w:br/>
      </w:r>
      <w:r w:rsidRPr="004A6756">
        <w:rPr>
          <w:rFonts w:eastAsia="Times New Roman"/>
          <w:sz w:val="24"/>
        </w:rPr>
        <w:t xml:space="preserve">(B) Sure. Here you go!    </w:t>
      </w:r>
      <w:r w:rsidRPr="004A6756">
        <w:rPr>
          <w:sz w:val="24"/>
        </w:rPr>
        <w:br/>
      </w:r>
      <w:r w:rsidRPr="004A6756">
        <w:rPr>
          <w:rFonts w:eastAsia="Times New Roman"/>
          <w:sz w:val="24"/>
        </w:rPr>
        <w:t>(C) Yes, the ball game is over.</w:t>
      </w:r>
    </w:p>
    <w:p w14:paraId="254164E6" w14:textId="77777777" w:rsidR="000F575D" w:rsidRPr="006C38CC" w:rsidRDefault="000F575D" w:rsidP="000F575D">
      <w:pPr>
        <w:widowControl/>
        <w:spacing w:line="280" w:lineRule="exact"/>
      </w:pPr>
    </w:p>
    <w:p w14:paraId="7E3EFA4B" w14:textId="2F393860" w:rsidR="000F575D" w:rsidRPr="006C38CC" w:rsidRDefault="000F575D" w:rsidP="000F575D">
      <w:pPr>
        <w:spacing w:before="120" w:after="120" w:line="240" w:lineRule="exact"/>
      </w:pPr>
      <w:r w:rsidRPr="006C38CC">
        <w:rPr>
          <w:rFonts w:ascii="微軟正黑體" w:eastAsia="微軟正黑體" w:hAnsi="微軟正黑體" w:cs="微軟正黑體"/>
          <w:b/>
          <w:bCs/>
        </w:rPr>
        <w:t>三、簡短對話 (3小題，每題1分，共3分)</w:t>
      </w:r>
    </w:p>
    <w:p w14:paraId="511508A1" w14:textId="7A843EAA" w:rsidR="000F575D" w:rsidRDefault="000F575D" w:rsidP="000F575D">
      <w:pPr>
        <w:spacing w:after="120" w:line="240" w:lineRule="exact"/>
      </w:pPr>
      <w:r>
        <w:rPr>
          <w:rFonts w:ascii="細明體" w:eastAsia="細明體" w:hAnsi="細明體" w:cs="細明體"/>
          <w:b/>
          <w:bCs/>
        </w:rPr>
        <w:t>每題會播出一段對話及一個相關的問題，聽後請由試卷上(A)、(B)、(C)三個選項中，選出一個最適合的回答。(</w:t>
      </w:r>
      <w:r>
        <w:rPr>
          <w:rFonts w:ascii="細明體" w:eastAsia="細明體" w:hAnsi="細明體" w:cs="細明體" w:hint="eastAsia"/>
          <w:b/>
          <w:bCs/>
        </w:rPr>
        <w:t>念</w:t>
      </w:r>
      <w:r>
        <w:rPr>
          <w:rFonts w:ascii="細明體" w:eastAsia="細明體" w:hAnsi="細明體" w:cs="細明體"/>
          <w:b/>
          <w:bCs/>
        </w:rPr>
        <w:t>2</w:t>
      </w:r>
      <w:r>
        <w:rPr>
          <w:rFonts w:ascii="細明體" w:eastAsia="細明體" w:hAnsi="細明體" w:cs="細明體" w:hint="eastAsia"/>
          <w:b/>
          <w:bCs/>
        </w:rPr>
        <w:t>遍)</w:t>
      </w:r>
    </w:p>
    <w:p w14:paraId="2EF8EC38" w14:textId="405B191E" w:rsidR="000F575D" w:rsidRPr="000F575D" w:rsidRDefault="000F575D" w:rsidP="000F575D">
      <w:pPr>
        <w:pStyle w:val="af0"/>
        <w:widowControl/>
        <w:numPr>
          <w:ilvl w:val="0"/>
          <w:numId w:val="18"/>
        </w:numPr>
        <w:spacing w:line="280" w:lineRule="exact"/>
        <w:ind w:leftChars="0" w:left="357" w:hanging="357"/>
        <w:rPr>
          <w:sz w:val="24"/>
        </w:rPr>
      </w:pPr>
      <w:r w:rsidRPr="000F575D">
        <w:rPr>
          <w:rFonts w:eastAsia="Times New Roman"/>
          <w:sz w:val="24"/>
        </w:rPr>
        <w:t xml:space="preserve">(A) The woman needs to work more carefully.    </w:t>
      </w:r>
      <w:r w:rsidRPr="000F575D">
        <w:rPr>
          <w:sz w:val="24"/>
        </w:rPr>
        <w:br/>
      </w:r>
      <w:r w:rsidRPr="000F575D">
        <w:rPr>
          <w:rFonts w:eastAsia="Times New Roman"/>
          <w:sz w:val="24"/>
        </w:rPr>
        <w:t xml:space="preserve">(B) The woman must try hard and believe in her own ability.    </w:t>
      </w:r>
      <w:r w:rsidRPr="000F575D">
        <w:rPr>
          <w:sz w:val="24"/>
        </w:rPr>
        <w:br/>
      </w:r>
      <w:r w:rsidRPr="000F575D">
        <w:rPr>
          <w:rFonts w:eastAsia="Times New Roman"/>
          <w:sz w:val="24"/>
        </w:rPr>
        <w:t>(C) The woman should ask someone for help.</w:t>
      </w:r>
    </w:p>
    <w:p w14:paraId="1E8AF11E" w14:textId="77777777" w:rsidR="000F575D" w:rsidRDefault="000F575D" w:rsidP="000F575D"/>
    <w:p w14:paraId="5350DE65" w14:textId="77777777" w:rsidR="000F575D" w:rsidRDefault="000F575D" w:rsidP="000F575D">
      <w:pPr>
        <w:widowControl/>
        <w:numPr>
          <w:ilvl w:val="0"/>
          <w:numId w:val="18"/>
        </w:numPr>
        <w:spacing w:line="280" w:lineRule="exact"/>
      </w:pPr>
      <w:r>
        <w:rPr>
          <w:rFonts w:eastAsia="Times New Roman"/>
        </w:rPr>
        <w:t xml:space="preserve">(A) The woman’s situation got worse.    </w:t>
      </w:r>
      <w:r>
        <w:br/>
      </w:r>
      <w:r>
        <w:rPr>
          <w:rFonts w:eastAsia="Times New Roman"/>
        </w:rPr>
        <w:t xml:space="preserve">(B) The woman’s situation improved.    </w:t>
      </w:r>
      <w:r>
        <w:br/>
      </w:r>
      <w:r>
        <w:rPr>
          <w:rFonts w:eastAsia="Times New Roman"/>
        </w:rPr>
        <w:t>(C) The woman experienced a funny situation.</w:t>
      </w:r>
    </w:p>
    <w:p w14:paraId="6070A201" w14:textId="77777777" w:rsidR="000F575D" w:rsidRDefault="000F575D" w:rsidP="000F575D">
      <w:pPr>
        <w:spacing w:line="280" w:lineRule="exact"/>
      </w:pPr>
    </w:p>
    <w:p w14:paraId="5C03EDFB" w14:textId="77777777" w:rsidR="000F575D" w:rsidRDefault="000F575D" w:rsidP="000F575D">
      <w:pPr>
        <w:widowControl/>
        <w:numPr>
          <w:ilvl w:val="0"/>
          <w:numId w:val="18"/>
        </w:numPr>
        <w:spacing w:line="280" w:lineRule="exact"/>
      </w:pPr>
      <w:r>
        <w:rPr>
          <w:rFonts w:eastAsia="Times New Roman"/>
        </w:rPr>
        <w:t xml:space="preserve">(A) The sign says not to do this.    </w:t>
      </w:r>
      <w:r>
        <w:br/>
      </w:r>
      <w:r>
        <w:rPr>
          <w:rFonts w:eastAsia="Times New Roman"/>
        </w:rPr>
        <w:t xml:space="preserve">(B) It’s not allowed in this place.    </w:t>
      </w:r>
      <w:r>
        <w:br/>
      </w:r>
      <w:r>
        <w:rPr>
          <w:rFonts w:eastAsia="Times New Roman"/>
        </w:rPr>
        <w:t>(C) The police told him not to.</w:t>
      </w:r>
    </w:p>
    <w:p w14:paraId="5B92AE9B" w14:textId="77777777" w:rsidR="000F575D" w:rsidRPr="000F575D" w:rsidRDefault="000F575D" w:rsidP="000F575D">
      <w:pPr>
        <w:widowControl/>
        <w:spacing w:line="280" w:lineRule="exact"/>
      </w:pPr>
    </w:p>
    <w:p w14:paraId="3DD8DBF4" w14:textId="43E9E8BF" w:rsidR="000F575D" w:rsidRPr="006C38CC" w:rsidRDefault="000F575D" w:rsidP="000F575D">
      <w:pPr>
        <w:spacing w:before="120" w:after="120" w:line="240" w:lineRule="exact"/>
      </w:pPr>
      <w:r w:rsidRPr="006C38CC">
        <w:rPr>
          <w:rFonts w:ascii="微軟正黑體" w:eastAsia="微軟正黑體" w:hAnsi="微軟正黑體" w:cs="微軟正黑體"/>
          <w:b/>
          <w:bCs/>
        </w:rPr>
        <w:t>四、短文聽解 (2小題，每題1分，共2分)</w:t>
      </w:r>
    </w:p>
    <w:p w14:paraId="437AF283" w14:textId="77777777" w:rsidR="000F575D" w:rsidRDefault="000F575D" w:rsidP="000F575D">
      <w:pPr>
        <w:spacing w:after="120" w:line="240" w:lineRule="exact"/>
      </w:pPr>
      <w:r>
        <w:rPr>
          <w:rFonts w:ascii="細明體" w:eastAsia="細明體" w:hAnsi="細明體" w:cs="細明體"/>
          <w:b/>
          <w:bCs/>
        </w:rPr>
        <w:t>每題有三個圖片選項。請聽題目，並選出一個最適當的圖片。</w:t>
      </w:r>
    </w:p>
    <w:p w14:paraId="5EB66162" w14:textId="1731B990" w:rsidR="000F575D" w:rsidRDefault="000F575D" w:rsidP="000F575D">
      <w:pPr>
        <w:pStyle w:val="af0"/>
        <w:widowControl/>
        <w:numPr>
          <w:ilvl w:val="0"/>
          <w:numId w:val="18"/>
        </w:numPr>
        <w:ind w:leftChars="0"/>
      </w:pPr>
      <w:r>
        <w:br/>
        <w:t xml:space="preserve"> (A) </w:t>
      </w:r>
      <w:r>
        <w:rPr>
          <w:noProof/>
        </w:rPr>
        <w:drawing>
          <wp:inline distT="0" distB="0" distL="0" distR="0" wp14:anchorId="60C5E5CE" wp14:editId="2CBCABA8">
            <wp:extent cx="1432560" cy="1306195"/>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2560" cy="1306195"/>
                    </a:xfrm>
                    <a:prstGeom prst="rect">
                      <a:avLst/>
                    </a:prstGeom>
                    <a:noFill/>
                    <a:ln>
                      <a:noFill/>
                    </a:ln>
                  </pic:spPr>
                </pic:pic>
              </a:graphicData>
            </a:graphic>
          </wp:inline>
        </w:drawing>
      </w:r>
      <w:r>
        <w:t xml:space="preserve"> (B) </w:t>
      </w:r>
      <w:r>
        <w:rPr>
          <w:noProof/>
        </w:rPr>
        <w:drawing>
          <wp:inline distT="0" distB="0" distL="0" distR="0" wp14:anchorId="230DE901" wp14:editId="1AFBFC6E">
            <wp:extent cx="1432560" cy="1306195"/>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2560" cy="1306195"/>
                    </a:xfrm>
                    <a:prstGeom prst="rect">
                      <a:avLst/>
                    </a:prstGeom>
                    <a:noFill/>
                    <a:ln>
                      <a:noFill/>
                    </a:ln>
                  </pic:spPr>
                </pic:pic>
              </a:graphicData>
            </a:graphic>
          </wp:inline>
        </w:drawing>
      </w:r>
      <w:r>
        <w:t xml:space="preserve"> (C) </w:t>
      </w:r>
      <w:r>
        <w:rPr>
          <w:noProof/>
        </w:rPr>
        <w:drawing>
          <wp:inline distT="0" distB="0" distL="0" distR="0" wp14:anchorId="67B084AE" wp14:editId="07EF79D8">
            <wp:extent cx="1432560" cy="1306195"/>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2560" cy="1306195"/>
                    </a:xfrm>
                    <a:prstGeom prst="rect">
                      <a:avLst/>
                    </a:prstGeom>
                    <a:noFill/>
                    <a:ln>
                      <a:noFill/>
                    </a:ln>
                  </pic:spPr>
                </pic:pic>
              </a:graphicData>
            </a:graphic>
          </wp:inline>
        </w:drawing>
      </w:r>
    </w:p>
    <w:p w14:paraId="15C2C59F" w14:textId="77777777" w:rsidR="000F575D" w:rsidRDefault="000F575D" w:rsidP="000F575D"/>
    <w:p w14:paraId="6C241025" w14:textId="3F62EBAB" w:rsidR="000F575D" w:rsidRDefault="000F575D" w:rsidP="000F575D">
      <w:pPr>
        <w:widowControl/>
        <w:numPr>
          <w:ilvl w:val="0"/>
          <w:numId w:val="18"/>
        </w:numPr>
      </w:pPr>
      <w:r>
        <w:br/>
        <w:t xml:space="preserve"> (A) </w:t>
      </w:r>
      <w:r>
        <w:rPr>
          <w:noProof/>
        </w:rPr>
        <w:drawing>
          <wp:inline distT="0" distB="0" distL="0" distR="0" wp14:anchorId="79DF05B0" wp14:editId="12FB596B">
            <wp:extent cx="1432560" cy="1311275"/>
            <wp:effectExtent l="0" t="0" r="0" b="952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32560" cy="1311275"/>
                    </a:xfrm>
                    <a:prstGeom prst="rect">
                      <a:avLst/>
                    </a:prstGeom>
                    <a:noFill/>
                    <a:ln>
                      <a:noFill/>
                    </a:ln>
                  </pic:spPr>
                </pic:pic>
              </a:graphicData>
            </a:graphic>
          </wp:inline>
        </w:drawing>
      </w:r>
      <w:r>
        <w:t xml:space="preserve"> (B) </w:t>
      </w:r>
      <w:r>
        <w:rPr>
          <w:noProof/>
        </w:rPr>
        <w:drawing>
          <wp:inline distT="0" distB="0" distL="0" distR="0" wp14:anchorId="7BEA2227" wp14:editId="0BB19643">
            <wp:extent cx="1432560" cy="1311275"/>
            <wp:effectExtent l="0" t="0" r="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2560" cy="1311275"/>
                    </a:xfrm>
                    <a:prstGeom prst="rect">
                      <a:avLst/>
                    </a:prstGeom>
                    <a:noFill/>
                    <a:ln>
                      <a:noFill/>
                    </a:ln>
                  </pic:spPr>
                </pic:pic>
              </a:graphicData>
            </a:graphic>
          </wp:inline>
        </w:drawing>
      </w:r>
      <w:r>
        <w:t xml:space="preserve"> (C) </w:t>
      </w:r>
      <w:r>
        <w:rPr>
          <w:noProof/>
        </w:rPr>
        <w:drawing>
          <wp:inline distT="0" distB="0" distL="0" distR="0" wp14:anchorId="602D1DB0" wp14:editId="24FA776B">
            <wp:extent cx="1432560" cy="1311275"/>
            <wp:effectExtent l="0" t="0" r="0" b="952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2560" cy="1311275"/>
                    </a:xfrm>
                    <a:prstGeom prst="rect">
                      <a:avLst/>
                    </a:prstGeom>
                    <a:noFill/>
                    <a:ln>
                      <a:noFill/>
                    </a:ln>
                  </pic:spPr>
                </pic:pic>
              </a:graphicData>
            </a:graphic>
          </wp:inline>
        </w:drawing>
      </w:r>
    </w:p>
    <w:p w14:paraId="708656F0" w14:textId="2F5DDEE3" w:rsidR="004A6756" w:rsidRDefault="000F575D" w:rsidP="004A6756">
      <w:r>
        <w:rPr>
          <w:rFonts w:hint="eastAsia"/>
        </w:rPr>
        <w:t>二</w:t>
      </w:r>
      <w:r>
        <w:t xml:space="preserve">. </w:t>
      </w:r>
      <w:r>
        <w:rPr>
          <w:rFonts w:hint="eastAsia"/>
        </w:rPr>
        <w:t>綜合文法</w:t>
      </w:r>
      <w:r>
        <w:t xml:space="preserve"> (</w:t>
      </w:r>
      <w:r>
        <w:rPr>
          <w:rFonts w:hint="eastAsia"/>
        </w:rPr>
        <w:t>每題</w:t>
      </w:r>
      <w:r>
        <w:t>2</w:t>
      </w:r>
      <w:r w:rsidR="007C58D4">
        <w:t>.5</w:t>
      </w:r>
      <w:r>
        <w:rPr>
          <w:rFonts w:hint="eastAsia"/>
        </w:rPr>
        <w:t>分，共</w:t>
      </w:r>
      <w:r w:rsidR="00E550B3">
        <w:t>15</w:t>
      </w:r>
      <w:r>
        <w:rPr>
          <w:rFonts w:hint="eastAsia"/>
        </w:rPr>
        <w:t>分</w:t>
      </w:r>
      <w:r>
        <w:rPr>
          <w:rFonts w:hint="eastAsia"/>
        </w:rPr>
        <w:t>)</w:t>
      </w:r>
    </w:p>
    <w:p w14:paraId="6417C77E" w14:textId="77777777" w:rsidR="00BE5C79" w:rsidRDefault="000F575D" w:rsidP="004A6756">
      <w:r>
        <w:t xml:space="preserve">11. </w:t>
      </w:r>
      <w:r w:rsidR="007C58D4" w:rsidRPr="00BE5C79">
        <w:rPr>
          <w:rFonts w:hint="eastAsia"/>
          <w:szCs w:val="22"/>
        </w:rPr>
        <w:t>The boy ran away quickly, ____________ by a large dog.</w:t>
      </w:r>
      <w:r w:rsidR="007C58D4" w:rsidRPr="00BE5C79">
        <w:t xml:space="preserve">　</w:t>
      </w:r>
    </w:p>
    <w:p w14:paraId="775BF26B" w14:textId="4B6D8AE7" w:rsidR="000F575D" w:rsidRPr="00BE5C79" w:rsidRDefault="00BE5C79" w:rsidP="004A6756">
      <w:r>
        <w:t xml:space="preserve">   </w:t>
      </w:r>
      <w:r w:rsidR="007C58D4" w:rsidRPr="00BE5C79">
        <w:t>(A)</w:t>
      </w:r>
      <w:bookmarkStart w:id="1" w:name="QQ200729002906_1_1"/>
      <w:r w:rsidR="007C58D4" w:rsidRPr="00BE5C79">
        <w:rPr>
          <w:rFonts w:hint="eastAsia"/>
          <w:szCs w:val="22"/>
        </w:rPr>
        <w:t xml:space="preserve"> chased</w:t>
      </w:r>
      <w:r w:rsidR="007C58D4" w:rsidRPr="00BE5C79">
        <w:t xml:space="preserve">　</w:t>
      </w:r>
      <w:bookmarkEnd w:id="1"/>
      <w:r w:rsidR="007C58D4" w:rsidRPr="00BE5C79">
        <w:t>(B)</w:t>
      </w:r>
      <w:bookmarkStart w:id="2" w:name="QQ200729002906_1_2"/>
      <w:r w:rsidR="007C58D4" w:rsidRPr="00BE5C79">
        <w:rPr>
          <w:rFonts w:hint="eastAsia"/>
          <w:szCs w:val="22"/>
        </w:rPr>
        <w:t xml:space="preserve"> chasing</w:t>
      </w:r>
      <w:r w:rsidR="007C58D4" w:rsidRPr="00BE5C79">
        <w:t xml:space="preserve">　</w:t>
      </w:r>
      <w:bookmarkEnd w:id="2"/>
      <w:r w:rsidR="007C58D4" w:rsidRPr="00BE5C79">
        <w:t>(C)</w:t>
      </w:r>
      <w:bookmarkStart w:id="3" w:name="QQ200729002906_1_3"/>
      <w:r w:rsidR="007C58D4" w:rsidRPr="00BE5C79">
        <w:rPr>
          <w:rFonts w:hint="eastAsia"/>
          <w:szCs w:val="22"/>
        </w:rPr>
        <w:t xml:space="preserve"> chases</w:t>
      </w:r>
      <w:r w:rsidR="007C58D4" w:rsidRPr="00BE5C79">
        <w:t xml:space="preserve">　</w:t>
      </w:r>
      <w:bookmarkEnd w:id="3"/>
      <w:r w:rsidR="007C58D4" w:rsidRPr="00BE5C79">
        <w:t>(D)</w:t>
      </w:r>
      <w:bookmarkStart w:id="4" w:name="QQ200729002906_1_4"/>
      <w:r w:rsidR="007C58D4" w:rsidRPr="00BE5C79">
        <w:rPr>
          <w:rFonts w:hint="eastAsia"/>
          <w:szCs w:val="22"/>
        </w:rPr>
        <w:t xml:space="preserve"> chase</w:t>
      </w:r>
      <w:r w:rsidR="007C58D4" w:rsidRPr="00BE5C79">
        <w:t xml:space="preserve">　</w:t>
      </w:r>
      <w:bookmarkEnd w:id="4"/>
    </w:p>
    <w:p w14:paraId="756AE170" w14:textId="77777777" w:rsidR="00BE5C79" w:rsidRDefault="007C58D4" w:rsidP="004A6756">
      <w:pPr>
        <w:rPr>
          <w:szCs w:val="22"/>
        </w:rPr>
      </w:pPr>
      <w:r w:rsidRPr="00BE5C79">
        <w:t xml:space="preserve">12. </w:t>
      </w:r>
      <w:r w:rsidRPr="00BE5C79">
        <w:rPr>
          <w:rFonts w:hint="eastAsia"/>
          <w:szCs w:val="22"/>
        </w:rPr>
        <w:t xml:space="preserve">Mike takes great pleasure in playing mobile games, ____________ all of his free time playing </w:t>
      </w:r>
    </w:p>
    <w:p w14:paraId="447695B6" w14:textId="565CA8BB" w:rsidR="00BE5C79" w:rsidRDefault="00BE5C79" w:rsidP="004A6756">
      <w:r>
        <w:rPr>
          <w:szCs w:val="22"/>
        </w:rPr>
        <w:t xml:space="preserve">   </w:t>
      </w:r>
      <w:r w:rsidR="007C58D4" w:rsidRPr="00BE5C79">
        <w:rPr>
          <w:rFonts w:hint="eastAsia"/>
          <w:szCs w:val="22"/>
        </w:rPr>
        <w:t>them on his smartphone.</w:t>
      </w:r>
      <w:r w:rsidR="007C58D4" w:rsidRPr="00BE5C79">
        <w:t xml:space="preserve">　</w:t>
      </w:r>
    </w:p>
    <w:p w14:paraId="720DF10F" w14:textId="655B2A19" w:rsidR="007C58D4" w:rsidRDefault="00BE5C79" w:rsidP="004A6756">
      <w:pPr>
        <w:rPr>
          <w:szCs w:val="22"/>
        </w:rPr>
      </w:pPr>
      <w:r>
        <w:t xml:space="preserve">  </w:t>
      </w:r>
      <w:r w:rsidR="007C58D4" w:rsidRPr="00BE5C79">
        <w:t>(A)</w:t>
      </w:r>
      <w:bookmarkStart w:id="5" w:name="QQ200730000713_1_1"/>
      <w:r w:rsidR="007C58D4" w:rsidRPr="00BE5C79">
        <w:rPr>
          <w:rFonts w:hint="eastAsia"/>
          <w:szCs w:val="22"/>
        </w:rPr>
        <w:t xml:space="preserve"> spending</w:t>
      </w:r>
      <w:r w:rsidR="007C58D4" w:rsidRPr="00BE5C79">
        <w:t xml:space="preserve">　</w:t>
      </w:r>
      <w:bookmarkEnd w:id="5"/>
      <w:r w:rsidR="007C58D4" w:rsidRPr="00BE5C79">
        <w:t>(B)</w:t>
      </w:r>
      <w:bookmarkStart w:id="6" w:name="QQ200730000713_1_2"/>
      <w:r w:rsidR="007C58D4" w:rsidRPr="00BE5C79">
        <w:rPr>
          <w:rFonts w:hint="eastAsia"/>
          <w:szCs w:val="22"/>
        </w:rPr>
        <w:t xml:space="preserve"> spends</w:t>
      </w:r>
      <w:r w:rsidR="007C58D4" w:rsidRPr="00BE5C79">
        <w:t xml:space="preserve">　</w:t>
      </w:r>
      <w:bookmarkEnd w:id="6"/>
      <w:r w:rsidR="007C58D4" w:rsidRPr="00BE5C79">
        <w:t>(C)</w:t>
      </w:r>
      <w:bookmarkStart w:id="7" w:name="QQ200730000713_1_3"/>
      <w:r w:rsidR="007C58D4" w:rsidRPr="00BE5C79">
        <w:rPr>
          <w:rFonts w:hint="eastAsia"/>
          <w:szCs w:val="22"/>
        </w:rPr>
        <w:t xml:space="preserve"> spent</w:t>
      </w:r>
      <w:r w:rsidR="007C58D4" w:rsidRPr="00BE5C79">
        <w:t xml:space="preserve">　</w:t>
      </w:r>
      <w:bookmarkEnd w:id="7"/>
      <w:r w:rsidR="007C58D4" w:rsidRPr="00BE5C79">
        <w:t>(D)</w:t>
      </w:r>
      <w:r w:rsidR="007C58D4" w:rsidRPr="00BE5C79">
        <w:rPr>
          <w:rFonts w:hint="eastAsia"/>
          <w:szCs w:val="22"/>
        </w:rPr>
        <w:t xml:space="preserve"> spend</w:t>
      </w:r>
    </w:p>
    <w:p w14:paraId="3BC203B9" w14:textId="77777777" w:rsidR="00BE5C79" w:rsidRPr="00BE5C79" w:rsidRDefault="00BE5C79" w:rsidP="004A6756"/>
    <w:p w14:paraId="13769199" w14:textId="77777777" w:rsidR="00BE5C79" w:rsidRDefault="007C58D4" w:rsidP="004A6756">
      <w:r w:rsidRPr="00BE5C79">
        <w:lastRenderedPageBreak/>
        <w:t xml:space="preserve">13. </w:t>
      </w:r>
      <w:r w:rsidRPr="00BE5C79">
        <w:rPr>
          <w:rFonts w:hint="eastAsia"/>
          <w:szCs w:val="22"/>
        </w:rPr>
        <w:t>It</w:t>
      </w:r>
      <w:r w:rsidRPr="00BE5C79">
        <w:rPr>
          <w:szCs w:val="22"/>
        </w:rPr>
        <w:t>’</w:t>
      </w:r>
      <w:r w:rsidRPr="00BE5C79">
        <w:rPr>
          <w:rFonts w:hint="eastAsia"/>
          <w:szCs w:val="22"/>
        </w:rPr>
        <w:t>s not difficult to pass the exam. All you need to do is ____________ the lessons regularly.</w:t>
      </w:r>
      <w:r w:rsidRPr="00BE5C79">
        <w:t xml:space="preserve">　</w:t>
      </w:r>
    </w:p>
    <w:p w14:paraId="3F3F14CE" w14:textId="43FC853D" w:rsidR="007C58D4" w:rsidRDefault="00BE5C79" w:rsidP="004A6756">
      <w:r>
        <w:t xml:space="preserve">   </w:t>
      </w:r>
      <w:r w:rsidR="007C58D4" w:rsidRPr="00BE5C79">
        <w:t>(A)</w:t>
      </w:r>
      <w:bookmarkStart w:id="8" w:name="QQ200729002880_1_1"/>
      <w:r w:rsidR="007C58D4" w:rsidRPr="00BE5C79">
        <w:rPr>
          <w:rFonts w:hint="eastAsia"/>
          <w:szCs w:val="22"/>
        </w:rPr>
        <w:t xml:space="preserve"> reviewing</w:t>
      </w:r>
      <w:r w:rsidR="007C58D4" w:rsidRPr="00BE5C79">
        <w:t xml:space="preserve">　</w:t>
      </w:r>
      <w:bookmarkEnd w:id="8"/>
      <w:r w:rsidR="007C58D4" w:rsidRPr="00BE5C79">
        <w:t>(B)</w:t>
      </w:r>
      <w:bookmarkStart w:id="9" w:name="QQ200729002880_1_2"/>
      <w:r w:rsidR="007C58D4" w:rsidRPr="00BE5C79">
        <w:rPr>
          <w:rFonts w:hint="eastAsia"/>
          <w:szCs w:val="22"/>
        </w:rPr>
        <w:t xml:space="preserve"> reviewed</w:t>
      </w:r>
      <w:r w:rsidR="007C58D4" w:rsidRPr="00BE5C79">
        <w:t xml:space="preserve">　</w:t>
      </w:r>
      <w:bookmarkEnd w:id="9"/>
      <w:r w:rsidR="007C58D4" w:rsidRPr="00BE5C79">
        <w:t>(C)</w:t>
      </w:r>
      <w:bookmarkStart w:id="10" w:name="QQ200729002880_1_3"/>
      <w:r w:rsidR="007C58D4" w:rsidRPr="00BE5C79">
        <w:rPr>
          <w:rFonts w:hint="eastAsia"/>
          <w:szCs w:val="22"/>
        </w:rPr>
        <w:t xml:space="preserve"> being reviewing</w:t>
      </w:r>
      <w:r w:rsidR="007C58D4" w:rsidRPr="00BE5C79">
        <w:t xml:space="preserve">　</w:t>
      </w:r>
      <w:bookmarkEnd w:id="10"/>
      <w:r w:rsidR="007C58D4" w:rsidRPr="00BE5C79">
        <w:t>(D)</w:t>
      </w:r>
      <w:bookmarkStart w:id="11" w:name="QQ200729002880_1_4"/>
      <w:r w:rsidR="007C58D4" w:rsidRPr="00BE5C79">
        <w:rPr>
          <w:rFonts w:hint="eastAsia"/>
          <w:szCs w:val="22"/>
        </w:rPr>
        <w:t xml:space="preserve"> review</w:t>
      </w:r>
      <w:r w:rsidR="007C58D4">
        <w:t xml:space="preserve">　</w:t>
      </w:r>
      <w:bookmarkEnd w:id="11"/>
    </w:p>
    <w:p w14:paraId="49904901" w14:textId="77777777" w:rsidR="00BE5C79" w:rsidRDefault="007C58D4" w:rsidP="004A6756">
      <w:r>
        <w:t xml:space="preserve">14. </w:t>
      </w:r>
      <w:r w:rsidRPr="00BE5C79">
        <w:rPr>
          <w:rFonts w:hint="eastAsia"/>
          <w:szCs w:val="22"/>
        </w:rPr>
        <w:t>English is an important language, ____________ in lots of countries around the world.</w:t>
      </w:r>
      <w:r w:rsidRPr="00BE5C79">
        <w:t xml:space="preserve">　</w:t>
      </w:r>
    </w:p>
    <w:p w14:paraId="24234C63" w14:textId="1D747CA0" w:rsidR="007C58D4" w:rsidRPr="00BE5C79" w:rsidRDefault="00BE5C79" w:rsidP="004A6756">
      <w:pPr>
        <w:rPr>
          <w:szCs w:val="22"/>
        </w:rPr>
      </w:pPr>
      <w:r>
        <w:t xml:space="preserve">  </w:t>
      </w:r>
      <w:r w:rsidR="007C58D4" w:rsidRPr="00BE5C79">
        <w:t>(A)</w:t>
      </w:r>
      <w:bookmarkStart w:id="12" w:name="QQ200729002905_1_1"/>
      <w:r w:rsidR="007C58D4" w:rsidRPr="00BE5C79">
        <w:rPr>
          <w:rFonts w:hint="eastAsia"/>
          <w:szCs w:val="22"/>
        </w:rPr>
        <w:t xml:space="preserve"> speaks</w:t>
      </w:r>
      <w:r w:rsidR="007C58D4" w:rsidRPr="00BE5C79">
        <w:t xml:space="preserve">　</w:t>
      </w:r>
      <w:bookmarkEnd w:id="12"/>
      <w:r w:rsidR="007C58D4" w:rsidRPr="00BE5C79">
        <w:t>(B)</w:t>
      </w:r>
      <w:bookmarkStart w:id="13" w:name="QQ200729002905_1_2"/>
      <w:r w:rsidR="007C58D4" w:rsidRPr="00BE5C79">
        <w:rPr>
          <w:rFonts w:hint="eastAsia"/>
          <w:szCs w:val="22"/>
        </w:rPr>
        <w:t xml:space="preserve"> speak</w:t>
      </w:r>
      <w:r w:rsidR="007C58D4" w:rsidRPr="00BE5C79">
        <w:t xml:space="preserve">　</w:t>
      </w:r>
      <w:bookmarkEnd w:id="13"/>
      <w:r w:rsidR="007C58D4" w:rsidRPr="00BE5C79">
        <w:t>(C)</w:t>
      </w:r>
      <w:bookmarkStart w:id="14" w:name="QQ200729002905_1_3"/>
      <w:r w:rsidR="007C58D4" w:rsidRPr="00BE5C79">
        <w:rPr>
          <w:rFonts w:hint="eastAsia"/>
          <w:szCs w:val="22"/>
        </w:rPr>
        <w:t xml:space="preserve"> spoken</w:t>
      </w:r>
      <w:r w:rsidR="007C58D4" w:rsidRPr="00BE5C79">
        <w:t xml:space="preserve">　</w:t>
      </w:r>
      <w:bookmarkEnd w:id="14"/>
      <w:r w:rsidR="007C58D4" w:rsidRPr="00BE5C79">
        <w:t>(D)</w:t>
      </w:r>
      <w:r w:rsidR="007C58D4" w:rsidRPr="00BE5C79">
        <w:rPr>
          <w:rFonts w:hint="eastAsia"/>
          <w:szCs w:val="22"/>
        </w:rPr>
        <w:t xml:space="preserve"> speaking</w:t>
      </w:r>
    </w:p>
    <w:p w14:paraId="18DDB662" w14:textId="77777777" w:rsidR="00BE5C79" w:rsidRDefault="007C58D4" w:rsidP="004A6756">
      <w:r w:rsidRPr="00BE5C79">
        <w:rPr>
          <w:szCs w:val="22"/>
        </w:rPr>
        <w:t xml:space="preserve">15. </w:t>
      </w:r>
      <w:r w:rsidRPr="00BE5C79">
        <w:rPr>
          <w:rFonts w:hint="eastAsia"/>
          <w:szCs w:val="22"/>
        </w:rPr>
        <w:t>Making this cake is easy. All you have to do  ___________  the steps in this book.</w:t>
      </w:r>
      <w:r w:rsidRPr="00BE5C79">
        <w:t xml:space="preserve">　</w:t>
      </w:r>
    </w:p>
    <w:p w14:paraId="3140D64E" w14:textId="04042F7E" w:rsidR="007C58D4" w:rsidRDefault="00BE5C79" w:rsidP="004A6756">
      <w:pPr>
        <w:rPr>
          <w:szCs w:val="22"/>
        </w:rPr>
      </w:pPr>
      <w:r>
        <w:t xml:space="preserve">  </w:t>
      </w:r>
      <w:r w:rsidR="007C58D4" w:rsidRPr="00BE5C79">
        <w:t>(A)</w:t>
      </w:r>
      <w:bookmarkStart w:id="15" w:name="QQ200730000725_1_1"/>
      <w:r w:rsidR="007C58D4" w:rsidRPr="00BE5C79">
        <w:rPr>
          <w:rFonts w:hint="eastAsia"/>
          <w:szCs w:val="22"/>
        </w:rPr>
        <w:t xml:space="preserve"> </w:t>
      </w:r>
      <w:r w:rsidR="007C58D4" w:rsidRPr="00BE5C79">
        <w:rPr>
          <w:szCs w:val="22"/>
        </w:rPr>
        <w:t xml:space="preserve">is </w:t>
      </w:r>
      <w:r w:rsidR="007C58D4" w:rsidRPr="00BE5C79">
        <w:rPr>
          <w:rFonts w:hint="eastAsia"/>
          <w:szCs w:val="22"/>
        </w:rPr>
        <w:t>following</w:t>
      </w:r>
      <w:r w:rsidR="007C58D4" w:rsidRPr="00BE5C79">
        <w:t xml:space="preserve">　</w:t>
      </w:r>
      <w:bookmarkEnd w:id="15"/>
      <w:r w:rsidR="007C58D4" w:rsidRPr="00BE5C79">
        <w:t>(B)</w:t>
      </w:r>
      <w:bookmarkStart w:id="16" w:name="QQ200730000725_1_2"/>
      <w:r w:rsidR="007C58D4" w:rsidRPr="00BE5C79">
        <w:rPr>
          <w:rFonts w:hint="eastAsia"/>
          <w:szCs w:val="22"/>
        </w:rPr>
        <w:t xml:space="preserve"> </w:t>
      </w:r>
      <w:r w:rsidR="007C58D4" w:rsidRPr="00BE5C79">
        <w:rPr>
          <w:szCs w:val="22"/>
        </w:rPr>
        <w:t xml:space="preserve">are </w:t>
      </w:r>
      <w:r w:rsidR="007C58D4" w:rsidRPr="00BE5C79">
        <w:rPr>
          <w:rFonts w:hint="eastAsia"/>
          <w:szCs w:val="22"/>
        </w:rPr>
        <w:t>follows</w:t>
      </w:r>
      <w:r w:rsidR="007C58D4" w:rsidRPr="00BE5C79">
        <w:t xml:space="preserve">　</w:t>
      </w:r>
      <w:bookmarkEnd w:id="16"/>
      <w:r w:rsidR="007C58D4" w:rsidRPr="00BE5C79">
        <w:t>(C)</w:t>
      </w:r>
      <w:bookmarkStart w:id="17" w:name="QQ200730000725_1_3"/>
      <w:r w:rsidR="007C58D4" w:rsidRPr="00BE5C79">
        <w:rPr>
          <w:rFonts w:hint="eastAsia"/>
          <w:szCs w:val="22"/>
        </w:rPr>
        <w:t xml:space="preserve"> </w:t>
      </w:r>
      <w:r w:rsidR="007C58D4" w:rsidRPr="00BE5C79">
        <w:rPr>
          <w:szCs w:val="22"/>
        </w:rPr>
        <w:t xml:space="preserve">are </w:t>
      </w:r>
      <w:r w:rsidR="007C58D4" w:rsidRPr="00BE5C79">
        <w:rPr>
          <w:rFonts w:hint="eastAsia"/>
          <w:szCs w:val="22"/>
        </w:rPr>
        <w:t>follow</w:t>
      </w:r>
      <w:r w:rsidR="007C58D4" w:rsidRPr="00BE5C79">
        <w:rPr>
          <w:szCs w:val="22"/>
        </w:rPr>
        <w:t>ing</w:t>
      </w:r>
      <w:r w:rsidR="007C58D4" w:rsidRPr="00BE5C79">
        <w:t xml:space="preserve">　</w:t>
      </w:r>
      <w:bookmarkEnd w:id="17"/>
      <w:r w:rsidR="007C58D4" w:rsidRPr="00BE5C79">
        <w:t>(D)</w:t>
      </w:r>
      <w:r w:rsidR="007C58D4" w:rsidRPr="00BE5C79">
        <w:rPr>
          <w:rFonts w:hint="eastAsia"/>
          <w:szCs w:val="22"/>
        </w:rPr>
        <w:t xml:space="preserve"> </w:t>
      </w:r>
      <w:r w:rsidR="007C58D4" w:rsidRPr="00BE5C79">
        <w:rPr>
          <w:szCs w:val="22"/>
        </w:rPr>
        <w:t xml:space="preserve">is </w:t>
      </w:r>
      <w:r w:rsidR="007C58D4" w:rsidRPr="00BE5C79">
        <w:rPr>
          <w:rFonts w:hint="eastAsia"/>
          <w:szCs w:val="22"/>
        </w:rPr>
        <w:t>follow</w:t>
      </w:r>
    </w:p>
    <w:p w14:paraId="5FCC5044" w14:textId="77777777" w:rsidR="006C7DCF" w:rsidRDefault="00E550B3" w:rsidP="006C7DCF">
      <w:pPr>
        <w:pStyle w:val="Normal0131"/>
        <w:snapToGrid w:val="0"/>
        <w:spacing w:before="80"/>
        <w:textAlignment w:val="center"/>
      </w:pPr>
      <w:r w:rsidRPr="00234D87">
        <w:t xml:space="preserve">16. </w:t>
      </w:r>
      <w:r w:rsidR="006C7DCF">
        <w:rPr>
          <w:rFonts w:hint="eastAsia"/>
          <w:kern w:val="2"/>
          <w:szCs w:val="22"/>
        </w:rPr>
        <w:t>Despite ____________ ill, Penny went to school this morning.</w:t>
      </w:r>
      <w:r w:rsidR="006C7DCF">
        <w:t xml:space="preserve">　</w:t>
      </w:r>
    </w:p>
    <w:p w14:paraId="0D786BCD" w14:textId="20652AE8" w:rsidR="006C7DCF" w:rsidRDefault="006C7DCF" w:rsidP="006C7DCF">
      <w:pPr>
        <w:pStyle w:val="Normal0131"/>
        <w:snapToGrid w:val="0"/>
        <w:spacing w:before="80"/>
        <w:textAlignment w:val="center"/>
        <w:rPr>
          <w:rFonts w:eastAsia="DengXian"/>
          <w:lang w:eastAsia="zh-CN"/>
        </w:rPr>
      </w:pPr>
      <w:r>
        <w:rPr>
          <w:rFonts w:hint="eastAsia"/>
        </w:rPr>
        <w:t xml:space="preserve">  </w:t>
      </w:r>
      <w:r>
        <w:t>(A)</w:t>
      </w:r>
      <w:bookmarkStart w:id="18" w:name="QQ200729003720_1_1"/>
      <w:r>
        <w:rPr>
          <w:rFonts w:hint="eastAsia"/>
          <w:kern w:val="2"/>
          <w:szCs w:val="22"/>
        </w:rPr>
        <w:t xml:space="preserve"> was</w:t>
      </w:r>
      <w:r>
        <w:t xml:space="preserve">　</w:t>
      </w:r>
      <w:bookmarkEnd w:id="18"/>
      <w:r>
        <w:t>(B)</w:t>
      </w:r>
      <w:bookmarkStart w:id="19" w:name="QQ200729003720_1_2"/>
      <w:r>
        <w:rPr>
          <w:rFonts w:hint="eastAsia"/>
          <w:kern w:val="2"/>
          <w:szCs w:val="22"/>
        </w:rPr>
        <w:t xml:space="preserve"> be</w:t>
      </w:r>
      <w:r>
        <w:t xml:space="preserve">　</w:t>
      </w:r>
      <w:bookmarkEnd w:id="19"/>
      <w:r>
        <w:t>(C)</w:t>
      </w:r>
      <w:bookmarkStart w:id="20" w:name="QQ200729003720_1_3"/>
      <w:r>
        <w:rPr>
          <w:rFonts w:hint="eastAsia"/>
          <w:kern w:val="2"/>
          <w:szCs w:val="22"/>
        </w:rPr>
        <w:t xml:space="preserve"> being</w:t>
      </w:r>
      <w:r>
        <w:t xml:space="preserve">　</w:t>
      </w:r>
      <w:bookmarkEnd w:id="20"/>
      <w:r>
        <w:t>(D)</w:t>
      </w:r>
      <w:bookmarkStart w:id="21" w:name="QQ200729003720_1_4"/>
      <w:r>
        <w:rPr>
          <w:rFonts w:hint="eastAsia"/>
          <w:kern w:val="2"/>
          <w:szCs w:val="22"/>
        </w:rPr>
        <w:t xml:space="preserve"> been</w:t>
      </w:r>
      <w:r>
        <w:t xml:space="preserve">　</w:t>
      </w:r>
      <w:bookmarkEnd w:id="21"/>
    </w:p>
    <w:p w14:paraId="1B51BC61" w14:textId="4EC59881" w:rsidR="00E550B3" w:rsidRDefault="00E550B3" w:rsidP="006C7DCF">
      <w:pPr>
        <w:pStyle w:val="Normal0117"/>
        <w:snapToGrid w:val="0"/>
        <w:spacing w:before="80"/>
        <w:textAlignment w:val="center"/>
        <w:rPr>
          <w:szCs w:val="22"/>
        </w:rPr>
      </w:pPr>
    </w:p>
    <w:p w14:paraId="6EBE6413" w14:textId="0BD2825F" w:rsidR="00242A3A" w:rsidRPr="00242A3A" w:rsidRDefault="006C38CC" w:rsidP="004A6756">
      <w:pPr>
        <w:rPr>
          <w:szCs w:val="22"/>
        </w:rPr>
      </w:pPr>
      <w:r>
        <w:rPr>
          <w:rFonts w:hint="eastAsia"/>
          <w:szCs w:val="22"/>
        </w:rPr>
        <w:t>三</w:t>
      </w:r>
      <w:r>
        <w:rPr>
          <w:szCs w:val="22"/>
        </w:rPr>
        <w:t xml:space="preserve">. </w:t>
      </w:r>
      <w:r>
        <w:rPr>
          <w:rFonts w:hint="eastAsia"/>
          <w:szCs w:val="22"/>
        </w:rPr>
        <w:t>對話（每題</w:t>
      </w:r>
      <w:r>
        <w:rPr>
          <w:szCs w:val="22"/>
        </w:rPr>
        <w:t>2.5</w:t>
      </w:r>
      <w:r>
        <w:rPr>
          <w:rFonts w:hint="eastAsia"/>
          <w:szCs w:val="22"/>
        </w:rPr>
        <w:t>分，共</w:t>
      </w:r>
      <w:r w:rsidR="00E550B3">
        <w:rPr>
          <w:szCs w:val="22"/>
        </w:rPr>
        <w:t>15</w:t>
      </w:r>
      <w:r>
        <w:rPr>
          <w:rFonts w:hint="eastAsia"/>
          <w:szCs w:val="22"/>
        </w:rPr>
        <w:t>分）</w:t>
      </w:r>
    </w:p>
    <w:p w14:paraId="08DA30B5" w14:textId="51E27F07" w:rsidR="00A06C84" w:rsidRDefault="00AA1401" w:rsidP="00A06C84">
      <w:pPr>
        <w:widowControl/>
        <w:spacing w:line="280" w:lineRule="exact"/>
        <w:rPr>
          <w:szCs w:val="22"/>
        </w:rPr>
      </w:pPr>
      <w:r>
        <w:t>17</w:t>
      </w:r>
      <w:r w:rsidR="00A06C84">
        <w:t xml:space="preserve">. </w:t>
      </w:r>
      <w:r w:rsidR="00A06C84">
        <w:rPr>
          <w:rFonts w:hint="eastAsia"/>
          <w:szCs w:val="22"/>
        </w:rPr>
        <w:t>Emily: Rita, thanks for inviting me over for dinner. I hope it wasn</w:t>
      </w:r>
      <w:r w:rsidR="00A06C84">
        <w:rPr>
          <w:szCs w:val="22"/>
        </w:rPr>
        <w:t>’</w:t>
      </w:r>
      <w:r w:rsidR="00A06C84">
        <w:rPr>
          <w:rFonts w:hint="eastAsia"/>
          <w:szCs w:val="22"/>
        </w:rPr>
        <w:t>t too much trouble.</w:t>
      </w:r>
      <w:r w:rsidR="00A06C84" w:rsidRPr="00396F2A">
        <w:rPr>
          <w:szCs w:val="22"/>
        </w:rPr>
        <w:br/>
      </w:r>
      <w:r w:rsidR="00A06C84">
        <w:rPr>
          <w:szCs w:val="22"/>
        </w:rPr>
        <w:t xml:space="preserve">   </w:t>
      </w:r>
      <w:r w:rsidR="00A06C84">
        <w:rPr>
          <w:rFonts w:hint="eastAsia"/>
          <w:szCs w:val="22"/>
        </w:rPr>
        <w:t>Rita: ____________ I</w:t>
      </w:r>
      <w:r w:rsidR="00A06C84">
        <w:rPr>
          <w:szCs w:val="22"/>
        </w:rPr>
        <w:t>’</w:t>
      </w:r>
      <w:r w:rsidR="00A06C84">
        <w:rPr>
          <w:rFonts w:hint="eastAsia"/>
          <w:szCs w:val="22"/>
        </w:rPr>
        <w:t>m glad that you could come. Please have a seat and taste the fried rice I</w:t>
      </w:r>
      <w:r w:rsidR="00A06C84">
        <w:rPr>
          <w:szCs w:val="22"/>
        </w:rPr>
        <w:t>’</w:t>
      </w:r>
      <w:r w:rsidR="00A06C84">
        <w:rPr>
          <w:rFonts w:hint="eastAsia"/>
          <w:szCs w:val="22"/>
        </w:rPr>
        <w:t xml:space="preserve">ve </w:t>
      </w:r>
    </w:p>
    <w:p w14:paraId="381664F1" w14:textId="77777777" w:rsidR="00242A3A" w:rsidRDefault="00A06C84" w:rsidP="00A06C84">
      <w:pPr>
        <w:widowControl/>
        <w:spacing w:line="280" w:lineRule="exact"/>
        <w:rPr>
          <w:szCs w:val="22"/>
        </w:rPr>
      </w:pPr>
      <w:r>
        <w:rPr>
          <w:szCs w:val="22"/>
        </w:rPr>
        <w:t xml:space="preserve">       </w:t>
      </w:r>
      <w:r>
        <w:rPr>
          <w:rFonts w:hint="eastAsia"/>
          <w:szCs w:val="22"/>
        </w:rPr>
        <w:t>prepared for you.</w:t>
      </w:r>
      <w:r w:rsidRPr="00396F2A">
        <w:rPr>
          <w:szCs w:val="22"/>
        </w:rPr>
        <w:br/>
      </w:r>
      <w:r>
        <w:rPr>
          <w:szCs w:val="22"/>
        </w:rPr>
        <w:t xml:space="preserve">   </w:t>
      </w:r>
      <w:r>
        <w:rPr>
          <w:rFonts w:hint="eastAsia"/>
          <w:szCs w:val="22"/>
        </w:rPr>
        <w:t>Emily: It smells so wonderful. It</w:t>
      </w:r>
      <w:r>
        <w:rPr>
          <w:szCs w:val="22"/>
        </w:rPr>
        <w:t>’</w:t>
      </w:r>
      <w:r>
        <w:rPr>
          <w:rFonts w:hint="eastAsia"/>
          <w:szCs w:val="22"/>
        </w:rPr>
        <w:t>s making my mouth water!</w:t>
      </w:r>
      <w:r w:rsidRPr="00396F2A">
        <w:rPr>
          <w:szCs w:val="22"/>
        </w:rPr>
        <w:br/>
      </w:r>
      <w:r>
        <w:rPr>
          <w:szCs w:val="22"/>
        </w:rPr>
        <w:t xml:space="preserve">   </w:t>
      </w:r>
      <w:r>
        <w:rPr>
          <w:rFonts w:hint="eastAsia"/>
          <w:szCs w:val="22"/>
        </w:rPr>
        <w:t>Rita: Ok, let</w:t>
      </w:r>
      <w:r>
        <w:rPr>
          <w:szCs w:val="22"/>
        </w:rPr>
        <w:t>’</w:t>
      </w:r>
      <w:r>
        <w:rPr>
          <w:rFonts w:hint="eastAsia"/>
          <w:szCs w:val="22"/>
        </w:rPr>
        <w:t>s dig in!</w:t>
      </w:r>
      <w:r>
        <w:rPr>
          <w:szCs w:val="22"/>
        </w:rPr>
        <w:br/>
      </w:r>
      <w:r>
        <w:t xml:space="preserve">   (A)</w:t>
      </w:r>
      <w:bookmarkStart w:id="22" w:name="QQ200729003530_1_1"/>
      <w:r>
        <w:rPr>
          <w:rFonts w:hint="eastAsia"/>
          <w:szCs w:val="22"/>
        </w:rPr>
        <w:t xml:space="preserve"> Not at all!</w:t>
      </w:r>
      <w:r>
        <w:t xml:space="preserve">　</w:t>
      </w:r>
      <w:bookmarkEnd w:id="22"/>
      <w:r>
        <w:t>(B)</w:t>
      </w:r>
      <w:bookmarkStart w:id="23" w:name="QQ200729003530_1_2"/>
      <w:r>
        <w:rPr>
          <w:rFonts w:hint="eastAsia"/>
          <w:szCs w:val="22"/>
        </w:rPr>
        <w:t xml:space="preserve"> You</w:t>
      </w:r>
      <w:r>
        <w:rPr>
          <w:szCs w:val="22"/>
        </w:rPr>
        <w:t>’</w:t>
      </w:r>
      <w:r>
        <w:rPr>
          <w:rFonts w:hint="eastAsia"/>
          <w:szCs w:val="22"/>
        </w:rPr>
        <w:t>re right!</w:t>
      </w:r>
      <w:r>
        <w:t xml:space="preserve">　</w:t>
      </w:r>
      <w:bookmarkEnd w:id="23"/>
      <w:r>
        <w:t>(C)</w:t>
      </w:r>
      <w:bookmarkStart w:id="24" w:name="QQ200729003530_1_3"/>
      <w:r>
        <w:rPr>
          <w:rFonts w:hint="eastAsia"/>
          <w:szCs w:val="22"/>
        </w:rPr>
        <w:t xml:space="preserve"> Make a wish!</w:t>
      </w:r>
      <w:r>
        <w:t xml:space="preserve">　</w:t>
      </w:r>
      <w:bookmarkEnd w:id="24"/>
      <w:r>
        <w:t>(D)</w:t>
      </w:r>
      <w:bookmarkStart w:id="25" w:name="QQ200729003530_1_4"/>
      <w:r>
        <w:rPr>
          <w:rFonts w:hint="eastAsia"/>
          <w:szCs w:val="22"/>
        </w:rPr>
        <w:t xml:space="preserve"> It</w:t>
      </w:r>
      <w:r>
        <w:rPr>
          <w:szCs w:val="22"/>
        </w:rPr>
        <w:t>’</w:t>
      </w:r>
      <w:r>
        <w:rPr>
          <w:rFonts w:hint="eastAsia"/>
          <w:szCs w:val="22"/>
        </w:rPr>
        <w:t>s so easy!</w:t>
      </w:r>
    </w:p>
    <w:p w14:paraId="385B3BD9" w14:textId="4E2B508F" w:rsidR="004A6756" w:rsidRDefault="00A06C84" w:rsidP="00A06C84">
      <w:pPr>
        <w:widowControl/>
        <w:spacing w:line="280" w:lineRule="exact"/>
      </w:pPr>
      <w:r>
        <w:t xml:space="preserve">　</w:t>
      </w:r>
      <w:bookmarkEnd w:id="25"/>
    </w:p>
    <w:p w14:paraId="6B4B7A1F" w14:textId="44C4D0AD" w:rsidR="00242A3A" w:rsidRDefault="00AA1401" w:rsidP="00A06C84">
      <w:pPr>
        <w:widowControl/>
        <w:spacing w:line="280" w:lineRule="exact"/>
        <w:rPr>
          <w:szCs w:val="22"/>
        </w:rPr>
      </w:pPr>
      <w:r>
        <w:t>18</w:t>
      </w:r>
      <w:r w:rsidR="00A06C84">
        <w:t xml:space="preserve">. </w:t>
      </w:r>
      <w:r w:rsidR="00242A3A">
        <w:rPr>
          <w:rFonts w:hint="eastAsia"/>
          <w:szCs w:val="22"/>
        </w:rPr>
        <w:t>Edward: Are there any places in Taiwan that you especially want to visit?</w:t>
      </w:r>
      <w:r w:rsidR="00242A3A" w:rsidRPr="00396F2A">
        <w:rPr>
          <w:szCs w:val="22"/>
        </w:rPr>
        <w:br/>
      </w:r>
      <w:r w:rsidR="00242A3A">
        <w:rPr>
          <w:szCs w:val="22"/>
        </w:rPr>
        <w:t xml:space="preserve">   </w:t>
      </w:r>
      <w:r w:rsidR="00242A3A">
        <w:rPr>
          <w:rFonts w:hint="eastAsia"/>
          <w:szCs w:val="22"/>
        </w:rPr>
        <w:t xml:space="preserve">Hillary: Yes. I have heard that the night markets in Taiwan are quite famous. Can you take me to </w:t>
      </w:r>
    </w:p>
    <w:p w14:paraId="700504B8" w14:textId="77777777" w:rsidR="00242A3A" w:rsidRDefault="00242A3A" w:rsidP="00A06C84">
      <w:pPr>
        <w:widowControl/>
        <w:spacing w:line="280" w:lineRule="exact"/>
      </w:pPr>
      <w:r>
        <w:rPr>
          <w:szCs w:val="22"/>
        </w:rPr>
        <w:t xml:space="preserve">          </w:t>
      </w:r>
      <w:r>
        <w:rPr>
          <w:rFonts w:hint="eastAsia"/>
          <w:szCs w:val="22"/>
        </w:rPr>
        <w:t>one of them?</w:t>
      </w:r>
      <w:r w:rsidRPr="00396F2A">
        <w:rPr>
          <w:szCs w:val="22"/>
        </w:rPr>
        <w:br/>
      </w:r>
      <w:r>
        <w:rPr>
          <w:szCs w:val="22"/>
        </w:rPr>
        <w:t xml:space="preserve">   </w:t>
      </w:r>
      <w:r>
        <w:rPr>
          <w:rFonts w:hint="eastAsia"/>
          <w:szCs w:val="22"/>
        </w:rPr>
        <w:t>Edward: No problem! Raohe Night Market is not far from here. ____________</w:t>
      </w:r>
      <w:r w:rsidRPr="00396F2A">
        <w:rPr>
          <w:szCs w:val="22"/>
        </w:rPr>
        <w:br/>
      </w:r>
      <w:r>
        <w:rPr>
          <w:szCs w:val="22"/>
        </w:rPr>
        <w:t xml:space="preserve">   </w:t>
      </w:r>
      <w:r>
        <w:rPr>
          <w:rFonts w:hint="eastAsia"/>
          <w:szCs w:val="22"/>
        </w:rPr>
        <w:t>Hillary: That</w:t>
      </w:r>
      <w:r>
        <w:rPr>
          <w:szCs w:val="22"/>
        </w:rPr>
        <w:t>’</w:t>
      </w:r>
      <w:r>
        <w:rPr>
          <w:rFonts w:hint="eastAsia"/>
          <w:szCs w:val="22"/>
        </w:rPr>
        <w:t>s great! I do look forward to tasting the delicious food there!</w:t>
      </w:r>
      <w:r>
        <w:rPr>
          <w:szCs w:val="22"/>
        </w:rPr>
        <w:br/>
      </w:r>
      <w:r>
        <w:t xml:space="preserve">   (A)</w:t>
      </w:r>
      <w:bookmarkStart w:id="26" w:name="QQ200729003700_1_1"/>
      <w:r>
        <w:rPr>
          <w:rFonts w:hint="eastAsia"/>
          <w:szCs w:val="22"/>
        </w:rPr>
        <w:t xml:space="preserve"> It</w:t>
      </w:r>
      <w:r>
        <w:rPr>
          <w:szCs w:val="22"/>
        </w:rPr>
        <w:t>’</w:t>
      </w:r>
      <w:r>
        <w:rPr>
          <w:rFonts w:hint="eastAsia"/>
          <w:szCs w:val="22"/>
        </w:rPr>
        <w:t>s located in the city center.</w:t>
      </w:r>
      <w:r>
        <w:t xml:space="preserve">　</w:t>
      </w:r>
      <w:bookmarkEnd w:id="26"/>
      <w:r>
        <w:t>(B)</w:t>
      </w:r>
      <w:bookmarkStart w:id="27" w:name="QQ200729003700_1_2"/>
      <w:r>
        <w:rPr>
          <w:rFonts w:hint="eastAsia"/>
          <w:szCs w:val="22"/>
        </w:rPr>
        <w:t xml:space="preserve"> I have never been there!</w:t>
      </w:r>
      <w:r>
        <w:t xml:space="preserve">　</w:t>
      </w:r>
      <w:bookmarkEnd w:id="27"/>
    </w:p>
    <w:p w14:paraId="3C9D4212" w14:textId="6B1C9D99" w:rsidR="002715DC" w:rsidRDefault="00242A3A" w:rsidP="00A06C84">
      <w:pPr>
        <w:widowControl/>
        <w:spacing w:line="280" w:lineRule="exact"/>
        <w:rPr>
          <w:szCs w:val="22"/>
        </w:rPr>
      </w:pPr>
      <w:r>
        <w:t xml:space="preserve">   (C)</w:t>
      </w:r>
      <w:bookmarkStart w:id="28" w:name="QQ200729003700_1_3"/>
      <w:r>
        <w:rPr>
          <w:rFonts w:hint="eastAsia"/>
          <w:szCs w:val="22"/>
        </w:rPr>
        <w:t xml:space="preserve"> You</w:t>
      </w:r>
      <w:r>
        <w:rPr>
          <w:szCs w:val="22"/>
        </w:rPr>
        <w:t>’</w:t>
      </w:r>
      <w:r>
        <w:rPr>
          <w:rFonts w:hint="eastAsia"/>
          <w:szCs w:val="22"/>
        </w:rPr>
        <w:t>ll see it on your left.</w:t>
      </w:r>
      <w:r>
        <w:t xml:space="preserve">　</w:t>
      </w:r>
      <w:bookmarkEnd w:id="28"/>
      <w:r w:rsidR="00FE7033">
        <w:t xml:space="preserve">   </w:t>
      </w:r>
      <w:r>
        <w:t>(D)</w:t>
      </w:r>
      <w:bookmarkStart w:id="29" w:name="QQ200729003700_1_4"/>
      <w:r>
        <w:rPr>
          <w:rFonts w:hint="eastAsia"/>
          <w:szCs w:val="22"/>
        </w:rPr>
        <w:t xml:space="preserve"> Let</w:t>
      </w:r>
      <w:r>
        <w:rPr>
          <w:szCs w:val="22"/>
        </w:rPr>
        <w:t>’</w:t>
      </w:r>
      <w:r>
        <w:rPr>
          <w:rFonts w:hint="eastAsia"/>
          <w:szCs w:val="22"/>
        </w:rPr>
        <w:t>s go there tonight!</w:t>
      </w:r>
    </w:p>
    <w:p w14:paraId="7A409435" w14:textId="77FC7B10" w:rsidR="00A06C84" w:rsidRPr="00A06C84" w:rsidRDefault="00242A3A" w:rsidP="00A06C84">
      <w:pPr>
        <w:widowControl/>
        <w:spacing w:line="280" w:lineRule="exact"/>
        <w:rPr>
          <w:szCs w:val="22"/>
        </w:rPr>
      </w:pPr>
      <w:r>
        <w:t xml:space="preserve">　</w:t>
      </w:r>
      <w:bookmarkEnd w:id="29"/>
    </w:p>
    <w:p w14:paraId="37429501" w14:textId="36032C3F" w:rsidR="00242A3A" w:rsidRDefault="00AA1401" w:rsidP="00242A3A">
      <w:pPr>
        <w:pStyle w:val="Normal0103"/>
        <w:snapToGrid w:val="0"/>
        <w:spacing w:before="80"/>
        <w:textAlignment w:val="center"/>
      </w:pPr>
      <w:r>
        <w:t>19</w:t>
      </w:r>
      <w:r w:rsidR="00242A3A">
        <w:t xml:space="preserve">. </w:t>
      </w:r>
      <w:r w:rsidR="00242A3A">
        <w:rPr>
          <w:rFonts w:hint="eastAsia"/>
          <w:kern w:val="2"/>
          <w:szCs w:val="22"/>
        </w:rPr>
        <w:t>Naomi: Wow, look at all these people! It</w:t>
      </w:r>
      <w:r w:rsidR="00242A3A">
        <w:rPr>
          <w:kern w:val="2"/>
          <w:szCs w:val="22"/>
        </w:rPr>
        <w:t>’</w:t>
      </w:r>
      <w:r w:rsidR="00242A3A">
        <w:rPr>
          <w:rFonts w:hint="eastAsia"/>
          <w:kern w:val="2"/>
          <w:szCs w:val="22"/>
        </w:rPr>
        <w:t>s so crowded!</w:t>
      </w:r>
      <w:r w:rsidR="00242A3A" w:rsidRPr="00396F2A">
        <w:rPr>
          <w:kern w:val="2"/>
          <w:szCs w:val="22"/>
        </w:rPr>
        <w:br/>
      </w:r>
      <w:r w:rsidR="00242A3A">
        <w:rPr>
          <w:kern w:val="2"/>
          <w:szCs w:val="22"/>
        </w:rPr>
        <w:t xml:space="preserve">   </w:t>
      </w:r>
      <w:r w:rsidR="00242A3A">
        <w:rPr>
          <w:rFonts w:hint="eastAsia"/>
          <w:kern w:val="2"/>
          <w:szCs w:val="22"/>
        </w:rPr>
        <w:t>Warren: Yeah, after all, this is one of the most famous night markets in Taiwan!</w:t>
      </w:r>
      <w:r w:rsidR="00242A3A" w:rsidRPr="00396F2A">
        <w:rPr>
          <w:kern w:val="2"/>
          <w:szCs w:val="22"/>
        </w:rPr>
        <w:br/>
      </w:r>
      <w:r w:rsidR="00242A3A">
        <w:rPr>
          <w:kern w:val="2"/>
          <w:szCs w:val="22"/>
        </w:rPr>
        <w:t xml:space="preserve">   </w:t>
      </w:r>
      <w:r w:rsidR="00242A3A">
        <w:rPr>
          <w:rFonts w:hint="eastAsia"/>
          <w:kern w:val="2"/>
          <w:szCs w:val="22"/>
        </w:rPr>
        <w:t>Naomi: I am starving now. I want to eat some pig</w:t>
      </w:r>
      <w:r w:rsidR="00242A3A">
        <w:rPr>
          <w:kern w:val="2"/>
          <w:szCs w:val="22"/>
        </w:rPr>
        <w:t>’</w:t>
      </w:r>
      <w:r w:rsidR="00242A3A">
        <w:rPr>
          <w:rFonts w:hint="eastAsia"/>
          <w:kern w:val="2"/>
          <w:szCs w:val="22"/>
        </w:rPr>
        <w:t>s blood cake first. ____________</w:t>
      </w:r>
      <w:r w:rsidR="00242A3A" w:rsidRPr="00396F2A">
        <w:rPr>
          <w:kern w:val="2"/>
          <w:szCs w:val="22"/>
        </w:rPr>
        <w:br/>
      </w:r>
      <w:r w:rsidR="00242A3A">
        <w:rPr>
          <w:kern w:val="2"/>
          <w:szCs w:val="22"/>
        </w:rPr>
        <w:t xml:space="preserve">   </w:t>
      </w:r>
      <w:r w:rsidR="00242A3A">
        <w:rPr>
          <w:rFonts w:hint="eastAsia"/>
          <w:kern w:val="2"/>
          <w:szCs w:val="22"/>
        </w:rPr>
        <w:t>Warren: Well, I want to eat the fried chicken over there. It looks so delicious!</w:t>
      </w:r>
      <w:r w:rsidR="00242A3A">
        <w:rPr>
          <w:kern w:val="2"/>
          <w:szCs w:val="22"/>
        </w:rPr>
        <w:br/>
      </w:r>
      <w:r w:rsidR="00242A3A">
        <w:t xml:space="preserve">   (A)</w:t>
      </w:r>
      <w:bookmarkStart w:id="30" w:name="QQ200729003529_1_1"/>
      <w:r w:rsidR="00242A3A">
        <w:rPr>
          <w:rFonts w:hint="eastAsia"/>
          <w:kern w:val="2"/>
          <w:szCs w:val="22"/>
        </w:rPr>
        <w:t xml:space="preserve"> Where are you?</w:t>
      </w:r>
      <w:r w:rsidR="00242A3A">
        <w:t xml:space="preserve">　</w:t>
      </w:r>
      <w:bookmarkEnd w:id="30"/>
      <w:r w:rsidR="00242A3A">
        <w:t>(B)</w:t>
      </w:r>
      <w:bookmarkStart w:id="31" w:name="QQ200729003529_1_2"/>
      <w:r w:rsidR="00242A3A">
        <w:rPr>
          <w:rFonts w:hint="eastAsia"/>
          <w:kern w:val="2"/>
          <w:szCs w:val="22"/>
        </w:rPr>
        <w:t xml:space="preserve"> How about you?</w:t>
      </w:r>
      <w:r w:rsidR="00242A3A">
        <w:t xml:space="preserve">　</w:t>
      </w:r>
      <w:bookmarkEnd w:id="31"/>
      <w:r w:rsidR="00242A3A">
        <w:t>(C)</w:t>
      </w:r>
      <w:bookmarkStart w:id="32" w:name="QQ200729003529_1_3"/>
      <w:r w:rsidR="00242A3A">
        <w:rPr>
          <w:rFonts w:hint="eastAsia"/>
          <w:kern w:val="2"/>
          <w:szCs w:val="22"/>
        </w:rPr>
        <w:t xml:space="preserve"> Are you OK?</w:t>
      </w:r>
      <w:r w:rsidR="00242A3A">
        <w:t xml:space="preserve">　</w:t>
      </w:r>
      <w:bookmarkEnd w:id="32"/>
      <w:r w:rsidR="00242A3A">
        <w:t>(D)</w:t>
      </w:r>
      <w:bookmarkStart w:id="33" w:name="QQ200729003529_1_4"/>
      <w:r w:rsidR="00242A3A">
        <w:rPr>
          <w:rFonts w:hint="eastAsia"/>
          <w:kern w:val="2"/>
          <w:szCs w:val="22"/>
        </w:rPr>
        <w:t xml:space="preserve"> What did you buy?</w:t>
      </w:r>
      <w:r w:rsidR="00242A3A">
        <w:t xml:space="preserve">　</w:t>
      </w:r>
      <w:bookmarkEnd w:id="33"/>
    </w:p>
    <w:p w14:paraId="2C09FC71" w14:textId="77777777" w:rsidR="002715DC" w:rsidRDefault="002715DC" w:rsidP="00242A3A">
      <w:pPr>
        <w:pStyle w:val="Normal0103"/>
        <w:snapToGrid w:val="0"/>
        <w:spacing w:before="80"/>
        <w:textAlignment w:val="center"/>
        <w:rPr>
          <w:rFonts w:eastAsia="DengXian"/>
          <w:lang w:eastAsia="zh-CN"/>
        </w:rPr>
      </w:pPr>
    </w:p>
    <w:p w14:paraId="789A3C56" w14:textId="5656924F" w:rsidR="002715DC" w:rsidRDefault="00AA1401" w:rsidP="00FF1E39">
      <w:pPr>
        <w:pStyle w:val="Normal0103"/>
        <w:snapToGrid w:val="0"/>
        <w:spacing w:before="80" w:line="280" w:lineRule="exact"/>
        <w:textAlignment w:val="center"/>
      </w:pPr>
      <w:r>
        <w:rPr>
          <w:rFonts w:eastAsia="DengXian"/>
          <w:lang w:eastAsia="zh-CN"/>
        </w:rPr>
        <w:t>20</w:t>
      </w:r>
      <w:r w:rsidR="002715DC">
        <w:rPr>
          <w:rFonts w:eastAsia="DengXian"/>
          <w:lang w:eastAsia="zh-CN"/>
        </w:rPr>
        <w:t xml:space="preserve">. </w:t>
      </w:r>
      <w:r w:rsidR="002715DC" w:rsidRPr="002715DC">
        <w:rPr>
          <w:rFonts w:hint="eastAsia"/>
          <w:kern w:val="2"/>
          <w:szCs w:val="22"/>
        </w:rPr>
        <w:t>Winnie: I don</w:t>
      </w:r>
      <w:r w:rsidR="002715DC" w:rsidRPr="002715DC">
        <w:rPr>
          <w:kern w:val="2"/>
          <w:szCs w:val="22"/>
        </w:rPr>
        <w:t>’</w:t>
      </w:r>
      <w:r w:rsidR="002715DC" w:rsidRPr="002715DC">
        <w:rPr>
          <w:rFonts w:hint="eastAsia"/>
          <w:kern w:val="2"/>
          <w:szCs w:val="22"/>
        </w:rPr>
        <w:t>t know how to turn on the Bluetooth (</w:t>
      </w:r>
      <w:r w:rsidR="002715DC" w:rsidRPr="002715DC">
        <w:rPr>
          <w:rFonts w:hint="eastAsia"/>
          <w:kern w:val="2"/>
          <w:szCs w:val="22"/>
        </w:rPr>
        <w:t>藍芽</w:t>
      </w:r>
      <w:r w:rsidR="002715DC" w:rsidRPr="002715DC">
        <w:rPr>
          <w:rFonts w:hint="eastAsia"/>
          <w:kern w:val="2"/>
          <w:szCs w:val="22"/>
        </w:rPr>
        <w:t>) . ____________</w:t>
      </w:r>
      <w:r w:rsidR="002715DC" w:rsidRPr="002715DC">
        <w:rPr>
          <w:kern w:val="2"/>
          <w:szCs w:val="22"/>
        </w:rPr>
        <w:br/>
      </w:r>
      <w:r w:rsidR="002715DC">
        <w:rPr>
          <w:kern w:val="2"/>
          <w:szCs w:val="22"/>
        </w:rPr>
        <w:t xml:space="preserve">   </w:t>
      </w:r>
      <w:r w:rsidR="002715DC" w:rsidRPr="002715DC">
        <w:rPr>
          <w:rFonts w:hint="eastAsia"/>
          <w:kern w:val="2"/>
          <w:szCs w:val="22"/>
        </w:rPr>
        <w:t>Peter: Sure. It</w:t>
      </w:r>
      <w:r w:rsidR="002715DC" w:rsidRPr="002715DC">
        <w:rPr>
          <w:kern w:val="2"/>
          <w:szCs w:val="22"/>
        </w:rPr>
        <w:t>’</w:t>
      </w:r>
      <w:r w:rsidR="002715DC" w:rsidRPr="002715DC">
        <w:rPr>
          <w:rFonts w:hint="eastAsia"/>
          <w:kern w:val="2"/>
          <w:szCs w:val="22"/>
        </w:rPr>
        <w:t>s easy. Just press this button.</w:t>
      </w:r>
      <w:r w:rsidR="002715DC" w:rsidRPr="002715DC">
        <w:rPr>
          <w:kern w:val="2"/>
          <w:szCs w:val="22"/>
        </w:rPr>
        <w:br/>
      </w:r>
      <w:r w:rsidR="002715DC">
        <w:rPr>
          <w:kern w:val="2"/>
          <w:szCs w:val="22"/>
        </w:rPr>
        <w:t xml:space="preserve">   </w:t>
      </w:r>
      <w:r w:rsidR="002715DC" w:rsidRPr="002715DC">
        <w:rPr>
          <w:rFonts w:hint="eastAsia"/>
          <w:kern w:val="2"/>
          <w:szCs w:val="22"/>
        </w:rPr>
        <w:t>Winnie: I see. Thank you.</w:t>
      </w:r>
      <w:r w:rsidR="002715DC" w:rsidRPr="002715DC">
        <w:rPr>
          <w:kern w:val="2"/>
          <w:szCs w:val="22"/>
        </w:rPr>
        <w:br/>
      </w:r>
      <w:r w:rsidR="002715DC">
        <w:rPr>
          <w:kern w:val="2"/>
          <w:szCs w:val="22"/>
        </w:rPr>
        <w:t xml:space="preserve">   </w:t>
      </w:r>
      <w:r w:rsidR="002715DC" w:rsidRPr="002715DC">
        <w:rPr>
          <w:rFonts w:hint="eastAsia"/>
          <w:kern w:val="2"/>
          <w:szCs w:val="22"/>
        </w:rPr>
        <w:t>Peter: You</w:t>
      </w:r>
      <w:r w:rsidR="002715DC" w:rsidRPr="002715DC">
        <w:rPr>
          <w:kern w:val="2"/>
          <w:szCs w:val="22"/>
        </w:rPr>
        <w:t>’</w:t>
      </w:r>
      <w:r w:rsidR="002715DC" w:rsidRPr="002715DC">
        <w:rPr>
          <w:rFonts w:hint="eastAsia"/>
          <w:kern w:val="2"/>
          <w:szCs w:val="22"/>
        </w:rPr>
        <w:t>re welcome.</w:t>
      </w:r>
      <w:r w:rsidR="002715DC" w:rsidRPr="002715DC">
        <w:rPr>
          <w:kern w:val="2"/>
          <w:szCs w:val="22"/>
        </w:rPr>
        <w:br/>
      </w:r>
      <w:r w:rsidR="002715DC">
        <w:t xml:space="preserve">   </w:t>
      </w:r>
      <w:r w:rsidR="002715DC" w:rsidRPr="002715DC">
        <w:t>(A)</w:t>
      </w:r>
      <w:bookmarkStart w:id="34" w:name="QQ200729003623_1_1"/>
      <w:r w:rsidR="002715DC" w:rsidRPr="002715DC">
        <w:rPr>
          <w:rFonts w:hint="eastAsia"/>
          <w:kern w:val="2"/>
          <w:szCs w:val="22"/>
        </w:rPr>
        <w:t xml:space="preserve"> Do you know where the button is?</w:t>
      </w:r>
      <w:r w:rsidR="002715DC" w:rsidRPr="002715DC">
        <w:t xml:space="preserve">　</w:t>
      </w:r>
      <w:bookmarkEnd w:id="34"/>
      <w:r w:rsidR="002715DC" w:rsidRPr="002715DC">
        <w:t>(B)</w:t>
      </w:r>
      <w:bookmarkStart w:id="35" w:name="QQ200729003623_1_2"/>
      <w:r w:rsidR="002715DC" w:rsidRPr="002715DC">
        <w:rPr>
          <w:rFonts w:hint="eastAsia"/>
          <w:kern w:val="2"/>
          <w:szCs w:val="22"/>
        </w:rPr>
        <w:t xml:space="preserve"> Can you show me how to do it?</w:t>
      </w:r>
      <w:r w:rsidR="002715DC" w:rsidRPr="002715DC">
        <w:t xml:space="preserve">　</w:t>
      </w:r>
      <w:bookmarkEnd w:id="35"/>
    </w:p>
    <w:p w14:paraId="530A34BF" w14:textId="1AB349A2" w:rsidR="002715DC" w:rsidRDefault="002715DC" w:rsidP="00FF1E39">
      <w:pPr>
        <w:pStyle w:val="Normal0103"/>
        <w:snapToGrid w:val="0"/>
        <w:spacing w:before="80" w:line="280" w:lineRule="exact"/>
        <w:textAlignment w:val="center"/>
      </w:pPr>
      <w:r>
        <w:t xml:space="preserve">   </w:t>
      </w:r>
      <w:r w:rsidRPr="002715DC">
        <w:t>(C)</w:t>
      </w:r>
      <w:bookmarkStart w:id="36" w:name="QQ200729003623_1_3"/>
      <w:r w:rsidRPr="002715DC">
        <w:rPr>
          <w:rFonts w:hint="eastAsia"/>
          <w:kern w:val="2"/>
          <w:szCs w:val="22"/>
        </w:rPr>
        <w:t xml:space="preserve"> That</w:t>
      </w:r>
      <w:r w:rsidRPr="002715DC">
        <w:rPr>
          <w:kern w:val="2"/>
          <w:szCs w:val="22"/>
        </w:rPr>
        <w:t>’</w:t>
      </w:r>
      <w:r w:rsidRPr="002715DC">
        <w:rPr>
          <w:rFonts w:hint="eastAsia"/>
          <w:kern w:val="2"/>
          <w:szCs w:val="22"/>
        </w:rPr>
        <w:t>s how I always do it.</w:t>
      </w:r>
      <w:r w:rsidRPr="002715DC">
        <w:t xml:space="preserve">　</w:t>
      </w:r>
      <w:bookmarkEnd w:id="36"/>
      <w:r w:rsidR="00FE7033">
        <w:t xml:space="preserve">       </w:t>
      </w:r>
      <w:r w:rsidRPr="002715DC">
        <w:t>(D)</w:t>
      </w:r>
      <w:bookmarkStart w:id="37" w:name="QQ200729003623_1_4"/>
      <w:r w:rsidRPr="002715DC">
        <w:rPr>
          <w:rFonts w:hint="eastAsia"/>
          <w:kern w:val="2"/>
          <w:szCs w:val="22"/>
        </w:rPr>
        <w:t xml:space="preserve"> How are you doing?</w:t>
      </w:r>
      <w:r w:rsidRPr="002715DC">
        <w:t xml:space="preserve">　</w:t>
      </w:r>
      <w:bookmarkEnd w:id="37"/>
    </w:p>
    <w:p w14:paraId="23C29821" w14:textId="77777777" w:rsidR="00FE7033" w:rsidRDefault="00FE7033" w:rsidP="00FF1E39">
      <w:pPr>
        <w:pStyle w:val="Normal0103"/>
        <w:snapToGrid w:val="0"/>
        <w:spacing w:before="80" w:line="280" w:lineRule="exact"/>
        <w:textAlignment w:val="center"/>
      </w:pPr>
    </w:p>
    <w:p w14:paraId="7080F218" w14:textId="40664183" w:rsidR="00FE7033" w:rsidRDefault="00AA1401" w:rsidP="00FF1E39">
      <w:pPr>
        <w:pStyle w:val="Normal0103"/>
        <w:snapToGrid w:val="0"/>
        <w:spacing w:before="80" w:line="280" w:lineRule="exact"/>
        <w:textAlignment w:val="center"/>
      </w:pPr>
      <w:r>
        <w:t>21</w:t>
      </w:r>
      <w:r w:rsidR="00FE7033" w:rsidRPr="00FE7033">
        <w:t xml:space="preserve">. </w:t>
      </w:r>
      <w:r w:rsidR="00FE7033" w:rsidRPr="00FE7033">
        <w:rPr>
          <w:rFonts w:hint="eastAsia"/>
          <w:kern w:val="2"/>
          <w:szCs w:val="22"/>
        </w:rPr>
        <w:t>Carol: I really love this night market! The snacks here are so delicious.</w:t>
      </w:r>
      <w:r w:rsidR="00FE7033" w:rsidRPr="00FE7033">
        <w:rPr>
          <w:kern w:val="2"/>
          <w:szCs w:val="22"/>
        </w:rPr>
        <w:br/>
      </w:r>
      <w:r w:rsidR="00FE7033">
        <w:rPr>
          <w:kern w:val="2"/>
          <w:szCs w:val="22"/>
        </w:rPr>
        <w:t xml:space="preserve">   </w:t>
      </w:r>
      <w:r w:rsidR="00FE7033" w:rsidRPr="00FE7033">
        <w:rPr>
          <w:rFonts w:hint="eastAsia"/>
          <w:kern w:val="2"/>
          <w:szCs w:val="22"/>
        </w:rPr>
        <w:t>Henry: I can</w:t>
      </w:r>
      <w:r w:rsidR="00FE7033" w:rsidRPr="00FE7033">
        <w:rPr>
          <w:kern w:val="2"/>
          <w:szCs w:val="22"/>
        </w:rPr>
        <w:t>’</w:t>
      </w:r>
      <w:r w:rsidR="00FE7033" w:rsidRPr="00FE7033">
        <w:rPr>
          <w:rFonts w:hint="eastAsia"/>
          <w:kern w:val="2"/>
          <w:szCs w:val="22"/>
        </w:rPr>
        <w:t>t agree more. I especially love the black pepper buns and oyster omelets</w:t>
      </w:r>
      <w:r w:rsidR="00FE7033" w:rsidRPr="00FE7033">
        <w:rPr>
          <w:rFonts w:hint="eastAsia"/>
          <w:kern w:val="2"/>
          <w:szCs w:val="22"/>
        </w:rPr>
        <w:t>（蚵仔煎）</w:t>
      </w:r>
      <w:r w:rsidR="00FE7033" w:rsidRPr="00FE7033">
        <w:rPr>
          <w:rFonts w:hint="eastAsia"/>
          <w:kern w:val="2"/>
          <w:szCs w:val="22"/>
        </w:rPr>
        <w:t>.</w:t>
      </w:r>
      <w:r w:rsidR="00FE7033" w:rsidRPr="00FE7033">
        <w:rPr>
          <w:kern w:val="2"/>
          <w:szCs w:val="22"/>
        </w:rPr>
        <w:br/>
      </w:r>
      <w:r w:rsidR="00FE7033">
        <w:rPr>
          <w:kern w:val="2"/>
          <w:szCs w:val="22"/>
        </w:rPr>
        <w:t xml:space="preserve">   </w:t>
      </w:r>
      <w:r w:rsidR="00FE7033" w:rsidRPr="00FE7033">
        <w:rPr>
          <w:rFonts w:hint="eastAsia"/>
          <w:kern w:val="2"/>
          <w:szCs w:val="22"/>
        </w:rPr>
        <w:t>Carol: So do I. ____________</w:t>
      </w:r>
      <w:r w:rsidR="00FE7033" w:rsidRPr="00FE7033">
        <w:rPr>
          <w:kern w:val="2"/>
          <w:szCs w:val="22"/>
        </w:rPr>
        <w:br/>
      </w:r>
      <w:r w:rsidR="00FE7033">
        <w:rPr>
          <w:kern w:val="2"/>
          <w:szCs w:val="22"/>
        </w:rPr>
        <w:t xml:space="preserve">   </w:t>
      </w:r>
      <w:r w:rsidR="00FE7033" w:rsidRPr="00FE7033">
        <w:rPr>
          <w:rFonts w:hint="eastAsia"/>
          <w:kern w:val="2"/>
          <w:szCs w:val="22"/>
        </w:rPr>
        <w:t>Henry: Yeah, I can still feel the taste in my mouth right now!</w:t>
      </w:r>
      <w:r w:rsidR="00FE7033" w:rsidRPr="00FE7033">
        <w:rPr>
          <w:kern w:val="2"/>
          <w:szCs w:val="22"/>
        </w:rPr>
        <w:br/>
      </w:r>
      <w:r w:rsidR="00FE7033">
        <w:t xml:space="preserve">   </w:t>
      </w:r>
      <w:r w:rsidR="00FE7033" w:rsidRPr="00FE7033">
        <w:t>(A)</w:t>
      </w:r>
      <w:bookmarkStart w:id="38" w:name="QQ200729002982_1_1"/>
      <w:r w:rsidR="00FE7033" w:rsidRPr="00FE7033">
        <w:rPr>
          <w:rFonts w:hint="eastAsia"/>
          <w:kern w:val="2"/>
          <w:szCs w:val="22"/>
        </w:rPr>
        <w:t xml:space="preserve"> Both are equally mouth-watering.</w:t>
      </w:r>
      <w:r w:rsidR="00FE7033" w:rsidRPr="00FE7033">
        <w:t xml:space="preserve">　</w:t>
      </w:r>
      <w:bookmarkEnd w:id="38"/>
      <w:r w:rsidR="00FE7033" w:rsidRPr="00FE7033">
        <w:t>(B)</w:t>
      </w:r>
      <w:bookmarkStart w:id="39" w:name="QQ200729002982_1_2"/>
      <w:r w:rsidR="00FE7033" w:rsidRPr="00FE7033">
        <w:rPr>
          <w:rFonts w:hint="eastAsia"/>
          <w:kern w:val="2"/>
          <w:szCs w:val="22"/>
        </w:rPr>
        <w:t xml:space="preserve"> I can</w:t>
      </w:r>
      <w:r w:rsidR="00FE7033" w:rsidRPr="00FE7033">
        <w:rPr>
          <w:kern w:val="2"/>
          <w:szCs w:val="22"/>
        </w:rPr>
        <w:t>’</w:t>
      </w:r>
      <w:r w:rsidR="00FE7033" w:rsidRPr="00FE7033">
        <w:rPr>
          <w:rFonts w:hint="eastAsia"/>
          <w:kern w:val="2"/>
          <w:szCs w:val="22"/>
        </w:rPr>
        <w:t>t stand the smell and taste of them.</w:t>
      </w:r>
      <w:r w:rsidR="00FE7033" w:rsidRPr="00FE7033">
        <w:t xml:space="preserve">　</w:t>
      </w:r>
      <w:bookmarkEnd w:id="39"/>
    </w:p>
    <w:p w14:paraId="7B52F4FD" w14:textId="6B363C46" w:rsidR="00FE7033" w:rsidRDefault="00FE7033" w:rsidP="00FF1E39">
      <w:pPr>
        <w:pStyle w:val="Normal0103"/>
        <w:snapToGrid w:val="0"/>
        <w:spacing w:before="80" w:line="280" w:lineRule="exact"/>
        <w:textAlignment w:val="center"/>
      </w:pPr>
      <w:r>
        <w:t xml:space="preserve">   </w:t>
      </w:r>
      <w:r w:rsidRPr="00FE7033">
        <w:t>(C)</w:t>
      </w:r>
      <w:bookmarkStart w:id="40" w:name="QQ200729002982_1_3"/>
      <w:r w:rsidRPr="00FE7033">
        <w:rPr>
          <w:rFonts w:hint="eastAsia"/>
          <w:kern w:val="2"/>
          <w:szCs w:val="22"/>
        </w:rPr>
        <w:t xml:space="preserve"> I like neither of them, honestly.</w:t>
      </w:r>
      <w:r w:rsidRPr="00FE7033">
        <w:t xml:space="preserve">　</w:t>
      </w:r>
      <w:bookmarkEnd w:id="40"/>
      <w:r>
        <w:t xml:space="preserve">  </w:t>
      </w:r>
      <w:r w:rsidRPr="00FE7033">
        <w:t>(D)</w:t>
      </w:r>
      <w:bookmarkStart w:id="41" w:name="QQ200729002982_1_4"/>
      <w:r w:rsidRPr="00FE7033">
        <w:rPr>
          <w:rFonts w:hint="eastAsia"/>
          <w:kern w:val="2"/>
          <w:szCs w:val="22"/>
        </w:rPr>
        <w:t xml:space="preserve"> One of them is the least popular among tourists.</w:t>
      </w:r>
      <w:r w:rsidRPr="00FE7033">
        <w:t xml:space="preserve">　</w:t>
      </w:r>
      <w:bookmarkEnd w:id="41"/>
    </w:p>
    <w:p w14:paraId="754B1FDA" w14:textId="77777777" w:rsidR="00EB524C" w:rsidRDefault="00EB524C" w:rsidP="00FF1E39">
      <w:pPr>
        <w:pStyle w:val="Normal0103"/>
        <w:snapToGrid w:val="0"/>
        <w:spacing w:before="80" w:line="280" w:lineRule="exact"/>
        <w:textAlignment w:val="center"/>
      </w:pPr>
    </w:p>
    <w:p w14:paraId="045DCCDE" w14:textId="77777777" w:rsidR="00EB524C" w:rsidRDefault="00EB524C" w:rsidP="00FF1E39">
      <w:pPr>
        <w:pStyle w:val="Normal0103"/>
        <w:snapToGrid w:val="0"/>
        <w:spacing w:before="80" w:line="280" w:lineRule="exact"/>
        <w:textAlignment w:val="center"/>
      </w:pPr>
      <w:r>
        <w:t xml:space="preserve">22. </w:t>
      </w:r>
      <w:r w:rsidRPr="00EB524C">
        <w:rPr>
          <w:rFonts w:hint="eastAsia"/>
          <w:kern w:val="2"/>
          <w:szCs w:val="22"/>
        </w:rPr>
        <w:t>Wei-ming: Is this your first time dining in a Chinese restaurant?</w:t>
      </w:r>
      <w:r w:rsidRPr="00EB524C">
        <w:rPr>
          <w:kern w:val="2"/>
          <w:szCs w:val="22"/>
        </w:rPr>
        <w:br/>
      </w:r>
      <w:r>
        <w:rPr>
          <w:kern w:val="2"/>
          <w:szCs w:val="22"/>
        </w:rPr>
        <w:t xml:space="preserve">   </w:t>
      </w:r>
      <w:r w:rsidRPr="00EB524C">
        <w:rPr>
          <w:rFonts w:hint="eastAsia"/>
          <w:kern w:val="2"/>
          <w:szCs w:val="22"/>
        </w:rPr>
        <w:t>Sam: Yes, and actually I</w:t>
      </w:r>
      <w:r w:rsidRPr="00EB524C">
        <w:rPr>
          <w:kern w:val="2"/>
          <w:szCs w:val="22"/>
        </w:rPr>
        <w:t>’</w:t>
      </w:r>
      <w:r w:rsidRPr="00EB524C">
        <w:rPr>
          <w:rFonts w:hint="eastAsia"/>
          <w:kern w:val="2"/>
          <w:szCs w:val="22"/>
        </w:rPr>
        <w:t>ve never used chopsticks before.</w:t>
      </w:r>
      <w:r w:rsidRPr="00EB524C">
        <w:rPr>
          <w:kern w:val="2"/>
          <w:szCs w:val="22"/>
        </w:rPr>
        <w:br/>
      </w:r>
      <w:r>
        <w:rPr>
          <w:kern w:val="2"/>
          <w:szCs w:val="22"/>
        </w:rPr>
        <w:t xml:space="preserve">   </w:t>
      </w:r>
      <w:r w:rsidRPr="00EB524C">
        <w:rPr>
          <w:rFonts w:hint="eastAsia"/>
          <w:kern w:val="2"/>
          <w:szCs w:val="22"/>
        </w:rPr>
        <w:t>Wei-ming: It</w:t>
      </w:r>
      <w:r w:rsidRPr="00EB524C">
        <w:rPr>
          <w:kern w:val="2"/>
          <w:szCs w:val="22"/>
        </w:rPr>
        <w:t>’</w:t>
      </w:r>
      <w:r w:rsidRPr="00EB524C">
        <w:rPr>
          <w:rFonts w:hint="eastAsia"/>
          <w:kern w:val="2"/>
          <w:szCs w:val="22"/>
        </w:rPr>
        <w:t>s easy. ____________</w:t>
      </w:r>
      <w:r w:rsidRPr="00EB524C">
        <w:rPr>
          <w:kern w:val="2"/>
          <w:szCs w:val="22"/>
        </w:rPr>
        <w:br/>
      </w:r>
      <w:r>
        <w:rPr>
          <w:kern w:val="2"/>
          <w:szCs w:val="22"/>
        </w:rPr>
        <w:t xml:space="preserve">   </w:t>
      </w:r>
      <w:r w:rsidRPr="00EB524C">
        <w:rPr>
          <w:rFonts w:hint="eastAsia"/>
          <w:kern w:val="2"/>
          <w:szCs w:val="22"/>
        </w:rPr>
        <w:t>Sam: Ah, I see. I</w:t>
      </w:r>
      <w:r w:rsidRPr="00EB524C">
        <w:rPr>
          <w:kern w:val="2"/>
          <w:szCs w:val="22"/>
        </w:rPr>
        <w:t>’</w:t>
      </w:r>
      <w:r w:rsidRPr="00EB524C">
        <w:rPr>
          <w:rFonts w:hint="eastAsia"/>
          <w:kern w:val="2"/>
          <w:szCs w:val="22"/>
        </w:rPr>
        <w:t>ll try.</w:t>
      </w:r>
      <w:r w:rsidRPr="00EB524C">
        <w:rPr>
          <w:kern w:val="2"/>
          <w:szCs w:val="22"/>
        </w:rPr>
        <w:br/>
      </w:r>
      <w:r>
        <w:t xml:space="preserve">   </w:t>
      </w:r>
      <w:r w:rsidRPr="00EB524C">
        <w:t>(A)</w:t>
      </w:r>
      <w:bookmarkStart w:id="42" w:name="QQ200729003644_1_1"/>
      <w:r w:rsidRPr="00EB524C">
        <w:rPr>
          <w:rFonts w:hint="eastAsia"/>
          <w:kern w:val="2"/>
          <w:szCs w:val="22"/>
        </w:rPr>
        <w:t xml:space="preserve"> Please give me a hand.</w:t>
      </w:r>
      <w:r w:rsidRPr="00EB524C">
        <w:t xml:space="preserve">　</w:t>
      </w:r>
      <w:bookmarkEnd w:id="42"/>
      <w:r w:rsidRPr="00EB524C">
        <w:t>(B)</w:t>
      </w:r>
      <w:bookmarkStart w:id="43" w:name="QQ200729003644_1_2"/>
      <w:r w:rsidRPr="00EB524C">
        <w:rPr>
          <w:rFonts w:hint="eastAsia"/>
          <w:kern w:val="2"/>
          <w:szCs w:val="22"/>
        </w:rPr>
        <w:t xml:space="preserve"> Just do it like this.</w:t>
      </w:r>
      <w:r w:rsidRPr="00EB524C">
        <w:t xml:space="preserve">　</w:t>
      </w:r>
      <w:bookmarkEnd w:id="43"/>
    </w:p>
    <w:p w14:paraId="7B95E8FA" w14:textId="3AA6E26E" w:rsidR="004A6756" w:rsidRDefault="00EB524C" w:rsidP="00FF1E39">
      <w:pPr>
        <w:pStyle w:val="Normal0103"/>
        <w:snapToGrid w:val="0"/>
        <w:spacing w:before="80" w:line="280" w:lineRule="exact"/>
        <w:textAlignment w:val="center"/>
      </w:pPr>
      <w:r>
        <w:t xml:space="preserve">   </w:t>
      </w:r>
      <w:r w:rsidRPr="00EB524C">
        <w:t>(C)</w:t>
      </w:r>
      <w:bookmarkStart w:id="44" w:name="QQ200729003644_1_3"/>
      <w:r w:rsidRPr="00EB524C">
        <w:rPr>
          <w:rFonts w:hint="eastAsia"/>
          <w:kern w:val="2"/>
          <w:szCs w:val="22"/>
        </w:rPr>
        <w:t xml:space="preserve"> I</w:t>
      </w:r>
      <w:r w:rsidRPr="00EB524C">
        <w:rPr>
          <w:kern w:val="2"/>
          <w:szCs w:val="22"/>
        </w:rPr>
        <w:t>’</w:t>
      </w:r>
      <w:r w:rsidRPr="00EB524C">
        <w:rPr>
          <w:rFonts w:hint="eastAsia"/>
          <w:kern w:val="2"/>
          <w:szCs w:val="22"/>
        </w:rPr>
        <w:t>m glad you like it.</w:t>
      </w:r>
      <w:r w:rsidRPr="00EB524C">
        <w:t xml:space="preserve">　</w:t>
      </w:r>
      <w:bookmarkEnd w:id="44"/>
      <w:r>
        <w:t xml:space="preserve">  </w:t>
      </w:r>
      <w:r w:rsidRPr="00EB524C">
        <w:t>(D)</w:t>
      </w:r>
      <w:bookmarkStart w:id="45" w:name="QQ200729003644_1_4"/>
      <w:r w:rsidRPr="00EB524C">
        <w:rPr>
          <w:rFonts w:hint="eastAsia"/>
          <w:kern w:val="2"/>
          <w:szCs w:val="22"/>
        </w:rPr>
        <w:t xml:space="preserve"> You are a wonderful friend.</w:t>
      </w:r>
      <w:r w:rsidRPr="00EB524C">
        <w:t xml:space="preserve">　</w:t>
      </w:r>
      <w:bookmarkEnd w:id="45"/>
    </w:p>
    <w:p w14:paraId="2F496DA1" w14:textId="77777777" w:rsidR="00FF1E39" w:rsidRPr="00FF1E39" w:rsidRDefault="00FF1E39" w:rsidP="00FF1E39">
      <w:pPr>
        <w:pStyle w:val="Normal0103"/>
        <w:snapToGrid w:val="0"/>
        <w:spacing w:before="80"/>
        <w:textAlignment w:val="center"/>
        <w:rPr>
          <w:kern w:val="2"/>
          <w:szCs w:val="22"/>
        </w:rPr>
      </w:pPr>
    </w:p>
    <w:p w14:paraId="67884A35" w14:textId="381CBB87" w:rsidR="004A6756" w:rsidRDefault="00FF1E39" w:rsidP="004A6756">
      <w:pPr>
        <w:widowControl/>
      </w:pPr>
      <w:r>
        <w:rPr>
          <w:rFonts w:hint="eastAsia"/>
        </w:rPr>
        <w:t>四</w:t>
      </w:r>
      <w:r>
        <w:t xml:space="preserve">. </w:t>
      </w:r>
      <w:r>
        <w:rPr>
          <w:rFonts w:hint="eastAsia"/>
        </w:rPr>
        <w:t>克漏字</w:t>
      </w:r>
      <w:r>
        <w:t xml:space="preserve"> (</w:t>
      </w:r>
      <w:r>
        <w:rPr>
          <w:rFonts w:hint="eastAsia"/>
        </w:rPr>
        <w:t>每題</w:t>
      </w:r>
      <w:r>
        <w:t>2</w:t>
      </w:r>
      <w:r>
        <w:rPr>
          <w:rFonts w:hint="eastAsia"/>
        </w:rPr>
        <w:t>分，共</w:t>
      </w:r>
      <w:r>
        <w:t>20</w:t>
      </w:r>
      <w:r>
        <w:rPr>
          <w:rFonts w:hint="eastAsia"/>
        </w:rPr>
        <w:t>分</w:t>
      </w:r>
      <w:r>
        <w:t>)</w:t>
      </w:r>
    </w:p>
    <w:p w14:paraId="24C020F3" w14:textId="0503DE16" w:rsidR="000D3AAB" w:rsidRDefault="00967FFA" w:rsidP="000D3AAB">
      <w:pPr>
        <w:pStyle w:val="Normal0176"/>
        <w:snapToGrid w:val="0"/>
        <w:spacing w:before="80"/>
        <w:textAlignment w:val="center"/>
        <w:rPr>
          <w:rFonts w:eastAsia="DengXian"/>
          <w:lang w:eastAsia="zh-CN"/>
        </w:rPr>
      </w:pPr>
      <w:r>
        <w:rPr>
          <w:rFonts w:hint="eastAsia"/>
          <w:kern w:val="2"/>
          <w:szCs w:val="22"/>
        </w:rPr>
        <w:t xml:space="preserve">   </w:t>
      </w:r>
      <w:r w:rsidR="000D3AAB">
        <w:rPr>
          <w:rFonts w:hint="eastAsia"/>
          <w:kern w:val="2"/>
          <w:szCs w:val="22"/>
        </w:rPr>
        <w:t xml:space="preserve"> People in Spain have a unique daily schedule. All I </w:t>
      </w:r>
      <w:r>
        <w:rPr>
          <w:rFonts w:hint="eastAsia"/>
          <w:kern w:val="2"/>
          <w:szCs w:val="22"/>
        </w:rPr>
        <w:t xml:space="preserve">had to do during my trip was </w:t>
      </w:r>
      <w:r w:rsidR="000D3AAB">
        <w:rPr>
          <w:rFonts w:hint="eastAsia"/>
          <w:kern w:val="2"/>
          <w:szCs w:val="22"/>
        </w:rPr>
        <w:t>______</w:t>
      </w:r>
      <w:r>
        <w:rPr>
          <w:kern w:val="2"/>
          <w:szCs w:val="22"/>
        </w:rPr>
        <w:t>23</w:t>
      </w:r>
      <w:r w:rsidR="000D3AAB">
        <w:rPr>
          <w:rFonts w:hint="eastAsia"/>
          <w:kern w:val="2"/>
          <w:szCs w:val="22"/>
        </w:rPr>
        <w:t>______ some changes. First, their br</w:t>
      </w:r>
      <w:r>
        <w:rPr>
          <w:rFonts w:hint="eastAsia"/>
          <w:kern w:val="2"/>
          <w:szCs w:val="22"/>
        </w:rPr>
        <w:t xml:space="preserve">eakfast starts after 10 a.m. </w:t>
      </w:r>
      <w:r w:rsidR="000D3AAB">
        <w:rPr>
          <w:rFonts w:hint="eastAsia"/>
          <w:kern w:val="2"/>
          <w:szCs w:val="22"/>
        </w:rPr>
        <w:t>_____</w:t>
      </w:r>
      <w:r>
        <w:rPr>
          <w:kern w:val="2"/>
          <w:szCs w:val="22"/>
        </w:rPr>
        <w:t>24</w:t>
      </w:r>
      <w:r w:rsidR="000D3AAB">
        <w:rPr>
          <w:rFonts w:hint="eastAsia"/>
          <w:kern w:val="2"/>
          <w:szCs w:val="22"/>
        </w:rPr>
        <w:t>_______, people sometimes don</w:t>
      </w:r>
      <w:r w:rsidR="000D3AAB">
        <w:rPr>
          <w:kern w:val="2"/>
          <w:szCs w:val="22"/>
        </w:rPr>
        <w:t>’</w:t>
      </w:r>
      <w:r w:rsidR="000D3AAB">
        <w:rPr>
          <w:rFonts w:hint="eastAsia"/>
          <w:kern w:val="2"/>
          <w:szCs w:val="22"/>
        </w:rPr>
        <w:t xml:space="preserve">t eat this morning meal at all. </w:t>
      </w:r>
      <w:r>
        <w:rPr>
          <w:rFonts w:hint="eastAsia"/>
          <w:kern w:val="2"/>
          <w:szCs w:val="22"/>
        </w:rPr>
        <w:t xml:space="preserve">Meanwhile, lunch break seems </w:t>
      </w:r>
      <w:r w:rsidR="000D3AAB">
        <w:rPr>
          <w:rFonts w:hint="eastAsia"/>
          <w:kern w:val="2"/>
          <w:szCs w:val="22"/>
        </w:rPr>
        <w:t>______</w:t>
      </w:r>
      <w:r>
        <w:rPr>
          <w:kern w:val="2"/>
          <w:szCs w:val="22"/>
        </w:rPr>
        <w:t>25</w:t>
      </w:r>
      <w:r>
        <w:rPr>
          <w:rFonts w:hint="eastAsia"/>
          <w:kern w:val="2"/>
          <w:szCs w:val="22"/>
        </w:rPr>
        <w:t xml:space="preserve">______ a long time. It </w:t>
      </w:r>
      <w:r w:rsidR="000D3AAB">
        <w:rPr>
          <w:rFonts w:hint="eastAsia"/>
          <w:kern w:val="2"/>
          <w:szCs w:val="22"/>
        </w:rPr>
        <w:t>______</w:t>
      </w:r>
      <w:r>
        <w:rPr>
          <w:kern w:val="2"/>
          <w:szCs w:val="22"/>
        </w:rPr>
        <w:t>26</w:t>
      </w:r>
      <w:r w:rsidR="000D3AAB">
        <w:rPr>
          <w:rFonts w:hint="eastAsia"/>
          <w:kern w:val="2"/>
          <w:szCs w:val="22"/>
        </w:rPr>
        <w:t>______ taking a nap till 4 p.m. Then the afternoon snack starts at 6 p.m. and dinner doesn</w:t>
      </w:r>
      <w:r w:rsidR="000D3AAB">
        <w:rPr>
          <w:kern w:val="2"/>
          <w:szCs w:val="22"/>
        </w:rPr>
        <w:t>’</w:t>
      </w:r>
      <w:r w:rsidR="000D3AAB">
        <w:rPr>
          <w:rFonts w:hint="eastAsia"/>
          <w:kern w:val="2"/>
          <w:szCs w:val="22"/>
        </w:rPr>
        <w:t xml:space="preserve">t happen till at least 9 p.m.! </w:t>
      </w:r>
      <w:r w:rsidR="000D3AAB" w:rsidRPr="00396F2A">
        <w:rPr>
          <w:kern w:val="2"/>
          <w:szCs w:val="22"/>
        </w:rPr>
        <w:br/>
      </w:r>
      <w:r w:rsidR="000D3AAB">
        <w:rPr>
          <w:rFonts w:hint="eastAsia"/>
          <w:kern w:val="2"/>
          <w:szCs w:val="22"/>
        </w:rPr>
        <w:t xml:space="preserve">    Don</w:t>
      </w:r>
      <w:r w:rsidR="000D3AAB">
        <w:rPr>
          <w:kern w:val="2"/>
          <w:szCs w:val="22"/>
        </w:rPr>
        <w:t>’</w:t>
      </w:r>
      <w:r w:rsidR="000D3AAB">
        <w:rPr>
          <w:rFonts w:hint="eastAsia"/>
          <w:kern w:val="2"/>
          <w:szCs w:val="22"/>
        </w:rPr>
        <w:t>t panic if you ever experience cultural differences like this. It</w:t>
      </w:r>
      <w:r w:rsidR="000D3AAB">
        <w:rPr>
          <w:kern w:val="2"/>
          <w:szCs w:val="22"/>
        </w:rPr>
        <w:t>’</w:t>
      </w:r>
      <w:r>
        <w:rPr>
          <w:rFonts w:hint="eastAsia"/>
          <w:kern w:val="2"/>
          <w:szCs w:val="22"/>
        </w:rPr>
        <w:t>s normal _____27______</w:t>
      </w:r>
      <w:r w:rsidR="000D3AAB">
        <w:rPr>
          <w:rFonts w:hint="eastAsia"/>
          <w:kern w:val="2"/>
          <w:szCs w:val="22"/>
        </w:rPr>
        <w:t xml:space="preserve"> a little culture shock when you</w:t>
      </w:r>
      <w:r>
        <w:rPr>
          <w:rFonts w:hint="eastAsia"/>
          <w:kern w:val="2"/>
          <w:szCs w:val="22"/>
        </w:rPr>
        <w:t xml:space="preserve"> travel. You have to be open to</w:t>
      </w:r>
      <w:r w:rsidR="000D3AAB">
        <w:rPr>
          <w:rFonts w:hint="eastAsia"/>
          <w:kern w:val="2"/>
          <w:szCs w:val="22"/>
        </w:rPr>
        <w:t xml:space="preserve"> new experiences. They will teach you so much!</w:t>
      </w:r>
      <w:r w:rsidR="000D3AAB">
        <w:t xml:space="preserve">　</w:t>
      </w:r>
    </w:p>
    <w:p w14:paraId="79BCD8CD" w14:textId="5265D6B2" w:rsidR="000D3AAB" w:rsidRDefault="00967FFA" w:rsidP="00967FFA">
      <w:pPr>
        <w:pStyle w:val="Normal1176"/>
        <w:snapToGrid w:val="0"/>
        <w:spacing w:before="80"/>
        <w:textAlignment w:val="center"/>
        <w:rPr>
          <w:rFonts w:eastAsia="DengXian"/>
          <w:lang w:eastAsia="zh-CN"/>
        </w:rPr>
      </w:pPr>
      <w:r>
        <w:t xml:space="preserve">23. </w:t>
      </w:r>
      <w:r w:rsidR="000D3AAB">
        <w:t>(A)</w:t>
      </w:r>
      <w:bookmarkStart w:id="46" w:name="QQ200730000058_1_1"/>
      <w:r w:rsidR="000D3AAB">
        <w:rPr>
          <w:rFonts w:hint="eastAsia"/>
          <w:kern w:val="2"/>
          <w:szCs w:val="22"/>
        </w:rPr>
        <w:t xml:space="preserve"> making</w:t>
      </w:r>
      <w:r w:rsidR="000D3AAB">
        <w:t xml:space="preserve">　</w:t>
      </w:r>
      <w:bookmarkEnd w:id="46"/>
      <w:r w:rsidR="000D3AAB">
        <w:t>(B)</w:t>
      </w:r>
      <w:bookmarkStart w:id="47" w:name="QQ200730000058_1_2"/>
      <w:r w:rsidR="000D3AAB">
        <w:rPr>
          <w:rFonts w:hint="eastAsia"/>
          <w:kern w:val="2"/>
          <w:szCs w:val="22"/>
        </w:rPr>
        <w:t xml:space="preserve"> made</w:t>
      </w:r>
      <w:r w:rsidR="000D3AAB">
        <w:t xml:space="preserve">　</w:t>
      </w:r>
      <w:bookmarkEnd w:id="47"/>
      <w:r w:rsidR="000D3AAB">
        <w:t>(C)</w:t>
      </w:r>
      <w:bookmarkStart w:id="48" w:name="QQ200730000058_1_3"/>
      <w:r w:rsidR="000D3AAB">
        <w:rPr>
          <w:rFonts w:hint="eastAsia"/>
          <w:kern w:val="2"/>
          <w:szCs w:val="22"/>
        </w:rPr>
        <w:t xml:space="preserve"> make</w:t>
      </w:r>
      <w:r w:rsidR="000D3AAB">
        <w:t xml:space="preserve">　</w:t>
      </w:r>
      <w:bookmarkEnd w:id="48"/>
      <w:r w:rsidR="000D3AAB">
        <w:t>(D)</w:t>
      </w:r>
      <w:bookmarkStart w:id="49" w:name="QQ200730000058_1_4"/>
      <w:r w:rsidR="000D3AAB">
        <w:rPr>
          <w:rFonts w:hint="eastAsia"/>
          <w:kern w:val="2"/>
          <w:szCs w:val="22"/>
        </w:rPr>
        <w:t xml:space="preserve"> makes</w:t>
      </w:r>
      <w:r w:rsidR="000D3AAB">
        <w:t xml:space="preserve">　</w:t>
      </w:r>
      <w:bookmarkEnd w:id="49"/>
    </w:p>
    <w:p w14:paraId="5CD61819" w14:textId="649BE7CD" w:rsidR="000D3AAB" w:rsidRDefault="00967FFA" w:rsidP="00967FFA">
      <w:pPr>
        <w:pStyle w:val="Normal2133"/>
        <w:snapToGrid w:val="0"/>
        <w:spacing w:before="80"/>
        <w:textAlignment w:val="center"/>
        <w:rPr>
          <w:rFonts w:eastAsia="DengXian"/>
          <w:lang w:eastAsia="zh-CN"/>
        </w:rPr>
      </w:pPr>
      <w:r>
        <w:t xml:space="preserve">24. </w:t>
      </w:r>
      <w:r w:rsidR="000D3AAB">
        <w:t>(A)</w:t>
      </w:r>
      <w:bookmarkStart w:id="50" w:name="QQ200730000058_2_1"/>
      <w:r w:rsidR="000D3AAB">
        <w:rPr>
          <w:rFonts w:hint="eastAsia"/>
          <w:kern w:val="2"/>
          <w:szCs w:val="22"/>
        </w:rPr>
        <w:t xml:space="preserve"> For example</w:t>
      </w:r>
      <w:r w:rsidR="000D3AAB">
        <w:t xml:space="preserve">　</w:t>
      </w:r>
      <w:bookmarkEnd w:id="50"/>
      <w:r w:rsidR="000D3AAB">
        <w:t>(B)</w:t>
      </w:r>
      <w:bookmarkStart w:id="51" w:name="QQ200730000058_2_2"/>
      <w:r w:rsidR="000D3AAB">
        <w:rPr>
          <w:rFonts w:hint="eastAsia"/>
          <w:kern w:val="2"/>
          <w:szCs w:val="22"/>
        </w:rPr>
        <w:t xml:space="preserve"> In fact</w:t>
      </w:r>
      <w:r w:rsidR="000D3AAB">
        <w:t xml:space="preserve">　</w:t>
      </w:r>
      <w:bookmarkEnd w:id="51"/>
      <w:r w:rsidR="000D3AAB">
        <w:t>(C)</w:t>
      </w:r>
      <w:bookmarkStart w:id="52" w:name="QQ200730000058_2_3"/>
      <w:r w:rsidR="000D3AAB">
        <w:rPr>
          <w:rFonts w:hint="eastAsia"/>
          <w:kern w:val="2"/>
          <w:szCs w:val="22"/>
        </w:rPr>
        <w:t xml:space="preserve"> Therefore</w:t>
      </w:r>
      <w:r w:rsidR="000D3AAB">
        <w:t xml:space="preserve">　</w:t>
      </w:r>
      <w:bookmarkEnd w:id="52"/>
      <w:r w:rsidR="000D3AAB">
        <w:t>(D)</w:t>
      </w:r>
      <w:bookmarkStart w:id="53" w:name="QQ200730000058_2_4"/>
      <w:r w:rsidR="000D3AAB">
        <w:rPr>
          <w:rFonts w:hint="eastAsia"/>
          <w:kern w:val="2"/>
          <w:szCs w:val="22"/>
        </w:rPr>
        <w:t xml:space="preserve"> However</w:t>
      </w:r>
      <w:r w:rsidR="000D3AAB">
        <w:t xml:space="preserve">　</w:t>
      </w:r>
      <w:bookmarkEnd w:id="53"/>
    </w:p>
    <w:p w14:paraId="1C675904" w14:textId="7256772B" w:rsidR="000D3AAB" w:rsidRDefault="00967FFA" w:rsidP="00967FFA">
      <w:pPr>
        <w:pStyle w:val="Normal311"/>
        <w:snapToGrid w:val="0"/>
        <w:spacing w:before="80"/>
        <w:textAlignment w:val="center"/>
        <w:rPr>
          <w:rFonts w:eastAsia="DengXian"/>
          <w:lang w:eastAsia="zh-CN"/>
        </w:rPr>
      </w:pPr>
      <w:r>
        <w:t xml:space="preserve">25. </w:t>
      </w:r>
      <w:r w:rsidR="000D3AAB">
        <w:t>(A)</w:t>
      </w:r>
      <w:bookmarkStart w:id="54" w:name="QQ200730000058_3_1"/>
      <w:r w:rsidR="000D3AAB">
        <w:rPr>
          <w:rFonts w:hint="eastAsia"/>
          <w:kern w:val="2"/>
          <w:szCs w:val="22"/>
        </w:rPr>
        <w:t xml:space="preserve"> to last</w:t>
      </w:r>
      <w:r w:rsidR="000D3AAB">
        <w:t xml:space="preserve">　</w:t>
      </w:r>
      <w:bookmarkEnd w:id="54"/>
      <w:r w:rsidR="000D3AAB">
        <w:t>(B)</w:t>
      </w:r>
      <w:bookmarkStart w:id="55" w:name="QQ200730000058_3_2"/>
      <w:r w:rsidR="000D3AAB">
        <w:rPr>
          <w:rFonts w:hint="eastAsia"/>
          <w:kern w:val="2"/>
          <w:szCs w:val="22"/>
        </w:rPr>
        <w:t xml:space="preserve"> lasting</w:t>
      </w:r>
      <w:r w:rsidR="000D3AAB">
        <w:t xml:space="preserve">　</w:t>
      </w:r>
      <w:bookmarkEnd w:id="55"/>
      <w:r w:rsidR="000D3AAB">
        <w:t>(C)</w:t>
      </w:r>
      <w:bookmarkStart w:id="56" w:name="QQ200730000058_3_3"/>
      <w:r w:rsidR="000D3AAB">
        <w:rPr>
          <w:rFonts w:hint="eastAsia"/>
          <w:kern w:val="2"/>
          <w:szCs w:val="22"/>
        </w:rPr>
        <w:t xml:space="preserve"> lasted</w:t>
      </w:r>
      <w:r w:rsidR="000D3AAB">
        <w:t xml:space="preserve">　</w:t>
      </w:r>
      <w:bookmarkEnd w:id="56"/>
      <w:r w:rsidR="000D3AAB">
        <w:t>(D)</w:t>
      </w:r>
      <w:bookmarkStart w:id="57" w:name="QQ200730000058_3_4"/>
      <w:r w:rsidR="000D3AAB">
        <w:rPr>
          <w:rFonts w:hint="eastAsia"/>
          <w:kern w:val="2"/>
          <w:szCs w:val="22"/>
        </w:rPr>
        <w:t xml:space="preserve"> last</w:t>
      </w:r>
      <w:r w:rsidR="000D3AAB">
        <w:t xml:space="preserve">　</w:t>
      </w:r>
      <w:bookmarkEnd w:id="57"/>
    </w:p>
    <w:p w14:paraId="43CEB170" w14:textId="0ECCC7A0" w:rsidR="000D3AAB" w:rsidRDefault="00967FFA" w:rsidP="00967FFA">
      <w:pPr>
        <w:pStyle w:val="Normal411"/>
        <w:snapToGrid w:val="0"/>
        <w:spacing w:before="80"/>
        <w:textAlignment w:val="center"/>
        <w:rPr>
          <w:rFonts w:eastAsia="DengXian"/>
          <w:lang w:eastAsia="zh-CN"/>
        </w:rPr>
      </w:pPr>
      <w:r>
        <w:t xml:space="preserve">26. </w:t>
      </w:r>
      <w:r w:rsidR="000D3AAB">
        <w:t>(A)</w:t>
      </w:r>
      <w:bookmarkStart w:id="58" w:name="QQ200730000058_4_1"/>
      <w:r w:rsidR="000D3AAB">
        <w:rPr>
          <w:rFonts w:hint="eastAsia"/>
          <w:kern w:val="2"/>
          <w:szCs w:val="22"/>
        </w:rPr>
        <w:t xml:space="preserve"> including</w:t>
      </w:r>
      <w:r w:rsidR="000D3AAB">
        <w:t xml:space="preserve">　</w:t>
      </w:r>
      <w:bookmarkEnd w:id="58"/>
      <w:r w:rsidR="000D3AAB">
        <w:t>(B)</w:t>
      </w:r>
      <w:bookmarkStart w:id="59" w:name="QQ200730000058_4_2"/>
      <w:r w:rsidR="000D3AAB">
        <w:rPr>
          <w:rFonts w:hint="eastAsia"/>
          <w:kern w:val="2"/>
          <w:szCs w:val="22"/>
        </w:rPr>
        <w:t xml:space="preserve"> included</w:t>
      </w:r>
      <w:r w:rsidR="000D3AAB">
        <w:t xml:space="preserve">　</w:t>
      </w:r>
      <w:bookmarkEnd w:id="59"/>
      <w:r w:rsidR="000D3AAB">
        <w:t>(C)</w:t>
      </w:r>
      <w:bookmarkStart w:id="60" w:name="QQ200730000058_4_3"/>
      <w:r w:rsidR="000D3AAB">
        <w:rPr>
          <w:rFonts w:hint="eastAsia"/>
          <w:kern w:val="2"/>
          <w:szCs w:val="22"/>
        </w:rPr>
        <w:t xml:space="preserve"> includes</w:t>
      </w:r>
      <w:r w:rsidR="000D3AAB">
        <w:t xml:space="preserve">　</w:t>
      </w:r>
      <w:bookmarkEnd w:id="60"/>
      <w:r w:rsidR="000D3AAB">
        <w:t>(D)</w:t>
      </w:r>
      <w:bookmarkStart w:id="61" w:name="QQ200730000058_4_4"/>
      <w:r w:rsidR="000D3AAB">
        <w:rPr>
          <w:rFonts w:hint="eastAsia"/>
          <w:kern w:val="2"/>
          <w:szCs w:val="22"/>
        </w:rPr>
        <w:t xml:space="preserve"> include</w:t>
      </w:r>
      <w:r w:rsidR="000D3AAB">
        <w:t xml:space="preserve">　</w:t>
      </w:r>
      <w:bookmarkEnd w:id="61"/>
    </w:p>
    <w:p w14:paraId="2CC2B5F9" w14:textId="31EA4061" w:rsidR="00D21ABB" w:rsidRDefault="00967FFA" w:rsidP="00967FFA">
      <w:pPr>
        <w:pStyle w:val="Normal511"/>
        <w:snapToGrid w:val="0"/>
        <w:spacing w:before="80"/>
        <w:textAlignment w:val="center"/>
        <w:rPr>
          <w:kern w:val="2"/>
          <w:szCs w:val="22"/>
        </w:rPr>
      </w:pPr>
      <w:r>
        <w:t xml:space="preserve">27. </w:t>
      </w:r>
      <w:r w:rsidR="000D3AAB">
        <w:t>(A)</w:t>
      </w:r>
      <w:bookmarkStart w:id="62" w:name="QQ200730000058_5_1"/>
      <w:r>
        <w:rPr>
          <w:rFonts w:hint="eastAsia"/>
          <w:kern w:val="2"/>
          <w:szCs w:val="22"/>
        </w:rPr>
        <w:t xml:space="preserve"> to experience</w:t>
      </w:r>
      <w:r w:rsidR="000D3AAB">
        <w:t xml:space="preserve">　</w:t>
      </w:r>
      <w:bookmarkEnd w:id="62"/>
      <w:r w:rsidR="000D3AAB">
        <w:t>(B)</w:t>
      </w:r>
      <w:bookmarkStart w:id="63" w:name="QQ200730000058_5_2"/>
      <w:r>
        <w:rPr>
          <w:rFonts w:hint="eastAsia"/>
          <w:kern w:val="2"/>
          <w:szCs w:val="22"/>
        </w:rPr>
        <w:t xml:space="preserve"> experiencing</w:t>
      </w:r>
      <w:r w:rsidR="000D3AAB">
        <w:t xml:space="preserve">　</w:t>
      </w:r>
      <w:bookmarkEnd w:id="63"/>
      <w:r w:rsidR="000D3AAB">
        <w:t>(C)</w:t>
      </w:r>
      <w:bookmarkStart w:id="64" w:name="QQ200730000058_5_3"/>
      <w:r>
        <w:rPr>
          <w:rFonts w:hint="eastAsia"/>
          <w:kern w:val="2"/>
          <w:szCs w:val="22"/>
        </w:rPr>
        <w:t xml:space="preserve"> experienced</w:t>
      </w:r>
      <w:r w:rsidR="000D3AAB">
        <w:t xml:space="preserve">　</w:t>
      </w:r>
      <w:bookmarkEnd w:id="64"/>
      <w:r w:rsidR="000D3AAB">
        <w:t>(D)</w:t>
      </w:r>
      <w:bookmarkStart w:id="65" w:name="QQ200730000058_5_4"/>
      <w:r w:rsidR="000D3AAB">
        <w:rPr>
          <w:rFonts w:hint="eastAsia"/>
          <w:kern w:val="2"/>
          <w:szCs w:val="22"/>
        </w:rPr>
        <w:t xml:space="preserve"> </w:t>
      </w:r>
      <w:bookmarkEnd w:id="65"/>
      <w:r>
        <w:rPr>
          <w:rFonts w:hint="eastAsia"/>
          <w:kern w:val="2"/>
          <w:szCs w:val="22"/>
        </w:rPr>
        <w:t>be experienced</w:t>
      </w:r>
    </w:p>
    <w:p w14:paraId="3D467735" w14:textId="77777777" w:rsidR="00621640" w:rsidRDefault="00621640" w:rsidP="00967FFA">
      <w:pPr>
        <w:pStyle w:val="Normal511"/>
        <w:snapToGrid w:val="0"/>
        <w:spacing w:before="80"/>
        <w:textAlignment w:val="center"/>
        <w:rPr>
          <w:kern w:val="2"/>
          <w:szCs w:val="22"/>
        </w:rPr>
      </w:pPr>
    </w:p>
    <w:p w14:paraId="04A56392" w14:textId="28BAD81E" w:rsidR="007A1595" w:rsidRDefault="007A1595" w:rsidP="007A1595">
      <w:pPr>
        <w:pStyle w:val="Normal0168"/>
        <w:snapToGrid w:val="0"/>
        <w:spacing w:before="80"/>
        <w:textAlignment w:val="center"/>
        <w:rPr>
          <w:rFonts w:eastAsia="DengXian"/>
          <w:lang w:eastAsia="zh-CN"/>
        </w:rPr>
      </w:pPr>
      <w:r>
        <w:rPr>
          <w:kern w:val="2"/>
          <w:szCs w:val="22"/>
        </w:rPr>
        <w:t xml:space="preserve">   </w:t>
      </w:r>
      <w:r>
        <w:rPr>
          <w:rFonts w:hint="eastAsia"/>
          <w:kern w:val="2"/>
          <w:szCs w:val="22"/>
        </w:rPr>
        <w:t>Do you like to travel? ______</w:t>
      </w:r>
      <w:r>
        <w:rPr>
          <w:kern w:val="2"/>
          <w:szCs w:val="22"/>
        </w:rPr>
        <w:t>28</w:t>
      </w:r>
      <w:r>
        <w:rPr>
          <w:rFonts w:hint="eastAsia"/>
          <w:kern w:val="2"/>
          <w:szCs w:val="22"/>
        </w:rPr>
        <w:t>______ can be a great way to grow. However, foreign customs are often</w:t>
      </w:r>
      <w:r>
        <w:rPr>
          <w:kern w:val="2"/>
          <w:szCs w:val="22"/>
        </w:rPr>
        <w:t xml:space="preserve"> so different </w:t>
      </w:r>
      <w:r>
        <w:rPr>
          <w:rFonts w:hint="eastAsia"/>
          <w:kern w:val="2"/>
          <w:szCs w:val="22"/>
        </w:rPr>
        <w:t xml:space="preserve"> ______</w:t>
      </w:r>
      <w:r>
        <w:rPr>
          <w:kern w:val="2"/>
          <w:szCs w:val="22"/>
        </w:rPr>
        <w:t>29</w:t>
      </w:r>
      <w:r>
        <w:rPr>
          <w:rFonts w:hint="eastAsia"/>
          <w:kern w:val="2"/>
          <w:szCs w:val="22"/>
        </w:rPr>
        <w:t>______ our own that it</w:t>
      </w:r>
      <w:r>
        <w:rPr>
          <w:kern w:val="2"/>
          <w:szCs w:val="22"/>
        </w:rPr>
        <w:t>’</w:t>
      </w:r>
      <w:r>
        <w:rPr>
          <w:rFonts w:hint="eastAsia"/>
          <w:kern w:val="2"/>
          <w:szCs w:val="22"/>
        </w:rPr>
        <w:t>s hard to get used to. Let</w:t>
      </w:r>
      <w:r>
        <w:rPr>
          <w:kern w:val="2"/>
          <w:szCs w:val="22"/>
        </w:rPr>
        <w:t>’</w:t>
      </w:r>
      <w:r>
        <w:rPr>
          <w:rFonts w:hint="eastAsia"/>
          <w:kern w:val="2"/>
          <w:szCs w:val="22"/>
        </w:rPr>
        <w:t xml:space="preserve">s find out </w:t>
      </w:r>
      <w:r>
        <w:rPr>
          <w:kern w:val="2"/>
          <w:szCs w:val="22"/>
        </w:rPr>
        <w:t xml:space="preserve"> how one traveler survived what is known </w:t>
      </w:r>
      <w:r>
        <w:rPr>
          <w:rFonts w:hint="eastAsia"/>
          <w:kern w:val="2"/>
          <w:szCs w:val="22"/>
        </w:rPr>
        <w:t>______</w:t>
      </w:r>
      <w:r>
        <w:rPr>
          <w:kern w:val="2"/>
          <w:szCs w:val="22"/>
        </w:rPr>
        <w:t>30</w:t>
      </w:r>
      <w:r>
        <w:rPr>
          <w:rFonts w:hint="eastAsia"/>
          <w:kern w:val="2"/>
          <w:szCs w:val="22"/>
        </w:rPr>
        <w:t xml:space="preserve">______ </w:t>
      </w:r>
      <w:r>
        <w:rPr>
          <w:kern w:val="2"/>
          <w:szCs w:val="22"/>
        </w:rPr>
        <w:t>“</w:t>
      </w:r>
      <w:r>
        <w:rPr>
          <w:rFonts w:hint="eastAsia"/>
          <w:kern w:val="2"/>
          <w:szCs w:val="22"/>
        </w:rPr>
        <w:t>culture shock.</w:t>
      </w:r>
      <w:r>
        <w:rPr>
          <w:kern w:val="2"/>
          <w:szCs w:val="22"/>
        </w:rPr>
        <w:t>”</w:t>
      </w:r>
      <w:r w:rsidRPr="00396F2A">
        <w:rPr>
          <w:kern w:val="2"/>
          <w:szCs w:val="22"/>
        </w:rPr>
        <w:br/>
      </w:r>
      <w:r>
        <w:rPr>
          <w:rFonts w:hint="eastAsia"/>
          <w:kern w:val="2"/>
          <w:szCs w:val="22"/>
        </w:rPr>
        <w:t xml:space="preserve">　　</w:t>
      </w:r>
      <w:r>
        <w:rPr>
          <w:rFonts w:hint="eastAsia"/>
          <w:kern w:val="2"/>
          <w:szCs w:val="22"/>
        </w:rPr>
        <w:t>Meiling traveled to France, where they kiss to say he</w:t>
      </w:r>
      <w:r w:rsidR="008932C3">
        <w:rPr>
          <w:rFonts w:hint="eastAsia"/>
          <w:kern w:val="2"/>
          <w:szCs w:val="22"/>
        </w:rPr>
        <w:t>llo. Once, she ____31_____</w:t>
      </w:r>
      <w:r>
        <w:rPr>
          <w:rFonts w:hint="eastAsia"/>
          <w:kern w:val="2"/>
          <w:szCs w:val="22"/>
        </w:rPr>
        <w:t xml:space="preserve"> a cousin</w:t>
      </w:r>
      <w:r>
        <w:rPr>
          <w:kern w:val="2"/>
          <w:szCs w:val="22"/>
        </w:rPr>
        <w:t>’</w:t>
      </w:r>
      <w:r>
        <w:rPr>
          <w:rFonts w:hint="eastAsia"/>
          <w:kern w:val="2"/>
          <w:szCs w:val="22"/>
        </w:rPr>
        <w:t>s friend. The friend kissed Meiling on both cheeks. Meiling was so embarrasse</w:t>
      </w:r>
      <w:r w:rsidR="008932C3">
        <w:rPr>
          <w:rFonts w:hint="eastAsia"/>
          <w:kern w:val="2"/>
          <w:szCs w:val="22"/>
        </w:rPr>
        <w:t>d that she just stood there</w:t>
      </w:r>
      <w:r>
        <w:rPr>
          <w:rFonts w:hint="eastAsia"/>
          <w:kern w:val="2"/>
          <w:szCs w:val="22"/>
        </w:rPr>
        <w:t>. But she learned ______</w:t>
      </w:r>
      <w:r>
        <w:rPr>
          <w:kern w:val="2"/>
          <w:szCs w:val="22"/>
        </w:rPr>
        <w:t>32</w:t>
      </w:r>
      <w:r>
        <w:rPr>
          <w:rFonts w:hint="eastAsia"/>
          <w:kern w:val="2"/>
          <w:szCs w:val="22"/>
        </w:rPr>
        <w:t>______ she can get used to just about anything. So, the next time she goes to France, she</w:t>
      </w:r>
      <w:r>
        <w:rPr>
          <w:kern w:val="2"/>
          <w:szCs w:val="22"/>
        </w:rPr>
        <w:t>’</w:t>
      </w:r>
      <w:r>
        <w:rPr>
          <w:rFonts w:hint="eastAsia"/>
          <w:kern w:val="2"/>
          <w:szCs w:val="22"/>
        </w:rPr>
        <w:t>ll be ready.</w:t>
      </w:r>
      <w:r>
        <w:t xml:space="preserve">　</w:t>
      </w:r>
    </w:p>
    <w:p w14:paraId="57E9825F" w14:textId="175092CA" w:rsidR="007A1595" w:rsidRDefault="007A1595" w:rsidP="007A1595">
      <w:pPr>
        <w:pStyle w:val="Normal1168"/>
        <w:snapToGrid w:val="0"/>
        <w:spacing w:before="80"/>
        <w:textAlignment w:val="center"/>
        <w:rPr>
          <w:rFonts w:eastAsia="DengXian"/>
          <w:lang w:eastAsia="zh-CN"/>
        </w:rPr>
      </w:pPr>
      <w:bookmarkStart w:id="66" w:name="QQ200729003748_1_H"/>
      <w:r>
        <w:t>28.</w:t>
      </w:r>
      <w:r>
        <w:tab/>
      </w:r>
      <w:bookmarkEnd w:id="66"/>
      <w:r>
        <w:t>(A)</w:t>
      </w:r>
      <w:bookmarkStart w:id="67" w:name="QQ200729003748_1_1"/>
      <w:r>
        <w:rPr>
          <w:rFonts w:hint="eastAsia"/>
          <w:kern w:val="2"/>
          <w:szCs w:val="22"/>
        </w:rPr>
        <w:t xml:space="preserve"> Travels</w:t>
      </w:r>
      <w:r>
        <w:t xml:space="preserve">　</w:t>
      </w:r>
      <w:bookmarkEnd w:id="67"/>
      <w:r>
        <w:t>(B)</w:t>
      </w:r>
      <w:bookmarkStart w:id="68" w:name="QQ200729003748_1_2"/>
      <w:r>
        <w:rPr>
          <w:rFonts w:hint="eastAsia"/>
          <w:kern w:val="2"/>
          <w:szCs w:val="22"/>
        </w:rPr>
        <w:t xml:space="preserve"> Traveled</w:t>
      </w:r>
      <w:r>
        <w:t xml:space="preserve">　</w:t>
      </w:r>
      <w:bookmarkEnd w:id="68"/>
      <w:r>
        <w:t>(C)</w:t>
      </w:r>
      <w:bookmarkStart w:id="69" w:name="QQ200729003748_1_3"/>
      <w:r>
        <w:rPr>
          <w:rFonts w:hint="eastAsia"/>
          <w:kern w:val="2"/>
          <w:szCs w:val="22"/>
        </w:rPr>
        <w:t xml:space="preserve"> Travel</w:t>
      </w:r>
      <w:r>
        <w:t xml:space="preserve">　</w:t>
      </w:r>
      <w:bookmarkEnd w:id="69"/>
      <w:r>
        <w:t>(D)</w:t>
      </w:r>
      <w:bookmarkStart w:id="70" w:name="QQ200729003748_1_4"/>
      <w:r>
        <w:rPr>
          <w:rFonts w:hint="eastAsia"/>
          <w:kern w:val="2"/>
          <w:szCs w:val="22"/>
        </w:rPr>
        <w:t xml:space="preserve"> Traveling</w:t>
      </w:r>
      <w:r>
        <w:t xml:space="preserve">　</w:t>
      </w:r>
      <w:bookmarkEnd w:id="70"/>
    </w:p>
    <w:p w14:paraId="5850AC53" w14:textId="5E921DF2" w:rsidR="007A1595" w:rsidRDefault="007A1595" w:rsidP="007A1595">
      <w:pPr>
        <w:pStyle w:val="Normal2125"/>
        <w:snapToGrid w:val="0"/>
        <w:spacing w:before="80"/>
        <w:textAlignment w:val="center"/>
      </w:pPr>
      <w:r>
        <w:t>29.  (A)</w:t>
      </w:r>
      <w:bookmarkStart w:id="71" w:name="QQ200729003748_2_1"/>
      <w:r>
        <w:rPr>
          <w:rFonts w:hint="eastAsia"/>
          <w:kern w:val="2"/>
          <w:szCs w:val="22"/>
        </w:rPr>
        <w:t xml:space="preserve"> such</w:t>
      </w:r>
      <w:r>
        <w:t xml:space="preserve">　</w:t>
      </w:r>
      <w:bookmarkEnd w:id="71"/>
      <w:r>
        <w:t>(B)</w:t>
      </w:r>
      <w:bookmarkStart w:id="72" w:name="QQ200729003748_2_2"/>
      <w:r>
        <w:rPr>
          <w:rFonts w:hint="eastAsia"/>
          <w:kern w:val="2"/>
          <w:szCs w:val="22"/>
        </w:rPr>
        <w:t xml:space="preserve"> so</w:t>
      </w:r>
      <w:r>
        <w:t xml:space="preserve">　</w:t>
      </w:r>
      <w:bookmarkEnd w:id="72"/>
      <w:r>
        <w:t>(C)</w:t>
      </w:r>
      <w:bookmarkStart w:id="73" w:name="QQ200729003748_2_3"/>
      <w:r>
        <w:rPr>
          <w:rFonts w:hint="eastAsia"/>
          <w:kern w:val="2"/>
          <w:szCs w:val="22"/>
        </w:rPr>
        <w:t xml:space="preserve"> very</w:t>
      </w:r>
      <w:r>
        <w:t xml:space="preserve">　</w:t>
      </w:r>
      <w:bookmarkEnd w:id="73"/>
      <w:r>
        <w:t>(D)</w:t>
      </w:r>
      <w:bookmarkStart w:id="74" w:name="QQ200729003748_2_4"/>
      <w:r>
        <w:rPr>
          <w:rFonts w:hint="eastAsia"/>
          <w:kern w:val="2"/>
          <w:szCs w:val="22"/>
        </w:rPr>
        <w:t xml:space="preserve"> too</w:t>
      </w:r>
      <w:r>
        <w:t xml:space="preserve">　</w:t>
      </w:r>
      <w:bookmarkEnd w:id="74"/>
    </w:p>
    <w:p w14:paraId="662114DA" w14:textId="2693AD93" w:rsidR="007A1595" w:rsidRDefault="007A1595" w:rsidP="007A1595">
      <w:pPr>
        <w:pStyle w:val="Normal2125"/>
        <w:snapToGrid w:val="0"/>
        <w:spacing w:before="80"/>
        <w:textAlignment w:val="center"/>
        <w:rPr>
          <w:rFonts w:eastAsia="DengXian"/>
          <w:lang w:eastAsia="zh-CN"/>
        </w:rPr>
      </w:pPr>
      <w:r>
        <w:t>30.  (A)</w:t>
      </w:r>
      <w:bookmarkStart w:id="75" w:name="QQ200729003748_3_1"/>
      <w:r>
        <w:rPr>
          <w:rFonts w:hint="eastAsia"/>
          <w:kern w:val="2"/>
          <w:szCs w:val="22"/>
        </w:rPr>
        <w:t xml:space="preserve"> what</w:t>
      </w:r>
      <w:r>
        <w:t xml:space="preserve">　</w:t>
      </w:r>
      <w:bookmarkEnd w:id="75"/>
      <w:r>
        <w:t>(B)</w:t>
      </w:r>
      <w:bookmarkStart w:id="76" w:name="QQ200729003748_3_2"/>
      <w:r>
        <w:rPr>
          <w:rFonts w:hint="eastAsia"/>
          <w:kern w:val="2"/>
          <w:szCs w:val="22"/>
        </w:rPr>
        <w:t xml:space="preserve"> how</w:t>
      </w:r>
      <w:r>
        <w:t xml:space="preserve">　</w:t>
      </w:r>
      <w:bookmarkEnd w:id="76"/>
      <w:r>
        <w:t>(C)</w:t>
      </w:r>
      <w:bookmarkStart w:id="77" w:name="QQ200729003748_3_3"/>
      <w:r>
        <w:rPr>
          <w:rFonts w:hint="eastAsia"/>
          <w:kern w:val="2"/>
          <w:szCs w:val="22"/>
        </w:rPr>
        <w:t xml:space="preserve"> which</w:t>
      </w:r>
      <w:r>
        <w:t xml:space="preserve">　</w:t>
      </w:r>
      <w:bookmarkEnd w:id="77"/>
      <w:r>
        <w:t>(D)</w:t>
      </w:r>
      <w:bookmarkStart w:id="78" w:name="QQ200729003748_3_4"/>
      <w:r>
        <w:rPr>
          <w:rFonts w:hint="eastAsia"/>
          <w:kern w:val="2"/>
          <w:szCs w:val="22"/>
        </w:rPr>
        <w:t xml:space="preserve"> whom</w:t>
      </w:r>
      <w:r>
        <w:t xml:space="preserve">　</w:t>
      </w:r>
      <w:bookmarkEnd w:id="78"/>
    </w:p>
    <w:p w14:paraId="1E29DC71" w14:textId="51CB42FE" w:rsidR="007A1595" w:rsidRDefault="007A1595" w:rsidP="007A1595">
      <w:pPr>
        <w:pStyle w:val="Normal43"/>
        <w:snapToGrid w:val="0"/>
        <w:spacing w:before="80"/>
        <w:textAlignment w:val="center"/>
        <w:rPr>
          <w:rFonts w:eastAsia="DengXian"/>
          <w:lang w:eastAsia="zh-CN"/>
        </w:rPr>
      </w:pPr>
      <w:r>
        <w:t>31.  (A)</w:t>
      </w:r>
      <w:bookmarkStart w:id="79" w:name="QQ200729003748_4_1"/>
      <w:r>
        <w:rPr>
          <w:rFonts w:hint="eastAsia"/>
          <w:kern w:val="2"/>
          <w:szCs w:val="22"/>
        </w:rPr>
        <w:t xml:space="preserve"> </w:t>
      </w:r>
      <w:r w:rsidR="008932C3">
        <w:rPr>
          <w:kern w:val="2"/>
          <w:szCs w:val="22"/>
        </w:rPr>
        <w:t>was introduced to</w:t>
      </w:r>
      <w:r>
        <w:t xml:space="preserve">　</w:t>
      </w:r>
      <w:bookmarkEnd w:id="79"/>
      <w:r>
        <w:t>(B)</w:t>
      </w:r>
      <w:bookmarkStart w:id="80" w:name="QQ200729003748_4_2"/>
      <w:r w:rsidR="008932C3">
        <w:rPr>
          <w:rFonts w:hint="eastAsia"/>
          <w:kern w:val="2"/>
          <w:szCs w:val="22"/>
        </w:rPr>
        <w:t xml:space="preserve"> introducing with </w:t>
      </w:r>
      <w:r>
        <w:t xml:space="preserve">　</w:t>
      </w:r>
      <w:bookmarkEnd w:id="80"/>
      <w:r>
        <w:t>(C)</w:t>
      </w:r>
      <w:bookmarkStart w:id="81" w:name="QQ200729003748_4_3"/>
      <w:r w:rsidR="008932C3">
        <w:rPr>
          <w:rFonts w:hint="eastAsia"/>
          <w:kern w:val="2"/>
          <w:szCs w:val="22"/>
        </w:rPr>
        <w:t xml:space="preserve"> </w:t>
      </w:r>
      <w:r w:rsidR="008932C3">
        <w:rPr>
          <w:kern w:val="2"/>
          <w:szCs w:val="22"/>
        </w:rPr>
        <w:t xml:space="preserve">was </w:t>
      </w:r>
      <w:r w:rsidR="008932C3">
        <w:rPr>
          <w:rFonts w:hint="eastAsia"/>
          <w:kern w:val="2"/>
          <w:szCs w:val="22"/>
        </w:rPr>
        <w:t>introduced with</w:t>
      </w:r>
      <w:r>
        <w:t xml:space="preserve">　</w:t>
      </w:r>
      <w:bookmarkEnd w:id="81"/>
      <w:r>
        <w:t>(D)</w:t>
      </w:r>
      <w:bookmarkStart w:id="82" w:name="QQ200729003748_4_4"/>
      <w:r w:rsidR="008932C3">
        <w:rPr>
          <w:rFonts w:hint="eastAsia"/>
          <w:kern w:val="2"/>
          <w:szCs w:val="22"/>
        </w:rPr>
        <w:t xml:space="preserve"> introducing to</w:t>
      </w:r>
      <w:r>
        <w:t xml:space="preserve">　</w:t>
      </w:r>
      <w:bookmarkEnd w:id="82"/>
    </w:p>
    <w:p w14:paraId="46FAAE72" w14:textId="3FD4B78B" w:rsidR="007A1595" w:rsidRDefault="007A1595" w:rsidP="007A1595">
      <w:pPr>
        <w:pStyle w:val="Normal530"/>
        <w:snapToGrid w:val="0"/>
        <w:spacing w:before="80"/>
        <w:textAlignment w:val="center"/>
      </w:pPr>
      <w:r>
        <w:t>32.  (A)</w:t>
      </w:r>
      <w:bookmarkStart w:id="83" w:name="QQ200729003748_5_1"/>
      <w:r>
        <w:rPr>
          <w:rFonts w:hint="eastAsia"/>
          <w:kern w:val="2"/>
          <w:szCs w:val="22"/>
        </w:rPr>
        <w:t xml:space="preserve"> whose</w:t>
      </w:r>
      <w:r>
        <w:t xml:space="preserve">　</w:t>
      </w:r>
      <w:bookmarkEnd w:id="83"/>
      <w:r>
        <w:t>(B)</w:t>
      </w:r>
      <w:bookmarkStart w:id="84" w:name="QQ200729003748_5_2"/>
      <w:r>
        <w:rPr>
          <w:rFonts w:hint="eastAsia"/>
          <w:kern w:val="2"/>
          <w:szCs w:val="22"/>
        </w:rPr>
        <w:t xml:space="preserve"> what</w:t>
      </w:r>
      <w:r>
        <w:t xml:space="preserve">　</w:t>
      </w:r>
      <w:bookmarkEnd w:id="84"/>
      <w:r>
        <w:t>(C)</w:t>
      </w:r>
      <w:bookmarkStart w:id="85" w:name="QQ200729003748_5_3"/>
      <w:r>
        <w:rPr>
          <w:rFonts w:hint="eastAsia"/>
          <w:kern w:val="2"/>
          <w:szCs w:val="22"/>
        </w:rPr>
        <w:t xml:space="preserve"> that</w:t>
      </w:r>
      <w:r>
        <w:t xml:space="preserve">　</w:t>
      </w:r>
      <w:bookmarkEnd w:id="85"/>
      <w:r>
        <w:t>(D)</w:t>
      </w:r>
      <w:bookmarkStart w:id="86" w:name="QQ200729003748_5_4"/>
      <w:r>
        <w:rPr>
          <w:rFonts w:hint="eastAsia"/>
          <w:kern w:val="2"/>
          <w:szCs w:val="22"/>
        </w:rPr>
        <w:t xml:space="preserve"> which</w:t>
      </w:r>
      <w:r>
        <w:t xml:space="preserve">　</w:t>
      </w:r>
      <w:bookmarkEnd w:id="86"/>
    </w:p>
    <w:p w14:paraId="393B13F3" w14:textId="77777777" w:rsidR="00226032" w:rsidRDefault="00226032" w:rsidP="007A1595">
      <w:pPr>
        <w:pStyle w:val="Normal530"/>
        <w:snapToGrid w:val="0"/>
        <w:spacing w:before="80"/>
        <w:textAlignment w:val="center"/>
      </w:pPr>
    </w:p>
    <w:p w14:paraId="2A791E01" w14:textId="3F84FA5D" w:rsidR="00226032" w:rsidRDefault="00226032" w:rsidP="007A1595">
      <w:pPr>
        <w:pStyle w:val="Normal530"/>
        <w:snapToGrid w:val="0"/>
        <w:spacing w:before="80"/>
        <w:textAlignment w:val="center"/>
        <w:rPr>
          <w:rFonts w:eastAsia="DengXian"/>
          <w:lang w:eastAsia="zh-CN"/>
        </w:rPr>
      </w:pPr>
      <w:r>
        <w:rPr>
          <w:rFonts w:hint="eastAsia"/>
        </w:rPr>
        <w:t>五</w:t>
      </w:r>
      <w:r>
        <w:t>.</w:t>
      </w:r>
      <w:r>
        <w:rPr>
          <w:rFonts w:hint="eastAsia"/>
        </w:rPr>
        <w:t>閱讀測驗（每題</w:t>
      </w:r>
      <w:r>
        <w:t>2</w:t>
      </w:r>
      <w:r>
        <w:rPr>
          <w:rFonts w:hint="eastAsia"/>
        </w:rPr>
        <w:t>分，共</w:t>
      </w:r>
      <w:r>
        <w:t>10</w:t>
      </w:r>
      <w:r>
        <w:rPr>
          <w:rFonts w:hint="eastAsia"/>
        </w:rPr>
        <w:t>分）</w:t>
      </w:r>
    </w:p>
    <w:p w14:paraId="75098297" w14:textId="569F044C" w:rsidR="00621640" w:rsidRDefault="00FB01AB" w:rsidP="007A1595">
      <w:pPr>
        <w:pStyle w:val="Normal0165"/>
        <w:snapToGrid w:val="0"/>
        <w:spacing w:before="80"/>
        <w:textAlignment w:val="center"/>
        <w:rPr>
          <w:rFonts w:eastAsia="DengXian"/>
          <w:lang w:eastAsia="zh-CN"/>
        </w:rPr>
      </w:pPr>
      <w:bookmarkStart w:id="87" w:name="QQ200729002984_M"/>
      <w:r>
        <w:rPr>
          <w:noProof/>
        </w:rPr>
        <w:drawing>
          <wp:inline distT="0" distB="0" distL="0" distR="0" wp14:anchorId="20B8D7F9" wp14:editId="1A234872">
            <wp:extent cx="5398770" cy="3686810"/>
            <wp:effectExtent l="0" t="0" r="11430" b="0"/>
            <wp:docPr id="17" name="圖片 1" descr="D:\打字稿件\題庫專區\03修改存檔\英文\原稿\81003-E 回落_出處習作簿_靜璇#442_04.20\EL1圖1進排.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D:\打字稿件\題庫專區\03修改存檔\英文\原稿\81003-E 回落_出處習作簿_靜璇#442_04.20\EL1圖1進排.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8770" cy="3686810"/>
                    </a:xfrm>
                    <a:prstGeom prst="rect">
                      <a:avLst/>
                    </a:prstGeom>
                    <a:noFill/>
                    <a:ln>
                      <a:noFill/>
                    </a:ln>
                  </pic:spPr>
                </pic:pic>
              </a:graphicData>
            </a:graphic>
          </wp:inline>
        </w:drawing>
      </w:r>
      <w:bookmarkEnd w:id="87"/>
    </w:p>
    <w:p w14:paraId="02C6B713" w14:textId="77777777" w:rsidR="00FB01AB" w:rsidRDefault="00FB01AB" w:rsidP="00FB01AB">
      <w:pPr>
        <w:pStyle w:val="Normal1186"/>
        <w:snapToGrid w:val="0"/>
        <w:spacing w:before="80"/>
        <w:textAlignment w:val="center"/>
      </w:pPr>
      <w:r>
        <w:rPr>
          <w:rFonts w:eastAsia="DengXian"/>
          <w:lang w:eastAsia="zh-CN"/>
        </w:rPr>
        <w:t xml:space="preserve">33. </w:t>
      </w:r>
      <w:r w:rsidRPr="006D6868">
        <w:rPr>
          <w:kern w:val="2"/>
          <w:szCs w:val="22"/>
        </w:rPr>
        <w:t xml:space="preserve">Which of the </w:t>
      </w:r>
      <w:r w:rsidRPr="007708DA">
        <w:rPr>
          <w:kern w:val="2"/>
          <w:szCs w:val="22"/>
        </w:rPr>
        <w:t xml:space="preserve">following </w:t>
      </w:r>
      <w:r w:rsidRPr="006D6868">
        <w:rPr>
          <w:kern w:val="2"/>
          <w:szCs w:val="22"/>
        </w:rPr>
        <w:t>is</w:t>
      </w:r>
      <w:r w:rsidRPr="006D6868">
        <w:rPr>
          <w:b/>
          <w:kern w:val="2"/>
          <w:szCs w:val="22"/>
        </w:rPr>
        <w:t xml:space="preserve"> NOT</w:t>
      </w:r>
      <w:r w:rsidRPr="006D6868">
        <w:rPr>
          <w:kern w:val="2"/>
          <w:szCs w:val="22"/>
        </w:rPr>
        <w:t xml:space="preserve"> true?</w:t>
      </w:r>
      <w:r>
        <w:t xml:space="preserve">　</w:t>
      </w:r>
    </w:p>
    <w:p w14:paraId="589AB83A" w14:textId="4E686B75" w:rsidR="00FB01AB" w:rsidRDefault="00FB01AB" w:rsidP="00FB01AB">
      <w:pPr>
        <w:pStyle w:val="Normal1186"/>
        <w:snapToGrid w:val="0"/>
        <w:spacing w:before="80"/>
        <w:textAlignment w:val="center"/>
      </w:pPr>
      <w:r>
        <w:t xml:space="preserve">  (A)</w:t>
      </w:r>
      <w:bookmarkStart w:id="88" w:name="QQ200729002984_1_1"/>
      <w:r>
        <w:rPr>
          <w:rFonts w:hint="eastAsia"/>
          <w:kern w:val="2"/>
          <w:szCs w:val="22"/>
        </w:rPr>
        <w:t xml:space="preserve"> </w:t>
      </w:r>
      <w:r w:rsidRPr="00E50A75">
        <w:rPr>
          <w:kern w:val="2"/>
          <w:szCs w:val="22"/>
        </w:rPr>
        <w:t>The passenger is leaving for Tokyo.</w:t>
      </w:r>
      <w:r>
        <w:t xml:space="preserve">　</w:t>
      </w:r>
      <w:bookmarkEnd w:id="88"/>
      <w:r>
        <w:t xml:space="preserve">    (B)</w:t>
      </w:r>
      <w:bookmarkStart w:id="89" w:name="QQ200729002984_1_2"/>
      <w:r>
        <w:rPr>
          <w:rFonts w:hint="eastAsia"/>
          <w:kern w:val="2"/>
          <w:szCs w:val="22"/>
        </w:rPr>
        <w:t xml:space="preserve"> </w:t>
      </w:r>
      <w:r w:rsidRPr="00E50A75">
        <w:rPr>
          <w:kern w:val="2"/>
          <w:szCs w:val="22"/>
        </w:rPr>
        <w:t>The passenger paid with a credit card.</w:t>
      </w:r>
      <w:r>
        <w:t xml:space="preserve">　</w:t>
      </w:r>
      <w:bookmarkEnd w:id="89"/>
    </w:p>
    <w:p w14:paraId="25D8F8B9" w14:textId="3AC8342D" w:rsidR="00FB01AB" w:rsidRDefault="00FB01AB" w:rsidP="00FB01AB">
      <w:pPr>
        <w:pStyle w:val="Normal1186"/>
        <w:snapToGrid w:val="0"/>
        <w:spacing w:before="80"/>
        <w:textAlignment w:val="center"/>
        <w:rPr>
          <w:rFonts w:eastAsia="DengXian"/>
          <w:lang w:eastAsia="zh-CN"/>
        </w:rPr>
      </w:pPr>
      <w:r>
        <w:t xml:space="preserve">  (C)</w:t>
      </w:r>
      <w:bookmarkStart w:id="90" w:name="QQ200729002984_1_3"/>
      <w:r>
        <w:rPr>
          <w:rFonts w:hint="eastAsia"/>
          <w:kern w:val="2"/>
          <w:szCs w:val="22"/>
        </w:rPr>
        <w:t xml:space="preserve"> </w:t>
      </w:r>
      <w:r w:rsidRPr="00E50A75">
        <w:rPr>
          <w:kern w:val="2"/>
          <w:szCs w:val="22"/>
        </w:rPr>
        <w:t>The passenger paid a total of NT$10,200.</w:t>
      </w:r>
      <w:r>
        <w:t xml:space="preserve">　</w:t>
      </w:r>
      <w:bookmarkEnd w:id="90"/>
      <w:r>
        <w:t>(D)</w:t>
      </w:r>
      <w:bookmarkStart w:id="91" w:name="QQ200729002984_1_4"/>
      <w:r>
        <w:rPr>
          <w:rFonts w:hint="eastAsia"/>
          <w:kern w:val="2"/>
          <w:szCs w:val="22"/>
        </w:rPr>
        <w:t xml:space="preserve"> </w:t>
      </w:r>
      <w:r w:rsidRPr="00E50A75">
        <w:rPr>
          <w:kern w:val="2"/>
          <w:szCs w:val="22"/>
        </w:rPr>
        <w:t>The passenger will fly economy class.</w:t>
      </w:r>
      <w:r>
        <w:t xml:space="preserve">　</w:t>
      </w:r>
      <w:bookmarkEnd w:id="91"/>
    </w:p>
    <w:p w14:paraId="2D866DF4" w14:textId="77777777" w:rsidR="00FB01AB" w:rsidRDefault="00FB01AB" w:rsidP="00FB01AB">
      <w:bookmarkStart w:id="92" w:name="QQ200729002984_2_H"/>
      <w:r>
        <w:t xml:space="preserve">34. </w:t>
      </w:r>
      <w:r w:rsidRPr="006D6868">
        <w:rPr>
          <w:szCs w:val="22"/>
        </w:rPr>
        <w:t>What does the word “</w:t>
      </w:r>
      <w:r w:rsidRPr="006D6868">
        <w:rPr>
          <w:b/>
          <w:szCs w:val="22"/>
        </w:rPr>
        <w:t>Departure</w:t>
      </w:r>
      <w:r w:rsidRPr="006D6868">
        <w:rPr>
          <w:szCs w:val="22"/>
        </w:rPr>
        <w:t>” mean on the receipt?</w:t>
      </w:r>
      <w:r>
        <w:t xml:space="preserve">　</w:t>
      </w:r>
      <w:bookmarkEnd w:id="92"/>
    </w:p>
    <w:p w14:paraId="73BFA202" w14:textId="77777777" w:rsidR="00FB01AB" w:rsidRDefault="00FB01AB" w:rsidP="00FB01AB">
      <w:r>
        <w:t xml:space="preserve">  (A)</w:t>
      </w:r>
      <w:bookmarkStart w:id="93" w:name="QQ200729002984_2_1"/>
      <w:r w:rsidRPr="00F54841">
        <w:rPr>
          <w:szCs w:val="22"/>
        </w:rPr>
        <w:t xml:space="preserve"> An act of joining a group.</w:t>
      </w:r>
      <w:r>
        <w:t xml:space="preserve">　</w:t>
      </w:r>
      <w:bookmarkEnd w:id="93"/>
      <w:r>
        <w:t>(B)</w:t>
      </w:r>
      <w:bookmarkStart w:id="94" w:name="QQ200729002984_2_2"/>
      <w:r w:rsidRPr="00F54841">
        <w:rPr>
          <w:szCs w:val="22"/>
        </w:rPr>
        <w:t xml:space="preserve"> An act of leaving a place.</w:t>
      </w:r>
      <w:r>
        <w:t xml:space="preserve">　</w:t>
      </w:r>
      <w:bookmarkEnd w:id="94"/>
    </w:p>
    <w:p w14:paraId="1F8A56F0" w14:textId="0381847E" w:rsidR="004A6756" w:rsidRDefault="00FB01AB" w:rsidP="00FB01AB">
      <w:pPr>
        <w:rPr>
          <w:szCs w:val="22"/>
        </w:rPr>
      </w:pPr>
      <w:r>
        <w:t xml:space="preserve">  (C)</w:t>
      </w:r>
      <w:bookmarkStart w:id="95" w:name="QQ200729002984_2_3"/>
      <w:r w:rsidRPr="00F54841">
        <w:rPr>
          <w:szCs w:val="22"/>
        </w:rPr>
        <w:t xml:space="preserve"> An act of starting a trip.</w:t>
      </w:r>
      <w:r>
        <w:t xml:space="preserve">　</w:t>
      </w:r>
      <w:bookmarkEnd w:id="95"/>
      <w:r>
        <w:t xml:space="preserve"> </w:t>
      </w:r>
      <w:r w:rsidR="00CC7B53">
        <w:t xml:space="preserve"> </w:t>
      </w:r>
      <w:r>
        <w:t>(D)</w:t>
      </w:r>
      <w:r w:rsidRPr="00F54841">
        <w:rPr>
          <w:szCs w:val="22"/>
        </w:rPr>
        <w:t xml:space="preserve"> An act of gaining something.</w:t>
      </w:r>
    </w:p>
    <w:p w14:paraId="7A616BB7" w14:textId="77777777" w:rsidR="00772F64" w:rsidRDefault="00772F64" w:rsidP="00FB01AB"/>
    <w:p w14:paraId="705CCCBA" w14:textId="047D4B11" w:rsidR="00772F64" w:rsidRDefault="00772F64" w:rsidP="00772F64">
      <w:pPr>
        <w:pStyle w:val="Normal0197"/>
        <w:snapToGrid w:val="0"/>
        <w:spacing w:before="80"/>
        <w:textAlignment w:val="center"/>
      </w:pPr>
      <w:r>
        <w:rPr>
          <w:szCs w:val="22"/>
        </w:rPr>
        <w:t xml:space="preserve">  </w:t>
      </w:r>
      <w:r>
        <w:rPr>
          <w:rFonts w:hint="eastAsia"/>
          <w:kern w:val="2"/>
          <w:szCs w:val="22"/>
        </w:rPr>
        <w:t>Dashrath Manjhi lived with his wife in a small Indian village where he worked as a laborer. In 1959, his wife died due to the lack of medical care. The nearest town with a doctor was 55 kilometers away, on the other side of a mountain. When Manjhi</w:t>
      </w:r>
      <w:r>
        <w:rPr>
          <w:kern w:val="2"/>
          <w:szCs w:val="22"/>
        </w:rPr>
        <w:t>’</w:t>
      </w:r>
      <w:r>
        <w:rPr>
          <w:rFonts w:hint="eastAsia"/>
          <w:kern w:val="2"/>
          <w:szCs w:val="22"/>
        </w:rPr>
        <w:t>s wife died, he was heartbroken. However, he was also</w:t>
      </w:r>
      <w:r>
        <w:rPr>
          <w:szCs w:val="22"/>
        </w:rPr>
        <w:t xml:space="preserve"> </w:t>
      </w:r>
      <w:r>
        <w:rPr>
          <w:rFonts w:hint="eastAsia"/>
          <w:kern w:val="2"/>
          <w:szCs w:val="22"/>
        </w:rPr>
        <w:t>determined to make sure no one else would suffer like she did.</w:t>
      </w:r>
      <w:r w:rsidRPr="00396F2A">
        <w:rPr>
          <w:kern w:val="2"/>
          <w:szCs w:val="22"/>
        </w:rPr>
        <w:br/>
      </w:r>
      <w:r>
        <w:rPr>
          <w:rFonts w:hint="eastAsia"/>
          <w:kern w:val="2"/>
          <w:szCs w:val="22"/>
        </w:rPr>
        <w:t xml:space="preserve">　　</w:t>
      </w:r>
      <w:r>
        <w:rPr>
          <w:rFonts w:hint="eastAsia"/>
          <w:kern w:val="2"/>
          <w:szCs w:val="22"/>
        </w:rPr>
        <w:t>Manjhi decided to make a path through the mountain so that people from his village could get to the nearest town faster. Every day, he used a hammer to chip</w:t>
      </w:r>
      <w:r>
        <w:rPr>
          <w:kern w:val="2"/>
          <w:szCs w:val="22"/>
        </w:rPr>
        <w:t>*</w:t>
      </w:r>
      <w:r>
        <w:rPr>
          <w:rFonts w:hint="eastAsia"/>
          <w:kern w:val="2"/>
          <w:szCs w:val="22"/>
        </w:rPr>
        <w:t xml:space="preserve"> away at the mountain. Finally, twenty-two years later, he completed his path through the mountain. Thanks to this path, the distance to the nearest doctor was shortened from 55 kilometers to one kilometer. Manjhi became known as the Mountain Man and is still remembered for his amazing determination.</w:t>
      </w:r>
      <w:r>
        <w:t xml:space="preserve">　</w:t>
      </w:r>
    </w:p>
    <w:p w14:paraId="55B59009" w14:textId="719913A4" w:rsidR="00772F64" w:rsidRPr="00772F64" w:rsidRDefault="00772F64" w:rsidP="00772F64">
      <w:pPr>
        <w:pStyle w:val="Normal0197"/>
        <w:snapToGrid w:val="0"/>
        <w:spacing w:before="80"/>
        <w:textAlignment w:val="center"/>
        <w:rPr>
          <w:rFonts w:eastAsia="DengXian"/>
        </w:rPr>
      </w:pPr>
      <w:r>
        <w:t>*chip (v)</w:t>
      </w:r>
      <w:r>
        <w:rPr>
          <w:rFonts w:hint="eastAsia"/>
        </w:rPr>
        <w:t xml:space="preserve"> </w:t>
      </w:r>
      <w:r>
        <w:rPr>
          <w:rFonts w:hint="eastAsia"/>
        </w:rPr>
        <w:t>鑿去</w:t>
      </w:r>
    </w:p>
    <w:p w14:paraId="5512E4CC" w14:textId="77777777" w:rsidR="00772F64" w:rsidRDefault="00772F64" w:rsidP="00772F64">
      <w:pPr>
        <w:pStyle w:val="Normal1197"/>
        <w:snapToGrid w:val="0"/>
        <w:spacing w:before="80"/>
        <w:textAlignment w:val="center"/>
      </w:pPr>
      <w:bookmarkStart w:id="96" w:name="QQ200729002052_1_H"/>
      <w:r>
        <w:t xml:space="preserve">35. </w:t>
      </w:r>
      <w:r>
        <w:rPr>
          <w:rFonts w:hint="eastAsia"/>
          <w:kern w:val="2"/>
          <w:szCs w:val="22"/>
        </w:rPr>
        <w:t>What</w:t>
      </w:r>
      <w:r>
        <w:rPr>
          <w:kern w:val="2"/>
          <w:szCs w:val="22"/>
        </w:rPr>
        <w:t>’</w:t>
      </w:r>
      <w:r>
        <w:rPr>
          <w:rFonts w:hint="eastAsia"/>
          <w:kern w:val="2"/>
          <w:szCs w:val="22"/>
        </w:rPr>
        <w:t>s the reading mainly about?</w:t>
      </w:r>
      <w:r>
        <w:t xml:space="preserve">　</w:t>
      </w:r>
      <w:bookmarkEnd w:id="96"/>
    </w:p>
    <w:p w14:paraId="67F8A053" w14:textId="77777777" w:rsidR="00772F64" w:rsidRDefault="00772F64" w:rsidP="00772F64">
      <w:pPr>
        <w:pStyle w:val="Normal1197"/>
        <w:snapToGrid w:val="0"/>
        <w:spacing w:before="80"/>
        <w:textAlignment w:val="center"/>
      </w:pPr>
      <w:r>
        <w:t xml:space="preserve">  (A)</w:t>
      </w:r>
      <w:bookmarkStart w:id="97" w:name="QQ200729002052_1_1"/>
      <w:r>
        <w:rPr>
          <w:rFonts w:hint="eastAsia"/>
          <w:kern w:val="2"/>
          <w:szCs w:val="22"/>
        </w:rPr>
        <w:t xml:space="preserve"> When and why Manjhi</w:t>
      </w:r>
      <w:r>
        <w:rPr>
          <w:kern w:val="2"/>
          <w:szCs w:val="22"/>
        </w:rPr>
        <w:t>’</w:t>
      </w:r>
      <w:r>
        <w:rPr>
          <w:rFonts w:hint="eastAsia"/>
          <w:kern w:val="2"/>
          <w:szCs w:val="22"/>
        </w:rPr>
        <w:t>s wife and children passed away.</w:t>
      </w:r>
      <w:r>
        <w:t xml:space="preserve">　</w:t>
      </w:r>
      <w:bookmarkEnd w:id="97"/>
    </w:p>
    <w:p w14:paraId="16D37F8F" w14:textId="77777777" w:rsidR="00772F64" w:rsidRDefault="00772F64" w:rsidP="00772F64">
      <w:pPr>
        <w:pStyle w:val="Normal1197"/>
        <w:snapToGrid w:val="0"/>
        <w:spacing w:before="80"/>
        <w:textAlignment w:val="center"/>
      </w:pPr>
      <w:r>
        <w:t xml:space="preserve">  (B)</w:t>
      </w:r>
      <w:bookmarkStart w:id="98" w:name="QQ200729002052_1_2"/>
      <w:r>
        <w:rPr>
          <w:rFonts w:hint="eastAsia"/>
          <w:kern w:val="2"/>
          <w:szCs w:val="22"/>
        </w:rPr>
        <w:t xml:space="preserve"> Why and how Manjhi made a path through the mountain.</w:t>
      </w:r>
      <w:r>
        <w:t xml:space="preserve">　</w:t>
      </w:r>
      <w:bookmarkEnd w:id="98"/>
    </w:p>
    <w:p w14:paraId="45C88795" w14:textId="77777777" w:rsidR="00772F64" w:rsidRDefault="00772F64" w:rsidP="00772F64">
      <w:pPr>
        <w:pStyle w:val="Normal1197"/>
        <w:snapToGrid w:val="0"/>
        <w:spacing w:before="80"/>
        <w:textAlignment w:val="center"/>
      </w:pPr>
      <w:r>
        <w:t xml:space="preserve">  (C)</w:t>
      </w:r>
      <w:bookmarkStart w:id="99" w:name="QQ200729002052_1_3"/>
      <w:r>
        <w:rPr>
          <w:rFonts w:hint="eastAsia"/>
          <w:kern w:val="2"/>
          <w:szCs w:val="22"/>
        </w:rPr>
        <w:t xml:space="preserve"> Where Manjhi and his wife lived and how he made a living.</w:t>
      </w:r>
      <w:r>
        <w:t xml:space="preserve">　</w:t>
      </w:r>
      <w:bookmarkEnd w:id="99"/>
    </w:p>
    <w:p w14:paraId="3327006B" w14:textId="41119941" w:rsidR="00772F64" w:rsidRDefault="00772F64" w:rsidP="00772F64">
      <w:pPr>
        <w:pStyle w:val="Normal1197"/>
        <w:snapToGrid w:val="0"/>
        <w:spacing w:before="80"/>
        <w:textAlignment w:val="center"/>
        <w:rPr>
          <w:rFonts w:eastAsia="DengXian"/>
          <w:lang w:eastAsia="zh-CN"/>
        </w:rPr>
      </w:pPr>
      <w:r>
        <w:t xml:space="preserve">  (D)</w:t>
      </w:r>
      <w:bookmarkStart w:id="100" w:name="QQ200729002052_1_4"/>
      <w:r>
        <w:rPr>
          <w:rFonts w:hint="eastAsia"/>
          <w:kern w:val="2"/>
          <w:szCs w:val="22"/>
        </w:rPr>
        <w:t xml:space="preserve"> People who helped Manjhi get over the loss of his wife.</w:t>
      </w:r>
      <w:r>
        <w:t xml:space="preserve">　</w:t>
      </w:r>
      <w:bookmarkEnd w:id="100"/>
    </w:p>
    <w:p w14:paraId="5B312B2D" w14:textId="77777777" w:rsidR="00772F64" w:rsidRDefault="00772F64" w:rsidP="00772F64">
      <w:pPr>
        <w:pStyle w:val="Normal2154"/>
        <w:snapToGrid w:val="0"/>
        <w:spacing w:before="80"/>
        <w:textAlignment w:val="center"/>
      </w:pPr>
      <w:bookmarkStart w:id="101" w:name="QQ200729002052_2_H"/>
      <w:r>
        <w:t xml:space="preserve">36. </w:t>
      </w:r>
      <w:r>
        <w:rPr>
          <w:rFonts w:hint="eastAsia"/>
          <w:kern w:val="2"/>
          <w:szCs w:val="22"/>
        </w:rPr>
        <w:t>How much time did it take Manjhi to complete the path through the mountain?</w:t>
      </w:r>
      <w:r>
        <w:t xml:space="preserve">　</w:t>
      </w:r>
      <w:bookmarkEnd w:id="101"/>
    </w:p>
    <w:p w14:paraId="7A47E4A8" w14:textId="59210FCF" w:rsidR="00772F64" w:rsidRDefault="00772F64" w:rsidP="00772F64">
      <w:pPr>
        <w:pStyle w:val="Normal2154"/>
        <w:snapToGrid w:val="0"/>
        <w:spacing w:before="80"/>
        <w:textAlignment w:val="center"/>
        <w:rPr>
          <w:rFonts w:eastAsia="DengXian"/>
          <w:lang w:eastAsia="zh-CN"/>
        </w:rPr>
      </w:pPr>
      <w:r>
        <w:t xml:space="preserve">  (A)</w:t>
      </w:r>
      <w:bookmarkStart w:id="102" w:name="QQ200729002052_2_1"/>
      <w:r>
        <w:rPr>
          <w:rFonts w:hint="eastAsia"/>
          <w:kern w:val="2"/>
          <w:szCs w:val="22"/>
        </w:rPr>
        <w:t xml:space="preserve"> 55 years.</w:t>
      </w:r>
      <w:r>
        <w:t xml:space="preserve">　</w:t>
      </w:r>
      <w:bookmarkEnd w:id="102"/>
      <w:r>
        <w:t>(B)</w:t>
      </w:r>
      <w:bookmarkStart w:id="103" w:name="QQ200729002052_2_2"/>
      <w:r>
        <w:rPr>
          <w:rFonts w:hint="eastAsia"/>
          <w:kern w:val="2"/>
          <w:szCs w:val="22"/>
        </w:rPr>
        <w:t xml:space="preserve"> 33 years.</w:t>
      </w:r>
      <w:r>
        <w:t xml:space="preserve">　</w:t>
      </w:r>
      <w:bookmarkEnd w:id="103"/>
      <w:r>
        <w:t>(C)</w:t>
      </w:r>
      <w:bookmarkStart w:id="104" w:name="QQ200729002052_2_3"/>
      <w:r>
        <w:rPr>
          <w:rFonts w:hint="eastAsia"/>
          <w:kern w:val="2"/>
          <w:szCs w:val="22"/>
        </w:rPr>
        <w:t xml:space="preserve"> 22 years.</w:t>
      </w:r>
      <w:r>
        <w:t xml:space="preserve">　</w:t>
      </w:r>
      <w:bookmarkEnd w:id="104"/>
      <w:r>
        <w:t>(D)</w:t>
      </w:r>
      <w:bookmarkStart w:id="105" w:name="QQ200729002052_2_4"/>
      <w:r>
        <w:rPr>
          <w:rFonts w:hint="eastAsia"/>
          <w:kern w:val="2"/>
          <w:szCs w:val="22"/>
        </w:rPr>
        <w:t xml:space="preserve"> 11 years.</w:t>
      </w:r>
      <w:r>
        <w:t xml:space="preserve">　</w:t>
      </w:r>
      <w:bookmarkEnd w:id="105"/>
    </w:p>
    <w:p w14:paraId="6468666B" w14:textId="77777777" w:rsidR="00772F64" w:rsidRDefault="00772F64" w:rsidP="00772F64">
      <w:pPr>
        <w:pStyle w:val="Normal332"/>
        <w:snapToGrid w:val="0"/>
        <w:spacing w:before="80"/>
        <w:textAlignment w:val="center"/>
      </w:pPr>
      <w:bookmarkStart w:id="106" w:name="QQ200729002052_3_H"/>
      <w:r>
        <w:t xml:space="preserve">37. </w:t>
      </w:r>
      <w:r>
        <w:rPr>
          <w:rFonts w:hint="eastAsia"/>
          <w:kern w:val="2"/>
          <w:szCs w:val="22"/>
        </w:rPr>
        <w:t>Which of the following statements about Manjhi is NOT true?</w:t>
      </w:r>
      <w:r>
        <w:t xml:space="preserve">　</w:t>
      </w:r>
      <w:bookmarkEnd w:id="106"/>
    </w:p>
    <w:p w14:paraId="63A1DCF2" w14:textId="77777777" w:rsidR="00772F64" w:rsidRDefault="00772F64" w:rsidP="00772F64">
      <w:pPr>
        <w:pStyle w:val="Normal332"/>
        <w:snapToGrid w:val="0"/>
        <w:spacing w:before="80"/>
        <w:textAlignment w:val="center"/>
      </w:pPr>
      <w:r>
        <w:t xml:space="preserve">  (A)</w:t>
      </w:r>
      <w:bookmarkStart w:id="107" w:name="QQ200729002052_3_1"/>
      <w:r>
        <w:rPr>
          <w:rFonts w:hint="eastAsia"/>
          <w:kern w:val="2"/>
          <w:szCs w:val="22"/>
        </w:rPr>
        <w:t xml:space="preserve"> He lived in a small village in India and was a laborer.</w:t>
      </w:r>
      <w:r>
        <w:t xml:space="preserve">　</w:t>
      </w:r>
      <w:bookmarkEnd w:id="107"/>
    </w:p>
    <w:p w14:paraId="19E9553D" w14:textId="77777777" w:rsidR="00772F64" w:rsidRDefault="00772F64" w:rsidP="00772F64">
      <w:pPr>
        <w:pStyle w:val="Normal332"/>
        <w:snapToGrid w:val="0"/>
        <w:spacing w:before="80"/>
        <w:textAlignment w:val="center"/>
      </w:pPr>
      <w:r>
        <w:t xml:space="preserve">  (B)</w:t>
      </w:r>
      <w:bookmarkStart w:id="108" w:name="QQ200729002052_3_2"/>
      <w:r>
        <w:rPr>
          <w:rFonts w:hint="eastAsia"/>
          <w:kern w:val="2"/>
          <w:szCs w:val="22"/>
        </w:rPr>
        <w:t xml:space="preserve"> He felt extremely sad when his wife passed away.</w:t>
      </w:r>
      <w:r>
        <w:t xml:space="preserve">　</w:t>
      </w:r>
      <w:bookmarkEnd w:id="108"/>
    </w:p>
    <w:p w14:paraId="073B94E0" w14:textId="77777777" w:rsidR="00772F64" w:rsidRDefault="00772F64" w:rsidP="00772F64">
      <w:pPr>
        <w:pStyle w:val="Normal332"/>
        <w:snapToGrid w:val="0"/>
        <w:spacing w:before="80"/>
        <w:textAlignment w:val="center"/>
      </w:pPr>
      <w:r>
        <w:t xml:space="preserve">  (C)</w:t>
      </w:r>
      <w:bookmarkStart w:id="109" w:name="QQ200729002052_3_3"/>
      <w:r>
        <w:rPr>
          <w:rFonts w:hint="eastAsia"/>
          <w:kern w:val="2"/>
          <w:szCs w:val="22"/>
        </w:rPr>
        <w:t xml:space="preserve"> He is still remembered now for his great determination.</w:t>
      </w:r>
      <w:r>
        <w:t xml:space="preserve">　</w:t>
      </w:r>
      <w:bookmarkEnd w:id="109"/>
    </w:p>
    <w:p w14:paraId="331BEE6D" w14:textId="6DE33317" w:rsidR="00772F64" w:rsidRDefault="00772F64" w:rsidP="00772F64">
      <w:pPr>
        <w:pStyle w:val="Normal332"/>
        <w:snapToGrid w:val="0"/>
        <w:spacing w:before="80"/>
        <w:textAlignment w:val="center"/>
      </w:pPr>
      <w:r>
        <w:t xml:space="preserve">  (D)</w:t>
      </w:r>
      <w:bookmarkStart w:id="110" w:name="QQ200729002052_3_4"/>
      <w:r>
        <w:rPr>
          <w:rFonts w:hint="eastAsia"/>
          <w:kern w:val="2"/>
          <w:szCs w:val="22"/>
        </w:rPr>
        <w:t xml:space="preserve"> His wife died because he had no money to pay the doctor.</w:t>
      </w:r>
      <w:r>
        <w:t xml:space="preserve">　</w:t>
      </w:r>
      <w:bookmarkEnd w:id="110"/>
    </w:p>
    <w:p w14:paraId="75155857" w14:textId="77777777" w:rsidR="00D15624" w:rsidRDefault="00D15624" w:rsidP="00772F64">
      <w:pPr>
        <w:pStyle w:val="Normal332"/>
        <w:snapToGrid w:val="0"/>
        <w:spacing w:before="80"/>
        <w:textAlignment w:val="center"/>
      </w:pPr>
    </w:p>
    <w:p w14:paraId="4EEAF718" w14:textId="0D3C8489" w:rsidR="00D15624" w:rsidRDefault="00D15624" w:rsidP="00772F64">
      <w:pPr>
        <w:pStyle w:val="Normal332"/>
        <w:snapToGrid w:val="0"/>
        <w:spacing w:before="80"/>
        <w:textAlignment w:val="center"/>
      </w:pPr>
      <w:r>
        <w:rPr>
          <w:rFonts w:hint="eastAsia"/>
        </w:rPr>
        <w:t>六</w:t>
      </w:r>
      <w:r>
        <w:t>.</w:t>
      </w:r>
      <w:r>
        <w:rPr>
          <w:rFonts w:hint="eastAsia"/>
        </w:rPr>
        <w:t xml:space="preserve"> </w:t>
      </w:r>
      <w:r>
        <w:rPr>
          <w:rFonts w:hint="eastAsia"/>
        </w:rPr>
        <w:t>字彙選填</w:t>
      </w:r>
      <w:r w:rsidR="004B23C8">
        <w:rPr>
          <w:rFonts w:hint="eastAsia"/>
        </w:rPr>
        <w:t>（每題</w:t>
      </w:r>
      <w:r w:rsidR="004B23C8">
        <w:t>2</w:t>
      </w:r>
      <w:r w:rsidR="004B23C8">
        <w:rPr>
          <w:rFonts w:hint="eastAsia"/>
        </w:rPr>
        <w:t>分，共</w:t>
      </w:r>
      <w:r w:rsidR="004B23C8">
        <w:t>30</w:t>
      </w:r>
      <w:r w:rsidR="004B23C8">
        <w:rPr>
          <w:rFonts w:hint="eastAsia"/>
        </w:rPr>
        <w:t>分）</w:t>
      </w:r>
    </w:p>
    <w:p w14:paraId="72DF26F1" w14:textId="438847D7" w:rsidR="00A659DB" w:rsidRDefault="00A659DB" w:rsidP="006664CD">
      <w:pPr>
        <w:pStyle w:val="Normal064"/>
        <w:snapToGrid w:val="0"/>
        <w:spacing w:before="80"/>
        <w:textAlignment w:val="center"/>
        <w:rPr>
          <w:kern w:val="2"/>
          <w:szCs w:val="22"/>
        </w:rPr>
      </w:pPr>
      <w:r>
        <w:t xml:space="preserve">38. </w:t>
      </w:r>
      <w:r w:rsidR="006664CD" w:rsidRPr="00A659DB">
        <w:rPr>
          <w:rFonts w:hint="eastAsia"/>
          <w:kern w:val="2"/>
          <w:szCs w:val="22"/>
        </w:rPr>
        <w:t xml:space="preserve">Unfortunately, no passengers </w:t>
      </w:r>
      <w:r w:rsidR="006664CD" w:rsidRPr="00A659DB">
        <w:rPr>
          <w:kern w:val="2"/>
          <w:szCs w:val="22"/>
        </w:rPr>
        <w:t>s</w:t>
      </w:r>
      <w:r w:rsidR="006664CD" w:rsidRPr="00A659DB">
        <w:rPr>
          <w:rFonts w:hint="eastAsia"/>
          <w:kern w:val="2"/>
          <w:szCs w:val="22"/>
        </w:rPr>
        <w:t>____________</w:t>
      </w:r>
      <w:r w:rsidR="006664CD" w:rsidRPr="00A659DB">
        <w:rPr>
          <w:kern w:val="2"/>
          <w:szCs w:val="22"/>
        </w:rPr>
        <w:t>ed</w:t>
      </w:r>
      <w:r w:rsidR="006664CD" w:rsidRPr="00A659DB">
        <w:rPr>
          <w:rFonts w:hint="eastAsia"/>
          <w:kern w:val="2"/>
          <w:szCs w:val="22"/>
        </w:rPr>
        <w:t xml:space="preserve"> the air crash. That is, everyone died in the </w:t>
      </w:r>
    </w:p>
    <w:p w14:paraId="41E6A41A" w14:textId="5E38E722" w:rsidR="00D15624" w:rsidRPr="00A659DB" w:rsidRDefault="00A659DB" w:rsidP="006664CD">
      <w:pPr>
        <w:pStyle w:val="Normal064"/>
        <w:snapToGrid w:val="0"/>
        <w:spacing w:before="80"/>
        <w:textAlignment w:val="center"/>
        <w:rPr>
          <w:rFonts w:eastAsia="DengXian"/>
          <w:lang w:eastAsia="zh-CN"/>
        </w:rPr>
      </w:pPr>
      <w:r>
        <w:rPr>
          <w:rFonts w:hint="eastAsia"/>
          <w:kern w:val="2"/>
          <w:szCs w:val="22"/>
        </w:rPr>
        <w:t xml:space="preserve">   </w:t>
      </w:r>
      <w:r w:rsidR="006664CD" w:rsidRPr="00A659DB">
        <w:rPr>
          <w:rFonts w:hint="eastAsia"/>
          <w:kern w:val="2"/>
          <w:szCs w:val="22"/>
        </w:rPr>
        <w:t>accident</w:t>
      </w:r>
      <w:bookmarkStart w:id="111" w:name="QQ200729003632_1_4"/>
      <w:r>
        <w:rPr>
          <w:kern w:val="2"/>
          <w:szCs w:val="22"/>
        </w:rPr>
        <w:t>.</w:t>
      </w:r>
      <w:r w:rsidR="006664CD" w:rsidRPr="00A659DB">
        <w:t xml:space="preserve">　</w:t>
      </w:r>
      <w:bookmarkEnd w:id="111"/>
    </w:p>
    <w:p w14:paraId="483256A8" w14:textId="4EF96693" w:rsidR="00D15624" w:rsidRPr="00A659DB" w:rsidRDefault="00D15624" w:rsidP="006664CD">
      <w:pPr>
        <w:pStyle w:val="Normal018"/>
        <w:snapToGrid w:val="0"/>
        <w:spacing w:before="80"/>
        <w:textAlignment w:val="center"/>
        <w:rPr>
          <w:rFonts w:eastAsia="DengXian"/>
          <w:lang w:eastAsia="zh-CN"/>
        </w:rPr>
      </w:pPr>
      <w:r w:rsidRPr="00A659DB">
        <w:t xml:space="preserve">39. </w:t>
      </w:r>
      <w:r w:rsidR="006664CD" w:rsidRPr="00A659DB">
        <w:tab/>
      </w:r>
      <w:r w:rsidR="006664CD" w:rsidRPr="00A659DB">
        <w:rPr>
          <w:rFonts w:hint="eastAsia"/>
          <w:kern w:val="2"/>
          <w:szCs w:val="22"/>
        </w:rPr>
        <w:t>The audience was shocked when the magician suddenly v____________hed in front of them.</w:t>
      </w:r>
    </w:p>
    <w:p w14:paraId="5ED526A2" w14:textId="77777777" w:rsidR="00A659DB" w:rsidRDefault="00D15624" w:rsidP="00772F64">
      <w:pPr>
        <w:pStyle w:val="Normal332"/>
        <w:snapToGrid w:val="0"/>
        <w:spacing w:before="80"/>
        <w:textAlignment w:val="center"/>
        <w:rPr>
          <w:kern w:val="2"/>
          <w:szCs w:val="22"/>
        </w:rPr>
      </w:pPr>
      <w:r w:rsidRPr="00A659DB">
        <w:t>40.</w:t>
      </w:r>
      <w:r w:rsidR="006664CD" w:rsidRPr="00A659DB">
        <w:t xml:space="preserve"> </w:t>
      </w:r>
      <w:r w:rsidR="006664CD" w:rsidRPr="00A659DB">
        <w:tab/>
      </w:r>
      <w:r w:rsidR="006664CD" w:rsidRPr="00A659DB">
        <w:rPr>
          <w:rFonts w:hint="eastAsia"/>
          <w:kern w:val="2"/>
          <w:szCs w:val="22"/>
        </w:rPr>
        <w:t>It took over 22 years to c____________t the Taj Mahal (</w:t>
      </w:r>
      <w:r w:rsidR="006664CD" w:rsidRPr="00A659DB">
        <w:rPr>
          <w:rFonts w:hint="eastAsia"/>
          <w:kern w:val="2"/>
          <w:szCs w:val="22"/>
        </w:rPr>
        <w:t>泰姬瑪哈陵</w:t>
      </w:r>
      <w:r w:rsidR="006664CD" w:rsidRPr="00A659DB">
        <w:rPr>
          <w:rFonts w:hint="eastAsia"/>
          <w:kern w:val="2"/>
          <w:szCs w:val="22"/>
        </w:rPr>
        <w:t xml:space="preserve">), which is now one of the </w:t>
      </w:r>
    </w:p>
    <w:p w14:paraId="1FAC7346" w14:textId="292B52B0" w:rsidR="00D15624" w:rsidRPr="00A659DB" w:rsidRDefault="00A659DB" w:rsidP="00772F64">
      <w:pPr>
        <w:pStyle w:val="Normal332"/>
        <w:snapToGrid w:val="0"/>
        <w:spacing w:before="80"/>
        <w:textAlignment w:val="center"/>
      </w:pPr>
      <w:r>
        <w:rPr>
          <w:rFonts w:hint="eastAsia"/>
          <w:kern w:val="2"/>
          <w:szCs w:val="22"/>
        </w:rPr>
        <w:t xml:space="preserve">    </w:t>
      </w:r>
      <w:r w:rsidR="006664CD" w:rsidRPr="00A659DB">
        <w:rPr>
          <w:rFonts w:hint="eastAsia"/>
          <w:kern w:val="2"/>
          <w:szCs w:val="22"/>
        </w:rPr>
        <w:t>most famous and popular tourist spots in India.</w:t>
      </w:r>
    </w:p>
    <w:p w14:paraId="4807EFFF" w14:textId="77777777" w:rsidR="00A659DB" w:rsidRDefault="00D15624" w:rsidP="00772F64">
      <w:pPr>
        <w:pStyle w:val="Normal332"/>
        <w:snapToGrid w:val="0"/>
        <w:spacing w:before="80"/>
        <w:textAlignment w:val="center"/>
        <w:rPr>
          <w:kern w:val="2"/>
          <w:szCs w:val="22"/>
        </w:rPr>
      </w:pPr>
      <w:r w:rsidRPr="00A659DB">
        <w:t>41.</w:t>
      </w:r>
      <w:r w:rsidR="006664CD" w:rsidRPr="00A659DB">
        <w:t xml:space="preserve"> </w:t>
      </w:r>
      <w:r w:rsidR="006664CD" w:rsidRPr="00A659DB">
        <w:tab/>
      </w:r>
      <w:r w:rsidR="006664CD" w:rsidRPr="00A659DB">
        <w:rPr>
          <w:rFonts w:hint="eastAsia"/>
          <w:kern w:val="2"/>
          <w:szCs w:val="22"/>
        </w:rPr>
        <w:t xml:space="preserve">We have been taught to e____________e challenges in life, though it is sometimes not easy to do </w:t>
      </w:r>
    </w:p>
    <w:p w14:paraId="60D287E6" w14:textId="4DE737E7" w:rsidR="00D15624" w:rsidRPr="00A659DB" w:rsidRDefault="00A659DB" w:rsidP="00772F64">
      <w:pPr>
        <w:pStyle w:val="Normal332"/>
        <w:snapToGrid w:val="0"/>
        <w:spacing w:before="80"/>
        <w:textAlignment w:val="center"/>
      </w:pPr>
      <w:r>
        <w:rPr>
          <w:kern w:val="2"/>
          <w:szCs w:val="22"/>
        </w:rPr>
        <w:t xml:space="preserve">     </w:t>
      </w:r>
      <w:r w:rsidR="006664CD" w:rsidRPr="00A659DB">
        <w:rPr>
          <w:rFonts w:hint="eastAsia"/>
          <w:kern w:val="2"/>
          <w:szCs w:val="22"/>
        </w:rPr>
        <w:t>so.</w:t>
      </w:r>
    </w:p>
    <w:p w14:paraId="3A587874" w14:textId="77777777" w:rsidR="00A659DB" w:rsidRDefault="00D15624" w:rsidP="006664CD">
      <w:pPr>
        <w:pStyle w:val="Normal01"/>
        <w:snapToGrid w:val="0"/>
        <w:spacing w:before="80"/>
        <w:textAlignment w:val="center"/>
        <w:rPr>
          <w:kern w:val="2"/>
          <w:szCs w:val="22"/>
        </w:rPr>
      </w:pPr>
      <w:r w:rsidRPr="00A659DB">
        <w:t>42.</w:t>
      </w:r>
      <w:r w:rsidR="006664CD" w:rsidRPr="00A659DB">
        <w:t xml:space="preserve"> </w:t>
      </w:r>
      <w:r w:rsidR="006664CD" w:rsidRPr="00A659DB">
        <w:rPr>
          <w:rFonts w:hint="eastAsia"/>
          <w:kern w:val="2"/>
          <w:szCs w:val="22"/>
        </w:rPr>
        <w:t>It</w:t>
      </w:r>
      <w:r w:rsidR="006664CD" w:rsidRPr="00A659DB">
        <w:rPr>
          <w:kern w:val="2"/>
          <w:szCs w:val="22"/>
        </w:rPr>
        <w:t>’</w:t>
      </w:r>
      <w:r w:rsidR="006664CD" w:rsidRPr="00A659DB">
        <w:rPr>
          <w:rFonts w:hint="eastAsia"/>
          <w:kern w:val="2"/>
          <w:szCs w:val="22"/>
        </w:rPr>
        <w:t>s reported that a new kind of virus (</w:t>
      </w:r>
      <w:r w:rsidR="006664CD" w:rsidRPr="00A659DB">
        <w:rPr>
          <w:rFonts w:hint="eastAsia"/>
          <w:kern w:val="2"/>
          <w:szCs w:val="22"/>
        </w:rPr>
        <w:t>病毒</w:t>
      </w:r>
      <w:r w:rsidR="006664CD" w:rsidRPr="00A659DB">
        <w:rPr>
          <w:rFonts w:hint="eastAsia"/>
          <w:kern w:val="2"/>
          <w:szCs w:val="22"/>
        </w:rPr>
        <w:t xml:space="preserve">) has i____________ted two-thirds of the people living </w:t>
      </w:r>
      <w:r w:rsidR="00A659DB">
        <w:rPr>
          <w:kern w:val="2"/>
          <w:szCs w:val="22"/>
        </w:rPr>
        <w:t xml:space="preserve"> </w:t>
      </w:r>
    </w:p>
    <w:p w14:paraId="2FFB4154" w14:textId="17A550E3" w:rsidR="00D15624" w:rsidRPr="00A659DB" w:rsidRDefault="00A659DB" w:rsidP="006664CD">
      <w:pPr>
        <w:pStyle w:val="Normal01"/>
        <w:snapToGrid w:val="0"/>
        <w:spacing w:before="80"/>
        <w:textAlignment w:val="center"/>
        <w:rPr>
          <w:rFonts w:eastAsia="DengXian"/>
          <w:lang w:eastAsia="zh-CN"/>
        </w:rPr>
      </w:pPr>
      <w:r>
        <w:rPr>
          <w:kern w:val="2"/>
          <w:szCs w:val="22"/>
        </w:rPr>
        <w:t xml:space="preserve">   </w:t>
      </w:r>
      <w:r w:rsidR="006664CD" w:rsidRPr="00A659DB">
        <w:rPr>
          <w:rFonts w:hint="eastAsia"/>
          <w:kern w:val="2"/>
          <w:szCs w:val="22"/>
        </w:rPr>
        <w:t>in this village.</w:t>
      </w:r>
    </w:p>
    <w:p w14:paraId="5FAC223C" w14:textId="48254DA6" w:rsidR="00D15624" w:rsidRPr="00A659DB" w:rsidRDefault="00D15624" w:rsidP="00772F64">
      <w:pPr>
        <w:pStyle w:val="Normal332"/>
        <w:snapToGrid w:val="0"/>
        <w:spacing w:before="80"/>
        <w:textAlignment w:val="center"/>
      </w:pPr>
      <w:r w:rsidRPr="00A659DB">
        <w:t>43.</w:t>
      </w:r>
      <w:r w:rsidR="006664CD" w:rsidRPr="00A659DB">
        <w:rPr>
          <w:rFonts w:hint="eastAsia"/>
          <w:kern w:val="2"/>
          <w:szCs w:val="22"/>
        </w:rPr>
        <w:t xml:space="preserve"> </w:t>
      </w:r>
      <w:r w:rsidR="006664CD" w:rsidRPr="00A659DB">
        <w:rPr>
          <w:kern w:val="2"/>
          <w:szCs w:val="22"/>
        </w:rPr>
        <w:t xml:space="preserve"> </w:t>
      </w:r>
      <w:r w:rsidR="006664CD" w:rsidRPr="00A659DB">
        <w:rPr>
          <w:rFonts w:hint="eastAsia"/>
          <w:kern w:val="2"/>
          <w:szCs w:val="22"/>
        </w:rPr>
        <w:t>You have to follow the doctor</w:t>
      </w:r>
      <w:r w:rsidR="006664CD" w:rsidRPr="00A659DB">
        <w:rPr>
          <w:kern w:val="2"/>
          <w:szCs w:val="22"/>
        </w:rPr>
        <w:t>’</w:t>
      </w:r>
      <w:r w:rsidR="006664CD" w:rsidRPr="00A659DB">
        <w:rPr>
          <w:rFonts w:hint="eastAsia"/>
          <w:kern w:val="2"/>
          <w:szCs w:val="22"/>
        </w:rPr>
        <w:t>s i____________ns if you want to get well soon.</w:t>
      </w:r>
    </w:p>
    <w:p w14:paraId="44B4640E" w14:textId="672D0856" w:rsidR="00D15624" w:rsidRPr="00A659DB" w:rsidRDefault="00D15624" w:rsidP="006664CD">
      <w:pPr>
        <w:pStyle w:val="Normal028"/>
        <w:snapToGrid w:val="0"/>
        <w:spacing w:before="80"/>
        <w:textAlignment w:val="center"/>
        <w:rPr>
          <w:rFonts w:eastAsia="DengXian"/>
          <w:lang w:eastAsia="zh-CN"/>
        </w:rPr>
      </w:pPr>
      <w:r w:rsidRPr="00A659DB">
        <w:t>44.</w:t>
      </w:r>
      <w:r w:rsidR="006664CD" w:rsidRPr="00A659DB">
        <w:t xml:space="preserve"> </w:t>
      </w:r>
      <w:r w:rsidR="006664CD" w:rsidRPr="00A659DB">
        <w:tab/>
      </w:r>
      <w:r w:rsidR="006664CD" w:rsidRPr="00A659DB">
        <w:rPr>
          <w:rFonts w:hint="eastAsia"/>
          <w:kern w:val="2"/>
          <w:szCs w:val="22"/>
        </w:rPr>
        <w:t>Ted had a tight s____________e last week, so he didn</w:t>
      </w:r>
      <w:r w:rsidR="006664CD" w:rsidRPr="00A659DB">
        <w:rPr>
          <w:kern w:val="2"/>
          <w:szCs w:val="22"/>
        </w:rPr>
        <w:t>’</w:t>
      </w:r>
      <w:r w:rsidR="006664CD" w:rsidRPr="00A659DB">
        <w:rPr>
          <w:rFonts w:hint="eastAsia"/>
          <w:kern w:val="2"/>
          <w:szCs w:val="22"/>
        </w:rPr>
        <w:t>t have time to go to the movie with us.</w:t>
      </w:r>
    </w:p>
    <w:p w14:paraId="62710A3C" w14:textId="6A70F89C" w:rsidR="00D15624" w:rsidRPr="00A659DB" w:rsidRDefault="00D15624" w:rsidP="00772F64">
      <w:pPr>
        <w:pStyle w:val="Normal332"/>
        <w:snapToGrid w:val="0"/>
        <w:spacing w:before="80"/>
        <w:textAlignment w:val="center"/>
      </w:pPr>
      <w:r w:rsidRPr="00A659DB">
        <w:t>45.</w:t>
      </w:r>
      <w:r w:rsidR="006664CD" w:rsidRPr="00A659DB">
        <w:t xml:space="preserve"> </w:t>
      </w:r>
      <w:r w:rsidR="006664CD" w:rsidRPr="00A659DB">
        <w:rPr>
          <w:rFonts w:hint="eastAsia"/>
          <w:kern w:val="2"/>
          <w:szCs w:val="22"/>
        </w:rPr>
        <w:t xml:space="preserve">If time </w:t>
      </w:r>
      <w:r w:rsidR="006664CD" w:rsidRPr="00A659DB">
        <w:rPr>
          <w:kern w:val="2"/>
          <w:szCs w:val="22"/>
        </w:rPr>
        <w:t>p</w:t>
      </w:r>
      <w:r w:rsidR="006664CD" w:rsidRPr="00A659DB">
        <w:rPr>
          <w:rFonts w:hint="eastAsia"/>
          <w:kern w:val="2"/>
          <w:szCs w:val="22"/>
        </w:rPr>
        <w:t>____________</w:t>
      </w:r>
      <w:r w:rsidR="006664CD" w:rsidRPr="00A659DB">
        <w:rPr>
          <w:kern w:val="2"/>
          <w:szCs w:val="22"/>
        </w:rPr>
        <w:t>ts</w:t>
      </w:r>
      <w:r w:rsidR="006664CD" w:rsidRPr="00A659DB">
        <w:rPr>
          <w:rFonts w:hint="eastAsia"/>
          <w:kern w:val="2"/>
          <w:szCs w:val="22"/>
        </w:rPr>
        <w:t>, we can spend an extra hour in the shopping mall.</w:t>
      </w:r>
      <w:bookmarkStart w:id="112" w:name="QQ200729003650_1_4"/>
      <w:r w:rsidR="006664CD" w:rsidRPr="00A659DB">
        <w:t xml:space="preserve">　</w:t>
      </w:r>
      <w:bookmarkEnd w:id="112"/>
    </w:p>
    <w:p w14:paraId="67321C17" w14:textId="239907F9" w:rsidR="00D15624" w:rsidRDefault="00D15624" w:rsidP="00772F64">
      <w:pPr>
        <w:pStyle w:val="Normal332"/>
        <w:snapToGrid w:val="0"/>
        <w:spacing w:before="80"/>
        <w:textAlignment w:val="center"/>
        <w:rPr>
          <w:kern w:val="2"/>
          <w:szCs w:val="22"/>
        </w:rPr>
      </w:pPr>
      <w:r w:rsidRPr="00A659DB">
        <w:t>46.</w:t>
      </w:r>
      <w:r w:rsidR="005716DA" w:rsidRPr="00A659DB">
        <w:rPr>
          <w:rFonts w:hint="eastAsia"/>
        </w:rPr>
        <w:t xml:space="preserve"> </w:t>
      </w:r>
      <w:r w:rsidR="005716DA" w:rsidRPr="00A659DB">
        <w:rPr>
          <w:rFonts w:hint="eastAsia"/>
          <w:kern w:val="2"/>
          <w:szCs w:val="22"/>
        </w:rPr>
        <w:t>Jerry is a</w:t>
      </w:r>
      <w:r w:rsidR="005716DA" w:rsidRPr="00A659DB">
        <w:rPr>
          <w:kern w:val="2"/>
          <w:szCs w:val="22"/>
        </w:rPr>
        <w:t>n e</w:t>
      </w:r>
      <w:r w:rsidR="005716DA" w:rsidRPr="00A659DB">
        <w:rPr>
          <w:rFonts w:hint="eastAsia"/>
          <w:kern w:val="2"/>
          <w:szCs w:val="22"/>
        </w:rPr>
        <w:t>____________</w:t>
      </w:r>
      <w:r w:rsidR="005716DA" w:rsidRPr="00A659DB">
        <w:rPr>
          <w:kern w:val="2"/>
          <w:szCs w:val="22"/>
        </w:rPr>
        <w:t>t</w:t>
      </w:r>
      <w:r w:rsidR="005716DA" w:rsidRPr="00A659DB">
        <w:rPr>
          <w:rFonts w:hint="eastAsia"/>
          <w:kern w:val="2"/>
          <w:szCs w:val="22"/>
        </w:rPr>
        <w:t xml:space="preserve"> on insects and he spends a lot of time studying them.</w:t>
      </w:r>
    </w:p>
    <w:p w14:paraId="0402F164" w14:textId="77777777" w:rsidR="00A659DB" w:rsidRPr="00A659DB" w:rsidRDefault="00A659DB" w:rsidP="00772F64">
      <w:pPr>
        <w:pStyle w:val="Normal332"/>
        <w:snapToGrid w:val="0"/>
        <w:spacing w:before="80"/>
        <w:textAlignment w:val="center"/>
      </w:pPr>
    </w:p>
    <w:p w14:paraId="3C1CD8E0" w14:textId="77777777" w:rsidR="00A659DB" w:rsidRDefault="00D15624" w:rsidP="00772F64">
      <w:pPr>
        <w:pStyle w:val="Normal332"/>
        <w:snapToGrid w:val="0"/>
        <w:spacing w:before="80"/>
        <w:textAlignment w:val="center"/>
        <w:rPr>
          <w:kern w:val="2"/>
          <w:szCs w:val="22"/>
        </w:rPr>
      </w:pPr>
      <w:r w:rsidRPr="00A659DB">
        <w:t>47.</w:t>
      </w:r>
      <w:r w:rsidR="00ED13A0" w:rsidRPr="00A659DB">
        <w:t xml:space="preserve"> </w:t>
      </w:r>
      <w:r w:rsidR="00ED13A0" w:rsidRPr="00A659DB">
        <w:rPr>
          <w:rFonts w:hint="eastAsia"/>
          <w:kern w:val="2"/>
          <w:szCs w:val="22"/>
        </w:rPr>
        <w:t xml:space="preserve">Jeremy is so </w:t>
      </w:r>
      <w:r w:rsidR="00ED13A0" w:rsidRPr="00A659DB">
        <w:rPr>
          <w:kern w:val="2"/>
          <w:szCs w:val="22"/>
        </w:rPr>
        <w:t>f</w:t>
      </w:r>
      <w:r w:rsidR="00ED13A0" w:rsidRPr="00A659DB">
        <w:rPr>
          <w:rFonts w:hint="eastAsia"/>
          <w:kern w:val="2"/>
          <w:szCs w:val="22"/>
        </w:rPr>
        <w:t>____________</w:t>
      </w:r>
      <w:r w:rsidR="00ED13A0" w:rsidRPr="00A659DB">
        <w:rPr>
          <w:kern w:val="2"/>
          <w:szCs w:val="22"/>
        </w:rPr>
        <w:t>d</w:t>
      </w:r>
      <w:r w:rsidR="00ED13A0" w:rsidRPr="00A659DB">
        <w:rPr>
          <w:rFonts w:hint="eastAsia"/>
          <w:kern w:val="2"/>
          <w:szCs w:val="22"/>
        </w:rPr>
        <w:t xml:space="preserve"> of playing basketball that he can play it all day long without feeling </w:t>
      </w:r>
    </w:p>
    <w:p w14:paraId="45939918" w14:textId="7FF33921" w:rsidR="00D15624" w:rsidRDefault="00A659DB" w:rsidP="00772F64">
      <w:pPr>
        <w:pStyle w:val="Normal332"/>
        <w:snapToGrid w:val="0"/>
        <w:spacing w:before="80"/>
        <w:textAlignment w:val="center"/>
      </w:pPr>
      <w:r>
        <w:rPr>
          <w:kern w:val="2"/>
          <w:szCs w:val="22"/>
        </w:rPr>
        <w:t xml:space="preserve">   </w:t>
      </w:r>
      <w:r w:rsidR="00ED13A0" w:rsidRPr="00A659DB">
        <w:rPr>
          <w:rFonts w:hint="eastAsia"/>
          <w:kern w:val="2"/>
          <w:szCs w:val="22"/>
        </w:rPr>
        <w:t>tired.</w:t>
      </w:r>
      <w:r w:rsidR="00ED13A0" w:rsidRPr="00A659DB">
        <w:t xml:space="preserve">　</w:t>
      </w:r>
    </w:p>
    <w:p w14:paraId="30E3A2D9" w14:textId="6D9D05AF" w:rsidR="00A659DB" w:rsidRDefault="00D15624" w:rsidP="00772F64">
      <w:pPr>
        <w:pStyle w:val="Normal332"/>
        <w:snapToGrid w:val="0"/>
        <w:spacing w:before="80"/>
        <w:textAlignment w:val="center"/>
        <w:rPr>
          <w:kern w:val="2"/>
          <w:szCs w:val="22"/>
        </w:rPr>
      </w:pPr>
      <w:r>
        <w:t>48.</w:t>
      </w:r>
      <w:r w:rsidR="00ED13A0" w:rsidRPr="00ED13A0">
        <w:rPr>
          <w:rFonts w:hint="eastAsia"/>
          <w:kern w:val="2"/>
          <w:szCs w:val="22"/>
        </w:rPr>
        <w:t xml:space="preserve"> </w:t>
      </w:r>
      <w:r w:rsidR="00ED13A0">
        <w:rPr>
          <w:rFonts w:hint="eastAsia"/>
          <w:kern w:val="2"/>
          <w:szCs w:val="22"/>
        </w:rPr>
        <w:t xml:space="preserve">This old necklace may not be worth much money, but it is of great </w:t>
      </w:r>
      <w:r w:rsidR="00ED13A0">
        <w:rPr>
          <w:kern w:val="2"/>
          <w:szCs w:val="22"/>
        </w:rPr>
        <w:t>v</w:t>
      </w:r>
      <w:r w:rsidR="00ED13A0">
        <w:rPr>
          <w:rFonts w:hint="eastAsia"/>
          <w:kern w:val="2"/>
          <w:szCs w:val="22"/>
        </w:rPr>
        <w:t>____________</w:t>
      </w:r>
      <w:r w:rsidR="00ED13A0">
        <w:rPr>
          <w:kern w:val="2"/>
          <w:szCs w:val="22"/>
        </w:rPr>
        <w:t>e</w:t>
      </w:r>
      <w:r w:rsidR="00ED13A0">
        <w:rPr>
          <w:rFonts w:hint="eastAsia"/>
          <w:kern w:val="2"/>
          <w:szCs w:val="22"/>
        </w:rPr>
        <w:t xml:space="preserve"> to Janet </w:t>
      </w:r>
    </w:p>
    <w:p w14:paraId="1F645BB2" w14:textId="02A973B5" w:rsidR="00D15624" w:rsidRDefault="00A659DB" w:rsidP="00772F64">
      <w:pPr>
        <w:pStyle w:val="Normal332"/>
        <w:snapToGrid w:val="0"/>
        <w:spacing w:before="80"/>
        <w:textAlignment w:val="center"/>
      </w:pPr>
      <w:r>
        <w:rPr>
          <w:kern w:val="2"/>
          <w:szCs w:val="22"/>
        </w:rPr>
        <w:t xml:space="preserve">   </w:t>
      </w:r>
      <w:r w:rsidR="00ED13A0">
        <w:rPr>
          <w:rFonts w:hint="eastAsia"/>
          <w:kern w:val="2"/>
          <w:szCs w:val="22"/>
        </w:rPr>
        <w:t>because it was passed down to her from her grandmother.</w:t>
      </w:r>
    </w:p>
    <w:p w14:paraId="7391BEA0" w14:textId="0CB6D63C" w:rsidR="00D15624" w:rsidRPr="008C3EC7" w:rsidRDefault="00D15624" w:rsidP="008C3EC7">
      <w:pPr>
        <w:pStyle w:val="Normal030"/>
        <w:snapToGrid w:val="0"/>
        <w:spacing w:before="80"/>
        <w:textAlignment w:val="center"/>
        <w:rPr>
          <w:rFonts w:eastAsia="DengXian"/>
          <w:lang w:eastAsia="zh-CN"/>
        </w:rPr>
      </w:pPr>
      <w:r>
        <w:t>49.</w:t>
      </w:r>
      <w:r w:rsidR="008C3EC7">
        <w:t xml:space="preserve"> </w:t>
      </w:r>
      <w:r w:rsidR="008C3EC7">
        <w:rPr>
          <w:rFonts w:hint="eastAsia"/>
          <w:kern w:val="2"/>
          <w:szCs w:val="22"/>
        </w:rPr>
        <w:t>The coach g____________ed to the player to throw the ball forward.</w:t>
      </w:r>
    </w:p>
    <w:p w14:paraId="0BE878D2" w14:textId="144285F1" w:rsidR="00D15624" w:rsidRDefault="00D15624" w:rsidP="00772F64">
      <w:pPr>
        <w:pStyle w:val="Normal332"/>
        <w:snapToGrid w:val="0"/>
        <w:spacing w:before="80"/>
        <w:textAlignment w:val="center"/>
      </w:pPr>
      <w:r>
        <w:t>50.</w:t>
      </w:r>
      <w:r w:rsidR="008C3EC7">
        <w:t xml:space="preserve"> </w:t>
      </w:r>
      <w:r w:rsidR="008C3EC7">
        <w:rPr>
          <w:rFonts w:hint="eastAsia"/>
          <w:kern w:val="2"/>
          <w:szCs w:val="22"/>
        </w:rPr>
        <w:t>The old church that dates back to the 16</w:t>
      </w:r>
      <w:r w:rsidR="008C3EC7">
        <w:rPr>
          <w:rFonts w:hint="eastAsia"/>
          <w:kern w:val="2"/>
          <w:szCs w:val="22"/>
          <w:vertAlign w:val="superscript"/>
        </w:rPr>
        <w:t>th</w:t>
      </w:r>
      <w:r w:rsidR="008C3EC7">
        <w:rPr>
          <w:rFonts w:hint="eastAsia"/>
          <w:kern w:val="2"/>
          <w:szCs w:val="22"/>
        </w:rPr>
        <w:t xml:space="preserve"> century is a famous </w:t>
      </w:r>
      <w:r w:rsidR="008C3EC7">
        <w:rPr>
          <w:kern w:val="2"/>
          <w:szCs w:val="22"/>
        </w:rPr>
        <w:t>l</w:t>
      </w:r>
      <w:r w:rsidR="008C3EC7">
        <w:rPr>
          <w:rFonts w:hint="eastAsia"/>
          <w:kern w:val="2"/>
          <w:szCs w:val="22"/>
        </w:rPr>
        <w:t>____________</w:t>
      </w:r>
      <w:r w:rsidR="008C3EC7">
        <w:rPr>
          <w:kern w:val="2"/>
          <w:szCs w:val="22"/>
        </w:rPr>
        <w:t>k</w:t>
      </w:r>
      <w:r w:rsidR="008C3EC7">
        <w:rPr>
          <w:rFonts w:hint="eastAsia"/>
          <w:kern w:val="2"/>
          <w:szCs w:val="22"/>
        </w:rPr>
        <w:t xml:space="preserve"> in this town.</w:t>
      </w:r>
    </w:p>
    <w:p w14:paraId="1A8CDD3C" w14:textId="307BDDA9" w:rsidR="00FC400F" w:rsidRDefault="00D15624" w:rsidP="00FC400F">
      <w:pPr>
        <w:autoSpaceDE w:val="0"/>
        <w:autoSpaceDN w:val="0"/>
        <w:adjustRightInd w:val="0"/>
        <w:rPr>
          <w:rFonts w:eastAsiaTheme="minorEastAsia"/>
          <w:kern w:val="0"/>
        </w:rPr>
      </w:pPr>
      <w:r>
        <w:t>51.</w:t>
      </w:r>
      <w:r w:rsidR="00FC400F" w:rsidRPr="00FC400F">
        <w:rPr>
          <w:rFonts w:eastAsiaTheme="minorEastAsia"/>
          <w:b/>
          <w:bCs/>
          <w:kern w:val="0"/>
        </w:rPr>
        <w:t xml:space="preserve"> </w:t>
      </w:r>
      <w:r w:rsidR="00FC400F">
        <w:rPr>
          <w:rFonts w:eastAsiaTheme="minorEastAsia"/>
          <w:b/>
          <w:bCs/>
          <w:kern w:val="0"/>
        </w:rPr>
        <w:t xml:space="preserve">___________ </w:t>
      </w:r>
      <w:r w:rsidR="00FC400F" w:rsidRPr="00F1233E">
        <w:rPr>
          <w:rFonts w:eastAsiaTheme="minorEastAsia"/>
          <w:kern w:val="0"/>
        </w:rPr>
        <w:t xml:space="preserve">sandals </w:t>
      </w:r>
      <w:r w:rsidR="00FC400F">
        <w:rPr>
          <w:rFonts w:eastAsiaTheme="minorEastAsia"/>
          <w:b/>
          <w:bCs/>
          <w:kern w:val="0"/>
        </w:rPr>
        <w:t>___________</w:t>
      </w:r>
      <w:r w:rsidR="00FC400F" w:rsidRPr="00F1233E">
        <w:rPr>
          <w:rFonts w:eastAsiaTheme="minorEastAsia"/>
          <w:b/>
          <w:bCs/>
          <w:kern w:val="0"/>
        </w:rPr>
        <w:t xml:space="preserve"> </w:t>
      </w:r>
      <w:r w:rsidR="00FC400F" w:rsidRPr="00F1233E">
        <w:rPr>
          <w:rFonts w:eastAsiaTheme="minorEastAsia"/>
          <w:kern w:val="0"/>
        </w:rPr>
        <w:t>shorts are suitable for a formal</w:t>
      </w:r>
      <w:r w:rsidR="00FC400F">
        <w:rPr>
          <w:rFonts w:hint="eastAsia"/>
          <w:kern w:val="0"/>
        </w:rPr>
        <w:t xml:space="preserve"> </w:t>
      </w:r>
      <w:r w:rsidR="00FC400F" w:rsidRPr="00F1233E">
        <w:rPr>
          <w:rFonts w:eastAsiaTheme="minorEastAsia"/>
          <w:kern w:val="0"/>
        </w:rPr>
        <w:t>occasion.</w:t>
      </w:r>
    </w:p>
    <w:p w14:paraId="660A6C5B" w14:textId="77777777" w:rsidR="00FC400F" w:rsidRDefault="00FC400F" w:rsidP="00FC400F">
      <w:pPr>
        <w:pStyle w:val="Normal332"/>
        <w:snapToGrid w:val="0"/>
        <w:spacing w:before="80"/>
        <w:textAlignment w:val="center"/>
      </w:pPr>
      <w:r>
        <w:rPr>
          <w:rFonts w:eastAsiaTheme="minorEastAsia" w:hint="eastAsia"/>
        </w:rPr>
        <w:t xml:space="preserve">  </w:t>
      </w:r>
      <w:r>
        <w:rPr>
          <w:rFonts w:eastAsiaTheme="minorEastAsia"/>
        </w:rPr>
        <w:t> </w:t>
      </w:r>
      <w:r>
        <w:rPr>
          <w:rFonts w:eastAsiaTheme="minorEastAsia" w:hint="eastAsia"/>
        </w:rPr>
        <w:t>（</w:t>
      </w:r>
      <w:r w:rsidRPr="00896BDB">
        <w:t>涼鞋和短褲都不適合於正式場合。</w:t>
      </w:r>
      <w:r>
        <w:rPr>
          <w:rFonts w:hint="eastAsia"/>
        </w:rPr>
        <w:t>）</w:t>
      </w:r>
    </w:p>
    <w:p w14:paraId="0A402D2E" w14:textId="38EBC856" w:rsidR="00D15624" w:rsidRDefault="00D15624" w:rsidP="00FC400F">
      <w:pPr>
        <w:pStyle w:val="Normal332"/>
        <w:snapToGrid w:val="0"/>
        <w:spacing w:before="80"/>
        <w:textAlignment w:val="center"/>
        <w:rPr>
          <w:rFonts w:eastAsiaTheme="minorEastAsia"/>
        </w:rPr>
      </w:pPr>
      <w:r>
        <w:t>52.</w:t>
      </w:r>
      <w:r w:rsidR="008C3EC7" w:rsidRPr="008C3EC7">
        <w:rPr>
          <w:rFonts w:eastAsiaTheme="minorEastAsia"/>
        </w:rPr>
        <w:t xml:space="preserve"> </w:t>
      </w:r>
      <w:r w:rsidR="008C3EC7" w:rsidRPr="00E622AC">
        <w:rPr>
          <w:rFonts w:eastAsiaTheme="minorEastAsia"/>
        </w:rPr>
        <w:t xml:space="preserve">The book is not dull at all; </w:t>
      </w:r>
      <w:r w:rsidR="008C3EC7">
        <w:rPr>
          <w:rFonts w:eastAsiaTheme="minorEastAsia"/>
          <w:b/>
          <w:bCs/>
        </w:rPr>
        <w:t xml:space="preserve">_________ </w:t>
      </w:r>
      <w:r w:rsidR="008C3EC7" w:rsidRPr="008C3EC7">
        <w:rPr>
          <w:rFonts w:eastAsiaTheme="minorEastAsia"/>
          <w:bCs/>
        </w:rPr>
        <w:t>the</w:t>
      </w:r>
      <w:r w:rsidR="008C3EC7">
        <w:rPr>
          <w:rFonts w:eastAsiaTheme="minorEastAsia"/>
          <w:b/>
          <w:bCs/>
        </w:rPr>
        <w:t xml:space="preserve"> ____________</w:t>
      </w:r>
      <w:r w:rsidR="008C3EC7" w:rsidRPr="00E622AC">
        <w:rPr>
          <w:rFonts w:eastAsiaTheme="minorEastAsia"/>
        </w:rPr>
        <w:t>, it</w:t>
      </w:r>
      <w:r w:rsidR="008C3EC7">
        <w:rPr>
          <w:rFonts w:eastAsiaTheme="minorEastAsia"/>
        </w:rPr>
        <w:t>’</w:t>
      </w:r>
      <w:r w:rsidR="008C3EC7" w:rsidRPr="00E622AC">
        <w:rPr>
          <w:rFonts w:eastAsiaTheme="minorEastAsia"/>
        </w:rPr>
        <w:t>s very</w:t>
      </w:r>
      <w:r w:rsidR="008C3EC7">
        <w:rPr>
          <w:rFonts w:eastAsiaTheme="minorEastAsia" w:hint="eastAsia"/>
        </w:rPr>
        <w:t xml:space="preserve"> </w:t>
      </w:r>
      <w:r w:rsidR="008C3EC7" w:rsidRPr="00E622AC">
        <w:rPr>
          <w:rFonts w:eastAsiaTheme="minorEastAsia"/>
        </w:rPr>
        <w:t>interesting.</w:t>
      </w:r>
    </w:p>
    <w:p w14:paraId="4FB4FC3F" w14:textId="4C65BE80" w:rsidR="008C3EC7" w:rsidRPr="00D15624" w:rsidRDefault="00985801" w:rsidP="00772F64">
      <w:pPr>
        <w:pStyle w:val="Normal332"/>
        <w:snapToGrid w:val="0"/>
        <w:spacing w:before="80"/>
        <w:textAlignment w:val="center"/>
        <w:rPr>
          <w:rFonts w:eastAsia="DengXian"/>
        </w:rPr>
      </w:pPr>
      <w:r>
        <w:rPr>
          <w:rFonts w:eastAsiaTheme="minorEastAsia"/>
        </w:rPr>
        <w:t xml:space="preserve">  </w:t>
      </w:r>
      <w:r w:rsidR="008C3EC7">
        <w:rPr>
          <w:rFonts w:eastAsiaTheme="minorEastAsia" w:hint="eastAsia"/>
        </w:rPr>
        <w:t>（這本書一點都不無聊。相反地，它很有趣。）</w:t>
      </w:r>
    </w:p>
    <w:p w14:paraId="5BFD3F14" w14:textId="77777777" w:rsidR="003D2E2B" w:rsidRDefault="003D2E2B" w:rsidP="004A6756">
      <w:pPr>
        <w:widowControl/>
      </w:pPr>
    </w:p>
    <w:p w14:paraId="1D69C313" w14:textId="77777777" w:rsidR="003D2E2B" w:rsidRDefault="003D2E2B" w:rsidP="004A6756">
      <w:pPr>
        <w:widowControl/>
      </w:pPr>
    </w:p>
    <w:tbl>
      <w:tblPr>
        <w:tblStyle w:val="ad"/>
        <w:tblW w:w="0" w:type="auto"/>
        <w:tblLook w:val="04A0" w:firstRow="1" w:lastRow="0" w:firstColumn="1" w:lastColumn="0" w:noHBand="0" w:noVBand="1"/>
      </w:tblPr>
      <w:tblGrid>
        <w:gridCol w:w="2469"/>
        <w:gridCol w:w="2469"/>
        <w:gridCol w:w="2469"/>
        <w:gridCol w:w="2470"/>
      </w:tblGrid>
      <w:tr w:rsidR="00D46142" w14:paraId="201E2AA7" w14:textId="77777777" w:rsidTr="00D46142">
        <w:tc>
          <w:tcPr>
            <w:tcW w:w="2469" w:type="dxa"/>
          </w:tcPr>
          <w:p w14:paraId="04EC50E8" w14:textId="77777777" w:rsidR="00D46142" w:rsidRDefault="00D46142" w:rsidP="004A6756">
            <w:pPr>
              <w:widowControl/>
            </w:pPr>
            <w:r>
              <w:t>38.</w:t>
            </w:r>
          </w:p>
          <w:p w14:paraId="0ECE827E" w14:textId="150CBD6C" w:rsidR="00D46142" w:rsidRDefault="00D46142" w:rsidP="004A6756">
            <w:pPr>
              <w:widowControl/>
            </w:pPr>
          </w:p>
        </w:tc>
        <w:tc>
          <w:tcPr>
            <w:tcW w:w="2469" w:type="dxa"/>
          </w:tcPr>
          <w:p w14:paraId="2370C476" w14:textId="24CB86C4" w:rsidR="00D46142" w:rsidRDefault="00D46142" w:rsidP="004A6756">
            <w:pPr>
              <w:widowControl/>
            </w:pPr>
            <w:r>
              <w:t>39.</w:t>
            </w:r>
          </w:p>
        </w:tc>
        <w:tc>
          <w:tcPr>
            <w:tcW w:w="2469" w:type="dxa"/>
          </w:tcPr>
          <w:p w14:paraId="382DAE8C" w14:textId="2EFDDF53" w:rsidR="00D46142" w:rsidRDefault="00D46142" w:rsidP="004A6756">
            <w:pPr>
              <w:widowControl/>
            </w:pPr>
            <w:r>
              <w:t>40.</w:t>
            </w:r>
          </w:p>
        </w:tc>
        <w:tc>
          <w:tcPr>
            <w:tcW w:w="2470" w:type="dxa"/>
          </w:tcPr>
          <w:p w14:paraId="4B8DF5DE" w14:textId="5C6D4FFD" w:rsidR="00D46142" w:rsidRDefault="00D46142" w:rsidP="004A6756">
            <w:pPr>
              <w:widowControl/>
            </w:pPr>
            <w:r>
              <w:t>41.</w:t>
            </w:r>
          </w:p>
        </w:tc>
      </w:tr>
      <w:tr w:rsidR="00D46142" w14:paraId="7FD9D8C9" w14:textId="77777777" w:rsidTr="00D46142">
        <w:tc>
          <w:tcPr>
            <w:tcW w:w="2469" w:type="dxa"/>
          </w:tcPr>
          <w:p w14:paraId="78E87DCA" w14:textId="77777777" w:rsidR="00D46142" w:rsidRDefault="00D46142" w:rsidP="004A6756">
            <w:pPr>
              <w:widowControl/>
            </w:pPr>
            <w:r>
              <w:t>42.</w:t>
            </w:r>
          </w:p>
          <w:p w14:paraId="40571CD0" w14:textId="68A278C5" w:rsidR="00D46142" w:rsidRDefault="00D46142" w:rsidP="004A6756">
            <w:pPr>
              <w:widowControl/>
            </w:pPr>
          </w:p>
        </w:tc>
        <w:tc>
          <w:tcPr>
            <w:tcW w:w="2469" w:type="dxa"/>
          </w:tcPr>
          <w:p w14:paraId="68F930BA" w14:textId="3C0011EE" w:rsidR="00D46142" w:rsidRDefault="00D46142" w:rsidP="004A6756">
            <w:pPr>
              <w:widowControl/>
            </w:pPr>
            <w:r>
              <w:t>43.</w:t>
            </w:r>
          </w:p>
        </w:tc>
        <w:tc>
          <w:tcPr>
            <w:tcW w:w="2469" w:type="dxa"/>
          </w:tcPr>
          <w:p w14:paraId="3ACF2F41" w14:textId="69BCB4AB" w:rsidR="00D46142" w:rsidRDefault="00D46142" w:rsidP="004A6756">
            <w:pPr>
              <w:widowControl/>
            </w:pPr>
            <w:r>
              <w:t>44.</w:t>
            </w:r>
          </w:p>
        </w:tc>
        <w:tc>
          <w:tcPr>
            <w:tcW w:w="2470" w:type="dxa"/>
          </w:tcPr>
          <w:p w14:paraId="3954A8BB" w14:textId="076C02D4" w:rsidR="00D46142" w:rsidRDefault="00D46142" w:rsidP="004A6756">
            <w:pPr>
              <w:widowControl/>
            </w:pPr>
            <w:r>
              <w:t>45.</w:t>
            </w:r>
          </w:p>
        </w:tc>
      </w:tr>
      <w:tr w:rsidR="00D46142" w14:paraId="05954A6E" w14:textId="77777777" w:rsidTr="00D46142">
        <w:tc>
          <w:tcPr>
            <w:tcW w:w="2469" w:type="dxa"/>
          </w:tcPr>
          <w:p w14:paraId="0A2EA05A" w14:textId="77777777" w:rsidR="00D46142" w:rsidRDefault="00D46142" w:rsidP="004A6756">
            <w:pPr>
              <w:widowControl/>
            </w:pPr>
            <w:r>
              <w:t>46.</w:t>
            </w:r>
          </w:p>
          <w:p w14:paraId="635E8277" w14:textId="55B53869" w:rsidR="00D46142" w:rsidRDefault="00D46142" w:rsidP="004A6756">
            <w:pPr>
              <w:widowControl/>
            </w:pPr>
          </w:p>
        </w:tc>
        <w:tc>
          <w:tcPr>
            <w:tcW w:w="2469" w:type="dxa"/>
          </w:tcPr>
          <w:p w14:paraId="3BBFFB5A" w14:textId="2441F33B" w:rsidR="00D46142" w:rsidRDefault="00D46142" w:rsidP="004A6756">
            <w:pPr>
              <w:widowControl/>
            </w:pPr>
            <w:r>
              <w:t>47.</w:t>
            </w:r>
          </w:p>
        </w:tc>
        <w:tc>
          <w:tcPr>
            <w:tcW w:w="2469" w:type="dxa"/>
          </w:tcPr>
          <w:p w14:paraId="4F1A89A8" w14:textId="111CE52B" w:rsidR="00D46142" w:rsidRDefault="00D46142" w:rsidP="004A6756">
            <w:pPr>
              <w:widowControl/>
            </w:pPr>
            <w:r>
              <w:t>48.</w:t>
            </w:r>
          </w:p>
        </w:tc>
        <w:tc>
          <w:tcPr>
            <w:tcW w:w="2470" w:type="dxa"/>
          </w:tcPr>
          <w:p w14:paraId="481FC354" w14:textId="1C906815" w:rsidR="00D46142" w:rsidRDefault="00D46142" w:rsidP="004A6756">
            <w:pPr>
              <w:widowControl/>
            </w:pPr>
            <w:r>
              <w:t>49.</w:t>
            </w:r>
          </w:p>
        </w:tc>
      </w:tr>
      <w:tr w:rsidR="00D46142" w14:paraId="5C308F6A" w14:textId="77777777" w:rsidTr="00D46142">
        <w:tc>
          <w:tcPr>
            <w:tcW w:w="2469" w:type="dxa"/>
          </w:tcPr>
          <w:p w14:paraId="39CA5AD0" w14:textId="77777777" w:rsidR="00D46142" w:rsidRDefault="00D46142" w:rsidP="004A6756">
            <w:pPr>
              <w:widowControl/>
            </w:pPr>
            <w:r>
              <w:t>50.</w:t>
            </w:r>
          </w:p>
          <w:p w14:paraId="4B551A6D" w14:textId="6AF5AFB7" w:rsidR="00D46142" w:rsidRDefault="00D46142" w:rsidP="004A6756">
            <w:pPr>
              <w:widowControl/>
            </w:pPr>
          </w:p>
        </w:tc>
        <w:tc>
          <w:tcPr>
            <w:tcW w:w="2469" w:type="dxa"/>
          </w:tcPr>
          <w:p w14:paraId="1AE3B7D8" w14:textId="1E813633" w:rsidR="00D46142" w:rsidRDefault="00D46142" w:rsidP="004A6756">
            <w:pPr>
              <w:widowControl/>
            </w:pPr>
            <w:r>
              <w:t>51.</w:t>
            </w:r>
          </w:p>
        </w:tc>
        <w:tc>
          <w:tcPr>
            <w:tcW w:w="2469" w:type="dxa"/>
          </w:tcPr>
          <w:p w14:paraId="2D1090B1" w14:textId="5E09134C" w:rsidR="00D46142" w:rsidRDefault="00D46142" w:rsidP="004A6756">
            <w:pPr>
              <w:widowControl/>
            </w:pPr>
            <w:r>
              <w:t>51.</w:t>
            </w:r>
          </w:p>
        </w:tc>
        <w:tc>
          <w:tcPr>
            <w:tcW w:w="2470" w:type="dxa"/>
          </w:tcPr>
          <w:p w14:paraId="6F8BAB1E" w14:textId="1D364379" w:rsidR="00D46142" w:rsidRDefault="00D46142" w:rsidP="004A6756">
            <w:pPr>
              <w:widowControl/>
            </w:pPr>
            <w:r>
              <w:t>52.</w:t>
            </w:r>
          </w:p>
        </w:tc>
      </w:tr>
      <w:tr w:rsidR="00D46142" w14:paraId="127B08C9" w14:textId="77777777" w:rsidTr="00D46142">
        <w:tc>
          <w:tcPr>
            <w:tcW w:w="2469" w:type="dxa"/>
          </w:tcPr>
          <w:p w14:paraId="230AA74B" w14:textId="77777777" w:rsidR="00D46142" w:rsidRDefault="00D46142" w:rsidP="004A6756">
            <w:pPr>
              <w:widowControl/>
            </w:pPr>
            <w:r>
              <w:t>52.</w:t>
            </w:r>
          </w:p>
          <w:p w14:paraId="4DFAB68A" w14:textId="45C72BE9" w:rsidR="00D46142" w:rsidRDefault="00D46142" w:rsidP="004A6756">
            <w:pPr>
              <w:widowControl/>
            </w:pPr>
          </w:p>
        </w:tc>
        <w:tc>
          <w:tcPr>
            <w:tcW w:w="2469" w:type="dxa"/>
          </w:tcPr>
          <w:p w14:paraId="2639AE97" w14:textId="77777777" w:rsidR="00D46142" w:rsidRDefault="00D46142" w:rsidP="004A6756">
            <w:pPr>
              <w:widowControl/>
            </w:pPr>
          </w:p>
        </w:tc>
        <w:tc>
          <w:tcPr>
            <w:tcW w:w="2469" w:type="dxa"/>
          </w:tcPr>
          <w:p w14:paraId="0DEBA443" w14:textId="77777777" w:rsidR="00D46142" w:rsidRDefault="00D46142" w:rsidP="004A6756">
            <w:pPr>
              <w:widowControl/>
            </w:pPr>
          </w:p>
        </w:tc>
        <w:tc>
          <w:tcPr>
            <w:tcW w:w="2470" w:type="dxa"/>
          </w:tcPr>
          <w:p w14:paraId="240943CE" w14:textId="77777777" w:rsidR="00D46142" w:rsidRDefault="00D46142" w:rsidP="004A6756">
            <w:pPr>
              <w:widowControl/>
            </w:pPr>
          </w:p>
        </w:tc>
      </w:tr>
    </w:tbl>
    <w:p w14:paraId="19360B6F" w14:textId="0D9A37D6" w:rsidR="004A6756" w:rsidRDefault="004A6756" w:rsidP="004A6756">
      <w:pPr>
        <w:widowControl/>
      </w:pPr>
      <w:r>
        <w:br/>
      </w:r>
    </w:p>
    <w:p w14:paraId="6AC0B7E5" w14:textId="0F8DF304" w:rsidR="00D46142" w:rsidRPr="00D46142" w:rsidRDefault="00D46142" w:rsidP="00D46142">
      <w:pPr>
        <w:widowControl/>
        <w:jc w:val="center"/>
        <w:rPr>
          <w:b/>
        </w:rPr>
      </w:pPr>
      <w:r w:rsidRPr="00D46142">
        <w:rPr>
          <w:b/>
        </w:rPr>
        <w:t>(</w:t>
      </w:r>
      <w:r w:rsidRPr="00D46142">
        <w:rPr>
          <w:rFonts w:hint="eastAsia"/>
          <w:b/>
        </w:rPr>
        <w:t>字彙片語請作答於空格內，檢查字尾，本張試卷請寫上座號姓名繳回</w:t>
      </w:r>
      <w:r w:rsidRPr="00D46142">
        <w:rPr>
          <w:rFonts w:hint="eastAsia"/>
          <w:b/>
        </w:rPr>
        <w:t>)</w:t>
      </w:r>
    </w:p>
    <w:p w14:paraId="509B148E" w14:textId="77777777" w:rsidR="006767C0" w:rsidRDefault="006767C0" w:rsidP="00956B48">
      <w:pPr>
        <w:pStyle w:val="Normal0220"/>
        <w:snapToGrid w:val="0"/>
        <w:spacing w:before="80"/>
        <w:textAlignment w:val="center"/>
        <w:rPr>
          <w:rFonts w:eastAsia="DengXian"/>
        </w:rPr>
      </w:pPr>
    </w:p>
    <w:p w14:paraId="281B68A9" w14:textId="77777777" w:rsidR="004A6756" w:rsidRDefault="004A6756" w:rsidP="00956B48">
      <w:pPr>
        <w:pStyle w:val="Normal0220"/>
        <w:snapToGrid w:val="0"/>
        <w:spacing w:before="80"/>
        <w:textAlignment w:val="center"/>
        <w:rPr>
          <w:rFonts w:eastAsia="DengXian"/>
        </w:rPr>
      </w:pPr>
    </w:p>
    <w:p w14:paraId="3E8AE49A" w14:textId="77777777" w:rsidR="004A6756" w:rsidRDefault="004A6756" w:rsidP="00956B48">
      <w:pPr>
        <w:pStyle w:val="Normal0220"/>
        <w:snapToGrid w:val="0"/>
        <w:spacing w:before="80"/>
        <w:textAlignment w:val="center"/>
        <w:rPr>
          <w:rFonts w:eastAsia="DengXian"/>
        </w:rPr>
      </w:pPr>
    </w:p>
    <w:p w14:paraId="7170AD2D" w14:textId="77777777" w:rsidR="004A6756" w:rsidRDefault="004A6756" w:rsidP="00956B48">
      <w:pPr>
        <w:pStyle w:val="Normal0220"/>
        <w:snapToGrid w:val="0"/>
        <w:spacing w:before="80"/>
        <w:textAlignment w:val="center"/>
        <w:rPr>
          <w:rFonts w:eastAsia="DengXian"/>
        </w:rPr>
      </w:pPr>
    </w:p>
    <w:p w14:paraId="0AB09142" w14:textId="77777777" w:rsidR="004A6756" w:rsidRDefault="004A6756" w:rsidP="00956B48">
      <w:pPr>
        <w:pStyle w:val="Normal0220"/>
        <w:snapToGrid w:val="0"/>
        <w:spacing w:before="80"/>
        <w:textAlignment w:val="center"/>
        <w:rPr>
          <w:rFonts w:eastAsia="DengXian"/>
        </w:rPr>
      </w:pPr>
    </w:p>
    <w:p w14:paraId="32C158D5" w14:textId="77777777" w:rsidR="004A6756" w:rsidRDefault="004A6756" w:rsidP="00956B48">
      <w:pPr>
        <w:pStyle w:val="Normal0220"/>
        <w:snapToGrid w:val="0"/>
        <w:spacing w:before="80"/>
        <w:textAlignment w:val="center"/>
        <w:rPr>
          <w:rFonts w:eastAsia="DengXian"/>
        </w:rPr>
      </w:pPr>
    </w:p>
    <w:p w14:paraId="3E79C4A3" w14:textId="77777777" w:rsidR="004A6756" w:rsidRDefault="004A6756" w:rsidP="00956B48">
      <w:pPr>
        <w:pStyle w:val="Normal0220"/>
        <w:snapToGrid w:val="0"/>
        <w:spacing w:before="80"/>
        <w:textAlignment w:val="center"/>
        <w:rPr>
          <w:rFonts w:eastAsia="DengXian"/>
        </w:rPr>
      </w:pPr>
    </w:p>
    <w:p w14:paraId="60797236" w14:textId="77777777" w:rsidR="004A6756" w:rsidRDefault="004A6756" w:rsidP="00956B48">
      <w:pPr>
        <w:pStyle w:val="Normal0220"/>
        <w:snapToGrid w:val="0"/>
        <w:spacing w:before="80"/>
        <w:textAlignment w:val="center"/>
        <w:rPr>
          <w:rFonts w:eastAsia="DengXian"/>
        </w:rPr>
      </w:pPr>
    </w:p>
    <w:p w14:paraId="2E1F6905" w14:textId="77777777" w:rsidR="004A6756" w:rsidRDefault="004A6756" w:rsidP="00956B48">
      <w:pPr>
        <w:pStyle w:val="Normal0220"/>
        <w:snapToGrid w:val="0"/>
        <w:spacing w:before="80"/>
        <w:textAlignment w:val="center"/>
        <w:rPr>
          <w:rFonts w:eastAsia="DengXian"/>
        </w:rPr>
      </w:pPr>
    </w:p>
    <w:p w14:paraId="060CB1C6" w14:textId="77777777" w:rsidR="004A6756" w:rsidRDefault="004A6756" w:rsidP="00956B48">
      <w:pPr>
        <w:pStyle w:val="Normal0220"/>
        <w:snapToGrid w:val="0"/>
        <w:spacing w:before="80"/>
        <w:textAlignment w:val="center"/>
        <w:rPr>
          <w:rFonts w:eastAsia="DengXian"/>
        </w:rPr>
      </w:pPr>
    </w:p>
    <w:p w14:paraId="300C9AF3" w14:textId="77777777" w:rsidR="004A6756" w:rsidRDefault="004A6756" w:rsidP="00956B48">
      <w:pPr>
        <w:pStyle w:val="Normal0220"/>
        <w:snapToGrid w:val="0"/>
        <w:spacing w:before="80"/>
        <w:textAlignment w:val="center"/>
        <w:rPr>
          <w:rFonts w:eastAsia="DengXian"/>
        </w:rPr>
      </w:pPr>
    </w:p>
    <w:p w14:paraId="6EA12195" w14:textId="77777777" w:rsidR="004A6756" w:rsidRDefault="004A6756" w:rsidP="00956B48">
      <w:pPr>
        <w:pStyle w:val="Normal0220"/>
        <w:snapToGrid w:val="0"/>
        <w:spacing w:before="80"/>
        <w:textAlignment w:val="center"/>
        <w:rPr>
          <w:rFonts w:eastAsia="DengXian"/>
        </w:rPr>
      </w:pPr>
    </w:p>
    <w:p w14:paraId="36925202" w14:textId="77777777" w:rsidR="004A6756" w:rsidRDefault="004A6756" w:rsidP="00956B48">
      <w:pPr>
        <w:pStyle w:val="Normal0220"/>
        <w:snapToGrid w:val="0"/>
        <w:spacing w:before="80"/>
        <w:textAlignment w:val="center"/>
        <w:rPr>
          <w:rFonts w:eastAsia="DengXian"/>
        </w:rPr>
      </w:pPr>
    </w:p>
    <w:p w14:paraId="2660DA64" w14:textId="77777777" w:rsidR="004A6756" w:rsidRDefault="004A6756" w:rsidP="00956B48">
      <w:pPr>
        <w:pStyle w:val="Normal0220"/>
        <w:snapToGrid w:val="0"/>
        <w:spacing w:before="80"/>
        <w:textAlignment w:val="center"/>
        <w:rPr>
          <w:rFonts w:eastAsia="DengXian"/>
        </w:rPr>
      </w:pPr>
    </w:p>
    <w:p w14:paraId="6CA6E2A0" w14:textId="77777777" w:rsidR="004A6756" w:rsidRDefault="004A6756" w:rsidP="00956B48">
      <w:pPr>
        <w:pStyle w:val="Normal0220"/>
        <w:snapToGrid w:val="0"/>
        <w:spacing w:before="80"/>
        <w:textAlignment w:val="center"/>
        <w:rPr>
          <w:rFonts w:eastAsia="DengXian"/>
        </w:rPr>
      </w:pPr>
    </w:p>
    <w:p w14:paraId="59510C15" w14:textId="77777777" w:rsidR="004A6756" w:rsidRDefault="004A6756" w:rsidP="00956B48">
      <w:pPr>
        <w:pStyle w:val="Normal0220"/>
        <w:snapToGrid w:val="0"/>
        <w:spacing w:before="80"/>
        <w:textAlignment w:val="center"/>
        <w:rPr>
          <w:rFonts w:eastAsia="DengXian"/>
        </w:rPr>
      </w:pPr>
    </w:p>
    <w:p w14:paraId="15497A7E" w14:textId="77777777" w:rsidR="004A6756" w:rsidRDefault="004A6756" w:rsidP="00956B48">
      <w:pPr>
        <w:pStyle w:val="Normal0220"/>
        <w:snapToGrid w:val="0"/>
        <w:spacing w:before="80"/>
        <w:textAlignment w:val="center"/>
        <w:rPr>
          <w:rFonts w:eastAsia="DengXian"/>
        </w:rPr>
      </w:pPr>
    </w:p>
    <w:p w14:paraId="3EECE6BA" w14:textId="77777777" w:rsidR="004A6756" w:rsidRDefault="004A6756" w:rsidP="00956B48">
      <w:pPr>
        <w:pStyle w:val="Normal0220"/>
        <w:snapToGrid w:val="0"/>
        <w:spacing w:before="80"/>
        <w:textAlignment w:val="center"/>
        <w:rPr>
          <w:rFonts w:eastAsia="DengXian"/>
        </w:rPr>
      </w:pPr>
    </w:p>
    <w:p w14:paraId="215C34D4" w14:textId="77777777" w:rsidR="004A6756" w:rsidRDefault="004A6756" w:rsidP="00956B48">
      <w:pPr>
        <w:pStyle w:val="Normal0220"/>
        <w:snapToGrid w:val="0"/>
        <w:spacing w:before="80"/>
        <w:textAlignment w:val="center"/>
        <w:rPr>
          <w:rFonts w:eastAsia="DengXian"/>
        </w:rPr>
      </w:pPr>
    </w:p>
    <w:p w14:paraId="696378E3" w14:textId="77777777" w:rsidR="004A6756" w:rsidRDefault="004A6756" w:rsidP="00956B48">
      <w:pPr>
        <w:pStyle w:val="Normal0220"/>
        <w:snapToGrid w:val="0"/>
        <w:spacing w:before="80"/>
        <w:textAlignment w:val="center"/>
        <w:rPr>
          <w:rFonts w:eastAsia="DengXian"/>
        </w:rPr>
      </w:pPr>
    </w:p>
    <w:p w14:paraId="28218E6F" w14:textId="77777777" w:rsidR="004A6756" w:rsidRDefault="004A6756" w:rsidP="00956B48">
      <w:pPr>
        <w:pStyle w:val="Normal0220"/>
        <w:snapToGrid w:val="0"/>
        <w:spacing w:before="80"/>
        <w:textAlignment w:val="center"/>
        <w:rPr>
          <w:rFonts w:eastAsia="DengXian"/>
        </w:rPr>
      </w:pPr>
    </w:p>
    <w:p w14:paraId="2A61F65E" w14:textId="77777777" w:rsidR="004A6756" w:rsidRDefault="004A6756" w:rsidP="00956B48">
      <w:pPr>
        <w:pStyle w:val="Normal0220"/>
        <w:snapToGrid w:val="0"/>
        <w:spacing w:before="80"/>
        <w:textAlignment w:val="center"/>
        <w:rPr>
          <w:rFonts w:eastAsia="DengXian"/>
        </w:rPr>
      </w:pPr>
    </w:p>
    <w:p w14:paraId="0B3536EA" w14:textId="77777777" w:rsidR="004A6756" w:rsidRDefault="004A6756" w:rsidP="00956B48">
      <w:pPr>
        <w:pStyle w:val="Normal0220"/>
        <w:snapToGrid w:val="0"/>
        <w:spacing w:before="80"/>
        <w:textAlignment w:val="center"/>
        <w:rPr>
          <w:rFonts w:eastAsia="DengXian"/>
        </w:rPr>
      </w:pPr>
    </w:p>
    <w:p w14:paraId="13885C6B" w14:textId="77777777" w:rsidR="004A6756" w:rsidRDefault="004A6756" w:rsidP="00956B48">
      <w:pPr>
        <w:pStyle w:val="Normal0220"/>
        <w:snapToGrid w:val="0"/>
        <w:spacing w:before="80"/>
        <w:textAlignment w:val="center"/>
        <w:rPr>
          <w:rFonts w:eastAsia="DengXian"/>
        </w:rPr>
      </w:pPr>
    </w:p>
    <w:p w14:paraId="714E2B31" w14:textId="77777777" w:rsidR="004A6756" w:rsidRDefault="004A6756" w:rsidP="00956B48">
      <w:pPr>
        <w:pStyle w:val="Normal0220"/>
        <w:snapToGrid w:val="0"/>
        <w:spacing w:before="80"/>
        <w:textAlignment w:val="center"/>
        <w:rPr>
          <w:rFonts w:eastAsia="DengXian"/>
        </w:rPr>
      </w:pPr>
    </w:p>
    <w:p w14:paraId="5EDBEB17" w14:textId="77777777" w:rsidR="004A6756" w:rsidRDefault="004A6756" w:rsidP="00956B48">
      <w:pPr>
        <w:pStyle w:val="Normal0220"/>
        <w:snapToGrid w:val="0"/>
        <w:spacing w:before="80"/>
        <w:textAlignment w:val="center"/>
        <w:rPr>
          <w:rFonts w:eastAsia="DengXian"/>
        </w:rPr>
      </w:pPr>
    </w:p>
    <w:p w14:paraId="35D6A799" w14:textId="77777777" w:rsidR="004A6756" w:rsidRDefault="004A6756" w:rsidP="00956B48">
      <w:pPr>
        <w:pStyle w:val="Normal0220"/>
        <w:snapToGrid w:val="0"/>
        <w:spacing w:before="80"/>
        <w:textAlignment w:val="center"/>
        <w:rPr>
          <w:rFonts w:eastAsia="DengXian"/>
        </w:rPr>
      </w:pPr>
    </w:p>
    <w:p w14:paraId="06E8750C" w14:textId="77777777" w:rsidR="004A6756" w:rsidRDefault="004A6756" w:rsidP="00956B48">
      <w:pPr>
        <w:pStyle w:val="Normal0220"/>
        <w:snapToGrid w:val="0"/>
        <w:spacing w:before="80"/>
        <w:textAlignment w:val="center"/>
        <w:rPr>
          <w:rFonts w:eastAsia="DengXian"/>
        </w:rPr>
      </w:pPr>
    </w:p>
    <w:p w14:paraId="1EDF0662" w14:textId="77777777" w:rsidR="004A6756" w:rsidRDefault="004A6756" w:rsidP="00956B48">
      <w:pPr>
        <w:pStyle w:val="Normal0220"/>
        <w:snapToGrid w:val="0"/>
        <w:spacing w:before="80"/>
        <w:textAlignment w:val="center"/>
        <w:rPr>
          <w:rFonts w:eastAsia="DengXian"/>
        </w:rPr>
      </w:pPr>
    </w:p>
    <w:p w14:paraId="6D0499D7" w14:textId="77777777" w:rsidR="004A6756" w:rsidRDefault="004A6756" w:rsidP="00956B48">
      <w:pPr>
        <w:pStyle w:val="Normal0220"/>
        <w:snapToGrid w:val="0"/>
        <w:spacing w:before="80"/>
        <w:textAlignment w:val="center"/>
        <w:rPr>
          <w:rFonts w:eastAsia="DengXian"/>
        </w:rPr>
      </w:pPr>
    </w:p>
    <w:p w14:paraId="648ECECE" w14:textId="77777777" w:rsidR="004A6756" w:rsidRDefault="004A6756" w:rsidP="00956B48">
      <w:pPr>
        <w:pStyle w:val="Normal0220"/>
        <w:snapToGrid w:val="0"/>
        <w:spacing w:before="80"/>
        <w:textAlignment w:val="center"/>
        <w:rPr>
          <w:rFonts w:eastAsia="DengXian"/>
        </w:rPr>
      </w:pPr>
    </w:p>
    <w:p w14:paraId="55A09EDC" w14:textId="77777777" w:rsidR="004A6756" w:rsidRDefault="004A6756" w:rsidP="00956B48">
      <w:pPr>
        <w:pStyle w:val="Normal0220"/>
        <w:snapToGrid w:val="0"/>
        <w:spacing w:before="80"/>
        <w:textAlignment w:val="center"/>
        <w:rPr>
          <w:rFonts w:eastAsia="DengXian"/>
        </w:rPr>
      </w:pPr>
    </w:p>
    <w:p w14:paraId="0DFB3897" w14:textId="77777777" w:rsidR="004A6756" w:rsidRDefault="004A6756" w:rsidP="00956B48">
      <w:pPr>
        <w:pStyle w:val="Normal0220"/>
        <w:snapToGrid w:val="0"/>
        <w:spacing w:before="80"/>
        <w:textAlignment w:val="center"/>
        <w:rPr>
          <w:rFonts w:eastAsia="DengXian"/>
        </w:rPr>
      </w:pPr>
    </w:p>
    <w:p w14:paraId="79B6A416" w14:textId="77777777" w:rsidR="004A6756" w:rsidRDefault="004A6756" w:rsidP="00956B48">
      <w:pPr>
        <w:pStyle w:val="Normal0220"/>
        <w:snapToGrid w:val="0"/>
        <w:spacing w:before="80"/>
        <w:textAlignment w:val="center"/>
        <w:rPr>
          <w:rFonts w:eastAsia="DengXian"/>
        </w:rPr>
      </w:pPr>
    </w:p>
    <w:p w14:paraId="6EC1D8C6" w14:textId="77777777" w:rsidR="004A6756" w:rsidRDefault="004A6756" w:rsidP="00956B48">
      <w:pPr>
        <w:pStyle w:val="Normal0220"/>
        <w:snapToGrid w:val="0"/>
        <w:spacing w:before="80"/>
        <w:textAlignment w:val="center"/>
        <w:rPr>
          <w:rFonts w:eastAsia="DengXian"/>
        </w:rPr>
      </w:pPr>
    </w:p>
    <w:p w14:paraId="1DA61CA4" w14:textId="77777777" w:rsidR="004A6756" w:rsidRDefault="004A6756" w:rsidP="00956B48">
      <w:pPr>
        <w:pStyle w:val="Normal0220"/>
        <w:snapToGrid w:val="0"/>
        <w:spacing w:before="80"/>
        <w:textAlignment w:val="center"/>
        <w:rPr>
          <w:rFonts w:eastAsia="DengXian"/>
        </w:rPr>
      </w:pPr>
    </w:p>
    <w:p w14:paraId="08A58B09" w14:textId="77777777" w:rsidR="004A6756" w:rsidRPr="006767C0" w:rsidRDefault="004A6756" w:rsidP="00956B48">
      <w:pPr>
        <w:pStyle w:val="Normal0220"/>
        <w:snapToGrid w:val="0"/>
        <w:spacing w:before="80"/>
        <w:textAlignment w:val="center"/>
        <w:rPr>
          <w:rFonts w:eastAsia="DengXian"/>
        </w:rPr>
      </w:pPr>
    </w:p>
    <w:sectPr w:rsidR="004A6756" w:rsidRPr="006767C0" w:rsidSect="005447E3">
      <w:headerReference w:type="default" r:id="rId17"/>
      <w:footerReference w:type="even" r:id="rId18"/>
      <w:footerReference w:type="default" r:id="rId19"/>
      <w:type w:val="continuous"/>
      <w:pgSz w:w="20636" w:h="14570" w:orient="landscape" w:code="12"/>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0F6D69" w14:textId="77777777" w:rsidR="00763787" w:rsidRDefault="00763787">
      <w:r>
        <w:separator/>
      </w:r>
    </w:p>
  </w:endnote>
  <w:endnote w:type="continuationSeparator" w:id="0">
    <w:p w14:paraId="4431CEC9" w14:textId="77777777" w:rsidR="00763787" w:rsidRDefault="00763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8E020E" w14:textId="77777777" w:rsidR="003D2E2B" w:rsidRDefault="003D2E2B"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5BF1A342" w14:textId="77777777" w:rsidR="003D2E2B" w:rsidRDefault="003D2E2B">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7F010" w14:textId="47D2B438" w:rsidR="003D2E2B" w:rsidRPr="009C3570" w:rsidRDefault="003D2E2B"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763787">
      <w:rPr>
        <w:rStyle w:val="a5"/>
        <w:noProof/>
        <w:sz w:val="22"/>
        <w:szCs w:val="22"/>
      </w:rPr>
      <w:t>1</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52F0A0" w14:textId="77777777" w:rsidR="00763787" w:rsidRDefault="00763787">
      <w:r>
        <w:separator/>
      </w:r>
    </w:p>
  </w:footnote>
  <w:footnote w:type="continuationSeparator" w:id="0">
    <w:p w14:paraId="4D121D54" w14:textId="77777777" w:rsidR="00763787" w:rsidRDefault="00763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E7395" w14:textId="77777777" w:rsidR="003D2E2B" w:rsidRDefault="003D2E2B">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992"/>
      <w:gridCol w:w="1701"/>
      <w:gridCol w:w="1134"/>
      <w:gridCol w:w="709"/>
      <w:gridCol w:w="1134"/>
      <w:gridCol w:w="1985"/>
      <w:gridCol w:w="708"/>
      <w:gridCol w:w="2835"/>
      <w:gridCol w:w="709"/>
      <w:gridCol w:w="1276"/>
      <w:gridCol w:w="3118"/>
    </w:tblGrid>
    <w:tr w:rsidR="003D2E2B" w:rsidRPr="00072DD4" w14:paraId="363CDD23"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4B2AF266" w14:textId="58AC963E" w:rsidR="003D2E2B" w:rsidRPr="00072DD4" w:rsidRDefault="003D2E2B" w:rsidP="008A757A">
          <w:pPr>
            <w:tabs>
              <w:tab w:val="center" w:pos="4153"/>
              <w:tab w:val="right" w:pos="8306"/>
            </w:tabs>
            <w:snapToGrid w:val="0"/>
            <w:jc w:val="center"/>
            <w:rPr>
              <w:rFonts w:ascii="新細明體" w:hAnsi="新細明體"/>
              <w:sz w:val="20"/>
              <w:szCs w:val="20"/>
            </w:rPr>
          </w:pPr>
          <w:bookmarkStart w:id="113" w:name="Content"/>
          <w:bookmarkEnd w:id="113"/>
          <w:r w:rsidRPr="00072DD4">
            <w:rPr>
              <w:rFonts w:ascii="新細明體" w:hAnsi="新細明體" w:hint="eastAsia"/>
              <w:sz w:val="28"/>
              <w:szCs w:val="20"/>
            </w:rPr>
            <w:t>市立新北高工</w:t>
          </w:r>
          <w:r>
            <w:rPr>
              <w:rFonts w:ascii="新細明體" w:hAnsi="新細明體" w:hint="eastAsia"/>
              <w:sz w:val="28"/>
              <w:szCs w:val="20"/>
            </w:rPr>
            <w:t>109</w:t>
          </w:r>
          <w:r w:rsidRPr="00072DD4">
            <w:rPr>
              <w:rFonts w:ascii="新細明體" w:hAnsi="新細明體" w:hint="eastAsia"/>
              <w:sz w:val="28"/>
              <w:szCs w:val="20"/>
            </w:rPr>
            <w:t>學年度第</w:t>
          </w:r>
          <w:r>
            <w:rPr>
              <w:rFonts w:ascii="新細明體" w:hAnsi="新細明體" w:hint="eastAsia"/>
              <w:sz w:val="28"/>
              <w:szCs w:val="20"/>
            </w:rPr>
            <w:t>1</w:t>
          </w:r>
          <w:r w:rsidRPr="00072DD4">
            <w:rPr>
              <w:rFonts w:ascii="新細明體" w:hAnsi="新細明體" w:hint="eastAsia"/>
              <w:sz w:val="28"/>
              <w:szCs w:val="20"/>
            </w:rPr>
            <w:t xml:space="preserve">學期 </w:t>
          </w:r>
          <w:r>
            <w:rPr>
              <w:rFonts w:ascii="新細明體" w:hAnsi="新細明體" w:hint="eastAsia"/>
              <w:sz w:val="28"/>
              <w:szCs w:val="20"/>
            </w:rPr>
            <w:t>一段</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49A21FED"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6BAF9E03" w14:textId="77777777" w:rsidR="003D2E2B" w:rsidRPr="00072DD4" w:rsidRDefault="003D2E2B"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4B4DCDE7"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02E0F7A8" w14:textId="77777777" w:rsidR="003D2E2B" w:rsidRPr="00072DD4" w:rsidRDefault="003D2E2B"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0B898841" w14:textId="77777777" w:rsidR="003D2E2B" w:rsidRPr="00072DD4" w:rsidRDefault="003D2E2B"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3D2E2B" w:rsidRPr="00072DD4" w14:paraId="28AEBEDD" w14:textId="77777777" w:rsidTr="00E7311A">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57FC6909"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09566D51" w14:textId="0D258970" w:rsidR="003D2E2B" w:rsidRPr="00072DD4" w:rsidRDefault="003D2E2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英文</w:t>
          </w:r>
        </w:p>
      </w:tc>
      <w:tc>
        <w:tcPr>
          <w:tcW w:w="709" w:type="dxa"/>
          <w:tcBorders>
            <w:top w:val="single" w:sz="4" w:space="0" w:color="auto"/>
            <w:left w:val="single" w:sz="4" w:space="0" w:color="auto"/>
            <w:bottom w:val="double" w:sz="4" w:space="0" w:color="auto"/>
            <w:right w:val="single" w:sz="4" w:space="0" w:color="auto"/>
          </w:tcBorders>
          <w:vAlign w:val="center"/>
          <w:hideMark/>
        </w:tcPr>
        <w:p w14:paraId="53AC773E"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1A6775EB"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0E237D89" w14:textId="13F3139F" w:rsidR="003D2E2B" w:rsidRPr="00072DD4" w:rsidRDefault="003D2E2B" w:rsidP="00267A34">
          <w:pPr>
            <w:tabs>
              <w:tab w:val="center" w:pos="4153"/>
              <w:tab w:val="right" w:pos="8306"/>
            </w:tabs>
            <w:snapToGrid w:val="0"/>
            <w:jc w:val="center"/>
            <w:rPr>
              <w:rFonts w:ascii="新細明體" w:hAnsi="新細明體"/>
              <w:szCs w:val="20"/>
            </w:rPr>
          </w:pPr>
          <w:r>
            <w:rPr>
              <w:rFonts w:ascii="新細明體" w:hAnsi="新細明體" w:hint="eastAsia"/>
              <w:szCs w:val="20"/>
            </w:rPr>
            <w:t>邱思潔</w:t>
          </w:r>
        </w:p>
      </w:tc>
      <w:tc>
        <w:tcPr>
          <w:tcW w:w="992" w:type="dxa"/>
          <w:tcBorders>
            <w:top w:val="single" w:sz="4" w:space="0" w:color="auto"/>
            <w:left w:val="single" w:sz="4" w:space="0" w:color="auto"/>
            <w:bottom w:val="double" w:sz="4" w:space="0" w:color="auto"/>
            <w:right w:val="single" w:sz="4" w:space="0" w:color="auto"/>
          </w:tcBorders>
          <w:vAlign w:val="center"/>
        </w:tcPr>
        <w:p w14:paraId="029396FD" w14:textId="77777777" w:rsidR="003D2E2B" w:rsidRPr="00072DD4" w:rsidRDefault="003D2E2B"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14:paraId="73140D72" w14:textId="01AA2770" w:rsidR="003D2E2B" w:rsidRPr="00072DD4" w:rsidRDefault="003D2E2B" w:rsidP="00226114">
          <w:pPr>
            <w:tabs>
              <w:tab w:val="center" w:pos="4153"/>
              <w:tab w:val="right" w:pos="8306"/>
            </w:tabs>
            <w:snapToGrid w:val="0"/>
            <w:jc w:val="center"/>
            <w:rPr>
              <w:rFonts w:ascii="新細明體" w:hAnsi="新細明體"/>
              <w:szCs w:val="20"/>
            </w:rPr>
          </w:pPr>
          <w:r>
            <w:rPr>
              <w:rFonts w:ascii="新細明體" w:hAnsi="新細明體" w:hint="eastAsia"/>
              <w:szCs w:val="20"/>
            </w:rPr>
            <w:t>陳旻旻</w:t>
          </w:r>
        </w:p>
      </w:tc>
      <w:tc>
        <w:tcPr>
          <w:tcW w:w="1134" w:type="dxa"/>
          <w:tcBorders>
            <w:top w:val="single" w:sz="4" w:space="0" w:color="auto"/>
            <w:left w:val="single" w:sz="4" w:space="0" w:color="auto"/>
            <w:bottom w:val="double" w:sz="4" w:space="0" w:color="auto"/>
            <w:right w:val="single" w:sz="4" w:space="0" w:color="auto"/>
          </w:tcBorders>
          <w:vAlign w:val="center"/>
          <w:hideMark/>
        </w:tcPr>
        <w:p w14:paraId="6354CEB1"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478A4C05"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二</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F932EFD"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6C7E6B36" w14:textId="102FDA47" w:rsidR="003D2E2B" w:rsidRPr="00072DD4" w:rsidRDefault="003D2E2B" w:rsidP="00226114">
          <w:pPr>
            <w:tabs>
              <w:tab w:val="center" w:pos="4153"/>
              <w:tab w:val="right" w:pos="8306"/>
            </w:tabs>
            <w:snapToGrid w:val="0"/>
            <w:rPr>
              <w:rFonts w:ascii="新細明體" w:hAnsi="新細明體"/>
              <w:szCs w:val="20"/>
            </w:rPr>
          </w:pPr>
          <w:r>
            <w:rPr>
              <w:rFonts w:ascii="新細明體" w:hAnsi="新細明體" w:hint="eastAsia"/>
              <w:szCs w:val="20"/>
            </w:rPr>
            <w:t>機電訊汽圖資鑄模</w:t>
          </w:r>
        </w:p>
      </w:tc>
      <w:tc>
        <w:tcPr>
          <w:tcW w:w="708" w:type="dxa"/>
          <w:tcBorders>
            <w:top w:val="single" w:sz="4" w:space="0" w:color="auto"/>
            <w:left w:val="double" w:sz="4" w:space="0" w:color="auto"/>
            <w:bottom w:val="double" w:sz="4" w:space="0" w:color="auto"/>
            <w:right w:val="single" w:sz="4" w:space="0" w:color="auto"/>
          </w:tcBorders>
          <w:vAlign w:val="center"/>
          <w:hideMark/>
        </w:tcPr>
        <w:p w14:paraId="48E3E583" w14:textId="77777777" w:rsidR="003D2E2B" w:rsidRPr="00072DD4" w:rsidRDefault="003D2E2B"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69E8A5D5" w14:textId="77777777" w:rsidR="003D2E2B" w:rsidRPr="00072DD4" w:rsidRDefault="003D2E2B"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1D2ED504" w14:textId="3D47B470" w:rsidR="003D2E2B" w:rsidRPr="00072DD4" w:rsidRDefault="003D2E2B" w:rsidP="00226114">
          <w:pPr>
            <w:tabs>
              <w:tab w:val="center" w:pos="4153"/>
              <w:tab w:val="right" w:pos="8306"/>
            </w:tabs>
            <w:snapToGrid w:val="0"/>
            <w:jc w:val="center"/>
            <w:rPr>
              <w:rFonts w:ascii="新細明體" w:hAnsi="新細明體"/>
            </w:rPr>
          </w:pPr>
          <w:r>
            <w:rPr>
              <w:rFonts w:ascii="新細明體" w:hAnsi="新細明體" w:hint="eastAsia"/>
            </w:rPr>
            <w:t>是</w:t>
          </w:r>
        </w:p>
      </w:tc>
    </w:tr>
  </w:tbl>
  <w:p w14:paraId="6B2346E1" w14:textId="77777777" w:rsidR="003D2E2B" w:rsidRDefault="003D2E2B"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AD65521"/>
    <w:multiLevelType w:val="hybridMultilevel"/>
    <w:tmpl w:val="3CAAB830"/>
    <w:lvl w:ilvl="0" w:tplc="A0C2BF30">
      <w:start w:val="1"/>
      <w:numFmt w:val="taiwaneseCountingThousand"/>
      <w:lvlText w:val="%1."/>
      <w:lvlJc w:val="left"/>
      <w:pPr>
        <w:ind w:left="390" w:hanging="390"/>
      </w:pPr>
      <w:rPr>
        <w:rFonts w:ascii="微軟正黑體" w:eastAsia="微軟正黑體" w:hAnsi="微軟正黑體" w:cs="微軟正黑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A401F1"/>
    <w:multiLevelType w:val="hybridMultilevel"/>
    <w:tmpl w:val="1FD82558"/>
    <w:lvl w:ilvl="0" w:tplc="588660D4">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3" w15:restartNumberingAfterBreak="0">
    <w:nsid w:val="285A32AD"/>
    <w:multiLevelType w:val="hybridMultilevel"/>
    <w:tmpl w:val="CE7C201A"/>
    <w:lvl w:ilvl="0" w:tplc="452AD310">
      <w:start w:val="32"/>
      <w:numFmt w:val="decimal"/>
      <w:lvlText w:val="%1."/>
      <w:lvlJc w:val="left"/>
      <w:pPr>
        <w:ind w:left="360" w:hanging="360"/>
      </w:pPr>
      <w:rPr>
        <w:rFonts w:eastAsia="細明體"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01333D6"/>
    <w:multiLevelType w:val="hybridMultilevel"/>
    <w:tmpl w:val="088AFB0E"/>
    <w:lvl w:ilvl="0" w:tplc="15E678A6">
      <w:start w:val="1"/>
      <w:numFmt w:val="upperLetter"/>
      <w:lvlText w:val="(%1)"/>
      <w:lvlJc w:val="left"/>
      <w:pPr>
        <w:ind w:left="609" w:hanging="375"/>
      </w:pPr>
      <w:rPr>
        <w:rFonts w:hint="default"/>
      </w:rPr>
    </w:lvl>
    <w:lvl w:ilvl="1" w:tplc="04090019" w:tentative="1">
      <w:start w:val="1"/>
      <w:numFmt w:val="ideographTraditional"/>
      <w:lvlText w:val="%2、"/>
      <w:lvlJc w:val="left"/>
      <w:pPr>
        <w:ind w:left="1194" w:hanging="480"/>
      </w:pPr>
    </w:lvl>
    <w:lvl w:ilvl="2" w:tplc="0409001B" w:tentative="1">
      <w:start w:val="1"/>
      <w:numFmt w:val="lowerRoman"/>
      <w:lvlText w:val="%3."/>
      <w:lvlJc w:val="right"/>
      <w:pPr>
        <w:ind w:left="1674" w:hanging="480"/>
      </w:pPr>
    </w:lvl>
    <w:lvl w:ilvl="3" w:tplc="0409000F" w:tentative="1">
      <w:start w:val="1"/>
      <w:numFmt w:val="decimal"/>
      <w:lvlText w:val="%4."/>
      <w:lvlJc w:val="left"/>
      <w:pPr>
        <w:ind w:left="2154" w:hanging="480"/>
      </w:pPr>
    </w:lvl>
    <w:lvl w:ilvl="4" w:tplc="04090019" w:tentative="1">
      <w:start w:val="1"/>
      <w:numFmt w:val="ideographTraditional"/>
      <w:lvlText w:val="%5、"/>
      <w:lvlJc w:val="left"/>
      <w:pPr>
        <w:ind w:left="2634" w:hanging="480"/>
      </w:pPr>
    </w:lvl>
    <w:lvl w:ilvl="5" w:tplc="0409001B" w:tentative="1">
      <w:start w:val="1"/>
      <w:numFmt w:val="lowerRoman"/>
      <w:lvlText w:val="%6."/>
      <w:lvlJc w:val="right"/>
      <w:pPr>
        <w:ind w:left="3114" w:hanging="480"/>
      </w:pPr>
    </w:lvl>
    <w:lvl w:ilvl="6" w:tplc="0409000F" w:tentative="1">
      <w:start w:val="1"/>
      <w:numFmt w:val="decimal"/>
      <w:lvlText w:val="%7."/>
      <w:lvlJc w:val="left"/>
      <w:pPr>
        <w:ind w:left="3594" w:hanging="480"/>
      </w:pPr>
    </w:lvl>
    <w:lvl w:ilvl="7" w:tplc="04090019" w:tentative="1">
      <w:start w:val="1"/>
      <w:numFmt w:val="ideographTraditional"/>
      <w:lvlText w:val="%8、"/>
      <w:lvlJc w:val="left"/>
      <w:pPr>
        <w:ind w:left="4074" w:hanging="480"/>
      </w:pPr>
    </w:lvl>
    <w:lvl w:ilvl="8" w:tplc="0409001B" w:tentative="1">
      <w:start w:val="1"/>
      <w:numFmt w:val="lowerRoman"/>
      <w:lvlText w:val="%9."/>
      <w:lvlJc w:val="right"/>
      <w:pPr>
        <w:ind w:left="4554" w:hanging="480"/>
      </w:pPr>
    </w:lvl>
  </w:abstractNum>
  <w:abstractNum w:abstractNumId="5" w15:restartNumberingAfterBreak="0">
    <w:nsid w:val="58B60F58"/>
    <w:multiLevelType w:val="hybridMultilevel"/>
    <w:tmpl w:val="59825DE4"/>
    <w:lvl w:ilvl="0" w:tplc="1D3042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6" w15:restartNumberingAfterBreak="0">
    <w:nsid w:val="5EB216E7"/>
    <w:multiLevelType w:val="hybridMultilevel"/>
    <w:tmpl w:val="DACEABCC"/>
    <w:lvl w:ilvl="0" w:tplc="46F0BA54">
      <w:start w:val="33"/>
      <w:numFmt w:val="decimal"/>
      <w:lvlText w:val="%1."/>
      <w:lvlJc w:val="left"/>
      <w:pPr>
        <w:ind w:left="360" w:hanging="360"/>
      </w:pPr>
      <w:rPr>
        <w:rFonts w:ascii="微軟正黑體" w:eastAsia="微軟正黑體" w:hAnsi="微軟正黑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FBC6AF0"/>
    <w:multiLevelType w:val="hybridMultilevel"/>
    <w:tmpl w:val="9406213C"/>
    <w:lvl w:ilvl="0" w:tplc="5EB49F6C">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8" w15:restartNumberingAfterBreak="0">
    <w:nsid w:val="5FD37E22"/>
    <w:multiLevelType w:val="hybridMultilevel"/>
    <w:tmpl w:val="7F38F44C"/>
    <w:lvl w:ilvl="0" w:tplc="95929D5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9" w15:restartNumberingAfterBreak="0">
    <w:nsid w:val="60653FBB"/>
    <w:multiLevelType w:val="hybridMultilevel"/>
    <w:tmpl w:val="4C6C22A0"/>
    <w:lvl w:ilvl="0" w:tplc="EC88DC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0" w15:restartNumberingAfterBreak="0">
    <w:nsid w:val="61FD73B4"/>
    <w:multiLevelType w:val="hybridMultilevel"/>
    <w:tmpl w:val="CE481D16"/>
    <w:lvl w:ilvl="0" w:tplc="9ED61C4C">
      <w:start w:val="3"/>
      <w:numFmt w:val="decimal"/>
      <w:lvlText w:val="%1."/>
      <w:lvlJc w:val="left"/>
      <w:pPr>
        <w:ind w:left="360" w:hanging="360"/>
      </w:pPr>
      <w:rPr>
        <w:rFonts w:eastAsia="Times New Roman"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1"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CAD6767"/>
    <w:multiLevelType w:val="hybridMultilevel"/>
    <w:tmpl w:val="5884436C"/>
    <w:lvl w:ilvl="0" w:tplc="91027FC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3" w15:restartNumberingAfterBreak="0">
    <w:nsid w:val="6D2E5B7B"/>
    <w:multiLevelType w:val="hybridMultilevel"/>
    <w:tmpl w:val="E93A033A"/>
    <w:lvl w:ilvl="0" w:tplc="1A26836A">
      <w:start w:val="1"/>
      <w:numFmt w:val="decimal"/>
      <w:pStyle w:val="a"/>
      <w:lvlText w:val="（    ）%1."/>
      <w:lvlJc w:val="left"/>
      <w:pPr>
        <w:tabs>
          <w:tab w:val="num" w:pos="1222"/>
        </w:tabs>
        <w:ind w:left="142" w:firstLine="0"/>
      </w:pPr>
      <w:rPr>
        <w:rFonts w:hint="eastAsia"/>
        <w:lang w:val="en-US"/>
      </w:rPr>
    </w:lvl>
    <w:lvl w:ilvl="1" w:tplc="04090019">
      <w:start w:val="1"/>
      <w:numFmt w:val="ideographTraditional"/>
      <w:lvlText w:val="%2、"/>
      <w:lvlJc w:val="left"/>
      <w:pPr>
        <w:tabs>
          <w:tab w:val="num" w:pos="534"/>
        </w:tabs>
        <w:ind w:left="534" w:hanging="480"/>
      </w:pPr>
    </w:lvl>
    <w:lvl w:ilvl="2" w:tplc="0409001B" w:tentative="1">
      <w:start w:val="1"/>
      <w:numFmt w:val="lowerRoman"/>
      <w:lvlText w:val="%3."/>
      <w:lvlJc w:val="right"/>
      <w:pPr>
        <w:tabs>
          <w:tab w:val="num" w:pos="1014"/>
        </w:tabs>
        <w:ind w:left="1014" w:hanging="480"/>
      </w:pPr>
    </w:lvl>
    <w:lvl w:ilvl="3" w:tplc="0409000F" w:tentative="1">
      <w:start w:val="1"/>
      <w:numFmt w:val="decimal"/>
      <w:lvlText w:val="%4."/>
      <w:lvlJc w:val="left"/>
      <w:pPr>
        <w:tabs>
          <w:tab w:val="num" w:pos="1494"/>
        </w:tabs>
        <w:ind w:left="1494" w:hanging="480"/>
      </w:pPr>
    </w:lvl>
    <w:lvl w:ilvl="4" w:tplc="04090019" w:tentative="1">
      <w:start w:val="1"/>
      <w:numFmt w:val="ideographTraditional"/>
      <w:lvlText w:val="%5、"/>
      <w:lvlJc w:val="left"/>
      <w:pPr>
        <w:tabs>
          <w:tab w:val="num" w:pos="1974"/>
        </w:tabs>
        <w:ind w:left="1974" w:hanging="480"/>
      </w:pPr>
    </w:lvl>
    <w:lvl w:ilvl="5" w:tplc="0409001B" w:tentative="1">
      <w:start w:val="1"/>
      <w:numFmt w:val="lowerRoman"/>
      <w:lvlText w:val="%6."/>
      <w:lvlJc w:val="right"/>
      <w:pPr>
        <w:tabs>
          <w:tab w:val="num" w:pos="2454"/>
        </w:tabs>
        <w:ind w:left="2454" w:hanging="480"/>
      </w:pPr>
    </w:lvl>
    <w:lvl w:ilvl="6" w:tplc="0409000F" w:tentative="1">
      <w:start w:val="1"/>
      <w:numFmt w:val="decimal"/>
      <w:lvlText w:val="%7."/>
      <w:lvlJc w:val="left"/>
      <w:pPr>
        <w:tabs>
          <w:tab w:val="num" w:pos="2934"/>
        </w:tabs>
        <w:ind w:left="2934" w:hanging="480"/>
      </w:pPr>
    </w:lvl>
    <w:lvl w:ilvl="7" w:tplc="04090019" w:tentative="1">
      <w:start w:val="1"/>
      <w:numFmt w:val="ideographTraditional"/>
      <w:lvlText w:val="%8、"/>
      <w:lvlJc w:val="left"/>
      <w:pPr>
        <w:tabs>
          <w:tab w:val="num" w:pos="3414"/>
        </w:tabs>
        <w:ind w:left="3414" w:hanging="480"/>
      </w:pPr>
    </w:lvl>
    <w:lvl w:ilvl="8" w:tplc="0409001B" w:tentative="1">
      <w:start w:val="1"/>
      <w:numFmt w:val="lowerRoman"/>
      <w:lvlText w:val="%9."/>
      <w:lvlJc w:val="right"/>
      <w:pPr>
        <w:tabs>
          <w:tab w:val="num" w:pos="3894"/>
        </w:tabs>
        <w:ind w:left="3894" w:hanging="480"/>
      </w:pPr>
    </w:lvl>
  </w:abstractNum>
  <w:abstractNum w:abstractNumId="14" w15:restartNumberingAfterBreak="0">
    <w:nsid w:val="6E772260"/>
    <w:multiLevelType w:val="hybridMultilevel"/>
    <w:tmpl w:val="00C01B82"/>
    <w:lvl w:ilvl="0" w:tplc="0CBC0160">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5" w15:restartNumberingAfterBreak="0">
    <w:nsid w:val="73DB7BB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7720619B"/>
    <w:multiLevelType w:val="hybridMultilevel"/>
    <w:tmpl w:val="FBDA8F80"/>
    <w:lvl w:ilvl="0" w:tplc="3CF27A9A">
      <w:start w:val="1"/>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7" w15:restartNumberingAfterBreak="0">
    <w:nsid w:val="7AAE3094"/>
    <w:multiLevelType w:val="hybridMultilevel"/>
    <w:tmpl w:val="D160FE48"/>
    <w:lvl w:ilvl="0" w:tplc="A06E3BAE">
      <w:start w:val="3"/>
      <w:numFmt w:val="upperLetter"/>
      <w:lvlText w:val="(%1)"/>
      <w:lvlJc w:val="left"/>
      <w:pPr>
        <w:ind w:left="705" w:hanging="360"/>
      </w:pPr>
      <w:rPr>
        <w:rFonts w:hint="default"/>
      </w:rPr>
    </w:lvl>
    <w:lvl w:ilvl="1" w:tplc="04090019" w:tentative="1">
      <w:start w:val="1"/>
      <w:numFmt w:val="ideographTraditional"/>
      <w:lvlText w:val="%2、"/>
      <w:lvlJc w:val="left"/>
      <w:pPr>
        <w:ind w:left="1305" w:hanging="480"/>
      </w:pPr>
    </w:lvl>
    <w:lvl w:ilvl="2" w:tplc="0409001B" w:tentative="1">
      <w:start w:val="1"/>
      <w:numFmt w:val="lowerRoman"/>
      <w:lvlText w:val="%3."/>
      <w:lvlJc w:val="right"/>
      <w:pPr>
        <w:ind w:left="1785" w:hanging="480"/>
      </w:pPr>
    </w:lvl>
    <w:lvl w:ilvl="3" w:tplc="0409000F" w:tentative="1">
      <w:start w:val="1"/>
      <w:numFmt w:val="decimal"/>
      <w:lvlText w:val="%4."/>
      <w:lvlJc w:val="left"/>
      <w:pPr>
        <w:ind w:left="2265" w:hanging="480"/>
      </w:pPr>
    </w:lvl>
    <w:lvl w:ilvl="4" w:tplc="04090019" w:tentative="1">
      <w:start w:val="1"/>
      <w:numFmt w:val="ideographTraditional"/>
      <w:lvlText w:val="%5、"/>
      <w:lvlJc w:val="left"/>
      <w:pPr>
        <w:ind w:left="2745" w:hanging="480"/>
      </w:pPr>
    </w:lvl>
    <w:lvl w:ilvl="5" w:tplc="0409001B" w:tentative="1">
      <w:start w:val="1"/>
      <w:numFmt w:val="lowerRoman"/>
      <w:lvlText w:val="%6."/>
      <w:lvlJc w:val="right"/>
      <w:pPr>
        <w:ind w:left="3225" w:hanging="480"/>
      </w:pPr>
    </w:lvl>
    <w:lvl w:ilvl="6" w:tplc="0409000F" w:tentative="1">
      <w:start w:val="1"/>
      <w:numFmt w:val="decimal"/>
      <w:lvlText w:val="%7."/>
      <w:lvlJc w:val="left"/>
      <w:pPr>
        <w:ind w:left="3705" w:hanging="480"/>
      </w:pPr>
    </w:lvl>
    <w:lvl w:ilvl="7" w:tplc="04090019" w:tentative="1">
      <w:start w:val="1"/>
      <w:numFmt w:val="ideographTraditional"/>
      <w:lvlText w:val="%8、"/>
      <w:lvlJc w:val="left"/>
      <w:pPr>
        <w:ind w:left="4185" w:hanging="480"/>
      </w:pPr>
    </w:lvl>
    <w:lvl w:ilvl="8" w:tplc="0409001B" w:tentative="1">
      <w:start w:val="1"/>
      <w:numFmt w:val="lowerRoman"/>
      <w:lvlText w:val="%9."/>
      <w:lvlJc w:val="right"/>
      <w:pPr>
        <w:ind w:left="4665" w:hanging="480"/>
      </w:pPr>
    </w:lvl>
  </w:abstractNum>
  <w:abstractNum w:abstractNumId="18" w15:restartNumberingAfterBreak="0">
    <w:nsid w:val="7D36FE6C"/>
    <w:multiLevelType w:val="multilevel"/>
    <w:tmpl w:val="69741A16"/>
    <w:lvl w:ilvl="0">
      <w:start w:val="1"/>
      <w:numFmt w:val="decimal"/>
      <w:suff w:val="space"/>
      <w:lvlText w:val="%1.（　　）"/>
      <w:lvlJc w:val="right"/>
      <w:pPr>
        <w:tabs>
          <w:tab w:val="num" w:pos="0"/>
        </w:tabs>
        <w:ind w:left="135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
  </w:num>
  <w:num w:numId="3">
    <w:abstractNumId w:val="12"/>
  </w:num>
  <w:num w:numId="4">
    <w:abstractNumId w:val="8"/>
  </w:num>
  <w:num w:numId="5">
    <w:abstractNumId w:val="2"/>
  </w:num>
  <w:num w:numId="6">
    <w:abstractNumId w:val="14"/>
  </w:num>
  <w:num w:numId="7">
    <w:abstractNumId w:val="16"/>
  </w:num>
  <w:num w:numId="8">
    <w:abstractNumId w:val="7"/>
  </w:num>
  <w:num w:numId="9">
    <w:abstractNumId w:val="17"/>
  </w:num>
  <w:num w:numId="10">
    <w:abstractNumId w:val="0"/>
  </w:num>
  <w:num w:numId="11">
    <w:abstractNumId w:val="4"/>
  </w:num>
  <w:num w:numId="12">
    <w:abstractNumId w:val="15"/>
  </w:num>
  <w:num w:numId="13">
    <w:abstractNumId w:val="3"/>
  </w:num>
  <w:num w:numId="14">
    <w:abstractNumId w:val="6"/>
  </w:num>
  <w:num w:numId="15">
    <w:abstractNumId w:val="18"/>
  </w:num>
  <w:num w:numId="16">
    <w:abstractNumId w:val="9"/>
  </w:num>
  <w:num w:numId="17">
    <w:abstractNumId w:val="5"/>
  </w:num>
  <w:num w:numId="1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02A9"/>
    <w:rsid w:val="00014924"/>
    <w:rsid w:val="000172DE"/>
    <w:rsid w:val="0002047F"/>
    <w:rsid w:val="00021FB8"/>
    <w:rsid w:val="00027277"/>
    <w:rsid w:val="00031C5C"/>
    <w:rsid w:val="00032625"/>
    <w:rsid w:val="0003298A"/>
    <w:rsid w:val="000343CD"/>
    <w:rsid w:val="00040953"/>
    <w:rsid w:val="000422B5"/>
    <w:rsid w:val="000433BF"/>
    <w:rsid w:val="00044784"/>
    <w:rsid w:val="00044977"/>
    <w:rsid w:val="00044B7F"/>
    <w:rsid w:val="00045A96"/>
    <w:rsid w:val="00050215"/>
    <w:rsid w:val="000509EE"/>
    <w:rsid w:val="0005206A"/>
    <w:rsid w:val="00054230"/>
    <w:rsid w:val="000565BC"/>
    <w:rsid w:val="00057753"/>
    <w:rsid w:val="00060AE5"/>
    <w:rsid w:val="000648EB"/>
    <w:rsid w:val="0006769F"/>
    <w:rsid w:val="000711B0"/>
    <w:rsid w:val="0007171D"/>
    <w:rsid w:val="00072C25"/>
    <w:rsid w:val="00072CE6"/>
    <w:rsid w:val="00072F3E"/>
    <w:rsid w:val="0007345C"/>
    <w:rsid w:val="000734AC"/>
    <w:rsid w:val="00073AC3"/>
    <w:rsid w:val="00073C9D"/>
    <w:rsid w:val="000741BE"/>
    <w:rsid w:val="0007616C"/>
    <w:rsid w:val="00076A8E"/>
    <w:rsid w:val="00081B93"/>
    <w:rsid w:val="00084C72"/>
    <w:rsid w:val="00085883"/>
    <w:rsid w:val="00087B73"/>
    <w:rsid w:val="00090DD2"/>
    <w:rsid w:val="00093F10"/>
    <w:rsid w:val="000A0497"/>
    <w:rsid w:val="000A16AE"/>
    <w:rsid w:val="000A2070"/>
    <w:rsid w:val="000A2B6B"/>
    <w:rsid w:val="000B0B5B"/>
    <w:rsid w:val="000B0FCE"/>
    <w:rsid w:val="000B1F36"/>
    <w:rsid w:val="000B20C3"/>
    <w:rsid w:val="000B2F2A"/>
    <w:rsid w:val="000B361D"/>
    <w:rsid w:val="000B3762"/>
    <w:rsid w:val="000B39D8"/>
    <w:rsid w:val="000B733B"/>
    <w:rsid w:val="000C01CF"/>
    <w:rsid w:val="000C131B"/>
    <w:rsid w:val="000C5F45"/>
    <w:rsid w:val="000D3AAB"/>
    <w:rsid w:val="000D3F84"/>
    <w:rsid w:val="000D6E1B"/>
    <w:rsid w:val="000D7365"/>
    <w:rsid w:val="000D79A6"/>
    <w:rsid w:val="000E0D68"/>
    <w:rsid w:val="000E1838"/>
    <w:rsid w:val="000E214B"/>
    <w:rsid w:val="000E5F49"/>
    <w:rsid w:val="000F02C5"/>
    <w:rsid w:val="000F0E78"/>
    <w:rsid w:val="000F35B4"/>
    <w:rsid w:val="000F4612"/>
    <w:rsid w:val="000F575D"/>
    <w:rsid w:val="000F5E24"/>
    <w:rsid w:val="00101716"/>
    <w:rsid w:val="0010178B"/>
    <w:rsid w:val="00110120"/>
    <w:rsid w:val="00111141"/>
    <w:rsid w:val="0011305A"/>
    <w:rsid w:val="00113EA4"/>
    <w:rsid w:val="00114F33"/>
    <w:rsid w:val="00116CBD"/>
    <w:rsid w:val="001225D5"/>
    <w:rsid w:val="001234F2"/>
    <w:rsid w:val="00123878"/>
    <w:rsid w:val="001272D4"/>
    <w:rsid w:val="0013170B"/>
    <w:rsid w:val="001341D7"/>
    <w:rsid w:val="001353BF"/>
    <w:rsid w:val="001361B6"/>
    <w:rsid w:val="00142299"/>
    <w:rsid w:val="0014298C"/>
    <w:rsid w:val="00145D86"/>
    <w:rsid w:val="001536DA"/>
    <w:rsid w:val="00154A80"/>
    <w:rsid w:val="001658AB"/>
    <w:rsid w:val="00166F56"/>
    <w:rsid w:val="00183703"/>
    <w:rsid w:val="00192611"/>
    <w:rsid w:val="00192E95"/>
    <w:rsid w:val="001951DE"/>
    <w:rsid w:val="0019765E"/>
    <w:rsid w:val="001A00C9"/>
    <w:rsid w:val="001A3294"/>
    <w:rsid w:val="001A47AF"/>
    <w:rsid w:val="001A4FC8"/>
    <w:rsid w:val="001A7E44"/>
    <w:rsid w:val="001B2626"/>
    <w:rsid w:val="001C4F93"/>
    <w:rsid w:val="001C689C"/>
    <w:rsid w:val="001C79B5"/>
    <w:rsid w:val="001D0565"/>
    <w:rsid w:val="001D1608"/>
    <w:rsid w:val="001D2F67"/>
    <w:rsid w:val="001D7CC7"/>
    <w:rsid w:val="001E3967"/>
    <w:rsid w:val="001F4C44"/>
    <w:rsid w:val="001F5642"/>
    <w:rsid w:val="001F7F40"/>
    <w:rsid w:val="002002AA"/>
    <w:rsid w:val="002051BB"/>
    <w:rsid w:val="002054F9"/>
    <w:rsid w:val="002065A6"/>
    <w:rsid w:val="00206774"/>
    <w:rsid w:val="00211749"/>
    <w:rsid w:val="00214C62"/>
    <w:rsid w:val="00217A37"/>
    <w:rsid w:val="002204BB"/>
    <w:rsid w:val="002235A8"/>
    <w:rsid w:val="0022433C"/>
    <w:rsid w:val="00226032"/>
    <w:rsid w:val="00226114"/>
    <w:rsid w:val="0023056E"/>
    <w:rsid w:val="00231F2E"/>
    <w:rsid w:val="00234D87"/>
    <w:rsid w:val="00240BD6"/>
    <w:rsid w:val="00242A3A"/>
    <w:rsid w:val="00253273"/>
    <w:rsid w:val="00254B12"/>
    <w:rsid w:val="002610DB"/>
    <w:rsid w:val="002615A3"/>
    <w:rsid w:val="002623EF"/>
    <w:rsid w:val="00262CF3"/>
    <w:rsid w:val="00264BEB"/>
    <w:rsid w:val="002654A7"/>
    <w:rsid w:val="00267A34"/>
    <w:rsid w:val="002715DC"/>
    <w:rsid w:val="00271DFC"/>
    <w:rsid w:val="002750D0"/>
    <w:rsid w:val="00275D1A"/>
    <w:rsid w:val="00282E87"/>
    <w:rsid w:val="002832D1"/>
    <w:rsid w:val="002864CC"/>
    <w:rsid w:val="00287316"/>
    <w:rsid w:val="00292814"/>
    <w:rsid w:val="00296DAD"/>
    <w:rsid w:val="002A1213"/>
    <w:rsid w:val="002A532E"/>
    <w:rsid w:val="002A5707"/>
    <w:rsid w:val="002A7FD7"/>
    <w:rsid w:val="002B0A80"/>
    <w:rsid w:val="002B491B"/>
    <w:rsid w:val="002B5E39"/>
    <w:rsid w:val="002B796A"/>
    <w:rsid w:val="002C285E"/>
    <w:rsid w:val="002D7EA0"/>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4F8D"/>
    <w:rsid w:val="00326273"/>
    <w:rsid w:val="00332DA0"/>
    <w:rsid w:val="00333D5D"/>
    <w:rsid w:val="00334207"/>
    <w:rsid w:val="003349FF"/>
    <w:rsid w:val="00337FB7"/>
    <w:rsid w:val="00341F0E"/>
    <w:rsid w:val="00347597"/>
    <w:rsid w:val="0034796E"/>
    <w:rsid w:val="003514E5"/>
    <w:rsid w:val="003515BF"/>
    <w:rsid w:val="00351F37"/>
    <w:rsid w:val="00355625"/>
    <w:rsid w:val="00363F6B"/>
    <w:rsid w:val="0037052E"/>
    <w:rsid w:val="00370D7D"/>
    <w:rsid w:val="0037178F"/>
    <w:rsid w:val="003722AD"/>
    <w:rsid w:val="00372B8E"/>
    <w:rsid w:val="00375D01"/>
    <w:rsid w:val="00377F46"/>
    <w:rsid w:val="00380802"/>
    <w:rsid w:val="00381776"/>
    <w:rsid w:val="003817CF"/>
    <w:rsid w:val="00383927"/>
    <w:rsid w:val="00383C27"/>
    <w:rsid w:val="0039130A"/>
    <w:rsid w:val="00391900"/>
    <w:rsid w:val="00393D82"/>
    <w:rsid w:val="003B0437"/>
    <w:rsid w:val="003B709E"/>
    <w:rsid w:val="003C0265"/>
    <w:rsid w:val="003C3060"/>
    <w:rsid w:val="003C6A00"/>
    <w:rsid w:val="003C6D54"/>
    <w:rsid w:val="003D1770"/>
    <w:rsid w:val="003D2E2B"/>
    <w:rsid w:val="003D3FD8"/>
    <w:rsid w:val="003E01D3"/>
    <w:rsid w:val="003E0507"/>
    <w:rsid w:val="003E2F78"/>
    <w:rsid w:val="003E35B0"/>
    <w:rsid w:val="003F22A1"/>
    <w:rsid w:val="0040016D"/>
    <w:rsid w:val="00401957"/>
    <w:rsid w:val="0040614E"/>
    <w:rsid w:val="00407E27"/>
    <w:rsid w:val="00420F4C"/>
    <w:rsid w:val="00424A66"/>
    <w:rsid w:val="00430AC5"/>
    <w:rsid w:val="0043386D"/>
    <w:rsid w:val="00437766"/>
    <w:rsid w:val="00442955"/>
    <w:rsid w:val="00444E74"/>
    <w:rsid w:val="004451E0"/>
    <w:rsid w:val="00445D74"/>
    <w:rsid w:val="0045645C"/>
    <w:rsid w:val="00456F4A"/>
    <w:rsid w:val="0046129E"/>
    <w:rsid w:val="0046472C"/>
    <w:rsid w:val="00464D9B"/>
    <w:rsid w:val="00470846"/>
    <w:rsid w:val="0047573E"/>
    <w:rsid w:val="00477FF9"/>
    <w:rsid w:val="004841FA"/>
    <w:rsid w:val="00484C62"/>
    <w:rsid w:val="0048745A"/>
    <w:rsid w:val="00491A8F"/>
    <w:rsid w:val="00492DD6"/>
    <w:rsid w:val="004A3AF0"/>
    <w:rsid w:val="004A636C"/>
    <w:rsid w:val="004A6756"/>
    <w:rsid w:val="004A73A2"/>
    <w:rsid w:val="004B195C"/>
    <w:rsid w:val="004B23C8"/>
    <w:rsid w:val="004B3368"/>
    <w:rsid w:val="004B59A5"/>
    <w:rsid w:val="004B6B02"/>
    <w:rsid w:val="004C1233"/>
    <w:rsid w:val="004C228D"/>
    <w:rsid w:val="004D53EB"/>
    <w:rsid w:val="004D7C81"/>
    <w:rsid w:val="004E244A"/>
    <w:rsid w:val="004E2969"/>
    <w:rsid w:val="004E5A31"/>
    <w:rsid w:val="004E62AB"/>
    <w:rsid w:val="004F1412"/>
    <w:rsid w:val="004F1EFF"/>
    <w:rsid w:val="004F3EB1"/>
    <w:rsid w:val="004F417C"/>
    <w:rsid w:val="004F4A47"/>
    <w:rsid w:val="004F671D"/>
    <w:rsid w:val="005006A5"/>
    <w:rsid w:val="00504710"/>
    <w:rsid w:val="00511597"/>
    <w:rsid w:val="00513146"/>
    <w:rsid w:val="00525738"/>
    <w:rsid w:val="00530399"/>
    <w:rsid w:val="00533DA5"/>
    <w:rsid w:val="0053610D"/>
    <w:rsid w:val="00540E7B"/>
    <w:rsid w:val="00541971"/>
    <w:rsid w:val="005447E3"/>
    <w:rsid w:val="0054598E"/>
    <w:rsid w:val="00545DAE"/>
    <w:rsid w:val="005478C8"/>
    <w:rsid w:val="005516BB"/>
    <w:rsid w:val="00553137"/>
    <w:rsid w:val="00562143"/>
    <w:rsid w:val="0056270A"/>
    <w:rsid w:val="00565801"/>
    <w:rsid w:val="00567AE0"/>
    <w:rsid w:val="005716DA"/>
    <w:rsid w:val="00573122"/>
    <w:rsid w:val="00573155"/>
    <w:rsid w:val="005742FD"/>
    <w:rsid w:val="00575F58"/>
    <w:rsid w:val="00580DF7"/>
    <w:rsid w:val="00583B19"/>
    <w:rsid w:val="00590B29"/>
    <w:rsid w:val="00590E8B"/>
    <w:rsid w:val="00591791"/>
    <w:rsid w:val="00593B6A"/>
    <w:rsid w:val="00593C08"/>
    <w:rsid w:val="00595261"/>
    <w:rsid w:val="005974EC"/>
    <w:rsid w:val="005B27C1"/>
    <w:rsid w:val="005B2906"/>
    <w:rsid w:val="005B38D1"/>
    <w:rsid w:val="005B4EFA"/>
    <w:rsid w:val="005B55AE"/>
    <w:rsid w:val="005B7CFA"/>
    <w:rsid w:val="005C0D8E"/>
    <w:rsid w:val="005C2144"/>
    <w:rsid w:val="005C5BB3"/>
    <w:rsid w:val="005C739D"/>
    <w:rsid w:val="005D5B00"/>
    <w:rsid w:val="005E0762"/>
    <w:rsid w:val="005E4F49"/>
    <w:rsid w:val="005E5B04"/>
    <w:rsid w:val="005F7446"/>
    <w:rsid w:val="00600FB6"/>
    <w:rsid w:val="006011B9"/>
    <w:rsid w:val="00602602"/>
    <w:rsid w:val="0060565E"/>
    <w:rsid w:val="00606791"/>
    <w:rsid w:val="00611206"/>
    <w:rsid w:val="00615E67"/>
    <w:rsid w:val="00620ED0"/>
    <w:rsid w:val="00621640"/>
    <w:rsid w:val="006259E6"/>
    <w:rsid w:val="00626988"/>
    <w:rsid w:val="00626E69"/>
    <w:rsid w:val="0063079F"/>
    <w:rsid w:val="00635597"/>
    <w:rsid w:val="00640D3B"/>
    <w:rsid w:val="006471B0"/>
    <w:rsid w:val="00650C76"/>
    <w:rsid w:val="006516DE"/>
    <w:rsid w:val="00657C0D"/>
    <w:rsid w:val="006627DA"/>
    <w:rsid w:val="0066531A"/>
    <w:rsid w:val="006664CD"/>
    <w:rsid w:val="00666CCC"/>
    <w:rsid w:val="00672A34"/>
    <w:rsid w:val="006767C0"/>
    <w:rsid w:val="00677313"/>
    <w:rsid w:val="00681806"/>
    <w:rsid w:val="00684045"/>
    <w:rsid w:val="0068787B"/>
    <w:rsid w:val="00693385"/>
    <w:rsid w:val="006954DC"/>
    <w:rsid w:val="00695BDD"/>
    <w:rsid w:val="006A349C"/>
    <w:rsid w:val="006A3A29"/>
    <w:rsid w:val="006A6871"/>
    <w:rsid w:val="006B63A4"/>
    <w:rsid w:val="006B64B5"/>
    <w:rsid w:val="006C38CC"/>
    <w:rsid w:val="006C3F16"/>
    <w:rsid w:val="006C7DCF"/>
    <w:rsid w:val="006D0507"/>
    <w:rsid w:val="006D3275"/>
    <w:rsid w:val="006D7CAA"/>
    <w:rsid w:val="006E01A5"/>
    <w:rsid w:val="006E1040"/>
    <w:rsid w:val="006E2F7E"/>
    <w:rsid w:val="006E56DE"/>
    <w:rsid w:val="006E7A25"/>
    <w:rsid w:val="006F782E"/>
    <w:rsid w:val="00700581"/>
    <w:rsid w:val="00720D7B"/>
    <w:rsid w:val="007210BE"/>
    <w:rsid w:val="00721B60"/>
    <w:rsid w:val="0072259A"/>
    <w:rsid w:val="007239B3"/>
    <w:rsid w:val="0072460F"/>
    <w:rsid w:val="00725940"/>
    <w:rsid w:val="0073124D"/>
    <w:rsid w:val="0073312A"/>
    <w:rsid w:val="007351EC"/>
    <w:rsid w:val="00742783"/>
    <w:rsid w:val="00750054"/>
    <w:rsid w:val="00752529"/>
    <w:rsid w:val="00754907"/>
    <w:rsid w:val="00763154"/>
    <w:rsid w:val="0076366E"/>
    <w:rsid w:val="00763787"/>
    <w:rsid w:val="00764AD8"/>
    <w:rsid w:val="00766426"/>
    <w:rsid w:val="00772F64"/>
    <w:rsid w:val="00775C77"/>
    <w:rsid w:val="007848E8"/>
    <w:rsid w:val="00785AD3"/>
    <w:rsid w:val="00787E77"/>
    <w:rsid w:val="00792A12"/>
    <w:rsid w:val="00793BCD"/>
    <w:rsid w:val="00796122"/>
    <w:rsid w:val="00797C12"/>
    <w:rsid w:val="007A1595"/>
    <w:rsid w:val="007A1C6F"/>
    <w:rsid w:val="007A4404"/>
    <w:rsid w:val="007A4DF3"/>
    <w:rsid w:val="007B2534"/>
    <w:rsid w:val="007B3262"/>
    <w:rsid w:val="007B3787"/>
    <w:rsid w:val="007B4D3F"/>
    <w:rsid w:val="007B76E4"/>
    <w:rsid w:val="007C24EE"/>
    <w:rsid w:val="007C35BC"/>
    <w:rsid w:val="007C3FCA"/>
    <w:rsid w:val="007C4CBB"/>
    <w:rsid w:val="007C58D4"/>
    <w:rsid w:val="007D7AE6"/>
    <w:rsid w:val="007E2E5D"/>
    <w:rsid w:val="007E3761"/>
    <w:rsid w:val="007F073C"/>
    <w:rsid w:val="007F778A"/>
    <w:rsid w:val="007F7857"/>
    <w:rsid w:val="0080434A"/>
    <w:rsid w:val="00804DCD"/>
    <w:rsid w:val="00814A0E"/>
    <w:rsid w:val="00817531"/>
    <w:rsid w:val="00821792"/>
    <w:rsid w:val="00823196"/>
    <w:rsid w:val="0083113C"/>
    <w:rsid w:val="0084388C"/>
    <w:rsid w:val="008456D7"/>
    <w:rsid w:val="00852374"/>
    <w:rsid w:val="008571A3"/>
    <w:rsid w:val="00857A31"/>
    <w:rsid w:val="00860C3B"/>
    <w:rsid w:val="00860E8D"/>
    <w:rsid w:val="008630E0"/>
    <w:rsid w:val="00863525"/>
    <w:rsid w:val="008746C7"/>
    <w:rsid w:val="00876676"/>
    <w:rsid w:val="008771DE"/>
    <w:rsid w:val="008818A6"/>
    <w:rsid w:val="00881EE2"/>
    <w:rsid w:val="008834A8"/>
    <w:rsid w:val="008932C3"/>
    <w:rsid w:val="00897A18"/>
    <w:rsid w:val="008A757A"/>
    <w:rsid w:val="008B06C9"/>
    <w:rsid w:val="008B3C7C"/>
    <w:rsid w:val="008B66A5"/>
    <w:rsid w:val="008B6F03"/>
    <w:rsid w:val="008C00FB"/>
    <w:rsid w:val="008C1800"/>
    <w:rsid w:val="008C2CF4"/>
    <w:rsid w:val="008C2E61"/>
    <w:rsid w:val="008C3158"/>
    <w:rsid w:val="008C3EC7"/>
    <w:rsid w:val="008D4304"/>
    <w:rsid w:val="008E306B"/>
    <w:rsid w:val="008E348A"/>
    <w:rsid w:val="008E379D"/>
    <w:rsid w:val="008E38DC"/>
    <w:rsid w:val="008E71D4"/>
    <w:rsid w:val="008F0857"/>
    <w:rsid w:val="008F10A6"/>
    <w:rsid w:val="008F2719"/>
    <w:rsid w:val="008F2CCF"/>
    <w:rsid w:val="008F3DF6"/>
    <w:rsid w:val="00905D62"/>
    <w:rsid w:val="009067B3"/>
    <w:rsid w:val="00922401"/>
    <w:rsid w:val="00932077"/>
    <w:rsid w:val="00933A22"/>
    <w:rsid w:val="009342D8"/>
    <w:rsid w:val="009358E1"/>
    <w:rsid w:val="009412C6"/>
    <w:rsid w:val="00943594"/>
    <w:rsid w:val="00956B48"/>
    <w:rsid w:val="009604DA"/>
    <w:rsid w:val="00961C1D"/>
    <w:rsid w:val="009639C8"/>
    <w:rsid w:val="00964C56"/>
    <w:rsid w:val="00965522"/>
    <w:rsid w:val="00967FFA"/>
    <w:rsid w:val="00982EFD"/>
    <w:rsid w:val="00982F22"/>
    <w:rsid w:val="00985801"/>
    <w:rsid w:val="00991829"/>
    <w:rsid w:val="009959AA"/>
    <w:rsid w:val="00995A58"/>
    <w:rsid w:val="009A26EE"/>
    <w:rsid w:val="009A2F26"/>
    <w:rsid w:val="009A331C"/>
    <w:rsid w:val="009A46F7"/>
    <w:rsid w:val="009A63CB"/>
    <w:rsid w:val="009B04AC"/>
    <w:rsid w:val="009B3746"/>
    <w:rsid w:val="009B3F1D"/>
    <w:rsid w:val="009C0EFA"/>
    <w:rsid w:val="009C3570"/>
    <w:rsid w:val="009C3C12"/>
    <w:rsid w:val="009C3CA7"/>
    <w:rsid w:val="009C7C16"/>
    <w:rsid w:val="009C7D60"/>
    <w:rsid w:val="009D2CD6"/>
    <w:rsid w:val="009D2F4B"/>
    <w:rsid w:val="009D6B87"/>
    <w:rsid w:val="009D6DCE"/>
    <w:rsid w:val="009E25DD"/>
    <w:rsid w:val="009F74DF"/>
    <w:rsid w:val="00A00264"/>
    <w:rsid w:val="00A01817"/>
    <w:rsid w:val="00A026C2"/>
    <w:rsid w:val="00A037C3"/>
    <w:rsid w:val="00A06C84"/>
    <w:rsid w:val="00A12965"/>
    <w:rsid w:val="00A149E4"/>
    <w:rsid w:val="00A16B46"/>
    <w:rsid w:val="00A17509"/>
    <w:rsid w:val="00A17CC5"/>
    <w:rsid w:val="00A217E5"/>
    <w:rsid w:val="00A33E83"/>
    <w:rsid w:val="00A4352B"/>
    <w:rsid w:val="00A44537"/>
    <w:rsid w:val="00A466E1"/>
    <w:rsid w:val="00A56AD6"/>
    <w:rsid w:val="00A60A93"/>
    <w:rsid w:val="00A60F58"/>
    <w:rsid w:val="00A61249"/>
    <w:rsid w:val="00A64E01"/>
    <w:rsid w:val="00A659DB"/>
    <w:rsid w:val="00A67B64"/>
    <w:rsid w:val="00A71D3C"/>
    <w:rsid w:val="00A80844"/>
    <w:rsid w:val="00A8191F"/>
    <w:rsid w:val="00A82FD9"/>
    <w:rsid w:val="00A9375D"/>
    <w:rsid w:val="00A97691"/>
    <w:rsid w:val="00AA0EF3"/>
    <w:rsid w:val="00AA13B6"/>
    <w:rsid w:val="00AA1401"/>
    <w:rsid w:val="00AA1850"/>
    <w:rsid w:val="00AA2360"/>
    <w:rsid w:val="00AA2362"/>
    <w:rsid w:val="00AA3479"/>
    <w:rsid w:val="00AA4294"/>
    <w:rsid w:val="00AA5F7C"/>
    <w:rsid w:val="00AB22B6"/>
    <w:rsid w:val="00AB26C9"/>
    <w:rsid w:val="00AB2E91"/>
    <w:rsid w:val="00AB3903"/>
    <w:rsid w:val="00AC28AB"/>
    <w:rsid w:val="00AC4B5B"/>
    <w:rsid w:val="00AD165A"/>
    <w:rsid w:val="00AD1EAB"/>
    <w:rsid w:val="00AD3DAB"/>
    <w:rsid w:val="00AD4EB3"/>
    <w:rsid w:val="00AD5346"/>
    <w:rsid w:val="00AD57D5"/>
    <w:rsid w:val="00AE11A0"/>
    <w:rsid w:val="00AE2094"/>
    <w:rsid w:val="00AF199A"/>
    <w:rsid w:val="00AF5C9C"/>
    <w:rsid w:val="00B00DDD"/>
    <w:rsid w:val="00B01954"/>
    <w:rsid w:val="00B01FBB"/>
    <w:rsid w:val="00B14D3D"/>
    <w:rsid w:val="00B15792"/>
    <w:rsid w:val="00B20C41"/>
    <w:rsid w:val="00B23F85"/>
    <w:rsid w:val="00B3347E"/>
    <w:rsid w:val="00B34680"/>
    <w:rsid w:val="00B361FC"/>
    <w:rsid w:val="00B372C6"/>
    <w:rsid w:val="00B37D8D"/>
    <w:rsid w:val="00B41BE5"/>
    <w:rsid w:val="00B42AEA"/>
    <w:rsid w:val="00B45348"/>
    <w:rsid w:val="00B46E94"/>
    <w:rsid w:val="00B5178F"/>
    <w:rsid w:val="00B556FE"/>
    <w:rsid w:val="00B5589C"/>
    <w:rsid w:val="00B563B0"/>
    <w:rsid w:val="00B968CA"/>
    <w:rsid w:val="00B96941"/>
    <w:rsid w:val="00BA79CF"/>
    <w:rsid w:val="00BB478D"/>
    <w:rsid w:val="00BC69E2"/>
    <w:rsid w:val="00BC75B7"/>
    <w:rsid w:val="00BD730A"/>
    <w:rsid w:val="00BE1AEB"/>
    <w:rsid w:val="00BE2BD9"/>
    <w:rsid w:val="00BE5C7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3116C"/>
    <w:rsid w:val="00C33704"/>
    <w:rsid w:val="00C34E52"/>
    <w:rsid w:val="00C40A77"/>
    <w:rsid w:val="00C446FC"/>
    <w:rsid w:val="00C51456"/>
    <w:rsid w:val="00C53335"/>
    <w:rsid w:val="00C53950"/>
    <w:rsid w:val="00C54309"/>
    <w:rsid w:val="00C548A8"/>
    <w:rsid w:val="00C569F5"/>
    <w:rsid w:val="00C56F49"/>
    <w:rsid w:val="00C61A9E"/>
    <w:rsid w:val="00C63357"/>
    <w:rsid w:val="00C65C6A"/>
    <w:rsid w:val="00C6668E"/>
    <w:rsid w:val="00C738D4"/>
    <w:rsid w:val="00C7463B"/>
    <w:rsid w:val="00C74ECD"/>
    <w:rsid w:val="00C85B92"/>
    <w:rsid w:val="00C937FC"/>
    <w:rsid w:val="00C945AD"/>
    <w:rsid w:val="00CA1533"/>
    <w:rsid w:val="00CB1110"/>
    <w:rsid w:val="00CC215F"/>
    <w:rsid w:val="00CC64E7"/>
    <w:rsid w:val="00CC7B53"/>
    <w:rsid w:val="00CD0A95"/>
    <w:rsid w:val="00CD0F68"/>
    <w:rsid w:val="00CD4DDA"/>
    <w:rsid w:val="00CD6046"/>
    <w:rsid w:val="00CE2898"/>
    <w:rsid w:val="00CE36E6"/>
    <w:rsid w:val="00CE3748"/>
    <w:rsid w:val="00CE4C4C"/>
    <w:rsid w:val="00CE6CEE"/>
    <w:rsid w:val="00CE7C38"/>
    <w:rsid w:val="00CF4E7F"/>
    <w:rsid w:val="00CF569C"/>
    <w:rsid w:val="00D01091"/>
    <w:rsid w:val="00D012E4"/>
    <w:rsid w:val="00D013ED"/>
    <w:rsid w:val="00D0353B"/>
    <w:rsid w:val="00D042FE"/>
    <w:rsid w:val="00D0505C"/>
    <w:rsid w:val="00D060F0"/>
    <w:rsid w:val="00D149DA"/>
    <w:rsid w:val="00D15624"/>
    <w:rsid w:val="00D156B2"/>
    <w:rsid w:val="00D2193A"/>
    <w:rsid w:val="00D21ABB"/>
    <w:rsid w:val="00D2255A"/>
    <w:rsid w:val="00D23531"/>
    <w:rsid w:val="00D236FB"/>
    <w:rsid w:val="00D27900"/>
    <w:rsid w:val="00D27F40"/>
    <w:rsid w:val="00D312E6"/>
    <w:rsid w:val="00D40896"/>
    <w:rsid w:val="00D43065"/>
    <w:rsid w:val="00D43A09"/>
    <w:rsid w:val="00D44DE1"/>
    <w:rsid w:val="00D46142"/>
    <w:rsid w:val="00D46977"/>
    <w:rsid w:val="00D46A35"/>
    <w:rsid w:val="00D53B67"/>
    <w:rsid w:val="00D57895"/>
    <w:rsid w:val="00D578DD"/>
    <w:rsid w:val="00D61E56"/>
    <w:rsid w:val="00D70905"/>
    <w:rsid w:val="00D70B42"/>
    <w:rsid w:val="00D7502F"/>
    <w:rsid w:val="00D750B0"/>
    <w:rsid w:val="00D77929"/>
    <w:rsid w:val="00D77BB5"/>
    <w:rsid w:val="00D77CA8"/>
    <w:rsid w:val="00D77D1B"/>
    <w:rsid w:val="00D85A53"/>
    <w:rsid w:val="00D9149D"/>
    <w:rsid w:val="00D91DFB"/>
    <w:rsid w:val="00D9219D"/>
    <w:rsid w:val="00D9511F"/>
    <w:rsid w:val="00D96A55"/>
    <w:rsid w:val="00DA11E8"/>
    <w:rsid w:val="00DA1892"/>
    <w:rsid w:val="00DA3929"/>
    <w:rsid w:val="00DA4712"/>
    <w:rsid w:val="00DB0D55"/>
    <w:rsid w:val="00DB0F80"/>
    <w:rsid w:val="00DB2EDB"/>
    <w:rsid w:val="00DB66B1"/>
    <w:rsid w:val="00DB6B48"/>
    <w:rsid w:val="00DC1A51"/>
    <w:rsid w:val="00DC46F1"/>
    <w:rsid w:val="00DD049B"/>
    <w:rsid w:val="00DD08B8"/>
    <w:rsid w:val="00DD25BC"/>
    <w:rsid w:val="00DD3C2C"/>
    <w:rsid w:val="00DD3DCE"/>
    <w:rsid w:val="00DE2D9F"/>
    <w:rsid w:val="00DE55A9"/>
    <w:rsid w:val="00DE5E5F"/>
    <w:rsid w:val="00DE6571"/>
    <w:rsid w:val="00DF1C4C"/>
    <w:rsid w:val="00DF2062"/>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33D5"/>
    <w:rsid w:val="00E44468"/>
    <w:rsid w:val="00E53B30"/>
    <w:rsid w:val="00E53F20"/>
    <w:rsid w:val="00E550B3"/>
    <w:rsid w:val="00E613D6"/>
    <w:rsid w:val="00E614C0"/>
    <w:rsid w:val="00E63BB4"/>
    <w:rsid w:val="00E7311A"/>
    <w:rsid w:val="00E7516D"/>
    <w:rsid w:val="00E75DEB"/>
    <w:rsid w:val="00E77789"/>
    <w:rsid w:val="00E81B3E"/>
    <w:rsid w:val="00E82102"/>
    <w:rsid w:val="00E83D2B"/>
    <w:rsid w:val="00E85D4C"/>
    <w:rsid w:val="00E86610"/>
    <w:rsid w:val="00E8682D"/>
    <w:rsid w:val="00E904F9"/>
    <w:rsid w:val="00E9476C"/>
    <w:rsid w:val="00E97368"/>
    <w:rsid w:val="00EA1914"/>
    <w:rsid w:val="00EA1E2F"/>
    <w:rsid w:val="00EA22ED"/>
    <w:rsid w:val="00EA5D31"/>
    <w:rsid w:val="00EB3A7C"/>
    <w:rsid w:val="00EB4968"/>
    <w:rsid w:val="00EB524C"/>
    <w:rsid w:val="00EB52F9"/>
    <w:rsid w:val="00EB5F7C"/>
    <w:rsid w:val="00EC6EEB"/>
    <w:rsid w:val="00EC7287"/>
    <w:rsid w:val="00EC7577"/>
    <w:rsid w:val="00ED049B"/>
    <w:rsid w:val="00ED13A0"/>
    <w:rsid w:val="00ED217D"/>
    <w:rsid w:val="00ED2801"/>
    <w:rsid w:val="00ED2ECC"/>
    <w:rsid w:val="00EE1FCF"/>
    <w:rsid w:val="00EE483E"/>
    <w:rsid w:val="00EE5F97"/>
    <w:rsid w:val="00EF4924"/>
    <w:rsid w:val="00EF503F"/>
    <w:rsid w:val="00EF5AFE"/>
    <w:rsid w:val="00EF5DFE"/>
    <w:rsid w:val="00EF75E2"/>
    <w:rsid w:val="00F03007"/>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B79"/>
    <w:rsid w:val="00F546C8"/>
    <w:rsid w:val="00F55177"/>
    <w:rsid w:val="00F607BD"/>
    <w:rsid w:val="00F62EB3"/>
    <w:rsid w:val="00F64673"/>
    <w:rsid w:val="00F72357"/>
    <w:rsid w:val="00F73A01"/>
    <w:rsid w:val="00F74BEC"/>
    <w:rsid w:val="00F82359"/>
    <w:rsid w:val="00F86701"/>
    <w:rsid w:val="00F90048"/>
    <w:rsid w:val="00F9254D"/>
    <w:rsid w:val="00F959D0"/>
    <w:rsid w:val="00FA2771"/>
    <w:rsid w:val="00FA48F8"/>
    <w:rsid w:val="00FA52B7"/>
    <w:rsid w:val="00FA667B"/>
    <w:rsid w:val="00FB01AB"/>
    <w:rsid w:val="00FB4AF1"/>
    <w:rsid w:val="00FB5AA2"/>
    <w:rsid w:val="00FB649D"/>
    <w:rsid w:val="00FC000A"/>
    <w:rsid w:val="00FC2206"/>
    <w:rsid w:val="00FC2252"/>
    <w:rsid w:val="00FC385B"/>
    <w:rsid w:val="00FC400F"/>
    <w:rsid w:val="00FC4950"/>
    <w:rsid w:val="00FD1DC3"/>
    <w:rsid w:val="00FE1588"/>
    <w:rsid w:val="00FE7033"/>
    <w:rsid w:val="00FF1416"/>
    <w:rsid w:val="00FF1820"/>
    <w:rsid w:val="00FF1E39"/>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9F6735"/>
  <w15:docId w15:val="{B1DA232F-D404-45BB-A14C-73057977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after="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3">
    <w:name w:val="Normal_0_3"/>
    <w:qFormat/>
    <w:rsid w:val="000F4612"/>
    <w:rPr>
      <w:rFonts w:eastAsia="細明體"/>
      <w:color w:val="000000"/>
      <w:sz w:val="24"/>
      <w:szCs w:val="24"/>
    </w:rPr>
  </w:style>
  <w:style w:type="paragraph" w:customStyle="1" w:styleId="Normal083">
    <w:name w:val="Normal_0_83"/>
    <w:qFormat/>
    <w:rsid w:val="000F35B4"/>
    <w:rPr>
      <w:rFonts w:eastAsia="細明體"/>
      <w:color w:val="000000"/>
      <w:sz w:val="24"/>
      <w:szCs w:val="24"/>
    </w:rPr>
  </w:style>
  <w:style w:type="paragraph" w:customStyle="1" w:styleId="Normal0108">
    <w:name w:val="Normal_0_108"/>
    <w:qFormat/>
    <w:rsid w:val="000F35B4"/>
    <w:rPr>
      <w:rFonts w:eastAsia="細明體"/>
      <w:color w:val="000000"/>
      <w:sz w:val="24"/>
      <w:szCs w:val="24"/>
    </w:rPr>
  </w:style>
  <w:style w:type="paragraph" w:customStyle="1" w:styleId="Normal0189">
    <w:name w:val="Normal_0_189"/>
    <w:qFormat/>
    <w:rsid w:val="00FA48F8"/>
    <w:rPr>
      <w:rFonts w:eastAsia="細明體"/>
      <w:color w:val="000000"/>
      <w:sz w:val="24"/>
      <w:szCs w:val="24"/>
    </w:rPr>
  </w:style>
  <w:style w:type="paragraph" w:customStyle="1" w:styleId="Normal0208">
    <w:name w:val="Normal_0_208"/>
    <w:qFormat/>
    <w:rsid w:val="004F1EFF"/>
    <w:rPr>
      <w:rFonts w:eastAsia="細明體"/>
      <w:color w:val="000000"/>
      <w:sz w:val="24"/>
      <w:szCs w:val="24"/>
    </w:rPr>
  </w:style>
  <w:style w:type="paragraph" w:customStyle="1" w:styleId="Normal0209">
    <w:name w:val="Normal_0_209"/>
    <w:qFormat/>
    <w:rsid w:val="004F1EFF"/>
    <w:rPr>
      <w:rFonts w:eastAsia="細明體"/>
      <w:color w:val="000000"/>
      <w:sz w:val="24"/>
      <w:szCs w:val="24"/>
    </w:rPr>
  </w:style>
  <w:style w:type="paragraph" w:customStyle="1" w:styleId="Normal0213">
    <w:name w:val="Normal_0_213"/>
    <w:qFormat/>
    <w:rsid w:val="004F1EFF"/>
    <w:rPr>
      <w:rFonts w:eastAsia="細明體"/>
      <w:color w:val="000000"/>
      <w:sz w:val="24"/>
      <w:szCs w:val="24"/>
    </w:rPr>
  </w:style>
  <w:style w:type="paragraph" w:customStyle="1" w:styleId="Normal0220">
    <w:name w:val="Normal_0_220"/>
    <w:qFormat/>
    <w:rsid w:val="00E81B3E"/>
    <w:rPr>
      <w:rFonts w:eastAsia="細明體"/>
      <w:color w:val="000000"/>
      <w:sz w:val="24"/>
      <w:szCs w:val="24"/>
    </w:rPr>
  </w:style>
  <w:style w:type="paragraph" w:customStyle="1" w:styleId="Normal0311">
    <w:name w:val="Normal_0_311"/>
    <w:qFormat/>
    <w:rsid w:val="00FF1820"/>
    <w:rPr>
      <w:rFonts w:eastAsia="細明體"/>
      <w:color w:val="000000"/>
      <w:sz w:val="24"/>
      <w:szCs w:val="24"/>
    </w:rPr>
  </w:style>
  <w:style w:type="paragraph" w:customStyle="1" w:styleId="Normal0528">
    <w:name w:val="Normal_0_528"/>
    <w:qFormat/>
    <w:rsid w:val="00C945AD"/>
    <w:rPr>
      <w:rFonts w:eastAsia="細明體"/>
      <w:color w:val="000000"/>
      <w:sz w:val="24"/>
      <w:szCs w:val="24"/>
    </w:rPr>
  </w:style>
  <w:style w:type="paragraph" w:customStyle="1" w:styleId="Normal1528">
    <w:name w:val="Normal_1_528"/>
    <w:qFormat/>
    <w:rsid w:val="00C945AD"/>
    <w:rPr>
      <w:rFonts w:eastAsia="細明體"/>
      <w:color w:val="000000"/>
      <w:sz w:val="24"/>
      <w:szCs w:val="24"/>
    </w:rPr>
  </w:style>
  <w:style w:type="paragraph" w:customStyle="1" w:styleId="Normal2416">
    <w:name w:val="Normal_2_416"/>
    <w:qFormat/>
    <w:rsid w:val="00C945AD"/>
    <w:rPr>
      <w:rFonts w:eastAsia="細明體"/>
      <w:color w:val="000000"/>
      <w:sz w:val="24"/>
      <w:szCs w:val="24"/>
    </w:rPr>
  </w:style>
  <w:style w:type="paragraph" w:customStyle="1" w:styleId="Normal338">
    <w:name w:val="Normal_3_38"/>
    <w:qFormat/>
    <w:rsid w:val="00C945AD"/>
    <w:rPr>
      <w:rFonts w:eastAsia="細明體"/>
      <w:color w:val="000000"/>
      <w:sz w:val="24"/>
      <w:szCs w:val="24"/>
    </w:rPr>
  </w:style>
  <w:style w:type="paragraph" w:customStyle="1" w:styleId="Normal438">
    <w:name w:val="Normal_4_38"/>
    <w:qFormat/>
    <w:rsid w:val="00C945AD"/>
    <w:rPr>
      <w:rFonts w:eastAsia="細明體"/>
      <w:color w:val="000000"/>
      <w:sz w:val="24"/>
      <w:szCs w:val="24"/>
    </w:rPr>
  </w:style>
  <w:style w:type="paragraph" w:customStyle="1" w:styleId="Normal538">
    <w:name w:val="Normal_5_38"/>
    <w:qFormat/>
    <w:rsid w:val="00C945AD"/>
    <w:rPr>
      <w:rFonts w:eastAsia="細明體"/>
      <w:color w:val="000000"/>
      <w:sz w:val="24"/>
      <w:szCs w:val="24"/>
    </w:rPr>
  </w:style>
  <w:style w:type="paragraph" w:customStyle="1" w:styleId="Normal0514">
    <w:name w:val="Normal_0_514"/>
    <w:qFormat/>
    <w:rsid w:val="006767C0"/>
    <w:rPr>
      <w:rFonts w:eastAsia="細明體"/>
      <w:color w:val="000000"/>
      <w:sz w:val="24"/>
      <w:szCs w:val="24"/>
    </w:rPr>
  </w:style>
  <w:style w:type="paragraph" w:customStyle="1" w:styleId="Normal1514">
    <w:name w:val="Normal_1_514"/>
    <w:qFormat/>
    <w:rsid w:val="006767C0"/>
    <w:rPr>
      <w:rFonts w:eastAsia="細明體"/>
      <w:color w:val="000000"/>
      <w:sz w:val="24"/>
      <w:szCs w:val="24"/>
    </w:rPr>
  </w:style>
  <w:style w:type="paragraph" w:customStyle="1" w:styleId="Normal2402">
    <w:name w:val="Normal_2_402"/>
    <w:qFormat/>
    <w:rsid w:val="006767C0"/>
    <w:rPr>
      <w:rFonts w:eastAsia="細明體"/>
      <w:color w:val="000000"/>
      <w:sz w:val="24"/>
      <w:szCs w:val="24"/>
    </w:rPr>
  </w:style>
  <w:style w:type="paragraph" w:customStyle="1" w:styleId="Normal324">
    <w:name w:val="Normal_3_24"/>
    <w:qFormat/>
    <w:rsid w:val="006767C0"/>
    <w:rPr>
      <w:rFonts w:eastAsia="細明體"/>
      <w:color w:val="000000"/>
      <w:sz w:val="24"/>
      <w:szCs w:val="24"/>
    </w:rPr>
  </w:style>
  <w:style w:type="paragraph" w:customStyle="1" w:styleId="Normal424">
    <w:name w:val="Normal_4_24"/>
    <w:qFormat/>
    <w:rsid w:val="006767C0"/>
    <w:rPr>
      <w:rFonts w:eastAsia="細明體"/>
      <w:color w:val="000000"/>
      <w:sz w:val="24"/>
      <w:szCs w:val="24"/>
    </w:rPr>
  </w:style>
  <w:style w:type="paragraph" w:customStyle="1" w:styleId="Normal524">
    <w:name w:val="Normal_5_24"/>
    <w:qFormat/>
    <w:rsid w:val="006767C0"/>
    <w:rPr>
      <w:rFonts w:eastAsia="細明體"/>
      <w:color w:val="000000"/>
      <w:sz w:val="24"/>
      <w:szCs w:val="24"/>
    </w:rPr>
  </w:style>
  <w:style w:type="paragraph" w:customStyle="1" w:styleId="Normal0103">
    <w:name w:val="Normal_0_103"/>
    <w:qFormat/>
    <w:rsid w:val="00242A3A"/>
    <w:rPr>
      <w:rFonts w:eastAsia="細明體"/>
      <w:color w:val="000000"/>
      <w:sz w:val="24"/>
      <w:szCs w:val="24"/>
    </w:rPr>
  </w:style>
  <w:style w:type="paragraph" w:customStyle="1" w:styleId="Normal0117">
    <w:name w:val="Normal_0_117"/>
    <w:qFormat/>
    <w:rsid w:val="00234D87"/>
    <w:rPr>
      <w:rFonts w:eastAsia="細明體"/>
      <w:color w:val="000000"/>
      <w:sz w:val="24"/>
      <w:szCs w:val="24"/>
    </w:rPr>
  </w:style>
  <w:style w:type="paragraph" w:customStyle="1" w:styleId="Normal0131">
    <w:name w:val="Normal_0_131"/>
    <w:qFormat/>
    <w:rsid w:val="006C7DCF"/>
    <w:rPr>
      <w:rFonts w:eastAsia="細明體"/>
      <w:color w:val="000000"/>
      <w:sz w:val="24"/>
      <w:szCs w:val="24"/>
    </w:rPr>
  </w:style>
  <w:style w:type="paragraph" w:customStyle="1" w:styleId="Normal0176">
    <w:name w:val="Normal_0_176"/>
    <w:qFormat/>
    <w:rsid w:val="000D3AAB"/>
    <w:rPr>
      <w:rFonts w:eastAsia="細明體"/>
      <w:color w:val="000000"/>
      <w:sz w:val="24"/>
      <w:szCs w:val="24"/>
    </w:rPr>
  </w:style>
  <w:style w:type="paragraph" w:customStyle="1" w:styleId="Normal1176">
    <w:name w:val="Normal_1_176"/>
    <w:qFormat/>
    <w:rsid w:val="000D3AAB"/>
    <w:rPr>
      <w:rFonts w:eastAsia="細明體"/>
      <w:color w:val="000000"/>
      <w:sz w:val="24"/>
      <w:szCs w:val="24"/>
    </w:rPr>
  </w:style>
  <w:style w:type="paragraph" w:customStyle="1" w:styleId="Normal2133">
    <w:name w:val="Normal_2_133"/>
    <w:qFormat/>
    <w:rsid w:val="000D3AAB"/>
    <w:rPr>
      <w:rFonts w:eastAsia="細明體"/>
      <w:color w:val="000000"/>
      <w:sz w:val="24"/>
      <w:szCs w:val="24"/>
    </w:rPr>
  </w:style>
  <w:style w:type="paragraph" w:customStyle="1" w:styleId="Normal311">
    <w:name w:val="Normal_3_11"/>
    <w:qFormat/>
    <w:rsid w:val="000D3AAB"/>
    <w:rPr>
      <w:rFonts w:eastAsia="細明體"/>
      <w:color w:val="000000"/>
      <w:sz w:val="24"/>
      <w:szCs w:val="24"/>
    </w:rPr>
  </w:style>
  <w:style w:type="paragraph" w:customStyle="1" w:styleId="Normal411">
    <w:name w:val="Normal_4_11"/>
    <w:qFormat/>
    <w:rsid w:val="000D3AAB"/>
    <w:rPr>
      <w:rFonts w:eastAsia="細明體"/>
      <w:color w:val="000000"/>
      <w:sz w:val="24"/>
      <w:szCs w:val="24"/>
    </w:rPr>
  </w:style>
  <w:style w:type="paragraph" w:customStyle="1" w:styleId="Normal511">
    <w:name w:val="Normal_5_11"/>
    <w:qFormat/>
    <w:rsid w:val="000D3AAB"/>
    <w:rPr>
      <w:rFonts w:eastAsia="細明體"/>
      <w:color w:val="000000"/>
      <w:sz w:val="24"/>
      <w:szCs w:val="24"/>
    </w:rPr>
  </w:style>
  <w:style w:type="paragraph" w:customStyle="1" w:styleId="Normal0165">
    <w:name w:val="Normal_0_165"/>
    <w:qFormat/>
    <w:rsid w:val="00621640"/>
    <w:rPr>
      <w:rFonts w:eastAsia="細明體"/>
      <w:color w:val="000000"/>
      <w:sz w:val="24"/>
      <w:szCs w:val="24"/>
    </w:rPr>
  </w:style>
  <w:style w:type="paragraph" w:customStyle="1" w:styleId="Normal1165">
    <w:name w:val="Normal_1_165"/>
    <w:qFormat/>
    <w:rsid w:val="00621640"/>
    <w:rPr>
      <w:rFonts w:eastAsia="細明體"/>
      <w:color w:val="000000"/>
      <w:sz w:val="24"/>
      <w:szCs w:val="24"/>
    </w:rPr>
  </w:style>
  <w:style w:type="paragraph" w:customStyle="1" w:styleId="Normal2122">
    <w:name w:val="Normal_2_122"/>
    <w:qFormat/>
    <w:rsid w:val="00621640"/>
    <w:rPr>
      <w:rFonts w:eastAsia="細明體"/>
      <w:color w:val="000000"/>
      <w:sz w:val="24"/>
      <w:szCs w:val="24"/>
    </w:rPr>
  </w:style>
  <w:style w:type="paragraph" w:customStyle="1" w:styleId="Normal30">
    <w:name w:val="Normal_3_0"/>
    <w:qFormat/>
    <w:rsid w:val="00621640"/>
    <w:rPr>
      <w:rFonts w:eastAsia="細明體"/>
      <w:color w:val="000000"/>
      <w:sz w:val="24"/>
      <w:szCs w:val="24"/>
    </w:rPr>
  </w:style>
  <w:style w:type="paragraph" w:customStyle="1" w:styleId="Normal400">
    <w:name w:val="Normal_4_0"/>
    <w:qFormat/>
    <w:rsid w:val="00621640"/>
    <w:rPr>
      <w:rFonts w:eastAsia="細明體"/>
      <w:color w:val="000000"/>
      <w:sz w:val="24"/>
      <w:szCs w:val="24"/>
    </w:rPr>
  </w:style>
  <w:style w:type="paragraph" w:customStyle="1" w:styleId="Normal50">
    <w:name w:val="Normal_5_0"/>
    <w:qFormat/>
    <w:rsid w:val="00621640"/>
    <w:rPr>
      <w:rFonts w:eastAsia="細明體"/>
      <w:color w:val="000000"/>
      <w:sz w:val="24"/>
      <w:szCs w:val="24"/>
    </w:rPr>
  </w:style>
  <w:style w:type="paragraph" w:customStyle="1" w:styleId="Normal0168">
    <w:name w:val="Normal_0_168"/>
    <w:qFormat/>
    <w:rsid w:val="007A1595"/>
    <w:rPr>
      <w:rFonts w:eastAsia="細明體"/>
      <w:color w:val="000000"/>
      <w:sz w:val="24"/>
      <w:szCs w:val="24"/>
    </w:rPr>
  </w:style>
  <w:style w:type="paragraph" w:customStyle="1" w:styleId="Normal1168">
    <w:name w:val="Normal_1_168"/>
    <w:qFormat/>
    <w:rsid w:val="007A1595"/>
    <w:rPr>
      <w:rFonts w:eastAsia="細明體"/>
      <w:color w:val="000000"/>
      <w:sz w:val="24"/>
      <w:szCs w:val="24"/>
    </w:rPr>
  </w:style>
  <w:style w:type="paragraph" w:customStyle="1" w:styleId="Normal2125">
    <w:name w:val="Normal_2_125"/>
    <w:qFormat/>
    <w:rsid w:val="007A1595"/>
    <w:rPr>
      <w:rFonts w:eastAsia="細明體"/>
      <w:color w:val="000000"/>
      <w:sz w:val="24"/>
      <w:szCs w:val="24"/>
    </w:rPr>
  </w:style>
  <w:style w:type="paragraph" w:customStyle="1" w:styleId="Normal1186">
    <w:name w:val="Normal_1_186"/>
    <w:qFormat/>
    <w:rsid w:val="00FB01AB"/>
    <w:rPr>
      <w:rFonts w:eastAsia="細明體"/>
      <w:color w:val="000000"/>
      <w:sz w:val="24"/>
      <w:szCs w:val="24"/>
    </w:rPr>
  </w:style>
  <w:style w:type="paragraph" w:customStyle="1" w:styleId="Normal0197">
    <w:name w:val="Normal_0_197"/>
    <w:qFormat/>
    <w:rsid w:val="00772F64"/>
    <w:rPr>
      <w:rFonts w:eastAsia="細明體"/>
      <w:color w:val="000000"/>
      <w:sz w:val="24"/>
      <w:szCs w:val="24"/>
    </w:rPr>
  </w:style>
  <w:style w:type="paragraph" w:customStyle="1" w:styleId="Normal1197">
    <w:name w:val="Normal_1_197"/>
    <w:qFormat/>
    <w:rsid w:val="00772F64"/>
    <w:rPr>
      <w:rFonts w:eastAsia="細明體"/>
      <w:color w:val="000000"/>
      <w:sz w:val="24"/>
      <w:szCs w:val="24"/>
    </w:rPr>
  </w:style>
  <w:style w:type="paragraph" w:customStyle="1" w:styleId="Normal2154">
    <w:name w:val="Normal_2_154"/>
    <w:qFormat/>
    <w:rsid w:val="00772F64"/>
    <w:rPr>
      <w:rFonts w:eastAsia="細明體"/>
      <w:color w:val="000000"/>
      <w:sz w:val="24"/>
      <w:szCs w:val="24"/>
    </w:rPr>
  </w:style>
  <w:style w:type="paragraph" w:customStyle="1" w:styleId="Normal332">
    <w:name w:val="Normal_3_32"/>
    <w:qFormat/>
    <w:rsid w:val="00772F64"/>
    <w:rPr>
      <w:rFonts w:eastAsia="細明體"/>
      <w:color w:val="000000"/>
      <w:sz w:val="24"/>
      <w:szCs w:val="24"/>
    </w:rPr>
  </w:style>
  <w:style w:type="paragraph" w:customStyle="1" w:styleId="Normal064">
    <w:name w:val="Normal_0_64"/>
    <w:qFormat/>
    <w:rsid w:val="006664CD"/>
    <w:rPr>
      <w:rFonts w:eastAsia="細明體"/>
      <w:color w:val="000000"/>
      <w:sz w:val="24"/>
      <w:szCs w:val="24"/>
    </w:rPr>
  </w:style>
  <w:style w:type="paragraph" w:customStyle="1" w:styleId="Normal030">
    <w:name w:val="Normal_0_30"/>
    <w:qFormat/>
    <w:rsid w:val="008C3EC7"/>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935C2-63EF-4AAA-AE4C-965C3F8A2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0</TotalTime>
  <Pages>4</Pages>
  <Words>1479</Words>
  <Characters>8432</Characters>
  <Application>Microsoft Office Word</Application>
  <DocSecurity>0</DocSecurity>
  <Lines>70</Lines>
  <Paragraphs>19</Paragraphs>
  <ScaleCrop>false</ScaleCrop>
  <Company>龍騰文化</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User</cp:lastModifiedBy>
  <cp:revision>2</cp:revision>
  <cp:lastPrinted>2018-01-10T01:39:00Z</cp:lastPrinted>
  <dcterms:created xsi:type="dcterms:W3CDTF">2020-09-28T06:42:00Z</dcterms:created>
  <dcterms:modified xsi:type="dcterms:W3CDTF">2020-09-28T06:42:00Z</dcterms:modified>
</cp:coreProperties>
</file>