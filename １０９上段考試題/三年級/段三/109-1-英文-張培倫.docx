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3A2" w:rsidRPr="004D433C" w:rsidRDefault="00382C8C" w:rsidP="00994049">
      <w:pPr>
        <w:tabs>
          <w:tab w:val="left" w:pos="119"/>
        </w:tabs>
      </w:pPr>
      <w:r w:rsidRPr="004D433C">
        <w:t>一、中英配對</w:t>
      </w:r>
      <w:r w:rsidRPr="004D433C">
        <w:t xml:space="preserve"> 12%</w:t>
      </w:r>
    </w:p>
    <w:p w:rsidR="00D660B3" w:rsidRPr="004D433C" w:rsidRDefault="00D660B3" w:rsidP="00994049">
      <w:pPr>
        <w:tabs>
          <w:tab w:val="left" w:pos="119"/>
        </w:tabs>
      </w:pPr>
      <w:r w:rsidRPr="004D433C">
        <w:t>(   ) 1.</w:t>
      </w:r>
      <w:r w:rsidR="00045EA0" w:rsidRPr="004D433C">
        <w:t xml:space="preserve"> furious </w:t>
      </w:r>
      <w:r w:rsidR="000504AA" w:rsidRPr="004D433C">
        <w:t xml:space="preserve">    </w:t>
      </w:r>
      <w:r w:rsidR="00045EA0" w:rsidRPr="004D433C">
        <w:t xml:space="preserve">(A) </w:t>
      </w:r>
      <w:r w:rsidR="00045EA0" w:rsidRPr="004D433C">
        <w:t>疲憊的</w:t>
      </w:r>
      <w:r w:rsidR="00045EA0" w:rsidRPr="004D433C">
        <w:t xml:space="preserve"> (B) </w:t>
      </w:r>
      <w:r w:rsidR="00045EA0" w:rsidRPr="004D433C">
        <w:t>憤怒的</w:t>
      </w:r>
      <w:r w:rsidR="00045EA0" w:rsidRPr="004D433C">
        <w:t xml:space="preserve">  (C) </w:t>
      </w:r>
      <w:r w:rsidR="00045EA0" w:rsidRPr="004D433C">
        <w:t>慷慨的</w:t>
      </w:r>
      <w:r w:rsidR="00045EA0" w:rsidRPr="004D433C">
        <w:t xml:space="preserve">  (D) </w:t>
      </w:r>
      <w:r w:rsidR="00045EA0" w:rsidRPr="004D433C">
        <w:t>狹窄的</w:t>
      </w:r>
    </w:p>
    <w:p w:rsidR="00D660B3" w:rsidRPr="004D433C" w:rsidRDefault="00D660B3" w:rsidP="00994049">
      <w:pPr>
        <w:tabs>
          <w:tab w:val="left" w:pos="119"/>
        </w:tabs>
      </w:pPr>
      <w:r w:rsidRPr="004D433C">
        <w:t>(   ) 2.</w:t>
      </w:r>
      <w:r w:rsidR="00045EA0" w:rsidRPr="004D433C">
        <w:t xml:space="preserve"> gracefully</w:t>
      </w:r>
      <w:r w:rsidR="000504AA" w:rsidRPr="004D433C">
        <w:t xml:space="preserve">   (A) </w:t>
      </w:r>
      <w:r w:rsidR="000504AA" w:rsidRPr="004D433C">
        <w:t>輕鬆地</w:t>
      </w:r>
      <w:r w:rsidR="000504AA" w:rsidRPr="004D433C">
        <w:t xml:space="preserve">  (B) </w:t>
      </w:r>
      <w:r w:rsidR="000504AA" w:rsidRPr="004D433C">
        <w:t>非法地</w:t>
      </w:r>
      <w:r w:rsidR="000504AA" w:rsidRPr="004D433C">
        <w:t xml:space="preserve"> (C) </w:t>
      </w:r>
      <w:r w:rsidR="000504AA" w:rsidRPr="004D433C">
        <w:t>小心地</w:t>
      </w:r>
      <w:r w:rsidR="000504AA" w:rsidRPr="004D433C">
        <w:t xml:space="preserve">  (D) </w:t>
      </w:r>
      <w:r w:rsidR="000504AA" w:rsidRPr="004D433C">
        <w:t>優雅地</w:t>
      </w:r>
      <w:r w:rsidR="000504AA" w:rsidRPr="004D433C">
        <w:t xml:space="preserve"> </w:t>
      </w:r>
    </w:p>
    <w:p w:rsidR="00D660B3" w:rsidRPr="004D433C" w:rsidRDefault="00D660B3" w:rsidP="00994049">
      <w:pPr>
        <w:tabs>
          <w:tab w:val="left" w:pos="119"/>
        </w:tabs>
      </w:pPr>
      <w:r w:rsidRPr="004D433C">
        <w:t>(   ) 3.</w:t>
      </w:r>
      <w:r w:rsidR="00BD4D53" w:rsidRPr="004D433C">
        <w:t xml:space="preserve"> expressive   (A) </w:t>
      </w:r>
      <w:r w:rsidR="00BD4D53" w:rsidRPr="004D433C">
        <w:t>表情豐富的</w:t>
      </w:r>
      <w:r w:rsidR="00BD4D53" w:rsidRPr="004D433C">
        <w:t xml:space="preserve">  (B) </w:t>
      </w:r>
      <w:r w:rsidR="00BD4D53" w:rsidRPr="004D433C">
        <w:t>乾淨的</w:t>
      </w:r>
      <w:r w:rsidR="00BD4D53" w:rsidRPr="004D433C">
        <w:t xml:space="preserve">  (C) </w:t>
      </w:r>
      <w:r w:rsidR="00BD4D53" w:rsidRPr="004D433C">
        <w:t>緩慢的</w:t>
      </w:r>
      <w:r w:rsidR="00BD4D53" w:rsidRPr="004D433C">
        <w:t xml:space="preserve">  (D) </w:t>
      </w:r>
      <w:r w:rsidR="00BD4D53" w:rsidRPr="004D433C">
        <w:t>爆炸性的</w:t>
      </w:r>
    </w:p>
    <w:p w:rsidR="00D660B3" w:rsidRPr="004D433C" w:rsidRDefault="00D660B3" w:rsidP="00994049">
      <w:pPr>
        <w:tabs>
          <w:tab w:val="left" w:pos="119"/>
        </w:tabs>
      </w:pPr>
      <w:r w:rsidRPr="004D433C">
        <w:t>(   ) 4.</w:t>
      </w:r>
      <w:r w:rsidR="00BD4D53" w:rsidRPr="004D433C">
        <w:t xml:space="preserve"> </w:t>
      </w:r>
      <w:r w:rsidR="000053D4" w:rsidRPr="004D433C">
        <w:t xml:space="preserve">financial    (A) </w:t>
      </w:r>
      <w:r w:rsidR="000053D4" w:rsidRPr="004D433C">
        <w:t>不變的</w:t>
      </w:r>
      <w:r w:rsidR="000053D4" w:rsidRPr="004D433C">
        <w:t xml:space="preserve">  (B) </w:t>
      </w:r>
      <w:r w:rsidR="000053D4" w:rsidRPr="004D433C">
        <w:t>天真的</w:t>
      </w:r>
      <w:r w:rsidR="000053D4" w:rsidRPr="004D433C">
        <w:t xml:space="preserve">  (C) </w:t>
      </w:r>
      <w:r w:rsidR="00195AD0" w:rsidRPr="004D433C">
        <w:t>財務</w:t>
      </w:r>
      <w:r w:rsidR="000053D4" w:rsidRPr="004D433C">
        <w:t>的</w:t>
      </w:r>
      <w:r w:rsidR="000053D4" w:rsidRPr="004D433C">
        <w:t xml:space="preserve">  (D) </w:t>
      </w:r>
      <w:r w:rsidR="000053D4" w:rsidRPr="004D433C">
        <w:t>最初的</w:t>
      </w:r>
    </w:p>
    <w:p w:rsidR="00D660B3" w:rsidRPr="004D433C" w:rsidRDefault="00D660B3" w:rsidP="00994049">
      <w:pPr>
        <w:tabs>
          <w:tab w:val="left" w:pos="119"/>
        </w:tabs>
      </w:pPr>
      <w:r w:rsidRPr="004D433C">
        <w:t>(   ) 5.</w:t>
      </w:r>
      <w:r w:rsidR="00EA029C" w:rsidRPr="004D433C">
        <w:t xml:space="preserve"> income     (A) </w:t>
      </w:r>
      <w:r w:rsidR="00EA029C" w:rsidRPr="004D433C">
        <w:t>進口</w:t>
      </w:r>
      <w:r w:rsidR="00EA029C" w:rsidRPr="004D433C">
        <w:t xml:space="preserve">  (B) </w:t>
      </w:r>
      <w:r w:rsidR="00EA029C" w:rsidRPr="004D433C">
        <w:t>進來</w:t>
      </w:r>
      <w:r w:rsidR="00EA029C" w:rsidRPr="004D433C">
        <w:t xml:space="preserve">  (C) </w:t>
      </w:r>
      <w:r w:rsidR="00EA029C" w:rsidRPr="004D433C">
        <w:t>結果</w:t>
      </w:r>
      <w:r w:rsidR="00EA029C" w:rsidRPr="004D433C">
        <w:t xml:space="preserve">  (D) </w:t>
      </w:r>
      <w:r w:rsidR="00EA029C" w:rsidRPr="004D433C">
        <w:t>收入</w:t>
      </w:r>
    </w:p>
    <w:p w:rsidR="00D660B3" w:rsidRPr="004D433C" w:rsidRDefault="00D660B3" w:rsidP="00994049">
      <w:pPr>
        <w:tabs>
          <w:tab w:val="left" w:pos="119"/>
        </w:tabs>
      </w:pPr>
      <w:r w:rsidRPr="004D433C">
        <w:t>(   ) 6.</w:t>
      </w:r>
      <w:r w:rsidR="00BD4D53" w:rsidRPr="004D433C">
        <w:t xml:space="preserve"> frustration  (A) </w:t>
      </w:r>
      <w:r w:rsidR="00BD4D53" w:rsidRPr="004D433C">
        <w:t>發明</w:t>
      </w:r>
      <w:r w:rsidR="00BD4D53" w:rsidRPr="004D433C">
        <w:t xml:space="preserve">  (B) </w:t>
      </w:r>
      <w:r w:rsidR="00BD4D53" w:rsidRPr="004D433C">
        <w:t>挫折</w:t>
      </w:r>
      <w:r w:rsidR="00BD4D53" w:rsidRPr="004D433C">
        <w:t xml:space="preserve">  (C) </w:t>
      </w:r>
      <w:r w:rsidR="00BD4D53" w:rsidRPr="004D433C">
        <w:t>靈感</w:t>
      </w:r>
      <w:r w:rsidR="00BD4D53" w:rsidRPr="004D433C">
        <w:t xml:space="preserve">  (D) </w:t>
      </w:r>
      <w:r w:rsidR="00BD4D53" w:rsidRPr="004D433C">
        <w:t>世代</w:t>
      </w:r>
    </w:p>
    <w:p w:rsidR="00D660B3" w:rsidRPr="004D433C" w:rsidRDefault="00D660B3" w:rsidP="00994049">
      <w:pPr>
        <w:tabs>
          <w:tab w:val="left" w:pos="119"/>
        </w:tabs>
      </w:pPr>
    </w:p>
    <w:p w:rsidR="00382C8C" w:rsidRPr="004D433C" w:rsidRDefault="00382C8C" w:rsidP="00994049">
      <w:pPr>
        <w:tabs>
          <w:tab w:val="left" w:pos="119"/>
        </w:tabs>
      </w:pPr>
      <w:r w:rsidRPr="004D433C">
        <w:t>二、文意字彙</w:t>
      </w:r>
      <w:r w:rsidRPr="004D433C">
        <w:t xml:space="preserve"> 34%</w:t>
      </w:r>
    </w:p>
    <w:p w:rsidR="003E2692" w:rsidRPr="008B5F17" w:rsidRDefault="00565374" w:rsidP="003E2692">
      <w:pPr>
        <w:tabs>
          <w:tab w:val="left" w:pos="119"/>
        </w:tabs>
      </w:pPr>
      <w:r w:rsidRPr="008B5F17">
        <w:t>(   ) 7</w:t>
      </w:r>
      <w:r w:rsidR="003E2692" w:rsidRPr="008B5F17">
        <w:t>. Every nation in the world _____ in some way to global culture.</w:t>
      </w:r>
    </w:p>
    <w:p w:rsidR="003E2692" w:rsidRPr="008B5F17" w:rsidRDefault="003E2692" w:rsidP="003E2692">
      <w:pPr>
        <w:tabs>
          <w:tab w:val="left" w:pos="119"/>
        </w:tabs>
      </w:pPr>
      <w:r w:rsidRPr="008B5F17">
        <w:t xml:space="preserve">      (A) </w:t>
      </w:r>
      <w:proofErr w:type="gramStart"/>
      <w:r w:rsidRPr="008B5F17">
        <w:t>invades  (</w:t>
      </w:r>
      <w:proofErr w:type="gramEnd"/>
      <w:r w:rsidRPr="008B5F17">
        <w:t>B) displeases  (C) alternates  (D) contributes</w:t>
      </w:r>
    </w:p>
    <w:p w:rsidR="00333E0E" w:rsidRPr="008B5F17" w:rsidRDefault="00565374" w:rsidP="00333E0E">
      <w:pPr>
        <w:tabs>
          <w:tab w:val="left" w:pos="119"/>
        </w:tabs>
      </w:pPr>
      <w:r w:rsidRPr="008B5F17">
        <w:t>(   ) 8</w:t>
      </w:r>
      <w:r w:rsidR="00333E0E" w:rsidRPr="008B5F17">
        <w:t xml:space="preserve">. It is said that global warming has led to the _____ of many species. </w:t>
      </w:r>
    </w:p>
    <w:p w:rsidR="00333E0E" w:rsidRPr="008B5F17" w:rsidRDefault="00714969" w:rsidP="003E2692">
      <w:pPr>
        <w:tabs>
          <w:tab w:val="left" w:pos="119"/>
        </w:tabs>
      </w:pPr>
      <w:r w:rsidRPr="008B5F17">
        <w:t xml:space="preserve">       </w:t>
      </w:r>
      <w:r w:rsidR="00333E0E" w:rsidRPr="008B5F17">
        <w:t xml:space="preserve">(A) </w:t>
      </w:r>
      <w:proofErr w:type="gramStart"/>
      <w:r w:rsidR="00333E0E" w:rsidRPr="008B5F17">
        <w:t>civilization  (</w:t>
      </w:r>
      <w:proofErr w:type="gramEnd"/>
      <w:r w:rsidR="00333E0E" w:rsidRPr="008B5F17">
        <w:t>B) concentration  (C) extinction  (D) recommendation</w:t>
      </w:r>
    </w:p>
    <w:p w:rsidR="003E2692" w:rsidRPr="008B5F17" w:rsidRDefault="00565374" w:rsidP="00A43EE0">
      <w:pPr>
        <w:tabs>
          <w:tab w:val="left" w:pos="119"/>
        </w:tabs>
        <w:ind w:left="820" w:hangingChars="350" w:hanging="820"/>
      </w:pPr>
      <w:r w:rsidRPr="008B5F17">
        <w:t>(   ) 9</w:t>
      </w:r>
      <w:r w:rsidR="003E2692" w:rsidRPr="008B5F17">
        <w:t xml:space="preserve">. Email miscommunication most often occurs when the receiver </w:t>
      </w:r>
      <w:r w:rsidR="008B5F17" w:rsidRPr="008B5F17">
        <w:t xml:space="preserve">_____ </w:t>
      </w:r>
      <w:r w:rsidR="003E2692" w:rsidRPr="008B5F17">
        <w:t>the meaning of the sender’s message.</w:t>
      </w:r>
    </w:p>
    <w:p w:rsidR="003E2692" w:rsidRPr="008B5F17" w:rsidRDefault="00240F06" w:rsidP="003E2692">
      <w:pPr>
        <w:tabs>
          <w:tab w:val="left" w:pos="119"/>
        </w:tabs>
      </w:pPr>
      <w:r>
        <w:t xml:space="preserve">       </w:t>
      </w:r>
      <w:r w:rsidR="003E2692" w:rsidRPr="008B5F17">
        <w:t xml:space="preserve">(A) </w:t>
      </w:r>
      <w:proofErr w:type="gramStart"/>
      <w:r w:rsidR="003E2692" w:rsidRPr="008B5F17">
        <w:t>mischarges  (</w:t>
      </w:r>
      <w:proofErr w:type="gramEnd"/>
      <w:r w:rsidR="003E2692" w:rsidRPr="008B5F17">
        <w:t>B) misinterprets  (C) misadvises  (D) misbehaves</w:t>
      </w:r>
    </w:p>
    <w:p w:rsidR="00333E0E" w:rsidRPr="008B5F17" w:rsidRDefault="00565374" w:rsidP="00333E0E">
      <w:pPr>
        <w:tabs>
          <w:tab w:val="left" w:pos="119"/>
        </w:tabs>
      </w:pPr>
      <w:r w:rsidRPr="008B5F17">
        <w:t>(   ) 10</w:t>
      </w:r>
      <w:r w:rsidR="00333E0E" w:rsidRPr="008B5F17">
        <w:t>. The CEO of the company will select one person from all the _____ to be the new manager.</w:t>
      </w:r>
      <w:r w:rsidR="00333E0E" w:rsidRPr="008B5F17">
        <w:t xml:space="preserve">　</w:t>
      </w:r>
    </w:p>
    <w:p w:rsidR="00333E0E" w:rsidRPr="008B5F17" w:rsidRDefault="00333E0E" w:rsidP="00333E0E">
      <w:pPr>
        <w:tabs>
          <w:tab w:val="left" w:pos="119"/>
        </w:tabs>
        <w:ind w:firstLineChars="400" w:firstLine="937"/>
      </w:pPr>
      <w:r w:rsidRPr="008B5F17">
        <w:t>(A) careers</w:t>
      </w:r>
      <w:r w:rsidRPr="008B5F17">
        <w:t xml:space="preserve">　</w:t>
      </w:r>
      <w:r w:rsidRPr="008B5F17">
        <w:t>(B) clinics</w:t>
      </w:r>
      <w:r w:rsidRPr="008B5F17">
        <w:t xml:space="preserve">　</w:t>
      </w:r>
      <w:r w:rsidRPr="008B5F17">
        <w:t>(C) chores</w:t>
      </w:r>
      <w:r w:rsidRPr="008B5F17">
        <w:t xml:space="preserve">　</w:t>
      </w:r>
      <w:r w:rsidRPr="008B5F17">
        <w:t>(D) candidates</w:t>
      </w:r>
    </w:p>
    <w:p w:rsidR="003E2692" w:rsidRPr="008B5F17" w:rsidRDefault="00565374" w:rsidP="003E2692">
      <w:pPr>
        <w:tabs>
          <w:tab w:val="left" w:pos="119"/>
        </w:tabs>
      </w:pPr>
      <w:r w:rsidRPr="008B5F17">
        <w:t>(   ) 11</w:t>
      </w:r>
      <w:r w:rsidR="003E2692" w:rsidRPr="008B5F17">
        <w:t xml:space="preserve">. An obvious </w:t>
      </w:r>
      <w:r w:rsidR="003E2692" w:rsidRPr="008B5F17">
        <w:rPr>
          <w:u w:val="single"/>
        </w:rPr>
        <w:t>advantage</w:t>
      </w:r>
      <w:r w:rsidR="003E2692" w:rsidRPr="008B5F17">
        <w:t xml:space="preserve"> of living in a city is its convenience. </w:t>
      </w:r>
    </w:p>
    <w:p w:rsidR="003E2692" w:rsidRPr="008B5F17" w:rsidRDefault="003E2692" w:rsidP="003E2692">
      <w:pPr>
        <w:tabs>
          <w:tab w:val="left" w:pos="119"/>
        </w:tabs>
      </w:pPr>
      <w:r w:rsidRPr="008B5F17">
        <w:t xml:space="preserve">      </w:t>
      </w:r>
      <w:r w:rsidR="00565374" w:rsidRPr="008B5F17">
        <w:t xml:space="preserve"> </w:t>
      </w:r>
      <w:r w:rsidRPr="008B5F17">
        <w:t xml:space="preserve">(A) </w:t>
      </w:r>
      <w:proofErr w:type="gramStart"/>
      <w:r w:rsidRPr="008B5F17">
        <w:t>method  (</w:t>
      </w:r>
      <w:proofErr w:type="gramEnd"/>
      <w:r w:rsidRPr="008B5F17">
        <w:t xml:space="preserve">B) possibility  (C) trouble  (D) benefit </w:t>
      </w:r>
    </w:p>
    <w:p w:rsidR="00333E0E" w:rsidRPr="008B5F17" w:rsidRDefault="00333E0E" w:rsidP="00333E0E">
      <w:pPr>
        <w:tabs>
          <w:tab w:val="left" w:pos="119"/>
        </w:tabs>
      </w:pPr>
      <w:r w:rsidRPr="008B5F17">
        <w:t xml:space="preserve">(   ) </w:t>
      </w:r>
      <w:r w:rsidR="00565374" w:rsidRPr="008B5F17">
        <w:t>1</w:t>
      </w:r>
      <w:r w:rsidRPr="008B5F17">
        <w:t xml:space="preserve">2. Lately many people have been discussing how to ensure _____ water, food, energy, </w:t>
      </w:r>
    </w:p>
    <w:p w:rsidR="00333E0E" w:rsidRPr="008B5F17" w:rsidRDefault="00333E0E" w:rsidP="00333E0E">
      <w:pPr>
        <w:tabs>
          <w:tab w:val="left" w:pos="119"/>
        </w:tabs>
      </w:pPr>
      <w:r w:rsidRPr="008B5F17">
        <w:t xml:space="preserve">      </w:t>
      </w:r>
      <w:r w:rsidR="008B5F17" w:rsidRPr="008B5F17">
        <w:t xml:space="preserve"> </w:t>
      </w:r>
      <w:r w:rsidRPr="008B5F17">
        <w:t xml:space="preserve"> </w:t>
      </w:r>
      <w:proofErr w:type="gramStart"/>
      <w:r w:rsidRPr="008B5F17">
        <w:t>and</w:t>
      </w:r>
      <w:proofErr w:type="gramEnd"/>
      <w:r w:rsidRPr="008B5F17">
        <w:t xml:space="preserve"> other natural resources for a large world population.</w:t>
      </w:r>
    </w:p>
    <w:p w:rsidR="00333E0E" w:rsidRPr="008B5F17" w:rsidRDefault="00333E0E" w:rsidP="003E2692">
      <w:pPr>
        <w:tabs>
          <w:tab w:val="left" w:pos="119"/>
        </w:tabs>
      </w:pPr>
      <w:r w:rsidRPr="008B5F17">
        <w:t xml:space="preserve">      </w:t>
      </w:r>
      <w:r w:rsidR="00565374" w:rsidRPr="008B5F17">
        <w:t xml:space="preserve"> </w:t>
      </w:r>
      <w:r w:rsidRPr="008B5F17">
        <w:t xml:space="preserve">(A) </w:t>
      </w:r>
      <w:proofErr w:type="gramStart"/>
      <w:r w:rsidRPr="008B5F17">
        <w:t>sufficient  (</w:t>
      </w:r>
      <w:proofErr w:type="gramEnd"/>
      <w:r w:rsidRPr="008B5F17">
        <w:t xml:space="preserve">B) respective  (C) extreme  (D) individual </w:t>
      </w:r>
    </w:p>
    <w:p w:rsidR="003E2692" w:rsidRPr="008B5F17" w:rsidRDefault="00565374" w:rsidP="003E2692">
      <w:pPr>
        <w:tabs>
          <w:tab w:val="left" w:pos="119"/>
        </w:tabs>
      </w:pPr>
      <w:r w:rsidRPr="008B5F17">
        <w:t>(   ) 13</w:t>
      </w:r>
      <w:r w:rsidR="003E2692" w:rsidRPr="008B5F17">
        <w:t>. Because of crop failure, millions of people are starving and in need of food _____.</w:t>
      </w:r>
    </w:p>
    <w:p w:rsidR="003E2692" w:rsidRPr="008B5F17" w:rsidRDefault="003E2692" w:rsidP="003E2692">
      <w:pPr>
        <w:tabs>
          <w:tab w:val="left" w:pos="119"/>
        </w:tabs>
      </w:pPr>
      <w:r w:rsidRPr="008B5F17">
        <w:t xml:space="preserve">      </w:t>
      </w:r>
      <w:r w:rsidR="00565374" w:rsidRPr="008B5F17">
        <w:t xml:space="preserve"> </w:t>
      </w:r>
      <w:r w:rsidRPr="008B5F17">
        <w:t xml:space="preserve">(A) </w:t>
      </w:r>
      <w:proofErr w:type="gramStart"/>
      <w:r w:rsidRPr="008B5F17">
        <w:t>hunger  (</w:t>
      </w:r>
      <w:proofErr w:type="gramEnd"/>
      <w:r w:rsidRPr="008B5F17">
        <w:t>B) aid  (C) crisis  (D) lack</w:t>
      </w:r>
    </w:p>
    <w:p w:rsidR="00333E0E" w:rsidRPr="008B5F17" w:rsidRDefault="00565374" w:rsidP="00333E0E">
      <w:pPr>
        <w:tabs>
          <w:tab w:val="left" w:pos="119"/>
        </w:tabs>
      </w:pPr>
      <w:r w:rsidRPr="008B5F17">
        <w:t>(   ) 14</w:t>
      </w:r>
      <w:r w:rsidR="00333E0E" w:rsidRPr="008B5F17">
        <w:t xml:space="preserve">. Before using the heater, you have to read the _____ so that you won’t break it. </w:t>
      </w:r>
    </w:p>
    <w:p w:rsidR="00333E0E" w:rsidRPr="008B5F17" w:rsidRDefault="00333E0E" w:rsidP="003E2692">
      <w:pPr>
        <w:tabs>
          <w:tab w:val="left" w:pos="119"/>
        </w:tabs>
      </w:pPr>
      <w:r w:rsidRPr="008B5F17">
        <w:t xml:space="preserve">        (A) </w:t>
      </w:r>
      <w:proofErr w:type="gramStart"/>
      <w:r w:rsidRPr="008B5F17">
        <w:t>attention  (</w:t>
      </w:r>
      <w:proofErr w:type="gramEnd"/>
      <w:r w:rsidRPr="008B5F17">
        <w:t xml:space="preserve">B) introductions  (C) affection </w:t>
      </w:r>
      <w:r w:rsidR="00565374" w:rsidRPr="008B5F17">
        <w:t xml:space="preserve"> </w:t>
      </w:r>
      <w:r w:rsidRPr="008B5F17">
        <w:t xml:space="preserve">(D) instructions </w:t>
      </w:r>
    </w:p>
    <w:p w:rsidR="003E2692" w:rsidRPr="008B5F17" w:rsidRDefault="00565374" w:rsidP="003E2692">
      <w:pPr>
        <w:tabs>
          <w:tab w:val="left" w:pos="119"/>
        </w:tabs>
      </w:pPr>
      <w:r w:rsidRPr="008B5F17">
        <w:t>(   ) 15</w:t>
      </w:r>
      <w:r w:rsidR="003E2692" w:rsidRPr="008B5F17">
        <w:t xml:space="preserve">. Global warming makes it easier for diseases which are carried by insects to _____ </w:t>
      </w:r>
      <w:proofErr w:type="spellStart"/>
      <w:r w:rsidR="003E2692" w:rsidRPr="008B5F17">
        <w:t>to</w:t>
      </w:r>
      <w:proofErr w:type="spellEnd"/>
      <w:r w:rsidR="003E2692" w:rsidRPr="008B5F17">
        <w:t xml:space="preserve"> </w:t>
      </w:r>
    </w:p>
    <w:p w:rsidR="003E2692" w:rsidRPr="008B5F17" w:rsidRDefault="003E2692" w:rsidP="003E2692">
      <w:pPr>
        <w:tabs>
          <w:tab w:val="left" w:pos="119"/>
        </w:tabs>
      </w:pPr>
      <w:r w:rsidRPr="008B5F17">
        <w:t xml:space="preserve">       </w:t>
      </w:r>
      <w:r w:rsidR="00565374" w:rsidRPr="008B5F17">
        <w:t xml:space="preserve"> </w:t>
      </w:r>
      <w:proofErr w:type="gramStart"/>
      <w:r w:rsidRPr="008B5F17">
        <w:t>new</w:t>
      </w:r>
      <w:proofErr w:type="gramEnd"/>
      <w:r w:rsidRPr="008B5F17">
        <w:t xml:space="preserve"> areas and infect more people. </w:t>
      </w:r>
    </w:p>
    <w:p w:rsidR="003E2692" w:rsidRPr="008B5F17" w:rsidRDefault="003E2692" w:rsidP="003E2692">
      <w:pPr>
        <w:tabs>
          <w:tab w:val="left" w:pos="119"/>
        </w:tabs>
      </w:pPr>
      <w:r w:rsidRPr="008B5F17">
        <w:t xml:space="preserve">       </w:t>
      </w:r>
      <w:r w:rsidR="00240F06">
        <w:t xml:space="preserve"> </w:t>
      </w:r>
      <w:r w:rsidRPr="008B5F17">
        <w:t xml:space="preserve">(A) </w:t>
      </w:r>
      <w:proofErr w:type="gramStart"/>
      <w:r w:rsidRPr="008B5F17">
        <w:t>spread  (</w:t>
      </w:r>
      <w:proofErr w:type="gramEnd"/>
      <w:r w:rsidRPr="008B5F17">
        <w:t>B) point  (C) reduce  (D) improve</w:t>
      </w:r>
    </w:p>
    <w:p w:rsidR="003E2692" w:rsidRPr="008B5F17" w:rsidRDefault="00565374" w:rsidP="003E2692">
      <w:pPr>
        <w:tabs>
          <w:tab w:val="left" w:pos="119"/>
        </w:tabs>
      </w:pPr>
      <w:r w:rsidRPr="008B5F17">
        <w:t>(   ) 16</w:t>
      </w:r>
      <w:r w:rsidR="003E2692" w:rsidRPr="008B5F17">
        <w:t xml:space="preserve">. Hot springs are said to help </w:t>
      </w:r>
      <w:r w:rsidR="003E2692" w:rsidRPr="008B5F17">
        <w:rPr>
          <w:u w:val="single"/>
        </w:rPr>
        <w:t>heal</w:t>
      </w:r>
      <w:r w:rsidR="003E2692" w:rsidRPr="008B5F17">
        <w:t xml:space="preserve"> skin diseases. </w:t>
      </w:r>
    </w:p>
    <w:p w:rsidR="003E2692" w:rsidRPr="008B5F17" w:rsidRDefault="003E2692" w:rsidP="003E2692">
      <w:pPr>
        <w:tabs>
          <w:tab w:val="left" w:pos="119"/>
        </w:tabs>
      </w:pPr>
      <w:r w:rsidRPr="008B5F17">
        <w:t xml:space="preserve">       </w:t>
      </w:r>
      <w:r w:rsidR="00565374" w:rsidRPr="008B5F17">
        <w:t xml:space="preserve"> </w:t>
      </w:r>
      <w:r w:rsidRPr="008B5F17">
        <w:t xml:space="preserve">(A) </w:t>
      </w:r>
      <w:proofErr w:type="gramStart"/>
      <w:r w:rsidRPr="008B5F17">
        <w:t>produce  (</w:t>
      </w:r>
      <w:proofErr w:type="gramEnd"/>
      <w:r w:rsidRPr="008B5F17">
        <w:t xml:space="preserve">B) damage   (C) treat  (D) ignore  </w:t>
      </w:r>
    </w:p>
    <w:p w:rsidR="009138E3" w:rsidRPr="008B5F17" w:rsidRDefault="00565374" w:rsidP="00994049">
      <w:pPr>
        <w:tabs>
          <w:tab w:val="left" w:pos="119"/>
        </w:tabs>
      </w:pPr>
      <w:r w:rsidRPr="008B5F17">
        <w:t>(   ) 17</w:t>
      </w:r>
      <w:r w:rsidR="009138E3" w:rsidRPr="008B5F17">
        <w:t xml:space="preserve">. Those who _____ the candidate did not vote for him because they thought he was insincere </w:t>
      </w:r>
    </w:p>
    <w:p w:rsidR="003E2692" w:rsidRPr="008B5F17" w:rsidRDefault="009138E3" w:rsidP="009138E3">
      <w:pPr>
        <w:tabs>
          <w:tab w:val="left" w:pos="119"/>
        </w:tabs>
        <w:ind w:firstLineChars="400" w:firstLine="937"/>
      </w:pPr>
      <w:proofErr w:type="gramStart"/>
      <w:r w:rsidRPr="008B5F17">
        <w:t>and</w:t>
      </w:r>
      <w:proofErr w:type="gramEnd"/>
      <w:r w:rsidRPr="008B5F17">
        <w:t xml:space="preserve"> greedy.</w:t>
      </w:r>
    </w:p>
    <w:p w:rsidR="009138E3" w:rsidRPr="008B5F17" w:rsidRDefault="009138E3" w:rsidP="009138E3">
      <w:pPr>
        <w:tabs>
          <w:tab w:val="left" w:pos="119"/>
        </w:tabs>
        <w:ind w:firstLineChars="300" w:firstLine="703"/>
      </w:pPr>
      <w:r w:rsidRPr="008B5F17">
        <w:t xml:space="preserve">  (A) </w:t>
      </w:r>
      <w:proofErr w:type="gramStart"/>
      <w:r w:rsidRPr="008B5F17">
        <w:t>reminded  (</w:t>
      </w:r>
      <w:proofErr w:type="gramEnd"/>
      <w:r w:rsidRPr="008B5F17">
        <w:t>B) supported  (C) opposed  (D) offered</w:t>
      </w:r>
    </w:p>
    <w:p w:rsidR="00333E0E" w:rsidRPr="008B5F17" w:rsidRDefault="00565374" w:rsidP="00333E0E">
      <w:pPr>
        <w:tabs>
          <w:tab w:val="left" w:pos="119"/>
        </w:tabs>
      </w:pPr>
      <w:r w:rsidRPr="008B5F17">
        <w:t>(   ) 18</w:t>
      </w:r>
      <w:r w:rsidR="00240F06">
        <w:t>.</w:t>
      </w:r>
      <w:r w:rsidR="00333E0E" w:rsidRPr="008B5F17">
        <w:t xml:space="preserve"> Most newspaper</w:t>
      </w:r>
      <w:r w:rsidR="000F4B29">
        <w:t>s</w:t>
      </w:r>
      <w:bookmarkStart w:id="0" w:name="_GoBack"/>
      <w:bookmarkEnd w:id="0"/>
      <w:r w:rsidR="00333E0E" w:rsidRPr="008B5F17">
        <w:t xml:space="preserve"> _____ the news by over-emphasizing the darker side of society, </w:t>
      </w:r>
    </w:p>
    <w:p w:rsidR="00333E0E" w:rsidRPr="008B5F17" w:rsidRDefault="00333E0E" w:rsidP="00333E0E">
      <w:pPr>
        <w:tabs>
          <w:tab w:val="left" w:pos="119"/>
        </w:tabs>
      </w:pPr>
      <w:r w:rsidRPr="008B5F17">
        <w:t xml:space="preserve">     </w:t>
      </w:r>
      <w:r w:rsidR="00565374" w:rsidRPr="008B5F17">
        <w:t xml:space="preserve"> </w:t>
      </w:r>
      <w:r w:rsidRPr="008B5F17">
        <w:t xml:space="preserve"> </w:t>
      </w:r>
      <w:r w:rsidR="00240F06">
        <w:t xml:space="preserve"> </w:t>
      </w:r>
      <w:proofErr w:type="gramStart"/>
      <w:r w:rsidRPr="008B5F17">
        <w:t>such</w:t>
      </w:r>
      <w:proofErr w:type="gramEnd"/>
      <w:r w:rsidRPr="008B5F17">
        <w:t xml:space="preserve"> as robbery, kidnap, and murder.</w:t>
      </w:r>
    </w:p>
    <w:p w:rsidR="00333E0E" w:rsidRPr="008B5F17" w:rsidRDefault="00333E0E" w:rsidP="00333E0E">
      <w:pPr>
        <w:tabs>
          <w:tab w:val="left" w:pos="119"/>
        </w:tabs>
      </w:pPr>
      <w:r w:rsidRPr="008B5F17">
        <w:t xml:space="preserve">     </w:t>
      </w:r>
      <w:r w:rsidR="00565374" w:rsidRPr="008B5F17">
        <w:t xml:space="preserve"> </w:t>
      </w:r>
      <w:r w:rsidRPr="008B5F17">
        <w:t xml:space="preserve"> </w:t>
      </w:r>
      <w:r w:rsidR="00240F06">
        <w:t xml:space="preserve"> </w:t>
      </w:r>
      <w:r w:rsidRPr="008B5F17">
        <w:t xml:space="preserve">(A) </w:t>
      </w:r>
      <w:proofErr w:type="gramStart"/>
      <w:r w:rsidRPr="008B5F17">
        <w:t>disappoint</w:t>
      </w:r>
      <w:proofErr w:type="gramEnd"/>
      <w:r w:rsidRPr="008B5F17">
        <w:t xml:space="preserve">  </w:t>
      </w:r>
      <w:r w:rsidR="00172FC1" w:rsidRPr="008B5F17">
        <w:t xml:space="preserve">  (B</w:t>
      </w:r>
      <w:r w:rsidRPr="008B5F17">
        <w:t>) exaggerate</w:t>
      </w:r>
      <w:r w:rsidR="00172FC1" w:rsidRPr="008B5F17">
        <w:t xml:space="preserve">  (C) persuade </w:t>
      </w:r>
      <w:r w:rsidRPr="008B5F17">
        <w:t xml:space="preserve">  (D) relieve</w:t>
      </w:r>
    </w:p>
    <w:p w:rsidR="007A5B66" w:rsidRPr="008B5F17" w:rsidRDefault="00565374" w:rsidP="007A5B66">
      <w:pPr>
        <w:tabs>
          <w:tab w:val="left" w:pos="119"/>
        </w:tabs>
      </w:pPr>
      <w:r w:rsidRPr="008B5F17">
        <w:t>(   ) 19</w:t>
      </w:r>
      <w:r w:rsidR="007A5B66" w:rsidRPr="008B5F17">
        <w:t>. Jerry made up his mind to exercise at least three times a week to _____ illness.</w:t>
      </w:r>
      <w:r w:rsidR="007A5B66" w:rsidRPr="008B5F17">
        <w:t xml:space="preserve">　</w:t>
      </w:r>
    </w:p>
    <w:p w:rsidR="007A5B66" w:rsidRPr="008B5F17" w:rsidRDefault="007A5B66" w:rsidP="007A5B66">
      <w:pPr>
        <w:tabs>
          <w:tab w:val="left" w:pos="119"/>
        </w:tabs>
        <w:ind w:firstLineChars="400" w:firstLine="937"/>
      </w:pPr>
      <w:r w:rsidRPr="008B5F17">
        <w:t>(A) maintain</w:t>
      </w:r>
      <w:r w:rsidRPr="008B5F17">
        <w:t xml:space="preserve">　</w:t>
      </w:r>
      <w:r w:rsidRPr="008B5F17">
        <w:t>(B) specify</w:t>
      </w:r>
      <w:r w:rsidRPr="008B5F17">
        <w:t xml:space="preserve">　</w:t>
      </w:r>
      <w:r w:rsidRPr="008B5F17">
        <w:t>(C) prevent</w:t>
      </w:r>
      <w:r w:rsidRPr="008B5F17">
        <w:t xml:space="preserve">　</w:t>
      </w:r>
      <w:r w:rsidRPr="008B5F17">
        <w:t>(D) observe</w:t>
      </w:r>
      <w:r w:rsidRPr="008B5F17">
        <w:t xml:space="preserve">　</w:t>
      </w:r>
    </w:p>
    <w:p w:rsidR="00333E0E" w:rsidRPr="008B5F17" w:rsidRDefault="00565374" w:rsidP="007A5B66">
      <w:pPr>
        <w:tabs>
          <w:tab w:val="left" w:pos="119"/>
        </w:tabs>
      </w:pPr>
      <w:r w:rsidRPr="008B5F17">
        <w:t>(   ) 20</w:t>
      </w:r>
      <w:r w:rsidR="007A5B66" w:rsidRPr="008B5F17">
        <w:t xml:space="preserve">. We don’t know how to prepare our presentation because our manager hasn’t _____ what </w:t>
      </w:r>
    </w:p>
    <w:p w:rsidR="007A5B66" w:rsidRPr="008B5F17" w:rsidRDefault="007A5B66" w:rsidP="00333E0E">
      <w:pPr>
        <w:tabs>
          <w:tab w:val="left" w:pos="119"/>
        </w:tabs>
        <w:ind w:firstLineChars="400" w:firstLine="937"/>
      </w:pPr>
      <w:r w:rsidRPr="008B5F17">
        <w:t>we should present yet.</w:t>
      </w:r>
      <w:r w:rsidRPr="008B5F17">
        <w:t xml:space="preserve">　</w:t>
      </w:r>
    </w:p>
    <w:p w:rsidR="007A5B66" w:rsidRPr="008B5F17" w:rsidRDefault="007A5B66" w:rsidP="007A5B66">
      <w:pPr>
        <w:tabs>
          <w:tab w:val="left" w:pos="119"/>
        </w:tabs>
        <w:ind w:firstLineChars="400" w:firstLine="937"/>
      </w:pPr>
      <w:r w:rsidRPr="008B5F17">
        <w:t>(A) sniffed</w:t>
      </w:r>
      <w:r w:rsidRPr="008B5F17">
        <w:t xml:space="preserve">　</w:t>
      </w:r>
      <w:r w:rsidRPr="008B5F17">
        <w:t>(B) stretched</w:t>
      </w:r>
      <w:r w:rsidRPr="008B5F17">
        <w:t xml:space="preserve">　</w:t>
      </w:r>
      <w:r w:rsidR="00172FC1" w:rsidRPr="008B5F17">
        <w:t>(C</w:t>
      </w:r>
      <w:r w:rsidRPr="008B5F17">
        <w:t>) stuffed</w:t>
      </w:r>
      <w:r w:rsidRPr="008B5F17">
        <w:t xml:space="preserve">　</w:t>
      </w:r>
      <w:r w:rsidR="00172FC1" w:rsidRPr="008B5F17">
        <w:t>(D) specified</w:t>
      </w:r>
    </w:p>
    <w:p w:rsidR="007A5B66" w:rsidRPr="008B5F17" w:rsidRDefault="00565374" w:rsidP="007A5B66">
      <w:pPr>
        <w:tabs>
          <w:tab w:val="left" w:pos="119"/>
        </w:tabs>
        <w:ind w:left="937" w:hangingChars="400" w:hanging="937"/>
      </w:pPr>
      <w:r w:rsidRPr="008B5F17">
        <w:t>(   ) 21</w:t>
      </w:r>
      <w:r w:rsidR="007A5B66" w:rsidRPr="008B5F17">
        <w:t>. Heather’s boss asked her to give an impressive _____ to the important client in order to get the contract.</w:t>
      </w:r>
      <w:r w:rsidR="007A5B66" w:rsidRPr="008B5F17">
        <w:t xml:space="preserve">　</w:t>
      </w:r>
    </w:p>
    <w:p w:rsidR="00251146" w:rsidRPr="008B5F17" w:rsidRDefault="007A5B66" w:rsidP="00251146">
      <w:pPr>
        <w:tabs>
          <w:tab w:val="left" w:pos="119"/>
        </w:tabs>
        <w:ind w:leftChars="400" w:left="937"/>
      </w:pPr>
      <w:r w:rsidRPr="008B5F17">
        <w:t>(A) rehearsal</w:t>
      </w:r>
      <w:r w:rsidRPr="008B5F17">
        <w:t xml:space="preserve">　</w:t>
      </w:r>
      <w:r w:rsidRPr="008B5F17">
        <w:t>(B) candidate</w:t>
      </w:r>
      <w:r w:rsidRPr="008B5F17">
        <w:t xml:space="preserve">　</w:t>
      </w:r>
      <w:r w:rsidRPr="008B5F17">
        <w:t>(C) presentation</w:t>
      </w:r>
      <w:r w:rsidRPr="008B5F17">
        <w:t xml:space="preserve">　</w:t>
      </w:r>
      <w:r w:rsidRPr="008B5F17">
        <w:t>(D) department</w:t>
      </w:r>
    </w:p>
    <w:p w:rsidR="00251146" w:rsidRPr="008B5F17" w:rsidRDefault="00565374" w:rsidP="00251146">
      <w:pPr>
        <w:tabs>
          <w:tab w:val="left" w:pos="119"/>
        </w:tabs>
      </w:pPr>
      <w:r w:rsidRPr="008B5F17">
        <w:t>(   ) 22</w:t>
      </w:r>
      <w:r w:rsidR="00251146" w:rsidRPr="008B5F17">
        <w:t xml:space="preserve">. According to studies, loneliness can increase the </w:t>
      </w:r>
      <w:r w:rsidR="00251146" w:rsidRPr="008B5F17">
        <w:rPr>
          <w:u w:val="single"/>
        </w:rPr>
        <w:t>risk</w:t>
      </w:r>
      <w:r w:rsidR="00251146" w:rsidRPr="008B5F17">
        <w:t xml:space="preserve"> of older people dying early due </w:t>
      </w:r>
    </w:p>
    <w:p w:rsidR="00251146" w:rsidRPr="008B5F17" w:rsidRDefault="00251146" w:rsidP="00251146">
      <w:pPr>
        <w:tabs>
          <w:tab w:val="left" w:pos="119"/>
        </w:tabs>
      </w:pPr>
      <w:r w:rsidRPr="008B5F17">
        <w:t xml:space="preserve">       </w:t>
      </w:r>
      <w:r w:rsidR="00240F06">
        <w:t xml:space="preserve"> </w:t>
      </w:r>
      <w:proofErr w:type="gramStart"/>
      <w:r w:rsidRPr="008B5F17">
        <w:t>to</w:t>
      </w:r>
      <w:proofErr w:type="gramEnd"/>
      <w:r w:rsidRPr="008B5F17">
        <w:t xml:space="preserve"> its harmful effects on health. </w:t>
      </w:r>
    </w:p>
    <w:p w:rsidR="00251146" w:rsidRPr="008B5F17" w:rsidRDefault="00251146" w:rsidP="00251146">
      <w:pPr>
        <w:tabs>
          <w:tab w:val="left" w:pos="119"/>
        </w:tabs>
      </w:pPr>
      <w:r w:rsidRPr="008B5F17">
        <w:t xml:space="preserve">       </w:t>
      </w:r>
      <w:r w:rsidR="00240F06">
        <w:t xml:space="preserve"> </w:t>
      </w:r>
      <w:r w:rsidRPr="008B5F17">
        <w:t xml:space="preserve">(A) </w:t>
      </w:r>
      <w:proofErr w:type="gramStart"/>
      <w:r w:rsidRPr="008B5F17">
        <w:t>safety  (</w:t>
      </w:r>
      <w:proofErr w:type="gramEnd"/>
      <w:r w:rsidRPr="008B5F17">
        <w:t>B) belief  (C) danger  (D) knowledge</w:t>
      </w:r>
    </w:p>
    <w:p w:rsidR="00251146" w:rsidRPr="008B5F17" w:rsidRDefault="00565374" w:rsidP="00251146">
      <w:pPr>
        <w:tabs>
          <w:tab w:val="left" w:pos="119"/>
        </w:tabs>
      </w:pPr>
      <w:r w:rsidRPr="008B5F17">
        <w:t>(   ) 23</w:t>
      </w:r>
      <w:r w:rsidR="00251146" w:rsidRPr="008B5F17">
        <w:t xml:space="preserve">. Little children are likely to </w:t>
      </w:r>
      <w:r w:rsidR="00251146" w:rsidRPr="008B5F17">
        <w:rPr>
          <w:u w:val="single"/>
        </w:rPr>
        <w:t>copy</w:t>
      </w:r>
      <w:r w:rsidR="00251146" w:rsidRPr="008B5F17">
        <w:t xml:space="preserve"> adults’ behavior, so it is very important for adults to behave </w:t>
      </w:r>
    </w:p>
    <w:p w:rsidR="00251146" w:rsidRPr="008B5F17" w:rsidRDefault="00251146" w:rsidP="00251146">
      <w:pPr>
        <w:tabs>
          <w:tab w:val="left" w:pos="119"/>
        </w:tabs>
        <w:ind w:firstLineChars="400" w:firstLine="937"/>
      </w:pPr>
      <w:proofErr w:type="gramStart"/>
      <w:r w:rsidRPr="008B5F17">
        <w:t>well</w:t>
      </w:r>
      <w:proofErr w:type="gramEnd"/>
      <w:r w:rsidRPr="008B5F17">
        <w:t xml:space="preserve"> and watch their words</w:t>
      </w:r>
    </w:p>
    <w:p w:rsidR="00251146" w:rsidRPr="008B5F17" w:rsidRDefault="00251146" w:rsidP="00251146">
      <w:pPr>
        <w:tabs>
          <w:tab w:val="left" w:pos="119"/>
        </w:tabs>
        <w:ind w:firstLineChars="400" w:firstLine="937"/>
      </w:pPr>
      <w:r w:rsidRPr="008B5F17">
        <w:t xml:space="preserve">(A) </w:t>
      </w:r>
      <w:proofErr w:type="gramStart"/>
      <w:r w:rsidRPr="008B5F17">
        <w:t>imitate  (</w:t>
      </w:r>
      <w:proofErr w:type="gramEnd"/>
      <w:r w:rsidRPr="008B5F17">
        <w:t>B) pollute  (C) settle  (D) concentrate</w:t>
      </w:r>
    </w:p>
    <w:p w:rsidR="00246139" w:rsidRPr="00251146" w:rsidRDefault="00246139" w:rsidP="00251146">
      <w:pPr>
        <w:tabs>
          <w:tab w:val="left" w:pos="119"/>
        </w:tabs>
        <w:rPr>
          <w:color w:val="7030A0"/>
        </w:rPr>
      </w:pPr>
    </w:p>
    <w:p w:rsidR="00382C8C" w:rsidRPr="004D433C" w:rsidRDefault="00382C8C" w:rsidP="00994049">
      <w:pPr>
        <w:tabs>
          <w:tab w:val="left" w:pos="119"/>
        </w:tabs>
      </w:pPr>
      <w:r w:rsidRPr="004D433C">
        <w:t>三、語法測驗</w:t>
      </w:r>
      <w:r w:rsidRPr="004D433C">
        <w:t xml:space="preserve"> 14%</w:t>
      </w:r>
    </w:p>
    <w:p w:rsidR="00185461" w:rsidRPr="004D433C" w:rsidRDefault="008A20A9" w:rsidP="00185461">
      <w:pPr>
        <w:tabs>
          <w:tab w:val="left" w:pos="119"/>
        </w:tabs>
      </w:pPr>
      <w:r w:rsidRPr="004D433C">
        <w:t xml:space="preserve">(   ) </w:t>
      </w:r>
      <w:r w:rsidR="00223E74" w:rsidRPr="004D433C">
        <w:t>24</w:t>
      </w:r>
      <w:r w:rsidR="00185461" w:rsidRPr="00096C3D">
        <w:t>. I</w:t>
      </w:r>
      <w:proofErr w:type="gramStart"/>
      <w:r w:rsidR="00185461" w:rsidRPr="00096C3D">
        <w:t>’</w:t>
      </w:r>
      <w:proofErr w:type="gramEnd"/>
      <w:r w:rsidR="00185461" w:rsidRPr="00096C3D">
        <w:t>ve met Lily</w:t>
      </w:r>
      <w:r w:rsidR="00185461" w:rsidRPr="004D433C">
        <w:t xml:space="preserve"> before and I have the impression _____ she is very smart.</w:t>
      </w:r>
      <w:r w:rsidR="00185461" w:rsidRPr="004D433C">
        <w:t xml:space="preserve">　</w:t>
      </w:r>
    </w:p>
    <w:p w:rsidR="00185461" w:rsidRPr="004D433C" w:rsidRDefault="00185461" w:rsidP="00185461">
      <w:pPr>
        <w:tabs>
          <w:tab w:val="left" w:pos="119"/>
        </w:tabs>
        <w:ind w:firstLineChars="400" w:firstLine="937"/>
      </w:pPr>
      <w:r w:rsidRPr="004D433C">
        <w:t>(A) whether</w:t>
      </w:r>
      <w:r w:rsidRPr="004D433C">
        <w:t xml:space="preserve">　</w:t>
      </w:r>
      <w:r w:rsidRPr="004D433C">
        <w:t>(B) what</w:t>
      </w:r>
      <w:r w:rsidRPr="004D433C">
        <w:t xml:space="preserve">　</w:t>
      </w:r>
      <w:r w:rsidRPr="004D433C">
        <w:t>(C) how</w:t>
      </w:r>
      <w:r w:rsidRPr="004D433C">
        <w:t xml:space="preserve">　</w:t>
      </w:r>
      <w:r w:rsidRPr="004D433C">
        <w:t>(D) that</w:t>
      </w:r>
      <w:r w:rsidRPr="004D433C">
        <w:t xml:space="preserve">　</w:t>
      </w:r>
    </w:p>
    <w:p w:rsidR="00185461" w:rsidRPr="004D433C" w:rsidRDefault="008A20A9" w:rsidP="00185461">
      <w:pPr>
        <w:tabs>
          <w:tab w:val="left" w:pos="119"/>
        </w:tabs>
      </w:pPr>
      <w:r w:rsidRPr="004D433C">
        <w:t xml:space="preserve">(   ) </w:t>
      </w:r>
      <w:r w:rsidR="00223E74" w:rsidRPr="004D433C">
        <w:t>25</w:t>
      </w:r>
      <w:r w:rsidR="00185461" w:rsidRPr="004D433C">
        <w:t xml:space="preserve">. Rose is interested in _____ clothes, and she plans to apply to the department of design in </w:t>
      </w:r>
    </w:p>
    <w:p w:rsidR="001D3F23" w:rsidRDefault="00185461" w:rsidP="00185461">
      <w:pPr>
        <w:tabs>
          <w:tab w:val="left" w:pos="119"/>
        </w:tabs>
        <w:ind w:firstLineChars="400" w:firstLine="937"/>
      </w:pPr>
      <w:r w:rsidRPr="004D433C">
        <w:t>university.</w:t>
      </w:r>
      <w:r w:rsidRPr="004D433C">
        <w:t xml:space="preserve">　</w:t>
      </w:r>
    </w:p>
    <w:p w:rsidR="00185461" w:rsidRPr="004D433C" w:rsidRDefault="00185461" w:rsidP="00185461">
      <w:pPr>
        <w:tabs>
          <w:tab w:val="left" w:pos="119"/>
        </w:tabs>
        <w:ind w:firstLineChars="400" w:firstLine="937"/>
      </w:pPr>
      <w:r w:rsidRPr="004D433C">
        <w:lastRenderedPageBreak/>
        <w:t>(A) designs</w:t>
      </w:r>
      <w:r w:rsidRPr="004D433C">
        <w:t xml:space="preserve">　</w:t>
      </w:r>
      <w:r w:rsidRPr="004D433C">
        <w:t>(B) designing</w:t>
      </w:r>
      <w:r w:rsidRPr="004D433C">
        <w:t xml:space="preserve">　</w:t>
      </w:r>
      <w:r w:rsidRPr="004D433C">
        <w:t>(C) designed</w:t>
      </w:r>
      <w:r w:rsidRPr="004D433C">
        <w:t xml:space="preserve">　</w:t>
      </w:r>
      <w:r w:rsidRPr="004D433C">
        <w:t>(D) to design</w:t>
      </w:r>
      <w:r w:rsidRPr="004D433C">
        <w:t xml:space="preserve">　</w:t>
      </w:r>
    </w:p>
    <w:p w:rsidR="00185461" w:rsidRPr="004D433C" w:rsidRDefault="008A20A9" w:rsidP="00185461">
      <w:pPr>
        <w:tabs>
          <w:tab w:val="left" w:pos="119"/>
        </w:tabs>
      </w:pPr>
      <w:r w:rsidRPr="004D433C">
        <w:t xml:space="preserve">(   ) </w:t>
      </w:r>
      <w:r w:rsidR="00223E74" w:rsidRPr="004D433C">
        <w:t>26</w:t>
      </w:r>
      <w:r w:rsidR="00185461" w:rsidRPr="004D433C">
        <w:t>. After work, listening to my favorite songs always _____ me feel relaxed.</w:t>
      </w:r>
      <w:r w:rsidR="00185461" w:rsidRPr="004D433C">
        <w:t xml:space="preserve">　</w:t>
      </w:r>
    </w:p>
    <w:p w:rsidR="00185461" w:rsidRPr="004D433C" w:rsidRDefault="00185461" w:rsidP="00185461">
      <w:pPr>
        <w:tabs>
          <w:tab w:val="left" w:pos="119"/>
        </w:tabs>
        <w:ind w:firstLineChars="400" w:firstLine="937"/>
      </w:pPr>
      <w:r w:rsidRPr="004D433C">
        <w:t xml:space="preserve">(A) </w:t>
      </w:r>
      <w:r w:rsidR="001D3F23">
        <w:t xml:space="preserve">is </w:t>
      </w:r>
      <w:r w:rsidRPr="004D433C">
        <w:t>ma</w:t>
      </w:r>
      <w:r w:rsidR="001D3F23">
        <w:t>de</w:t>
      </w:r>
      <w:r w:rsidRPr="004D433C">
        <w:rPr>
          <w:rFonts w:hint="eastAsia"/>
        </w:rPr>
        <w:t xml:space="preserve">　</w:t>
      </w:r>
      <w:r w:rsidRPr="004D433C">
        <w:t>(B) make</w:t>
      </w:r>
      <w:r w:rsidRPr="004D433C">
        <w:t xml:space="preserve">　</w:t>
      </w:r>
      <w:r w:rsidRPr="004D433C">
        <w:t>(C) makes</w:t>
      </w:r>
      <w:r w:rsidRPr="004D433C">
        <w:t xml:space="preserve">　</w:t>
      </w:r>
      <w:r w:rsidRPr="004D433C">
        <w:t>(D) making</w:t>
      </w:r>
      <w:r w:rsidRPr="004D433C">
        <w:t xml:space="preserve">　</w:t>
      </w:r>
    </w:p>
    <w:p w:rsidR="002066A0" w:rsidRDefault="002066A0" w:rsidP="002066A0">
      <w:pPr>
        <w:tabs>
          <w:tab w:val="left" w:pos="119"/>
        </w:tabs>
      </w:pPr>
      <w:r>
        <w:rPr>
          <w:rFonts w:hint="eastAsia"/>
        </w:rPr>
        <w:t>(   ) 27. It is crucial that every citizen _____ his or her best to make our nation become even better.</w:t>
      </w:r>
      <w:r>
        <w:rPr>
          <w:rFonts w:hint="eastAsia"/>
        </w:rPr>
        <w:t xml:space="preserve">　</w:t>
      </w:r>
    </w:p>
    <w:p w:rsidR="002066A0" w:rsidRDefault="002066A0" w:rsidP="002066A0">
      <w:pPr>
        <w:tabs>
          <w:tab w:val="left" w:pos="119"/>
        </w:tabs>
        <w:ind w:firstLineChars="400" w:firstLine="937"/>
      </w:pPr>
      <w:r>
        <w:rPr>
          <w:rFonts w:hint="eastAsia"/>
        </w:rPr>
        <w:t>(A) does</w:t>
      </w:r>
      <w:r>
        <w:rPr>
          <w:rFonts w:hint="eastAsia"/>
        </w:rPr>
        <w:t xml:space="preserve">　</w:t>
      </w:r>
      <w:r>
        <w:rPr>
          <w:rFonts w:hint="eastAsia"/>
        </w:rPr>
        <w:t>(B) did</w:t>
      </w:r>
      <w:r>
        <w:rPr>
          <w:rFonts w:hint="eastAsia"/>
        </w:rPr>
        <w:t xml:space="preserve">　</w:t>
      </w:r>
      <w:r>
        <w:rPr>
          <w:rFonts w:hint="eastAsia"/>
        </w:rPr>
        <w:t>(C) done</w:t>
      </w:r>
      <w:r>
        <w:rPr>
          <w:rFonts w:hint="eastAsia"/>
        </w:rPr>
        <w:t xml:space="preserve">　</w:t>
      </w:r>
      <w:r>
        <w:rPr>
          <w:rFonts w:hint="eastAsia"/>
        </w:rPr>
        <w:t>(D) do</w:t>
      </w:r>
      <w:r w:rsidRPr="004D433C">
        <w:t xml:space="preserve"> </w:t>
      </w:r>
    </w:p>
    <w:p w:rsidR="00185461" w:rsidRPr="004D433C" w:rsidRDefault="008A20A9" w:rsidP="002066A0">
      <w:pPr>
        <w:tabs>
          <w:tab w:val="left" w:pos="119"/>
        </w:tabs>
      </w:pPr>
      <w:r w:rsidRPr="004D433C">
        <w:t xml:space="preserve">(   ) </w:t>
      </w:r>
      <w:r w:rsidR="00223E74" w:rsidRPr="004D433C">
        <w:t>28</w:t>
      </w:r>
      <w:r w:rsidR="00185461" w:rsidRPr="004D433C">
        <w:t>. LeBron James is very tall, but Yao Ming is _____ taller!</w:t>
      </w:r>
      <w:r w:rsidR="00185461" w:rsidRPr="004D433C">
        <w:t xml:space="preserve">　</w:t>
      </w:r>
    </w:p>
    <w:p w:rsidR="00185461" w:rsidRPr="004D433C" w:rsidRDefault="00185461" w:rsidP="00185461">
      <w:pPr>
        <w:tabs>
          <w:tab w:val="left" w:pos="119"/>
        </w:tabs>
        <w:ind w:firstLineChars="400" w:firstLine="937"/>
      </w:pPr>
      <w:r w:rsidRPr="004D433C">
        <w:t>(A) even</w:t>
      </w:r>
      <w:r w:rsidRPr="004D433C">
        <w:t xml:space="preserve">　</w:t>
      </w:r>
      <w:r w:rsidRPr="004D433C">
        <w:t>(B) very</w:t>
      </w:r>
      <w:r w:rsidRPr="004D433C">
        <w:t xml:space="preserve">　</w:t>
      </w:r>
      <w:r w:rsidRPr="004D433C">
        <w:t>(C) more</w:t>
      </w:r>
      <w:r w:rsidRPr="004D433C">
        <w:t xml:space="preserve">　</w:t>
      </w:r>
      <w:r w:rsidRPr="004D433C">
        <w:t>(D) too</w:t>
      </w:r>
      <w:r w:rsidRPr="004D433C">
        <w:t xml:space="preserve">　</w:t>
      </w:r>
    </w:p>
    <w:p w:rsidR="00185461" w:rsidRPr="004D433C" w:rsidRDefault="008A20A9" w:rsidP="00185461">
      <w:pPr>
        <w:tabs>
          <w:tab w:val="left" w:pos="119"/>
        </w:tabs>
      </w:pPr>
      <w:r w:rsidRPr="004D433C">
        <w:t xml:space="preserve">(   ) </w:t>
      </w:r>
      <w:r w:rsidR="00223E74" w:rsidRPr="004D433C">
        <w:t>29</w:t>
      </w:r>
      <w:r w:rsidR="00185461" w:rsidRPr="004D433C">
        <w:t>. No matter _____ you say, I won</w:t>
      </w:r>
      <w:proofErr w:type="gramStart"/>
      <w:r w:rsidR="00185461" w:rsidRPr="004D433C">
        <w:t>’</w:t>
      </w:r>
      <w:proofErr w:type="gramEnd"/>
      <w:r w:rsidR="00185461" w:rsidRPr="004D433C">
        <w:t>t believe it.</w:t>
      </w:r>
      <w:r w:rsidR="00185461" w:rsidRPr="004D433C">
        <w:t xml:space="preserve">　</w:t>
      </w:r>
    </w:p>
    <w:p w:rsidR="00185461" w:rsidRPr="004D433C" w:rsidRDefault="00185461" w:rsidP="00185461">
      <w:pPr>
        <w:tabs>
          <w:tab w:val="left" w:pos="119"/>
        </w:tabs>
        <w:ind w:firstLineChars="400" w:firstLine="937"/>
      </w:pPr>
      <w:r w:rsidRPr="004D433C">
        <w:t>(A) how</w:t>
      </w:r>
      <w:r w:rsidRPr="004D433C">
        <w:t xml:space="preserve">　</w:t>
      </w:r>
      <w:r w:rsidRPr="004D433C">
        <w:t>(B) what</w:t>
      </w:r>
      <w:r w:rsidRPr="004D433C">
        <w:t xml:space="preserve">　</w:t>
      </w:r>
      <w:r w:rsidRPr="004D433C">
        <w:t>(C) where</w:t>
      </w:r>
      <w:r w:rsidRPr="004D433C">
        <w:t xml:space="preserve">　</w:t>
      </w:r>
      <w:r w:rsidRPr="004D433C">
        <w:t>(D) when</w:t>
      </w:r>
      <w:r w:rsidRPr="004D433C">
        <w:t xml:space="preserve">　</w:t>
      </w:r>
    </w:p>
    <w:p w:rsidR="00185461" w:rsidRPr="004D433C" w:rsidRDefault="008A20A9" w:rsidP="00185461">
      <w:pPr>
        <w:tabs>
          <w:tab w:val="left" w:pos="119"/>
        </w:tabs>
      </w:pPr>
      <w:r w:rsidRPr="004D433C">
        <w:t xml:space="preserve">(   ) </w:t>
      </w:r>
      <w:r w:rsidR="00185461" w:rsidRPr="004D433C">
        <w:t>3</w:t>
      </w:r>
      <w:r w:rsidR="00223E74" w:rsidRPr="004D433C">
        <w:t>0</w:t>
      </w:r>
      <w:r w:rsidR="00185461" w:rsidRPr="004D433C">
        <w:t>. _____ the president goes, there are always several guards around to protect her.</w:t>
      </w:r>
      <w:r w:rsidR="00185461" w:rsidRPr="004D433C">
        <w:t xml:space="preserve">　</w:t>
      </w:r>
    </w:p>
    <w:p w:rsidR="006B4D82" w:rsidRPr="004D433C" w:rsidRDefault="008542BF" w:rsidP="00185461">
      <w:pPr>
        <w:tabs>
          <w:tab w:val="left" w:pos="119"/>
        </w:tabs>
        <w:ind w:firstLineChars="400" w:firstLine="937"/>
      </w:pPr>
      <w:r w:rsidRPr="004D433C">
        <w:t>(A) Who</w:t>
      </w:r>
      <w:r w:rsidR="00185461" w:rsidRPr="004D433C">
        <w:t>ever</w:t>
      </w:r>
      <w:r w:rsidR="00185461" w:rsidRPr="004D433C">
        <w:t xml:space="preserve">　</w:t>
      </w:r>
      <w:r w:rsidR="00185461" w:rsidRPr="004D433C">
        <w:t>(B) Wherever</w:t>
      </w:r>
      <w:r w:rsidR="00185461" w:rsidRPr="004D433C">
        <w:t xml:space="preserve">　</w:t>
      </w:r>
      <w:r w:rsidR="00185461" w:rsidRPr="004D433C">
        <w:t>(C) Whatever</w:t>
      </w:r>
      <w:r w:rsidR="00185461" w:rsidRPr="004D433C">
        <w:t xml:space="preserve">　</w:t>
      </w:r>
      <w:r w:rsidR="00185461" w:rsidRPr="004D433C">
        <w:t>(D) Whenever</w:t>
      </w:r>
      <w:r w:rsidR="00185461" w:rsidRPr="004D433C">
        <w:t xml:space="preserve">　</w:t>
      </w:r>
    </w:p>
    <w:p w:rsidR="005175A4" w:rsidRDefault="005175A4" w:rsidP="00994049">
      <w:pPr>
        <w:tabs>
          <w:tab w:val="left" w:pos="119"/>
        </w:tabs>
      </w:pPr>
    </w:p>
    <w:p w:rsidR="00382C8C" w:rsidRPr="004D433C" w:rsidRDefault="00382C8C" w:rsidP="00994049">
      <w:pPr>
        <w:tabs>
          <w:tab w:val="left" w:pos="119"/>
        </w:tabs>
      </w:pPr>
      <w:r w:rsidRPr="004D433C">
        <w:t>四、對話</w:t>
      </w:r>
      <w:r w:rsidRPr="004D433C">
        <w:t xml:space="preserve"> 10 %</w:t>
      </w:r>
    </w:p>
    <w:p w:rsidR="00523738" w:rsidRPr="004D433C" w:rsidRDefault="00460862" w:rsidP="00523738">
      <w:pPr>
        <w:tabs>
          <w:tab w:val="left" w:pos="119"/>
        </w:tabs>
      </w:pPr>
      <w:r w:rsidRPr="004D433C">
        <w:t xml:space="preserve">(   </w:t>
      </w:r>
      <w:proofErr w:type="gramStart"/>
      <w:r w:rsidRPr="004D433C">
        <w:t>)31</w:t>
      </w:r>
      <w:proofErr w:type="gramEnd"/>
      <w:r w:rsidRPr="004D433C">
        <w:t xml:space="preserve">. </w:t>
      </w:r>
      <w:r w:rsidR="00523738" w:rsidRPr="004D433C">
        <w:t>Professor Chang: So, Kevin, _____?</w:t>
      </w:r>
    </w:p>
    <w:p w:rsidR="00523738" w:rsidRPr="004D433C" w:rsidRDefault="00523738" w:rsidP="00523738">
      <w:pPr>
        <w:tabs>
          <w:tab w:val="left" w:pos="119"/>
        </w:tabs>
        <w:ind w:firstLineChars="400" w:firstLine="937"/>
      </w:pPr>
      <w:r w:rsidRPr="004D433C">
        <w:t>Kevin: Sure. I am a responsible and hard-working student.</w:t>
      </w:r>
    </w:p>
    <w:p w:rsidR="00523738" w:rsidRPr="004D433C" w:rsidRDefault="00523738" w:rsidP="00523738">
      <w:pPr>
        <w:tabs>
          <w:tab w:val="left" w:pos="119"/>
        </w:tabs>
        <w:ind w:firstLineChars="400" w:firstLine="937"/>
      </w:pPr>
      <w:r w:rsidRPr="004D433C">
        <w:t>Professor Chang: That’s great.</w:t>
      </w:r>
    </w:p>
    <w:p w:rsidR="00523738" w:rsidRPr="004D433C" w:rsidRDefault="00523738" w:rsidP="00523738">
      <w:pPr>
        <w:tabs>
          <w:tab w:val="left" w:pos="119"/>
        </w:tabs>
        <w:ind w:firstLineChars="400" w:firstLine="937"/>
      </w:pPr>
      <w:r w:rsidRPr="004D433C">
        <w:t>Kevin: And I am good at solving complicated math problems, too.</w:t>
      </w:r>
      <w:r w:rsidRPr="004D433C">
        <w:t xml:space="preserve">　</w:t>
      </w:r>
    </w:p>
    <w:p w:rsidR="00523738" w:rsidRPr="004D433C" w:rsidRDefault="00523738" w:rsidP="00523738">
      <w:pPr>
        <w:tabs>
          <w:tab w:val="left" w:pos="119"/>
        </w:tabs>
        <w:ind w:firstLineChars="400" w:firstLine="937"/>
      </w:pPr>
      <w:r w:rsidRPr="004D433C">
        <w:t>(A) why do you want to major in math</w:t>
      </w:r>
      <w:r w:rsidRPr="004D433C">
        <w:t xml:space="preserve">　</w:t>
      </w:r>
      <w:r w:rsidRPr="004D433C">
        <w:t xml:space="preserve">    (B) what do you plan to do after graduation</w:t>
      </w:r>
      <w:r w:rsidRPr="004D433C">
        <w:t xml:space="preserve">　</w:t>
      </w:r>
    </w:p>
    <w:p w:rsidR="006B4D82" w:rsidRPr="004D433C" w:rsidRDefault="00523738" w:rsidP="00523738">
      <w:pPr>
        <w:tabs>
          <w:tab w:val="left" w:pos="119"/>
        </w:tabs>
        <w:ind w:firstLineChars="400" w:firstLine="937"/>
      </w:pPr>
      <w:r w:rsidRPr="004D433C">
        <w:t>(C) can you tell me what your strengths are</w:t>
      </w:r>
      <w:r w:rsidRPr="004D433C">
        <w:t xml:space="preserve">　</w:t>
      </w:r>
      <w:r w:rsidRPr="004D433C">
        <w:t>(D) have you ever visited our department</w:t>
      </w:r>
      <w:r w:rsidRPr="004D433C">
        <w:t xml:space="preserve">　</w:t>
      </w:r>
    </w:p>
    <w:p w:rsidR="00460862" w:rsidRPr="004D433C" w:rsidRDefault="00460862" w:rsidP="00460862">
      <w:pPr>
        <w:tabs>
          <w:tab w:val="left" w:pos="119"/>
        </w:tabs>
      </w:pPr>
      <w:r w:rsidRPr="004D433C">
        <w:t xml:space="preserve">(   </w:t>
      </w:r>
      <w:proofErr w:type="gramStart"/>
      <w:r w:rsidRPr="004D433C">
        <w:t>)32</w:t>
      </w:r>
      <w:proofErr w:type="gramEnd"/>
      <w:r w:rsidRPr="004D433C">
        <w:t xml:space="preserve">. </w:t>
      </w:r>
      <w:r w:rsidR="00EB70DD" w:rsidRPr="004D433C">
        <w:t>Alex:</w:t>
      </w:r>
      <w:r w:rsidR="006B64DF" w:rsidRPr="004D433C">
        <w:t xml:space="preserve"> Hey, Bill, are you interested in scuba diving?</w:t>
      </w:r>
    </w:p>
    <w:p w:rsidR="00EB70DD" w:rsidRPr="004D433C" w:rsidRDefault="00EB70DD" w:rsidP="00460862">
      <w:pPr>
        <w:tabs>
          <w:tab w:val="left" w:pos="119"/>
        </w:tabs>
      </w:pPr>
      <w:r w:rsidRPr="004D433C">
        <w:t xml:space="preserve">        Bill:</w:t>
      </w:r>
      <w:r w:rsidR="006B64DF" w:rsidRPr="004D433C">
        <w:t xml:space="preserve"> Why do you ask?</w:t>
      </w:r>
    </w:p>
    <w:p w:rsidR="006B64DF" w:rsidRPr="004D433C" w:rsidRDefault="00EB70DD" w:rsidP="00460862">
      <w:pPr>
        <w:tabs>
          <w:tab w:val="left" w:pos="119"/>
        </w:tabs>
      </w:pPr>
      <w:r w:rsidRPr="004D433C">
        <w:t xml:space="preserve">       Alex:</w:t>
      </w:r>
      <w:r w:rsidR="006B64DF" w:rsidRPr="004D433C">
        <w:t xml:space="preserve"> My friends and I are going to a new diving spot this weekend. So if you like, you can </w:t>
      </w:r>
    </w:p>
    <w:p w:rsidR="00EB70DD" w:rsidRPr="004D433C" w:rsidRDefault="006B64DF" w:rsidP="006B64DF">
      <w:pPr>
        <w:tabs>
          <w:tab w:val="left" w:pos="119"/>
        </w:tabs>
        <w:ind w:firstLineChars="600" w:firstLine="1405"/>
      </w:pPr>
      <w:proofErr w:type="gramStart"/>
      <w:r w:rsidRPr="004D433C">
        <w:t>join</w:t>
      </w:r>
      <w:proofErr w:type="gramEnd"/>
      <w:r w:rsidRPr="004D433C">
        <w:t xml:space="preserve"> us.</w:t>
      </w:r>
    </w:p>
    <w:p w:rsidR="00EB70DD" w:rsidRPr="004D433C" w:rsidRDefault="00EB70DD" w:rsidP="00460862">
      <w:pPr>
        <w:tabs>
          <w:tab w:val="left" w:pos="119"/>
        </w:tabs>
      </w:pPr>
      <w:r w:rsidRPr="004D433C">
        <w:t xml:space="preserve">        Bill:</w:t>
      </w:r>
      <w:r w:rsidR="006B64DF" w:rsidRPr="004D433C">
        <w:t xml:space="preserve"> Great! __________</w:t>
      </w:r>
    </w:p>
    <w:p w:rsidR="006B64DF" w:rsidRPr="004D433C" w:rsidRDefault="006B64DF" w:rsidP="00460862">
      <w:pPr>
        <w:tabs>
          <w:tab w:val="left" w:pos="119"/>
        </w:tabs>
      </w:pPr>
      <w:r w:rsidRPr="004D433C">
        <w:t xml:space="preserve">       Alex: We will hit the road right after school Friday night. </w:t>
      </w:r>
    </w:p>
    <w:p w:rsidR="006B64DF" w:rsidRPr="004D433C" w:rsidRDefault="006B64DF" w:rsidP="00460862">
      <w:pPr>
        <w:tabs>
          <w:tab w:val="left" w:pos="119"/>
        </w:tabs>
      </w:pPr>
      <w:r w:rsidRPr="004D433C">
        <w:t xml:space="preserve">       (A) When do you plan to leave?   (B) Do you need me to bring a bat?</w:t>
      </w:r>
    </w:p>
    <w:p w:rsidR="006B64DF" w:rsidRPr="004D433C" w:rsidRDefault="006B64DF" w:rsidP="00460862">
      <w:pPr>
        <w:tabs>
          <w:tab w:val="left" w:pos="119"/>
        </w:tabs>
      </w:pPr>
      <w:r w:rsidRPr="004D433C">
        <w:t xml:space="preserve">       (C) </w:t>
      </w:r>
      <w:r w:rsidR="006A40B1" w:rsidRPr="004D433C">
        <w:t>Which way are you taking?    (D) Will you go by car or by motorcycle?</w:t>
      </w:r>
    </w:p>
    <w:p w:rsidR="005758D2" w:rsidRPr="004D433C" w:rsidRDefault="00460862" w:rsidP="005758D2">
      <w:pPr>
        <w:tabs>
          <w:tab w:val="left" w:pos="119"/>
        </w:tabs>
      </w:pPr>
      <w:r w:rsidRPr="004D433C">
        <w:t xml:space="preserve">(   </w:t>
      </w:r>
      <w:proofErr w:type="gramStart"/>
      <w:r w:rsidRPr="004D433C">
        <w:t>)33</w:t>
      </w:r>
      <w:proofErr w:type="gramEnd"/>
      <w:r w:rsidRPr="004D433C">
        <w:t xml:space="preserve">. </w:t>
      </w:r>
      <w:r w:rsidR="005758D2" w:rsidRPr="004D433C">
        <w:t>Professor Wu: Gary, why did you choose our school?</w:t>
      </w:r>
    </w:p>
    <w:p w:rsidR="005758D2" w:rsidRPr="004D433C" w:rsidRDefault="005758D2" w:rsidP="00064CDA">
      <w:pPr>
        <w:tabs>
          <w:tab w:val="left" w:pos="119"/>
        </w:tabs>
        <w:ind w:firstLineChars="700" w:firstLine="1639"/>
      </w:pPr>
      <w:r w:rsidRPr="004D433C">
        <w:t>Gary: I’ve done lots of research in advance, so I know _____.</w:t>
      </w:r>
    </w:p>
    <w:p w:rsidR="005758D2" w:rsidRPr="004D433C" w:rsidRDefault="005758D2" w:rsidP="005758D2">
      <w:pPr>
        <w:tabs>
          <w:tab w:val="left" w:pos="119"/>
        </w:tabs>
        <w:ind w:firstLineChars="400" w:firstLine="937"/>
      </w:pPr>
      <w:r w:rsidRPr="004D433C">
        <w:t>Professor Wu: You</w:t>
      </w:r>
      <w:proofErr w:type="gramStart"/>
      <w:r w:rsidRPr="004D433C">
        <w:t>’</w:t>
      </w:r>
      <w:proofErr w:type="gramEnd"/>
      <w:r w:rsidRPr="004D433C">
        <w:t>re indeed a hard-working student!</w:t>
      </w:r>
      <w:r w:rsidRPr="004D433C">
        <w:t xml:space="preserve">　</w:t>
      </w:r>
    </w:p>
    <w:p w:rsidR="005758D2" w:rsidRPr="004D433C" w:rsidRDefault="005758D2" w:rsidP="005758D2">
      <w:pPr>
        <w:tabs>
          <w:tab w:val="left" w:pos="119"/>
        </w:tabs>
        <w:ind w:firstLineChars="400" w:firstLine="937"/>
      </w:pPr>
      <w:r w:rsidRPr="004D433C">
        <w:t>(A) the teachers here are the best</w:t>
      </w:r>
      <w:r w:rsidRPr="004D433C">
        <w:t xml:space="preserve">　</w:t>
      </w:r>
      <w:r w:rsidRPr="004D433C">
        <w:t>(B) the interview is coming</w:t>
      </w:r>
      <w:r w:rsidRPr="004D433C">
        <w:t xml:space="preserve">　</w:t>
      </w:r>
    </w:p>
    <w:p w:rsidR="00460862" w:rsidRPr="004D433C" w:rsidRDefault="005758D2" w:rsidP="005758D2">
      <w:pPr>
        <w:tabs>
          <w:tab w:val="left" w:pos="119"/>
        </w:tabs>
        <w:ind w:firstLineChars="400" w:firstLine="937"/>
      </w:pPr>
      <w:r w:rsidRPr="004D433C">
        <w:t>(C) you are a generous professor</w:t>
      </w:r>
      <w:r w:rsidRPr="004D433C">
        <w:t xml:space="preserve">　</w:t>
      </w:r>
      <w:r w:rsidRPr="004D433C">
        <w:t>(D) you are hiring new employees</w:t>
      </w:r>
      <w:r w:rsidRPr="004D433C">
        <w:t xml:space="preserve">　</w:t>
      </w:r>
    </w:p>
    <w:p w:rsidR="00F40905" w:rsidRPr="004D433C" w:rsidRDefault="00460862" w:rsidP="00F40905">
      <w:pPr>
        <w:tabs>
          <w:tab w:val="left" w:pos="119"/>
        </w:tabs>
      </w:pPr>
      <w:r w:rsidRPr="004D433C">
        <w:t xml:space="preserve">(   </w:t>
      </w:r>
      <w:proofErr w:type="gramStart"/>
      <w:r w:rsidRPr="004D433C">
        <w:t>)34</w:t>
      </w:r>
      <w:proofErr w:type="gramEnd"/>
      <w:r w:rsidRPr="004D433C">
        <w:t xml:space="preserve">. </w:t>
      </w:r>
      <w:r w:rsidR="00F40905" w:rsidRPr="004D433C">
        <w:t>Stacy: Paul, why do you want to become an English teacher?</w:t>
      </w:r>
    </w:p>
    <w:p w:rsidR="00F40905" w:rsidRPr="004D433C" w:rsidRDefault="00F40905" w:rsidP="00F40905">
      <w:pPr>
        <w:tabs>
          <w:tab w:val="left" w:pos="119"/>
        </w:tabs>
        <w:ind w:firstLineChars="400" w:firstLine="937"/>
      </w:pPr>
      <w:r w:rsidRPr="004D433C">
        <w:t xml:space="preserve">Paul: My mother teaches English in a high school and is respected by her students. I really </w:t>
      </w:r>
    </w:p>
    <w:p w:rsidR="00F40905" w:rsidRPr="004D433C" w:rsidRDefault="00F40905" w:rsidP="00064CDA">
      <w:pPr>
        <w:tabs>
          <w:tab w:val="left" w:pos="119"/>
        </w:tabs>
        <w:ind w:firstLineChars="650" w:firstLine="1522"/>
      </w:pPr>
      <w:proofErr w:type="gramStart"/>
      <w:r w:rsidRPr="004D433C">
        <w:t>admire</w:t>
      </w:r>
      <w:proofErr w:type="gramEnd"/>
      <w:r w:rsidRPr="004D433C">
        <w:t xml:space="preserve"> her, so _____.</w:t>
      </w:r>
    </w:p>
    <w:p w:rsidR="00F40905" w:rsidRPr="004D433C" w:rsidRDefault="00F40905" w:rsidP="00F40905">
      <w:pPr>
        <w:tabs>
          <w:tab w:val="left" w:pos="119"/>
        </w:tabs>
        <w:ind w:firstLineChars="400" w:firstLine="937"/>
      </w:pPr>
      <w:r w:rsidRPr="004D433C">
        <w:t>Stacy: That</w:t>
      </w:r>
      <w:proofErr w:type="gramStart"/>
      <w:r w:rsidRPr="004D433C">
        <w:t>’</w:t>
      </w:r>
      <w:proofErr w:type="gramEnd"/>
      <w:r w:rsidRPr="004D433C">
        <w:t>s really nice.</w:t>
      </w:r>
      <w:r w:rsidRPr="004D433C">
        <w:t xml:space="preserve">　</w:t>
      </w:r>
    </w:p>
    <w:p w:rsidR="00F40905" w:rsidRPr="004D433C" w:rsidRDefault="00F40905" w:rsidP="00F40905">
      <w:pPr>
        <w:tabs>
          <w:tab w:val="left" w:pos="119"/>
        </w:tabs>
        <w:ind w:firstLineChars="400" w:firstLine="937"/>
      </w:pPr>
      <w:r w:rsidRPr="004D433C">
        <w:t>(A) I dream of becoming a PE teacher</w:t>
      </w:r>
      <w:r w:rsidRPr="004D433C">
        <w:t xml:space="preserve">　</w:t>
      </w:r>
      <w:r w:rsidRPr="004D433C">
        <w:t xml:space="preserve">      (B) I want to follow in her footsteps</w:t>
      </w:r>
      <w:r w:rsidRPr="004D433C">
        <w:t xml:space="preserve">　</w:t>
      </w:r>
    </w:p>
    <w:p w:rsidR="0064481C" w:rsidRPr="004D433C" w:rsidRDefault="00F40905" w:rsidP="00F40905">
      <w:pPr>
        <w:tabs>
          <w:tab w:val="left" w:pos="119"/>
        </w:tabs>
        <w:ind w:firstLineChars="400" w:firstLine="937"/>
      </w:pPr>
      <w:r w:rsidRPr="004D433C">
        <w:t>(C) I have volunteered in a local organization</w:t>
      </w:r>
      <w:r w:rsidRPr="004D433C">
        <w:t xml:space="preserve">　</w:t>
      </w:r>
      <w:r w:rsidRPr="004D433C">
        <w:t>(D) I spend lots of time with her students</w:t>
      </w:r>
      <w:r w:rsidRPr="004D433C">
        <w:t xml:space="preserve">　</w:t>
      </w:r>
    </w:p>
    <w:p w:rsidR="00460862" w:rsidRPr="004D433C" w:rsidRDefault="00460862" w:rsidP="00460862">
      <w:pPr>
        <w:tabs>
          <w:tab w:val="left" w:pos="119"/>
        </w:tabs>
      </w:pPr>
      <w:r w:rsidRPr="004D433C">
        <w:t xml:space="preserve">(   </w:t>
      </w:r>
      <w:proofErr w:type="gramStart"/>
      <w:r w:rsidRPr="004D433C">
        <w:t>)35</w:t>
      </w:r>
      <w:proofErr w:type="gramEnd"/>
      <w:r w:rsidRPr="004D433C">
        <w:t xml:space="preserve">. </w:t>
      </w:r>
      <w:r w:rsidR="0064481C" w:rsidRPr="004D433C">
        <w:t xml:space="preserve">  Clerk: How can I help you?</w:t>
      </w:r>
    </w:p>
    <w:p w:rsidR="0064481C" w:rsidRPr="004D433C" w:rsidRDefault="0064481C" w:rsidP="00460862">
      <w:pPr>
        <w:tabs>
          <w:tab w:val="left" w:pos="119"/>
        </w:tabs>
      </w:pPr>
      <w:r w:rsidRPr="004D433C">
        <w:t xml:space="preserve">       Customer: </w:t>
      </w:r>
      <w:r w:rsidR="00CE166B" w:rsidRPr="004D433C">
        <w:t>Yes, this desk lamp was broken when I tried to turn it on at home.</w:t>
      </w:r>
    </w:p>
    <w:p w:rsidR="00460862" w:rsidRPr="004D433C" w:rsidRDefault="0064481C" w:rsidP="00994049">
      <w:pPr>
        <w:tabs>
          <w:tab w:val="left" w:pos="119"/>
        </w:tabs>
      </w:pPr>
      <w:r w:rsidRPr="004D433C">
        <w:t xml:space="preserve">          Clerk: __________</w:t>
      </w:r>
    </w:p>
    <w:p w:rsidR="0064481C" w:rsidRPr="004D433C" w:rsidRDefault="0064481C" w:rsidP="00994049">
      <w:pPr>
        <w:tabs>
          <w:tab w:val="left" w:pos="119"/>
        </w:tabs>
      </w:pPr>
      <w:r w:rsidRPr="004D433C">
        <w:t xml:space="preserve">       Customer: Great, thanks for your assistance.</w:t>
      </w:r>
    </w:p>
    <w:p w:rsidR="0064481C" w:rsidRPr="004D433C" w:rsidRDefault="00CE166B" w:rsidP="00994049">
      <w:pPr>
        <w:tabs>
          <w:tab w:val="left" w:pos="119"/>
        </w:tabs>
      </w:pPr>
      <w:r w:rsidRPr="004D433C">
        <w:t xml:space="preserve">       (A) </w:t>
      </w:r>
      <w:r w:rsidR="00FC55D2" w:rsidRPr="004D433C">
        <w:t>Believe it or not, it’s just been bought.</w:t>
      </w:r>
      <w:r w:rsidRPr="004D433C">
        <w:t xml:space="preserve">  (B)</w:t>
      </w:r>
      <w:r w:rsidR="00FC55D2" w:rsidRPr="004D433C">
        <w:t xml:space="preserve"> The mechanic will fix your car in no time.</w:t>
      </w:r>
    </w:p>
    <w:p w:rsidR="00CE166B" w:rsidRPr="004D433C" w:rsidRDefault="00CE166B" w:rsidP="00994049">
      <w:pPr>
        <w:tabs>
          <w:tab w:val="left" w:pos="119"/>
        </w:tabs>
      </w:pPr>
      <w:r w:rsidRPr="004D433C">
        <w:t xml:space="preserve">       (C) </w:t>
      </w:r>
      <w:r w:rsidR="002558FA" w:rsidRPr="004D433C">
        <w:t>It seems you’re interested in the house.</w:t>
      </w:r>
      <w:r w:rsidRPr="004D433C">
        <w:t xml:space="preserve">  (D)</w:t>
      </w:r>
      <w:r w:rsidR="00FC2EFD" w:rsidRPr="004D433C">
        <w:t xml:space="preserve"> </w:t>
      </w:r>
      <w:r w:rsidR="00E3472F" w:rsidRPr="004D433C">
        <w:t>I’m sorry, but I can replace it for you.</w:t>
      </w:r>
    </w:p>
    <w:p w:rsidR="005175A4" w:rsidRDefault="005175A4" w:rsidP="00994049">
      <w:pPr>
        <w:tabs>
          <w:tab w:val="left" w:pos="119"/>
        </w:tabs>
      </w:pPr>
    </w:p>
    <w:p w:rsidR="00382C8C" w:rsidRPr="004D433C" w:rsidRDefault="00382C8C" w:rsidP="00994049">
      <w:pPr>
        <w:tabs>
          <w:tab w:val="left" w:pos="119"/>
        </w:tabs>
      </w:pPr>
      <w:r w:rsidRPr="004D433C">
        <w:t>五、</w:t>
      </w:r>
      <w:proofErr w:type="gramStart"/>
      <w:r w:rsidRPr="004D433C">
        <w:t>克漏字</w:t>
      </w:r>
      <w:proofErr w:type="gramEnd"/>
      <w:r w:rsidRPr="004D433C">
        <w:t xml:space="preserve"> 30 %</w:t>
      </w:r>
    </w:p>
    <w:p w:rsidR="00D53B67" w:rsidRPr="004D433C" w:rsidRDefault="008C18D9" w:rsidP="008A757A">
      <w:pPr>
        <w:contextualSpacing/>
      </w:pPr>
      <w:r w:rsidRPr="004D433C">
        <w:tab/>
        <w:t xml:space="preserve">Weight-loss diets, which help us reduce our weight, continue to rise in popularity. Yet health </w:t>
      </w:r>
      <w:r w:rsidR="003C1797" w:rsidRPr="004D433C">
        <w:t>experts say that such diets __36__ not successful. __37</w:t>
      </w:r>
      <w:r w:rsidRPr="004D433C">
        <w:t>__, they might</w:t>
      </w:r>
      <w:r w:rsidR="0064678B" w:rsidRPr="004D433C">
        <w:t xml:space="preserve"> not</w:t>
      </w:r>
      <w:r w:rsidRPr="004D433C">
        <w:t xml:space="preserve"> really have the expected outcomes that they promise. Resear</w:t>
      </w:r>
      <w:r w:rsidR="0064678B" w:rsidRPr="004D433C">
        <w:t>chers suggest</w:t>
      </w:r>
      <w:r w:rsidRPr="004D433C">
        <w:t xml:space="preserve"> that 80% </w:t>
      </w:r>
      <w:r w:rsidR="0064678B" w:rsidRPr="004D433C">
        <w:t>of people __38__</w:t>
      </w:r>
      <w:r w:rsidRPr="004D433C">
        <w:t xml:space="preserve"> lose weight on extreme diets are likely to regain it all within three years. Their view could well be correct </w:t>
      </w:r>
      <w:r w:rsidR="003C1797" w:rsidRPr="004D433C">
        <w:t>because leading nutritionists believe that perma</w:t>
      </w:r>
      <w:r w:rsidR="00E037E6" w:rsidRPr="004D433C">
        <w:t>nent weight loss will only</w:t>
      </w:r>
      <w:r w:rsidR="003C1797" w:rsidRPr="004D433C">
        <w:t xml:space="preserve"> __39__ </w:t>
      </w:r>
      <w:r w:rsidR="00E037E6" w:rsidRPr="004D433C">
        <w:t xml:space="preserve">when </w:t>
      </w:r>
      <w:r w:rsidR="003C1797" w:rsidRPr="004D433C">
        <w:t xml:space="preserve">people eat sensibly and exercise regularly. In other words, changes have to </w:t>
      </w:r>
      <w:r w:rsidR="00A9132B" w:rsidRPr="004D433C">
        <w:t>__40__</w:t>
      </w:r>
      <w:r w:rsidR="003C1797" w:rsidRPr="004D433C">
        <w:t xml:space="preserve"> to our lifestyle. </w:t>
      </w:r>
      <w:r w:rsidR="00A9132B" w:rsidRPr="004D433C">
        <w:t>The possibility of this happening</w:t>
      </w:r>
      <w:r w:rsidR="003C1797" w:rsidRPr="004D433C">
        <w:t xml:space="preserve"> is low, though. One expert points out that we are always looking for a quick cure. The only solution then would be for us to come up with creative ideas to change the style of life.</w:t>
      </w:r>
    </w:p>
    <w:p w:rsidR="003C1797" w:rsidRPr="004D433C" w:rsidRDefault="0063022C" w:rsidP="008A757A">
      <w:pPr>
        <w:contextualSpacing/>
      </w:pPr>
      <w:r w:rsidRPr="004D433C">
        <w:t xml:space="preserve">(   ) </w:t>
      </w:r>
      <w:r w:rsidR="003C1797" w:rsidRPr="004D433C">
        <w:t xml:space="preserve">36. (A) </w:t>
      </w:r>
      <w:proofErr w:type="gramStart"/>
      <w:r w:rsidR="004A6802" w:rsidRPr="004D433C">
        <w:t>are</w:t>
      </w:r>
      <w:r w:rsidR="003C1797" w:rsidRPr="004D433C">
        <w:t xml:space="preserve"> </w:t>
      </w:r>
      <w:r w:rsidR="004A6802" w:rsidRPr="004D433C">
        <w:t xml:space="preserve"> </w:t>
      </w:r>
      <w:r w:rsidR="003C1797" w:rsidRPr="004D433C">
        <w:t>(</w:t>
      </w:r>
      <w:proofErr w:type="gramEnd"/>
      <w:r w:rsidR="003C1797" w:rsidRPr="004D433C">
        <w:t xml:space="preserve">B) </w:t>
      </w:r>
      <w:r w:rsidR="004A6802" w:rsidRPr="004D433C">
        <w:t>is</w:t>
      </w:r>
      <w:r w:rsidR="003C1797" w:rsidRPr="004D433C">
        <w:t xml:space="preserve"> </w:t>
      </w:r>
      <w:r w:rsidR="004A6802" w:rsidRPr="004D433C">
        <w:t xml:space="preserve"> </w:t>
      </w:r>
      <w:r w:rsidR="003C1797" w:rsidRPr="004D433C">
        <w:t xml:space="preserve">(C) </w:t>
      </w:r>
      <w:r w:rsidR="004A6802" w:rsidRPr="004D433C">
        <w:t>be</w:t>
      </w:r>
      <w:r w:rsidR="003C1797" w:rsidRPr="004D433C">
        <w:t xml:space="preserve"> </w:t>
      </w:r>
      <w:r w:rsidR="004A6802" w:rsidRPr="004D433C">
        <w:t xml:space="preserve"> </w:t>
      </w:r>
      <w:r w:rsidR="003C1797" w:rsidRPr="004D433C">
        <w:t>(D)</w:t>
      </w:r>
      <w:r w:rsidR="004A6802" w:rsidRPr="004D433C">
        <w:t xml:space="preserve"> have</w:t>
      </w:r>
    </w:p>
    <w:p w:rsidR="003C1797" w:rsidRPr="004D433C" w:rsidRDefault="004D2312" w:rsidP="003C1797">
      <w:pPr>
        <w:contextualSpacing/>
      </w:pPr>
      <w:r w:rsidRPr="004D433C">
        <w:t xml:space="preserve">(  </w:t>
      </w:r>
      <w:r w:rsidR="0063022C" w:rsidRPr="004D433C">
        <w:t xml:space="preserve"> </w:t>
      </w:r>
      <w:r w:rsidRPr="004D433C">
        <w:t>) 3</w:t>
      </w:r>
      <w:r w:rsidR="003C1797" w:rsidRPr="004D433C">
        <w:t xml:space="preserve">7. (A) </w:t>
      </w:r>
      <w:r w:rsidR="0064678B" w:rsidRPr="004D433C">
        <w:t xml:space="preserve">In terms </w:t>
      </w:r>
      <w:proofErr w:type="gramStart"/>
      <w:r w:rsidR="0064678B" w:rsidRPr="004D433C">
        <w:t xml:space="preserve">of </w:t>
      </w:r>
      <w:r w:rsidR="003C1797" w:rsidRPr="004D433C">
        <w:t xml:space="preserve"> (</w:t>
      </w:r>
      <w:proofErr w:type="gramEnd"/>
      <w:r w:rsidR="003C1797" w:rsidRPr="004D433C">
        <w:t xml:space="preserve">B) </w:t>
      </w:r>
      <w:r w:rsidR="0064678B" w:rsidRPr="004D433C">
        <w:t xml:space="preserve">In regard to </w:t>
      </w:r>
      <w:r w:rsidR="003C1797" w:rsidRPr="004D433C">
        <w:t xml:space="preserve"> (C) </w:t>
      </w:r>
      <w:r w:rsidR="0064678B" w:rsidRPr="004D433C">
        <w:t>In fact</w:t>
      </w:r>
      <w:r w:rsidR="003C1797" w:rsidRPr="004D433C">
        <w:t xml:space="preserve"> </w:t>
      </w:r>
      <w:r w:rsidR="0064678B" w:rsidRPr="004D433C">
        <w:t xml:space="preserve"> </w:t>
      </w:r>
      <w:r w:rsidR="003C1797" w:rsidRPr="004D433C">
        <w:t>(D)</w:t>
      </w:r>
      <w:r w:rsidR="0064678B" w:rsidRPr="004D433C">
        <w:t xml:space="preserve"> In contrast</w:t>
      </w:r>
    </w:p>
    <w:p w:rsidR="003C1797" w:rsidRPr="004D433C" w:rsidRDefault="003C1797" w:rsidP="003C1797">
      <w:pPr>
        <w:contextualSpacing/>
      </w:pPr>
      <w:r w:rsidRPr="004D433C">
        <w:t xml:space="preserve">( </w:t>
      </w:r>
      <w:r w:rsidR="0063022C" w:rsidRPr="004D433C">
        <w:t xml:space="preserve"> </w:t>
      </w:r>
      <w:r w:rsidRPr="004D433C">
        <w:t xml:space="preserve"> )</w:t>
      </w:r>
      <w:r w:rsidR="004D2312" w:rsidRPr="004D433C">
        <w:t xml:space="preserve"> 38</w:t>
      </w:r>
      <w:r w:rsidRPr="004D433C">
        <w:t xml:space="preserve">. (A) </w:t>
      </w:r>
      <w:proofErr w:type="gramStart"/>
      <w:r w:rsidR="0064678B" w:rsidRPr="004D433C">
        <w:t xml:space="preserve">where </w:t>
      </w:r>
      <w:r w:rsidRPr="004D433C">
        <w:t xml:space="preserve"> (</w:t>
      </w:r>
      <w:proofErr w:type="gramEnd"/>
      <w:r w:rsidRPr="004D433C">
        <w:t xml:space="preserve">B) </w:t>
      </w:r>
      <w:r w:rsidR="0064678B" w:rsidRPr="004D433C">
        <w:t xml:space="preserve">which </w:t>
      </w:r>
      <w:r w:rsidRPr="004D433C">
        <w:t xml:space="preserve"> (C)</w:t>
      </w:r>
      <w:r w:rsidR="0064678B" w:rsidRPr="004D433C">
        <w:t xml:space="preserve"> whose</w:t>
      </w:r>
      <w:r w:rsidRPr="004D433C">
        <w:t xml:space="preserve">  (D)</w:t>
      </w:r>
      <w:r w:rsidR="0064678B" w:rsidRPr="004D433C">
        <w:t xml:space="preserve"> who</w:t>
      </w:r>
    </w:p>
    <w:p w:rsidR="003C1797" w:rsidRPr="004D433C" w:rsidRDefault="003C1797" w:rsidP="003C1797">
      <w:pPr>
        <w:contextualSpacing/>
      </w:pPr>
      <w:r w:rsidRPr="004D433C">
        <w:t xml:space="preserve">( </w:t>
      </w:r>
      <w:r w:rsidR="0063022C" w:rsidRPr="004D433C">
        <w:t xml:space="preserve"> </w:t>
      </w:r>
      <w:r w:rsidRPr="004D433C">
        <w:t xml:space="preserve"> )</w:t>
      </w:r>
      <w:r w:rsidR="004D2312" w:rsidRPr="004D433C">
        <w:t xml:space="preserve"> 39</w:t>
      </w:r>
      <w:r w:rsidRPr="004D433C">
        <w:t xml:space="preserve">. (A) </w:t>
      </w:r>
      <w:proofErr w:type="gramStart"/>
      <w:r w:rsidR="00E037E6" w:rsidRPr="004D433C">
        <w:t>occur</w:t>
      </w:r>
      <w:r w:rsidRPr="004D433C">
        <w:t xml:space="preserve"> </w:t>
      </w:r>
      <w:r w:rsidR="00E037E6" w:rsidRPr="004D433C">
        <w:t xml:space="preserve"> </w:t>
      </w:r>
      <w:r w:rsidRPr="004D433C">
        <w:t>(</w:t>
      </w:r>
      <w:proofErr w:type="gramEnd"/>
      <w:r w:rsidRPr="004D433C">
        <w:t>B)</w:t>
      </w:r>
      <w:r w:rsidR="00E037E6" w:rsidRPr="004D433C">
        <w:t xml:space="preserve"> occurred</w:t>
      </w:r>
      <w:r w:rsidRPr="004D433C">
        <w:t xml:space="preserve">  (C)</w:t>
      </w:r>
      <w:r w:rsidR="00E037E6" w:rsidRPr="004D433C">
        <w:t xml:space="preserve"> occurring</w:t>
      </w:r>
      <w:r w:rsidRPr="004D433C">
        <w:t xml:space="preserve">  (D)</w:t>
      </w:r>
      <w:r w:rsidR="00E037E6" w:rsidRPr="004D433C">
        <w:t xml:space="preserve"> to occur</w:t>
      </w:r>
    </w:p>
    <w:p w:rsidR="008109FB" w:rsidRPr="004D433C" w:rsidRDefault="003C1797" w:rsidP="003C1797">
      <w:pPr>
        <w:contextualSpacing/>
      </w:pPr>
      <w:r w:rsidRPr="004D433C">
        <w:lastRenderedPageBreak/>
        <w:t xml:space="preserve">( </w:t>
      </w:r>
      <w:r w:rsidR="0063022C" w:rsidRPr="004D433C">
        <w:t xml:space="preserve"> </w:t>
      </w:r>
      <w:r w:rsidRPr="004D433C">
        <w:t xml:space="preserve"> )</w:t>
      </w:r>
      <w:r w:rsidR="004D2312" w:rsidRPr="004D433C">
        <w:t xml:space="preserve"> 40</w:t>
      </w:r>
      <w:r w:rsidRPr="004D433C">
        <w:t xml:space="preserve">. (A) </w:t>
      </w:r>
      <w:proofErr w:type="gramStart"/>
      <w:r w:rsidR="00A9132B" w:rsidRPr="004D433C">
        <w:t>make</w:t>
      </w:r>
      <w:r w:rsidRPr="004D433C">
        <w:t xml:space="preserve"> </w:t>
      </w:r>
      <w:r w:rsidR="00A9132B" w:rsidRPr="004D433C">
        <w:t xml:space="preserve"> </w:t>
      </w:r>
      <w:r w:rsidRPr="004D433C">
        <w:t>(</w:t>
      </w:r>
      <w:proofErr w:type="gramEnd"/>
      <w:r w:rsidRPr="004D433C">
        <w:t xml:space="preserve">B) </w:t>
      </w:r>
      <w:r w:rsidR="00A9132B" w:rsidRPr="004D433C">
        <w:t xml:space="preserve">making </w:t>
      </w:r>
      <w:r w:rsidRPr="004D433C">
        <w:t xml:space="preserve"> (C)</w:t>
      </w:r>
      <w:r w:rsidR="00A9132B" w:rsidRPr="004D433C">
        <w:t xml:space="preserve"> be made  </w:t>
      </w:r>
      <w:r w:rsidRPr="004D433C">
        <w:t>(D)</w:t>
      </w:r>
      <w:r w:rsidR="00A9132B" w:rsidRPr="004D433C">
        <w:t xml:space="preserve"> will make</w:t>
      </w:r>
    </w:p>
    <w:p w:rsidR="003C1797" w:rsidRPr="004D433C" w:rsidRDefault="005A2352" w:rsidP="003C1797">
      <w:pPr>
        <w:contextualSpacing/>
      </w:pPr>
      <w:r w:rsidRPr="004D433C">
        <w:tab/>
      </w:r>
      <w:r w:rsidR="00DF5F72" w:rsidRPr="004D433C">
        <w:t xml:space="preserve">Many adults can still remember seeing lots of fireflies when they were kids. Children </w:t>
      </w:r>
      <w:r w:rsidR="00604C92" w:rsidRPr="004D433C">
        <w:t xml:space="preserve">these days, __41__, seldom have the opportunity to see these wonderful creatures. This is because fireflies, particularly the females, </w:t>
      </w:r>
      <w:r w:rsidR="00E82EF4" w:rsidRPr="004D433C">
        <w:t>__42__</w:t>
      </w:r>
      <w:r w:rsidR="006E1C83" w:rsidRPr="004D433C">
        <w:t xml:space="preserve"> by</w:t>
      </w:r>
      <w:r w:rsidR="00604C92" w:rsidRPr="004D433C">
        <w:t xml:space="preserve"> light pollution. To preserve these glow worms, we have to protect them _</w:t>
      </w:r>
      <w:r w:rsidR="00E82EF4" w:rsidRPr="004D433C">
        <w:t>_43</w:t>
      </w:r>
      <w:r w:rsidR="00604C92" w:rsidRPr="004D433C">
        <w:t xml:space="preserve">__ light and other threats. A popular site for </w:t>
      </w:r>
      <w:r w:rsidR="00A25802" w:rsidRPr="004D433C">
        <w:t>watching fireflies is the low-lyi</w:t>
      </w:r>
      <w:r w:rsidR="00E82EF4" w:rsidRPr="004D433C">
        <w:t>ng mountains of Taichung, especially</w:t>
      </w:r>
      <w:r w:rsidR="00A25802" w:rsidRPr="004D433C">
        <w:t xml:space="preserve"> in forest parks where tens of thousands of the insects glow in the dark. Of </w:t>
      </w:r>
      <w:r w:rsidR="00A12A23" w:rsidRPr="004D433C">
        <w:t>about 55 species of fireflies known in Tai</w:t>
      </w:r>
      <w:r w:rsidR="00722C7C" w:rsidRPr="004D433C">
        <w:t>wan, nine species have been found</w:t>
      </w:r>
      <w:r w:rsidR="00A12A23" w:rsidRPr="004D433C">
        <w:t xml:space="preserve"> here. The largest number of fireflies displaying their lights can be seen between early April</w:t>
      </w:r>
      <w:r w:rsidR="00722C7C" w:rsidRPr="004D433C">
        <w:t xml:space="preserve"> __44__</w:t>
      </w:r>
      <w:r w:rsidR="00A12A23" w:rsidRPr="004D433C">
        <w:t xml:space="preserve"> </w:t>
      </w:r>
      <w:proofErr w:type="gramStart"/>
      <w:r w:rsidR="00722C7C" w:rsidRPr="004D433C">
        <w:t>mid-</w:t>
      </w:r>
      <w:r w:rsidR="00BC4AC8">
        <w:t>M</w:t>
      </w:r>
      <w:r w:rsidR="00722C7C" w:rsidRPr="004D433C">
        <w:t>ay</w:t>
      </w:r>
      <w:proofErr w:type="gramEnd"/>
      <w:r w:rsidR="00A12A23" w:rsidRPr="004D433C">
        <w:t xml:space="preserve">. Other times of the year to see </w:t>
      </w:r>
      <w:proofErr w:type="gramStart"/>
      <w:r w:rsidR="00A12A23" w:rsidRPr="004D433C">
        <w:t>fireflies</w:t>
      </w:r>
      <w:proofErr w:type="gramEnd"/>
      <w:r w:rsidR="00A12A23" w:rsidRPr="004D433C">
        <w:t xml:space="preserve"> __45__ the months of July and November. The warm and wet climate during these periods is ideal for fireflies to find their mates. </w:t>
      </w:r>
    </w:p>
    <w:p w:rsidR="00A12A23" w:rsidRPr="004D433C" w:rsidRDefault="001A43B7" w:rsidP="0088060E">
      <w:pPr>
        <w:contextualSpacing/>
      </w:pPr>
      <w:r w:rsidRPr="004D433C">
        <w:t xml:space="preserve">(  </w:t>
      </w:r>
      <w:r w:rsidR="0063022C" w:rsidRPr="004D433C">
        <w:t xml:space="preserve"> </w:t>
      </w:r>
      <w:r w:rsidRPr="004D433C">
        <w:t>) 41</w:t>
      </w:r>
      <w:r w:rsidR="0088060E" w:rsidRPr="004D433C">
        <w:t xml:space="preserve">. (A) </w:t>
      </w:r>
      <w:proofErr w:type="gramStart"/>
      <w:r w:rsidR="00AB3276" w:rsidRPr="004D433C">
        <w:t>however</w:t>
      </w:r>
      <w:r w:rsidR="0088060E" w:rsidRPr="004D433C">
        <w:t xml:space="preserve"> </w:t>
      </w:r>
      <w:r w:rsidR="00AB3276" w:rsidRPr="004D433C">
        <w:t xml:space="preserve"> </w:t>
      </w:r>
      <w:r w:rsidR="0088060E" w:rsidRPr="004D433C">
        <w:t>(</w:t>
      </w:r>
      <w:proofErr w:type="gramEnd"/>
      <w:r w:rsidR="0088060E" w:rsidRPr="004D433C">
        <w:t>B)</w:t>
      </w:r>
      <w:r w:rsidR="00AB3276" w:rsidRPr="004D433C">
        <w:t xml:space="preserve"> likewise</w:t>
      </w:r>
      <w:r w:rsidR="0088060E" w:rsidRPr="004D433C">
        <w:t xml:space="preserve">  (C)</w:t>
      </w:r>
      <w:r w:rsidR="00AB3276" w:rsidRPr="004D433C">
        <w:t xml:space="preserve"> moreover</w:t>
      </w:r>
      <w:r w:rsidR="0088060E" w:rsidRPr="004D433C">
        <w:t xml:space="preserve">  (D)</w:t>
      </w:r>
      <w:r w:rsidR="00AB3276" w:rsidRPr="004D433C">
        <w:t xml:space="preserve"> therefore</w:t>
      </w:r>
    </w:p>
    <w:p w:rsidR="0088060E" w:rsidRPr="004D433C" w:rsidRDefault="0088060E" w:rsidP="0088060E">
      <w:pPr>
        <w:contextualSpacing/>
      </w:pPr>
      <w:r w:rsidRPr="004D433C">
        <w:t xml:space="preserve">( </w:t>
      </w:r>
      <w:r w:rsidR="0063022C" w:rsidRPr="004D433C">
        <w:t xml:space="preserve"> </w:t>
      </w:r>
      <w:r w:rsidRPr="004D433C">
        <w:t xml:space="preserve"> )</w:t>
      </w:r>
      <w:r w:rsidR="001A43B7" w:rsidRPr="004D433C">
        <w:t xml:space="preserve"> 42</w:t>
      </w:r>
      <w:r w:rsidRPr="004D433C">
        <w:t xml:space="preserve">. (A) </w:t>
      </w:r>
      <w:proofErr w:type="gramStart"/>
      <w:r w:rsidR="006E1C83" w:rsidRPr="004D433C">
        <w:t>affect</w:t>
      </w:r>
      <w:r w:rsidR="00E82EF4" w:rsidRPr="004D433C">
        <w:t xml:space="preserve"> </w:t>
      </w:r>
      <w:r w:rsidRPr="004D433C">
        <w:t xml:space="preserve"> (</w:t>
      </w:r>
      <w:proofErr w:type="gramEnd"/>
      <w:r w:rsidRPr="004D433C">
        <w:t xml:space="preserve">B) </w:t>
      </w:r>
      <w:r w:rsidR="00912A2B" w:rsidRPr="004D433C">
        <w:t>affecting</w:t>
      </w:r>
      <w:r w:rsidRPr="004D433C">
        <w:t xml:space="preserve"> </w:t>
      </w:r>
      <w:r w:rsidR="00E82EF4" w:rsidRPr="004D433C">
        <w:t xml:space="preserve"> </w:t>
      </w:r>
      <w:r w:rsidRPr="004D433C">
        <w:t>(C)</w:t>
      </w:r>
      <w:r w:rsidR="006E1C83" w:rsidRPr="004D433C">
        <w:t xml:space="preserve"> is affected</w:t>
      </w:r>
      <w:r w:rsidRPr="004D433C">
        <w:t xml:space="preserve">  (D)</w:t>
      </w:r>
      <w:r w:rsidR="006E1C83" w:rsidRPr="004D433C">
        <w:t xml:space="preserve"> are affected</w:t>
      </w:r>
    </w:p>
    <w:p w:rsidR="0088060E" w:rsidRPr="004D433C" w:rsidRDefault="0088060E" w:rsidP="0088060E">
      <w:pPr>
        <w:contextualSpacing/>
      </w:pPr>
      <w:r w:rsidRPr="004D433C">
        <w:t xml:space="preserve">( </w:t>
      </w:r>
      <w:r w:rsidR="0063022C" w:rsidRPr="004D433C">
        <w:t xml:space="preserve"> </w:t>
      </w:r>
      <w:r w:rsidRPr="004D433C">
        <w:t xml:space="preserve"> )</w:t>
      </w:r>
      <w:r w:rsidR="001A43B7" w:rsidRPr="004D433C">
        <w:t xml:space="preserve"> 43</w:t>
      </w:r>
      <w:r w:rsidRPr="004D433C">
        <w:t>. (A)</w:t>
      </w:r>
      <w:r w:rsidR="006E1C83" w:rsidRPr="004D433C">
        <w:t xml:space="preserve"> </w:t>
      </w:r>
      <w:proofErr w:type="gramStart"/>
      <w:r w:rsidR="0013464B" w:rsidRPr="004D433C">
        <w:t>with</w:t>
      </w:r>
      <w:r w:rsidRPr="004D433C">
        <w:t xml:space="preserve">  (</w:t>
      </w:r>
      <w:proofErr w:type="gramEnd"/>
      <w:r w:rsidRPr="004D433C">
        <w:t xml:space="preserve">B) </w:t>
      </w:r>
      <w:r w:rsidR="0013464B" w:rsidRPr="004D433C">
        <w:t>from</w:t>
      </w:r>
      <w:r w:rsidRPr="004D433C">
        <w:t xml:space="preserve"> </w:t>
      </w:r>
      <w:r w:rsidR="0013464B" w:rsidRPr="004D433C">
        <w:t xml:space="preserve"> </w:t>
      </w:r>
      <w:r w:rsidRPr="004D433C">
        <w:t xml:space="preserve">(C) </w:t>
      </w:r>
      <w:r w:rsidR="0013464B" w:rsidRPr="004D433C">
        <w:t>by</w:t>
      </w:r>
      <w:r w:rsidRPr="004D433C">
        <w:t xml:space="preserve"> </w:t>
      </w:r>
      <w:r w:rsidR="0013464B" w:rsidRPr="004D433C">
        <w:t xml:space="preserve"> </w:t>
      </w:r>
      <w:r w:rsidRPr="004D433C">
        <w:t>(D)</w:t>
      </w:r>
      <w:r w:rsidR="0013464B" w:rsidRPr="004D433C">
        <w:t xml:space="preserve"> at</w:t>
      </w:r>
    </w:p>
    <w:p w:rsidR="0088060E" w:rsidRPr="004D433C" w:rsidRDefault="0088060E" w:rsidP="0088060E">
      <w:pPr>
        <w:contextualSpacing/>
      </w:pPr>
      <w:r w:rsidRPr="004D433C">
        <w:t xml:space="preserve">( </w:t>
      </w:r>
      <w:r w:rsidR="0063022C" w:rsidRPr="004D433C">
        <w:t xml:space="preserve"> </w:t>
      </w:r>
      <w:r w:rsidRPr="004D433C">
        <w:t xml:space="preserve"> )</w:t>
      </w:r>
      <w:r w:rsidR="001A43B7" w:rsidRPr="004D433C">
        <w:t xml:space="preserve"> 44</w:t>
      </w:r>
      <w:r w:rsidRPr="004D433C">
        <w:t xml:space="preserve">. (A) </w:t>
      </w:r>
      <w:proofErr w:type="gramStart"/>
      <w:r w:rsidR="00722C7C" w:rsidRPr="004D433C">
        <w:t xml:space="preserve">but </w:t>
      </w:r>
      <w:r w:rsidRPr="004D433C">
        <w:t xml:space="preserve"> (</w:t>
      </w:r>
      <w:proofErr w:type="gramEnd"/>
      <w:r w:rsidRPr="004D433C">
        <w:t xml:space="preserve">B) </w:t>
      </w:r>
      <w:r w:rsidR="00722C7C" w:rsidRPr="004D433C">
        <w:t>or</w:t>
      </w:r>
      <w:r w:rsidRPr="004D433C">
        <w:t xml:space="preserve"> </w:t>
      </w:r>
      <w:r w:rsidR="00722C7C" w:rsidRPr="004D433C">
        <w:t xml:space="preserve"> </w:t>
      </w:r>
      <w:r w:rsidRPr="004D433C">
        <w:t xml:space="preserve">(C) </w:t>
      </w:r>
      <w:r w:rsidR="00722C7C" w:rsidRPr="004D433C">
        <w:t xml:space="preserve">and </w:t>
      </w:r>
      <w:r w:rsidRPr="004D433C">
        <w:t xml:space="preserve"> (D)</w:t>
      </w:r>
      <w:r w:rsidR="00722C7C" w:rsidRPr="004D433C">
        <w:t xml:space="preserve"> </w:t>
      </w:r>
      <w:r w:rsidR="007E367E" w:rsidRPr="004D433C">
        <w:t>nor</w:t>
      </w:r>
    </w:p>
    <w:p w:rsidR="0088060E" w:rsidRPr="004D433C" w:rsidRDefault="0088060E" w:rsidP="0088060E">
      <w:pPr>
        <w:contextualSpacing/>
      </w:pPr>
      <w:r w:rsidRPr="004D433C">
        <w:t xml:space="preserve">( </w:t>
      </w:r>
      <w:r w:rsidR="0063022C" w:rsidRPr="004D433C">
        <w:t xml:space="preserve"> </w:t>
      </w:r>
      <w:r w:rsidRPr="004D433C">
        <w:t xml:space="preserve"> )</w:t>
      </w:r>
      <w:r w:rsidR="001A43B7" w:rsidRPr="004D433C">
        <w:t xml:space="preserve"> 45</w:t>
      </w:r>
      <w:r w:rsidRPr="004D433C">
        <w:t xml:space="preserve">. (A) </w:t>
      </w:r>
      <w:r w:rsidR="00AA4C37" w:rsidRPr="004D433C">
        <w:t xml:space="preserve">fall </w:t>
      </w:r>
      <w:proofErr w:type="gramStart"/>
      <w:r w:rsidR="00AA4C37" w:rsidRPr="004D433C">
        <w:t xml:space="preserve">in </w:t>
      </w:r>
      <w:r w:rsidRPr="004D433C">
        <w:t xml:space="preserve"> (</w:t>
      </w:r>
      <w:proofErr w:type="gramEnd"/>
      <w:r w:rsidRPr="004D433C">
        <w:t xml:space="preserve">B) </w:t>
      </w:r>
      <w:r w:rsidR="00AA4C37" w:rsidRPr="004D433C">
        <w:t>lie on</w:t>
      </w:r>
      <w:r w:rsidRPr="004D433C">
        <w:t xml:space="preserve"> </w:t>
      </w:r>
      <w:r w:rsidR="00AA4C37" w:rsidRPr="004D433C">
        <w:t xml:space="preserve"> </w:t>
      </w:r>
      <w:r w:rsidRPr="004D433C">
        <w:t>(C)</w:t>
      </w:r>
      <w:r w:rsidR="00AA4C37" w:rsidRPr="004D433C">
        <w:t xml:space="preserve"> contribute to</w:t>
      </w:r>
      <w:r w:rsidRPr="004D433C">
        <w:t xml:space="preserve">  (D)</w:t>
      </w:r>
      <w:r w:rsidR="00AA4C37" w:rsidRPr="004D433C">
        <w:t xml:space="preserve"> stare at </w:t>
      </w:r>
    </w:p>
    <w:p w:rsidR="00C53CAD" w:rsidRPr="004D433C" w:rsidRDefault="00C53CAD" w:rsidP="00C53CAD">
      <w:pPr>
        <w:ind w:firstLine="480"/>
        <w:contextualSpacing/>
      </w:pPr>
      <w:r w:rsidRPr="004D433C">
        <w:t>When applying to a school, you may need to have an interview with the professors there. During an interview, one of the most important things is to give a self-introduction. However, __46__ everything important about your unique abilities and dreams into one or two minutes may seem impossible. Since you have only a short amount of time to introduce who you are and why you want to attend that school, a __47__ self-introduction is crucial. Many people are afraid of making a self-introduction because they don’t know __48__ to make a short and effective one. But if you do some research, you’ll find that introducing yourself to others __49__ much easier than you previously thought. All you have to do is __50__ an effective self-introduction first. Then practice delivering it to someone you know.</w:t>
      </w:r>
      <w:r w:rsidRPr="004D433C">
        <w:t xml:space="preserve">　</w:t>
      </w:r>
    </w:p>
    <w:p w:rsidR="00C53CAD" w:rsidRPr="004D433C" w:rsidRDefault="0063022C" w:rsidP="00C53CAD">
      <w:pPr>
        <w:contextualSpacing/>
      </w:pPr>
      <w:r w:rsidRPr="004D433C">
        <w:t xml:space="preserve">(   ) 46. </w:t>
      </w:r>
      <w:r w:rsidR="00C53CAD" w:rsidRPr="004D433C">
        <w:t>(A) squeezing</w:t>
      </w:r>
      <w:r w:rsidR="00C53CAD" w:rsidRPr="004D433C">
        <w:t xml:space="preserve">　</w:t>
      </w:r>
      <w:r w:rsidR="00C53CAD" w:rsidRPr="004D433C">
        <w:t>(B) spreading</w:t>
      </w:r>
      <w:r w:rsidR="00C53CAD" w:rsidRPr="004D433C">
        <w:t xml:space="preserve">　</w:t>
      </w:r>
      <w:r w:rsidR="00C53CAD" w:rsidRPr="004D433C">
        <w:t>(C) splitting</w:t>
      </w:r>
      <w:r w:rsidR="00C53CAD" w:rsidRPr="004D433C">
        <w:t xml:space="preserve">　</w:t>
      </w:r>
      <w:r w:rsidR="00C53CAD" w:rsidRPr="004D433C">
        <w:t>(D) specifying</w:t>
      </w:r>
      <w:r w:rsidR="00C53CAD" w:rsidRPr="004D433C">
        <w:t xml:space="preserve">　</w:t>
      </w:r>
    </w:p>
    <w:p w:rsidR="00C53CAD" w:rsidRPr="004D433C" w:rsidRDefault="0063022C" w:rsidP="00C53CAD">
      <w:pPr>
        <w:contextualSpacing/>
      </w:pPr>
      <w:r w:rsidRPr="004D433C">
        <w:t xml:space="preserve">(   ) 47. </w:t>
      </w:r>
      <w:r w:rsidR="00C53CAD" w:rsidRPr="004D433C">
        <w:t>(A) good-prepared</w:t>
      </w:r>
      <w:r w:rsidR="00C53CAD" w:rsidRPr="004D433C">
        <w:t xml:space="preserve">　</w:t>
      </w:r>
      <w:r w:rsidR="00C53CAD" w:rsidRPr="004D433C">
        <w:t>(B) well-prepared</w:t>
      </w:r>
      <w:r w:rsidR="00C53CAD" w:rsidRPr="004D433C">
        <w:t xml:space="preserve">　</w:t>
      </w:r>
      <w:r w:rsidR="00C53CAD" w:rsidRPr="004D433C">
        <w:t>(C) well-preparing</w:t>
      </w:r>
      <w:r w:rsidR="00C53CAD" w:rsidRPr="004D433C">
        <w:t xml:space="preserve">　</w:t>
      </w:r>
      <w:r w:rsidR="00C53CAD" w:rsidRPr="004D433C">
        <w:t>(D) good-preparing</w:t>
      </w:r>
      <w:r w:rsidR="00C53CAD" w:rsidRPr="004D433C">
        <w:t xml:space="preserve">　</w:t>
      </w:r>
    </w:p>
    <w:p w:rsidR="00C53CAD" w:rsidRPr="004D433C" w:rsidRDefault="0063022C" w:rsidP="00C53CAD">
      <w:pPr>
        <w:contextualSpacing/>
      </w:pPr>
      <w:r w:rsidRPr="004D433C">
        <w:t xml:space="preserve">(   ) 48. </w:t>
      </w:r>
      <w:r w:rsidR="00C53CAD" w:rsidRPr="004D433C">
        <w:t>(A) what</w:t>
      </w:r>
      <w:r w:rsidR="00C53CAD" w:rsidRPr="004D433C">
        <w:t xml:space="preserve">　</w:t>
      </w:r>
      <w:r w:rsidR="00C53CAD" w:rsidRPr="004D433C">
        <w:t>(B) why</w:t>
      </w:r>
      <w:r w:rsidR="00C53CAD" w:rsidRPr="004D433C">
        <w:t xml:space="preserve">　</w:t>
      </w:r>
      <w:r w:rsidR="00C53CAD" w:rsidRPr="004D433C">
        <w:t>(C) how</w:t>
      </w:r>
      <w:r w:rsidR="00C53CAD" w:rsidRPr="004D433C">
        <w:t xml:space="preserve">　</w:t>
      </w:r>
      <w:r w:rsidR="00C53CAD" w:rsidRPr="004D433C">
        <w:t>(D) whom</w:t>
      </w:r>
      <w:r w:rsidR="00C53CAD" w:rsidRPr="004D433C">
        <w:t xml:space="preserve">　</w:t>
      </w:r>
    </w:p>
    <w:p w:rsidR="00C53CAD" w:rsidRPr="004D433C" w:rsidRDefault="0063022C" w:rsidP="00C53CAD">
      <w:pPr>
        <w:contextualSpacing/>
      </w:pPr>
      <w:r w:rsidRPr="004D433C">
        <w:t xml:space="preserve">(   ) 49. </w:t>
      </w:r>
      <w:r w:rsidR="00C53CAD" w:rsidRPr="004D433C">
        <w:t>(A) are</w:t>
      </w:r>
      <w:r w:rsidR="00C53CAD" w:rsidRPr="004D433C">
        <w:t xml:space="preserve">　</w:t>
      </w:r>
      <w:r w:rsidR="00C53CAD" w:rsidRPr="004D433C">
        <w:t>(B) were</w:t>
      </w:r>
      <w:r w:rsidR="00C53CAD" w:rsidRPr="004D433C">
        <w:t xml:space="preserve">　</w:t>
      </w:r>
      <w:r w:rsidR="00C53CAD" w:rsidRPr="004D433C">
        <w:t>(C) is</w:t>
      </w:r>
      <w:r w:rsidR="00C53CAD" w:rsidRPr="004D433C">
        <w:t xml:space="preserve">　</w:t>
      </w:r>
      <w:r w:rsidR="00C53CAD" w:rsidRPr="004D433C">
        <w:t>(D) has</w:t>
      </w:r>
      <w:r w:rsidR="00C53CAD" w:rsidRPr="004D433C">
        <w:t xml:space="preserve">　</w:t>
      </w:r>
    </w:p>
    <w:p w:rsidR="0088060E" w:rsidRPr="004D433C" w:rsidRDefault="0063022C" w:rsidP="00C53CAD">
      <w:pPr>
        <w:contextualSpacing/>
      </w:pPr>
      <w:r w:rsidRPr="004D433C">
        <w:t xml:space="preserve">(   ) 50. </w:t>
      </w:r>
      <w:r w:rsidR="00C53CAD" w:rsidRPr="004D433C">
        <w:t>(A) designed</w:t>
      </w:r>
      <w:r w:rsidR="00C53CAD" w:rsidRPr="004D433C">
        <w:t xml:space="preserve">　</w:t>
      </w:r>
      <w:r w:rsidR="00C53CAD" w:rsidRPr="004D433C">
        <w:t>(B) designing</w:t>
      </w:r>
      <w:r w:rsidR="00C53CAD" w:rsidRPr="004D433C">
        <w:t xml:space="preserve">　</w:t>
      </w:r>
      <w:r w:rsidR="00C53CAD" w:rsidRPr="004D433C">
        <w:t>(C) designs</w:t>
      </w:r>
      <w:r w:rsidR="00C53CAD" w:rsidRPr="004D433C">
        <w:t xml:space="preserve">　</w:t>
      </w:r>
      <w:r w:rsidR="00C53CAD" w:rsidRPr="004D433C">
        <w:t>(D) design</w:t>
      </w:r>
      <w:r w:rsidR="00C53CAD" w:rsidRPr="004D433C">
        <w:t xml:space="preserve">　</w:t>
      </w:r>
    </w:p>
    <w:sectPr w:rsidR="0088060E" w:rsidRPr="004D433C" w:rsidSect="00375D01">
      <w:headerReference w:type="default" r:id="rId8"/>
      <w:footerReference w:type="even" r:id="rId9"/>
      <w:footerReference w:type="default" r:id="rId10"/>
      <w:type w:val="continuous"/>
      <w:pgSz w:w="20636" w:h="14570" w:orient="landscape" w:code="9"/>
      <w:pgMar w:top="284" w:right="284" w:bottom="284" w:left="284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615B" w:rsidRDefault="0087615B">
      <w:r>
        <w:separator/>
      </w:r>
    </w:p>
  </w:endnote>
  <w:endnote w:type="continuationSeparator" w:id="0">
    <w:p w:rsidR="0087615B" w:rsidRDefault="00876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iti SC Medium">
    <w:altName w:val="Malgun Gothic Semilight"/>
    <w:charset w:val="80"/>
    <w:family w:val="auto"/>
    <w:pitch w:val="variable"/>
    <w:sig w:usb0="00000000" w:usb1="090F004A" w:usb2="00000010" w:usb3="00000000" w:csb0="003E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895" w:rsidRDefault="00A85D81" w:rsidP="009C357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D57895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D57895">
      <w:rPr>
        <w:rStyle w:val="a5"/>
        <w:noProof/>
      </w:rPr>
      <w:t>1</w:t>
    </w:r>
    <w:r>
      <w:rPr>
        <w:rStyle w:val="a5"/>
      </w:rPr>
      <w:fldChar w:fldCharType="end"/>
    </w:r>
  </w:p>
  <w:p w:rsidR="00D57895" w:rsidRDefault="00D5789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895" w:rsidRPr="009C3570" w:rsidRDefault="00D57895" w:rsidP="009C3570">
    <w:pPr>
      <w:pStyle w:val="a4"/>
      <w:jc w:val="center"/>
      <w:rPr>
        <w:sz w:val="22"/>
        <w:szCs w:val="22"/>
      </w:rPr>
    </w:pPr>
    <w:r w:rsidRPr="0061714B">
      <w:rPr>
        <w:rFonts w:hint="eastAsia"/>
        <w:sz w:val="22"/>
        <w:szCs w:val="22"/>
      </w:rPr>
      <w:t>－</w:t>
    </w:r>
    <w:r w:rsidRPr="0061714B">
      <w:rPr>
        <w:rFonts w:hint="eastAsia"/>
        <w:sz w:val="22"/>
        <w:szCs w:val="22"/>
      </w:rPr>
      <w:t xml:space="preserve"> </w:t>
    </w:r>
    <w:r w:rsidR="00A85D81" w:rsidRPr="0061714B">
      <w:rPr>
        <w:rStyle w:val="a5"/>
        <w:sz w:val="22"/>
        <w:szCs w:val="22"/>
      </w:rPr>
      <w:fldChar w:fldCharType="begin"/>
    </w:r>
    <w:r w:rsidRPr="0061714B">
      <w:rPr>
        <w:rStyle w:val="a5"/>
        <w:sz w:val="22"/>
        <w:szCs w:val="22"/>
      </w:rPr>
      <w:instrText xml:space="preserve"> PAGE </w:instrText>
    </w:r>
    <w:r w:rsidR="00A85D81" w:rsidRPr="0061714B">
      <w:rPr>
        <w:rStyle w:val="a5"/>
        <w:sz w:val="22"/>
        <w:szCs w:val="22"/>
      </w:rPr>
      <w:fldChar w:fldCharType="separate"/>
    </w:r>
    <w:r w:rsidR="008A5FB0">
      <w:rPr>
        <w:rStyle w:val="a5"/>
        <w:noProof/>
        <w:sz w:val="22"/>
        <w:szCs w:val="22"/>
      </w:rPr>
      <w:t>3</w:t>
    </w:r>
    <w:r w:rsidR="00A85D81" w:rsidRPr="0061714B">
      <w:rPr>
        <w:rStyle w:val="a5"/>
        <w:sz w:val="22"/>
        <w:szCs w:val="22"/>
      </w:rPr>
      <w:fldChar w:fldCharType="end"/>
    </w:r>
    <w:r w:rsidRPr="0061714B">
      <w:rPr>
        <w:rStyle w:val="a5"/>
        <w:rFonts w:hint="eastAsia"/>
        <w:sz w:val="22"/>
        <w:szCs w:val="22"/>
      </w:rPr>
      <w:t xml:space="preserve"> </w:t>
    </w:r>
    <w:r w:rsidRPr="0061714B"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615B" w:rsidRDefault="0087615B">
      <w:r>
        <w:separator/>
      </w:r>
    </w:p>
  </w:footnote>
  <w:footnote w:type="continuationSeparator" w:id="0">
    <w:p w:rsidR="0087615B" w:rsidRDefault="00876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895" w:rsidRDefault="00D57895">
    <w:pPr>
      <w:pStyle w:val="a6"/>
    </w:pPr>
  </w:p>
  <w:tbl>
    <w:tblPr>
      <w:tblW w:w="2012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8"/>
      <w:gridCol w:w="851"/>
      <w:gridCol w:w="709"/>
      <w:gridCol w:w="1460"/>
      <w:gridCol w:w="992"/>
      <w:gridCol w:w="1701"/>
      <w:gridCol w:w="1134"/>
      <w:gridCol w:w="709"/>
      <w:gridCol w:w="1134"/>
      <w:gridCol w:w="1985"/>
      <w:gridCol w:w="708"/>
      <w:gridCol w:w="2835"/>
      <w:gridCol w:w="709"/>
      <w:gridCol w:w="1276"/>
      <w:gridCol w:w="3118"/>
    </w:tblGrid>
    <w:tr w:rsidR="00226114" w:rsidRPr="00072DD4" w:rsidTr="00E7311A">
      <w:trPr>
        <w:cantSplit/>
        <w:trHeight w:val="510"/>
      </w:trPr>
      <w:tc>
        <w:tcPr>
          <w:tcW w:w="11483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226114" w:rsidRPr="00072DD4" w:rsidRDefault="00226114" w:rsidP="008A757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bookmarkStart w:id="1" w:name="Content"/>
          <w:bookmarkEnd w:id="1"/>
          <w:r w:rsidRPr="00072DD4">
            <w:rPr>
              <w:rFonts w:ascii="新細明體" w:hAnsi="新細明體" w:hint="eastAsia"/>
              <w:sz w:val="28"/>
              <w:szCs w:val="20"/>
            </w:rPr>
            <w:t>市立新北高工</w:t>
          </w:r>
          <w:r w:rsidR="00F731ED">
            <w:rPr>
              <w:rFonts w:ascii="新細明體" w:hAnsi="新細明體" w:hint="eastAsia"/>
              <w:sz w:val="28"/>
              <w:szCs w:val="20"/>
            </w:rPr>
            <w:t>109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F731ED"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>
            <w:rPr>
              <w:rFonts w:ascii="新細明體" w:hAnsi="新細明體" w:hint="eastAsia"/>
              <w:sz w:val="28"/>
              <w:szCs w:val="20"/>
            </w:rPr>
            <w:t>期</w:t>
          </w:r>
          <w:r w:rsidR="007E1656">
            <w:rPr>
              <w:rFonts w:ascii="新細明體" w:hAnsi="新細明體" w:hint="eastAsia"/>
              <w:sz w:val="28"/>
              <w:szCs w:val="20"/>
            </w:rPr>
            <w:t>末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283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31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226114" w:rsidRPr="00072DD4" w:rsidTr="00E7311A">
      <w:trPr>
        <w:cantSplit/>
        <w:trHeight w:val="456"/>
      </w:trPr>
      <w:tc>
        <w:tcPr>
          <w:tcW w:w="8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26114" w:rsidRPr="00072DD4" w:rsidRDefault="000A2B6B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英</w:t>
          </w:r>
          <w:r w:rsidR="007E1656">
            <w:rPr>
              <w:rFonts w:ascii="新細明體" w:hAnsi="新細明體" w:hint="eastAsia"/>
              <w:szCs w:val="20"/>
              <w:lang w:eastAsia="zh-HK"/>
            </w:rPr>
            <w:t xml:space="preserve">文 </w:t>
          </w:r>
          <w:r w:rsidR="007E1656">
            <w:rPr>
              <w:rFonts w:ascii="新細明體" w:hAnsi="新細明體"/>
              <w:szCs w:val="20"/>
              <w:lang w:eastAsia="zh-HK"/>
            </w:rPr>
            <w:t xml:space="preserve"> 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</w:t>
          </w:r>
        </w:p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4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226114" w:rsidRPr="00072DD4" w:rsidRDefault="000A2B6B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張培倫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1E0595">
            <w:rPr>
              <w:rFonts w:ascii="新細明體" w:hAnsi="新細明體" w:hint="eastAsia"/>
              <w:color w:val="FF0000"/>
              <w:szCs w:val="20"/>
            </w:rPr>
            <w:t>審</w:t>
          </w:r>
          <w:r w:rsidRPr="001E0595">
            <w:rPr>
              <w:rFonts w:ascii="新細明體" w:hAnsi="新細明體"/>
              <w:color w:val="FF0000"/>
              <w:szCs w:val="20"/>
            </w:rPr>
            <w:t>題教師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226114" w:rsidRPr="00072DD4" w:rsidRDefault="00F731ED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楊韻薇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26114" w:rsidRPr="00072DD4" w:rsidRDefault="00F731ED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鑄圖汽</w:t>
          </w:r>
          <w:proofErr w:type="gramEnd"/>
          <w:r>
            <w:rPr>
              <w:rFonts w:ascii="新細明體" w:hAnsi="新細明體" w:hint="eastAsia"/>
              <w:szCs w:val="20"/>
            </w:rPr>
            <w:t>電訊資</w:t>
          </w:r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482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是</w:t>
          </w:r>
        </w:p>
      </w:tc>
    </w:tr>
  </w:tbl>
  <w:p w:rsidR="009449F0" w:rsidRDefault="009449F0" w:rsidP="00332DA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5F7A53C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8F0304"/>
    <w:multiLevelType w:val="hybridMultilevel"/>
    <w:tmpl w:val="6BF03754"/>
    <w:lvl w:ilvl="0" w:tplc="EBFA754C">
      <w:start w:val="35"/>
      <w:numFmt w:val="decimal"/>
      <w:lvlText w:val="%1."/>
      <w:lvlJc w:val="left"/>
      <w:pPr>
        <w:ind w:left="643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3" w15:restartNumberingAfterBreak="0">
    <w:nsid w:val="03D10C69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48172EE"/>
    <w:multiLevelType w:val="hybridMultilevel"/>
    <w:tmpl w:val="DA9ADEA4"/>
    <w:lvl w:ilvl="0" w:tplc="7A7EC61C">
      <w:start w:val="1"/>
      <w:numFmt w:val="upperLetter"/>
      <w:lvlText w:val="(%1)"/>
      <w:lvlJc w:val="left"/>
      <w:pPr>
        <w:ind w:left="1434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4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494" w:hanging="480"/>
      </w:pPr>
    </w:lvl>
    <w:lvl w:ilvl="3" w:tplc="0409000F" w:tentative="1">
      <w:start w:val="1"/>
      <w:numFmt w:val="decimal"/>
      <w:lvlText w:val="%4."/>
      <w:lvlJc w:val="left"/>
      <w:pPr>
        <w:ind w:left="2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4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934" w:hanging="480"/>
      </w:pPr>
    </w:lvl>
    <w:lvl w:ilvl="6" w:tplc="0409000F" w:tentative="1">
      <w:start w:val="1"/>
      <w:numFmt w:val="decimal"/>
      <w:lvlText w:val="%7."/>
      <w:lvlJc w:val="left"/>
      <w:pPr>
        <w:ind w:left="4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4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374" w:hanging="480"/>
      </w:pPr>
    </w:lvl>
  </w:abstractNum>
  <w:abstractNum w:abstractNumId="5" w15:restartNumberingAfterBreak="0">
    <w:nsid w:val="0701674A"/>
    <w:multiLevelType w:val="hybridMultilevel"/>
    <w:tmpl w:val="AFA03F32"/>
    <w:lvl w:ilvl="0" w:tplc="C34CD6E0">
      <w:start w:val="2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CA306C7"/>
    <w:multiLevelType w:val="hybridMultilevel"/>
    <w:tmpl w:val="D01A0FCA"/>
    <w:lvl w:ilvl="0" w:tplc="E2E895D0">
      <w:start w:val="34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18D7E7C"/>
    <w:multiLevelType w:val="hybridMultilevel"/>
    <w:tmpl w:val="7D5A4CF2"/>
    <w:lvl w:ilvl="0" w:tplc="5F9076EA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AAB43FB"/>
    <w:multiLevelType w:val="hybridMultilevel"/>
    <w:tmpl w:val="AA96C576"/>
    <w:lvl w:ilvl="0" w:tplc="80F0FA3E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BB36904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C5E0963"/>
    <w:multiLevelType w:val="hybridMultilevel"/>
    <w:tmpl w:val="BD225F28"/>
    <w:lvl w:ilvl="0" w:tplc="7F985394">
      <w:start w:val="1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FC742E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CA32BF"/>
    <w:multiLevelType w:val="hybridMultilevel"/>
    <w:tmpl w:val="08FAE1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8EB7421"/>
    <w:multiLevelType w:val="multilevel"/>
    <w:tmpl w:val="F30C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1636C7"/>
    <w:multiLevelType w:val="hybridMultilevel"/>
    <w:tmpl w:val="6A5A64FA"/>
    <w:lvl w:ilvl="0" w:tplc="9D764FC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AA7154E"/>
    <w:multiLevelType w:val="multilevel"/>
    <w:tmpl w:val="FBFE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C2753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20B08ED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1F3515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330821"/>
    <w:multiLevelType w:val="hybridMultilevel"/>
    <w:tmpl w:val="1DF49DA8"/>
    <w:lvl w:ilvl="0" w:tplc="FBB87BBA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E545A3E"/>
    <w:multiLevelType w:val="multilevel"/>
    <w:tmpl w:val="A99C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D41E11"/>
    <w:multiLevelType w:val="hybridMultilevel"/>
    <w:tmpl w:val="BB54FA26"/>
    <w:lvl w:ilvl="0" w:tplc="579C68D8">
      <w:start w:val="1"/>
      <w:numFmt w:val="upperLetter"/>
      <w:lvlText w:val="(%1)"/>
      <w:lvlJc w:val="left"/>
      <w:pPr>
        <w:ind w:left="1078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3" w:hanging="480"/>
      </w:pPr>
    </w:lvl>
    <w:lvl w:ilvl="2" w:tplc="0409001B" w:tentative="1">
      <w:start w:val="1"/>
      <w:numFmt w:val="lowerRoman"/>
      <w:lvlText w:val="%3."/>
      <w:lvlJc w:val="right"/>
      <w:pPr>
        <w:ind w:left="2143" w:hanging="480"/>
      </w:pPr>
    </w:lvl>
    <w:lvl w:ilvl="3" w:tplc="0409000F" w:tentative="1">
      <w:start w:val="1"/>
      <w:numFmt w:val="decimal"/>
      <w:lvlText w:val="%4."/>
      <w:lvlJc w:val="left"/>
      <w:pPr>
        <w:ind w:left="26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3" w:hanging="480"/>
      </w:pPr>
    </w:lvl>
    <w:lvl w:ilvl="5" w:tplc="0409001B" w:tentative="1">
      <w:start w:val="1"/>
      <w:numFmt w:val="lowerRoman"/>
      <w:lvlText w:val="%6."/>
      <w:lvlJc w:val="right"/>
      <w:pPr>
        <w:ind w:left="3583" w:hanging="480"/>
      </w:pPr>
    </w:lvl>
    <w:lvl w:ilvl="6" w:tplc="0409000F" w:tentative="1">
      <w:start w:val="1"/>
      <w:numFmt w:val="decimal"/>
      <w:lvlText w:val="%7."/>
      <w:lvlJc w:val="left"/>
      <w:pPr>
        <w:ind w:left="40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3" w:hanging="480"/>
      </w:pPr>
    </w:lvl>
    <w:lvl w:ilvl="8" w:tplc="0409001B" w:tentative="1">
      <w:start w:val="1"/>
      <w:numFmt w:val="lowerRoman"/>
      <w:lvlText w:val="%9."/>
      <w:lvlJc w:val="right"/>
      <w:pPr>
        <w:ind w:left="5023" w:hanging="480"/>
      </w:pPr>
    </w:lvl>
  </w:abstractNum>
  <w:abstractNum w:abstractNumId="22" w15:restartNumberingAfterBreak="0">
    <w:nsid w:val="428C3A07"/>
    <w:multiLevelType w:val="hybridMultilevel"/>
    <w:tmpl w:val="AF4C7E2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4EA1201"/>
    <w:multiLevelType w:val="hybridMultilevel"/>
    <w:tmpl w:val="1FA68570"/>
    <w:lvl w:ilvl="0" w:tplc="4D9005C2">
      <w:start w:val="1"/>
      <w:numFmt w:val="upperLetter"/>
      <w:lvlText w:val="(%1)"/>
      <w:lvlJc w:val="left"/>
      <w:pPr>
        <w:ind w:left="85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470D75C5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D3947F3"/>
    <w:multiLevelType w:val="hybridMultilevel"/>
    <w:tmpl w:val="D024A2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369300A"/>
    <w:multiLevelType w:val="multilevel"/>
    <w:tmpl w:val="E864FFAA"/>
    <w:lvl w:ilvl="0">
      <w:start w:val="1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48A7D80"/>
    <w:multiLevelType w:val="hybridMultilevel"/>
    <w:tmpl w:val="91F4E734"/>
    <w:lvl w:ilvl="0" w:tplc="CD20E4C8">
      <w:start w:val="17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94B672E"/>
    <w:multiLevelType w:val="hybridMultilevel"/>
    <w:tmpl w:val="E4842142"/>
    <w:lvl w:ilvl="0" w:tplc="57AA9914">
      <w:start w:val="1"/>
      <w:numFmt w:val="japaneseCounting"/>
      <w:lvlText w:val="%1、"/>
      <w:lvlJc w:val="left"/>
      <w:pPr>
        <w:ind w:left="540" w:hanging="540"/>
      </w:pPr>
      <w:rPr>
        <w:rFonts w:ascii="Heiti SC Medium" w:eastAsia="Heiti SC Medium" w:hAnsi="Heiti SC Medium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9EA3871"/>
    <w:multiLevelType w:val="hybridMultilevel"/>
    <w:tmpl w:val="E0E42320"/>
    <w:lvl w:ilvl="0" w:tplc="86760472">
      <w:start w:val="1"/>
      <w:numFmt w:val="upperLetter"/>
      <w:lvlText w:val="(%1)"/>
      <w:lvlJc w:val="left"/>
      <w:pPr>
        <w:ind w:left="85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5BB2156A"/>
    <w:multiLevelType w:val="hybridMultilevel"/>
    <w:tmpl w:val="9642E998"/>
    <w:lvl w:ilvl="0" w:tplc="FEB4DBB6">
      <w:start w:val="19"/>
      <w:numFmt w:val="decimal"/>
      <w:lvlText w:val="%1."/>
      <w:lvlJc w:val="left"/>
      <w:pPr>
        <w:ind w:left="643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31" w15:restartNumberingAfterBreak="0">
    <w:nsid w:val="5DF969DF"/>
    <w:multiLevelType w:val="hybridMultilevel"/>
    <w:tmpl w:val="183276BC"/>
    <w:lvl w:ilvl="0" w:tplc="432A0A8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E674D51"/>
    <w:multiLevelType w:val="multilevel"/>
    <w:tmpl w:val="B9F4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FF1255"/>
    <w:multiLevelType w:val="hybridMultilevel"/>
    <w:tmpl w:val="1BA044C4"/>
    <w:lvl w:ilvl="0" w:tplc="0C905F50">
      <w:start w:val="15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24B3104"/>
    <w:multiLevelType w:val="hybridMultilevel"/>
    <w:tmpl w:val="F6361DF6"/>
    <w:name w:val="WW8Num27"/>
    <w:lvl w:ilvl="0" w:tplc="6D86188C">
      <w:start w:val="1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2A10F66"/>
    <w:multiLevelType w:val="hybridMultilevel"/>
    <w:tmpl w:val="EAC651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37E1D44"/>
    <w:multiLevelType w:val="hybridMultilevel"/>
    <w:tmpl w:val="6840C976"/>
    <w:lvl w:ilvl="0" w:tplc="4F062B66">
      <w:start w:val="3"/>
      <w:numFmt w:val="decimal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6A87CDD"/>
    <w:multiLevelType w:val="hybridMultilevel"/>
    <w:tmpl w:val="2E26D71E"/>
    <w:lvl w:ilvl="0" w:tplc="FD94C0B4">
      <w:start w:val="41"/>
      <w:numFmt w:val="decimal"/>
      <w:lvlText w:val="%1."/>
      <w:lvlJc w:val="left"/>
      <w:pPr>
        <w:ind w:left="69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70" w:hanging="480"/>
      </w:pPr>
    </w:lvl>
    <w:lvl w:ilvl="2" w:tplc="0409001B" w:tentative="1">
      <w:start w:val="1"/>
      <w:numFmt w:val="lowerRoman"/>
      <w:lvlText w:val="%3."/>
      <w:lvlJc w:val="right"/>
      <w:pPr>
        <w:ind w:left="1650" w:hanging="480"/>
      </w:pPr>
    </w:lvl>
    <w:lvl w:ilvl="3" w:tplc="0409000F" w:tentative="1">
      <w:start w:val="1"/>
      <w:numFmt w:val="decimal"/>
      <w:lvlText w:val="%4."/>
      <w:lvlJc w:val="left"/>
      <w:pPr>
        <w:ind w:left="21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10" w:hanging="480"/>
      </w:pPr>
    </w:lvl>
    <w:lvl w:ilvl="5" w:tplc="0409001B" w:tentative="1">
      <w:start w:val="1"/>
      <w:numFmt w:val="lowerRoman"/>
      <w:lvlText w:val="%6."/>
      <w:lvlJc w:val="right"/>
      <w:pPr>
        <w:ind w:left="3090" w:hanging="480"/>
      </w:pPr>
    </w:lvl>
    <w:lvl w:ilvl="6" w:tplc="0409000F" w:tentative="1">
      <w:start w:val="1"/>
      <w:numFmt w:val="decimal"/>
      <w:lvlText w:val="%7."/>
      <w:lvlJc w:val="left"/>
      <w:pPr>
        <w:ind w:left="35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50" w:hanging="480"/>
      </w:pPr>
    </w:lvl>
    <w:lvl w:ilvl="8" w:tplc="0409001B" w:tentative="1">
      <w:start w:val="1"/>
      <w:numFmt w:val="lowerRoman"/>
      <w:lvlText w:val="%9."/>
      <w:lvlJc w:val="right"/>
      <w:pPr>
        <w:ind w:left="4530" w:hanging="480"/>
      </w:pPr>
    </w:lvl>
  </w:abstractNum>
  <w:abstractNum w:abstractNumId="38" w15:restartNumberingAfterBreak="0">
    <w:nsid w:val="6D2E5B7B"/>
    <w:multiLevelType w:val="hybridMultilevel"/>
    <w:tmpl w:val="E93A033A"/>
    <w:lvl w:ilvl="0" w:tplc="1A26836A">
      <w:start w:val="1"/>
      <w:numFmt w:val="decimal"/>
      <w:pStyle w:val="a"/>
      <w:lvlText w:val="（    ）%1."/>
      <w:lvlJc w:val="left"/>
      <w:pPr>
        <w:tabs>
          <w:tab w:val="num" w:pos="1222"/>
        </w:tabs>
        <w:ind w:left="142" w:firstLine="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534"/>
        </w:tabs>
        <w:ind w:left="53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14"/>
        </w:tabs>
        <w:ind w:left="101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94"/>
        </w:tabs>
        <w:ind w:left="149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74"/>
        </w:tabs>
        <w:ind w:left="197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54"/>
        </w:tabs>
        <w:ind w:left="245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4"/>
        </w:tabs>
        <w:ind w:left="293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14"/>
        </w:tabs>
        <w:ind w:left="341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94"/>
        </w:tabs>
        <w:ind w:left="3894" w:hanging="480"/>
      </w:pPr>
    </w:lvl>
  </w:abstractNum>
  <w:abstractNum w:abstractNumId="39" w15:restartNumberingAfterBreak="0">
    <w:nsid w:val="6F2066A3"/>
    <w:multiLevelType w:val="hybridMultilevel"/>
    <w:tmpl w:val="7E981262"/>
    <w:lvl w:ilvl="0" w:tplc="74DC7DB2">
      <w:start w:val="45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4401E8D"/>
    <w:multiLevelType w:val="multilevel"/>
    <w:tmpl w:val="CA70B3E2"/>
    <w:lvl w:ilvl="0">
      <w:start w:val="2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8B2281B"/>
    <w:multiLevelType w:val="hybridMultilevel"/>
    <w:tmpl w:val="6C240DB2"/>
    <w:lvl w:ilvl="0" w:tplc="5FEC5CA6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7ED45277"/>
    <w:multiLevelType w:val="multilevel"/>
    <w:tmpl w:val="B2C2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A51EF5"/>
    <w:multiLevelType w:val="multilevel"/>
    <w:tmpl w:val="00000002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4"/>
  </w:num>
  <w:num w:numId="2">
    <w:abstractNumId w:val="10"/>
  </w:num>
  <w:num w:numId="3">
    <w:abstractNumId w:val="37"/>
  </w:num>
  <w:num w:numId="4">
    <w:abstractNumId w:val="14"/>
  </w:num>
  <w:num w:numId="5">
    <w:abstractNumId w:val="41"/>
  </w:num>
  <w:num w:numId="6">
    <w:abstractNumId w:val="26"/>
  </w:num>
  <w:num w:numId="7">
    <w:abstractNumId w:val="40"/>
  </w:num>
  <w:num w:numId="8">
    <w:abstractNumId w:val="22"/>
  </w:num>
  <w:num w:numId="9">
    <w:abstractNumId w:val="21"/>
  </w:num>
  <w:num w:numId="10">
    <w:abstractNumId w:val="8"/>
  </w:num>
  <w:num w:numId="11">
    <w:abstractNumId w:val="23"/>
  </w:num>
  <w:num w:numId="12">
    <w:abstractNumId w:val="13"/>
  </w:num>
  <w:num w:numId="13">
    <w:abstractNumId w:val="20"/>
  </w:num>
  <w:num w:numId="14">
    <w:abstractNumId w:val="15"/>
  </w:num>
  <w:num w:numId="15">
    <w:abstractNumId w:val="7"/>
  </w:num>
  <w:num w:numId="16">
    <w:abstractNumId w:val="32"/>
  </w:num>
  <w:num w:numId="17">
    <w:abstractNumId w:val="29"/>
  </w:num>
  <w:num w:numId="18">
    <w:abstractNumId w:val="42"/>
  </w:num>
  <w:num w:numId="19">
    <w:abstractNumId w:val="31"/>
  </w:num>
  <w:num w:numId="20">
    <w:abstractNumId w:val="12"/>
  </w:num>
  <w:num w:numId="21">
    <w:abstractNumId w:val="5"/>
  </w:num>
  <w:num w:numId="22">
    <w:abstractNumId w:val="35"/>
  </w:num>
  <w:num w:numId="23">
    <w:abstractNumId w:val="25"/>
  </w:num>
  <w:num w:numId="24">
    <w:abstractNumId w:val="0"/>
  </w:num>
  <w:num w:numId="25">
    <w:abstractNumId w:val="19"/>
  </w:num>
  <w:num w:numId="26">
    <w:abstractNumId w:val="36"/>
  </w:num>
  <w:num w:numId="27">
    <w:abstractNumId w:val="38"/>
  </w:num>
  <w:num w:numId="28">
    <w:abstractNumId w:val="4"/>
  </w:num>
  <w:num w:numId="29">
    <w:abstractNumId w:val="1"/>
  </w:num>
  <w:num w:numId="30">
    <w:abstractNumId w:val="33"/>
  </w:num>
  <w:num w:numId="31">
    <w:abstractNumId w:val="27"/>
  </w:num>
  <w:num w:numId="32">
    <w:abstractNumId w:val="18"/>
  </w:num>
  <w:num w:numId="33">
    <w:abstractNumId w:val="6"/>
  </w:num>
  <w:num w:numId="34">
    <w:abstractNumId w:val="39"/>
  </w:num>
  <w:num w:numId="35">
    <w:abstractNumId w:val="30"/>
  </w:num>
  <w:num w:numId="36">
    <w:abstractNumId w:val="2"/>
  </w:num>
  <w:num w:numId="37">
    <w:abstractNumId w:val="28"/>
  </w:num>
  <w:num w:numId="38">
    <w:abstractNumId w:val="9"/>
  </w:num>
  <w:num w:numId="39">
    <w:abstractNumId w:val="3"/>
  </w:num>
  <w:num w:numId="40">
    <w:abstractNumId w:val="43"/>
  </w:num>
  <w:num w:numId="41">
    <w:abstractNumId w:val="11"/>
  </w:num>
  <w:num w:numId="42">
    <w:abstractNumId w:val="17"/>
  </w:num>
  <w:num w:numId="43">
    <w:abstractNumId w:val="16"/>
  </w:num>
  <w:num w:numId="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17"/>
  <w:drawingGridVerticalSpacing w:val="413"/>
  <w:displayHorizontalDrawingGridEvery w:val="0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55AE"/>
    <w:rsid w:val="0000405C"/>
    <w:rsid w:val="00004CAF"/>
    <w:rsid w:val="0000527A"/>
    <w:rsid w:val="000053D4"/>
    <w:rsid w:val="00006DC5"/>
    <w:rsid w:val="00014924"/>
    <w:rsid w:val="000172DE"/>
    <w:rsid w:val="0002047F"/>
    <w:rsid w:val="00021FB8"/>
    <w:rsid w:val="00027277"/>
    <w:rsid w:val="00031C5C"/>
    <w:rsid w:val="00032625"/>
    <w:rsid w:val="0003298A"/>
    <w:rsid w:val="000343CD"/>
    <w:rsid w:val="00040953"/>
    <w:rsid w:val="000422B5"/>
    <w:rsid w:val="000433BF"/>
    <w:rsid w:val="00044784"/>
    <w:rsid w:val="00044977"/>
    <w:rsid w:val="00045A96"/>
    <w:rsid w:val="00045EA0"/>
    <w:rsid w:val="00050215"/>
    <w:rsid w:val="000504AA"/>
    <w:rsid w:val="0005206A"/>
    <w:rsid w:val="00054230"/>
    <w:rsid w:val="000565BC"/>
    <w:rsid w:val="00057753"/>
    <w:rsid w:val="00060AE5"/>
    <w:rsid w:val="000648EB"/>
    <w:rsid w:val="00064CDA"/>
    <w:rsid w:val="0006769F"/>
    <w:rsid w:val="000711B0"/>
    <w:rsid w:val="0007171D"/>
    <w:rsid w:val="00073AC3"/>
    <w:rsid w:val="00073C9D"/>
    <w:rsid w:val="000741BE"/>
    <w:rsid w:val="0007616C"/>
    <w:rsid w:val="00081B93"/>
    <w:rsid w:val="00084C72"/>
    <w:rsid w:val="00085883"/>
    <w:rsid w:val="00087B73"/>
    <w:rsid w:val="00090DD2"/>
    <w:rsid w:val="00093F10"/>
    <w:rsid w:val="00096C3D"/>
    <w:rsid w:val="000A0497"/>
    <w:rsid w:val="000A16AE"/>
    <w:rsid w:val="000A2070"/>
    <w:rsid w:val="000A2B6B"/>
    <w:rsid w:val="000B0B5B"/>
    <w:rsid w:val="000B0FCE"/>
    <w:rsid w:val="000B1F36"/>
    <w:rsid w:val="000B20C3"/>
    <w:rsid w:val="000B2F2A"/>
    <w:rsid w:val="000B361D"/>
    <w:rsid w:val="000B3762"/>
    <w:rsid w:val="000B39D8"/>
    <w:rsid w:val="000B733B"/>
    <w:rsid w:val="000C01CF"/>
    <w:rsid w:val="000C131B"/>
    <w:rsid w:val="000C5F45"/>
    <w:rsid w:val="000D6E1B"/>
    <w:rsid w:val="000D7365"/>
    <w:rsid w:val="000D79A6"/>
    <w:rsid w:val="000E018A"/>
    <w:rsid w:val="000E0D68"/>
    <w:rsid w:val="000E214B"/>
    <w:rsid w:val="000E5F49"/>
    <w:rsid w:val="000F02C5"/>
    <w:rsid w:val="000F0E78"/>
    <w:rsid w:val="000F4B29"/>
    <w:rsid w:val="00101716"/>
    <w:rsid w:val="0010178B"/>
    <w:rsid w:val="00111141"/>
    <w:rsid w:val="00113EA4"/>
    <w:rsid w:val="00114F33"/>
    <w:rsid w:val="00116CBD"/>
    <w:rsid w:val="001225D5"/>
    <w:rsid w:val="001234F2"/>
    <w:rsid w:val="00123878"/>
    <w:rsid w:val="001272D4"/>
    <w:rsid w:val="0013170B"/>
    <w:rsid w:val="001341D7"/>
    <w:rsid w:val="0013464B"/>
    <w:rsid w:val="001353BF"/>
    <w:rsid w:val="001361B6"/>
    <w:rsid w:val="00142299"/>
    <w:rsid w:val="0014298C"/>
    <w:rsid w:val="00145D86"/>
    <w:rsid w:val="001536DA"/>
    <w:rsid w:val="00154A80"/>
    <w:rsid w:val="001658AB"/>
    <w:rsid w:val="00166F56"/>
    <w:rsid w:val="00172FC1"/>
    <w:rsid w:val="00181CCB"/>
    <w:rsid w:val="00185461"/>
    <w:rsid w:val="00192611"/>
    <w:rsid w:val="001951DE"/>
    <w:rsid w:val="00195AD0"/>
    <w:rsid w:val="001A00C9"/>
    <w:rsid w:val="001A3294"/>
    <w:rsid w:val="001A43B7"/>
    <w:rsid w:val="001A47AF"/>
    <w:rsid w:val="001A4FC8"/>
    <w:rsid w:val="001A7E44"/>
    <w:rsid w:val="001B2626"/>
    <w:rsid w:val="001C4F93"/>
    <w:rsid w:val="001C689C"/>
    <w:rsid w:val="001C7658"/>
    <w:rsid w:val="001D0565"/>
    <w:rsid w:val="001D1608"/>
    <w:rsid w:val="001D2F67"/>
    <w:rsid w:val="001D3F23"/>
    <w:rsid w:val="001D7CC7"/>
    <w:rsid w:val="001E3967"/>
    <w:rsid w:val="001F4C44"/>
    <w:rsid w:val="001F5642"/>
    <w:rsid w:val="001F7F40"/>
    <w:rsid w:val="002002AA"/>
    <w:rsid w:val="00202561"/>
    <w:rsid w:val="002051BB"/>
    <w:rsid w:val="002054F9"/>
    <w:rsid w:val="002066A0"/>
    <w:rsid w:val="00206774"/>
    <w:rsid w:val="00211749"/>
    <w:rsid w:val="00214C62"/>
    <w:rsid w:val="00217A37"/>
    <w:rsid w:val="002204BB"/>
    <w:rsid w:val="00223E74"/>
    <w:rsid w:val="0022433C"/>
    <w:rsid w:val="002251CD"/>
    <w:rsid w:val="00226114"/>
    <w:rsid w:val="00231F2E"/>
    <w:rsid w:val="00240BD6"/>
    <w:rsid w:val="00240F06"/>
    <w:rsid w:val="00246139"/>
    <w:rsid w:val="00251146"/>
    <w:rsid w:val="00254B12"/>
    <w:rsid w:val="002558FA"/>
    <w:rsid w:val="002610DB"/>
    <w:rsid w:val="002615A3"/>
    <w:rsid w:val="002623EF"/>
    <w:rsid w:val="00262CF3"/>
    <w:rsid w:val="00264BEB"/>
    <w:rsid w:val="00271DFC"/>
    <w:rsid w:val="002750D0"/>
    <w:rsid w:val="00275D1A"/>
    <w:rsid w:val="00282E87"/>
    <w:rsid w:val="002832D1"/>
    <w:rsid w:val="002864CC"/>
    <w:rsid w:val="00287316"/>
    <w:rsid w:val="00296DAD"/>
    <w:rsid w:val="002A1213"/>
    <w:rsid w:val="002A532E"/>
    <w:rsid w:val="002A5707"/>
    <w:rsid w:val="002B0A80"/>
    <w:rsid w:val="002B0FE4"/>
    <w:rsid w:val="002B491B"/>
    <w:rsid w:val="002B5E39"/>
    <w:rsid w:val="002B796A"/>
    <w:rsid w:val="002C285E"/>
    <w:rsid w:val="002E0319"/>
    <w:rsid w:val="002E1116"/>
    <w:rsid w:val="002E2627"/>
    <w:rsid w:val="002F1CD3"/>
    <w:rsid w:val="002F1F99"/>
    <w:rsid w:val="002F4AE5"/>
    <w:rsid w:val="00303E5A"/>
    <w:rsid w:val="00304387"/>
    <w:rsid w:val="00304431"/>
    <w:rsid w:val="003054A8"/>
    <w:rsid w:val="0031017C"/>
    <w:rsid w:val="00310FBB"/>
    <w:rsid w:val="003142AE"/>
    <w:rsid w:val="003162BA"/>
    <w:rsid w:val="00317D3E"/>
    <w:rsid w:val="00321E72"/>
    <w:rsid w:val="0032212B"/>
    <w:rsid w:val="00322C49"/>
    <w:rsid w:val="00324F8D"/>
    <w:rsid w:val="00331D1A"/>
    <w:rsid w:val="00332DA0"/>
    <w:rsid w:val="00333D5D"/>
    <w:rsid w:val="00333E0E"/>
    <w:rsid w:val="00334207"/>
    <w:rsid w:val="003349FF"/>
    <w:rsid w:val="00337FB7"/>
    <w:rsid w:val="00341F0E"/>
    <w:rsid w:val="00347597"/>
    <w:rsid w:val="0034796E"/>
    <w:rsid w:val="003514E5"/>
    <w:rsid w:val="003515BF"/>
    <w:rsid w:val="00351F37"/>
    <w:rsid w:val="00355625"/>
    <w:rsid w:val="00363F6B"/>
    <w:rsid w:val="0037052E"/>
    <w:rsid w:val="00370D7D"/>
    <w:rsid w:val="0037178F"/>
    <w:rsid w:val="003722AD"/>
    <w:rsid w:val="00372B8E"/>
    <w:rsid w:val="00375D01"/>
    <w:rsid w:val="00377F46"/>
    <w:rsid w:val="00380802"/>
    <w:rsid w:val="00381776"/>
    <w:rsid w:val="003817CF"/>
    <w:rsid w:val="00382C8C"/>
    <w:rsid w:val="00383927"/>
    <w:rsid w:val="0039130A"/>
    <w:rsid w:val="00391900"/>
    <w:rsid w:val="00393D82"/>
    <w:rsid w:val="003A7A96"/>
    <w:rsid w:val="003B709E"/>
    <w:rsid w:val="003C0265"/>
    <w:rsid w:val="003C1797"/>
    <w:rsid w:val="003C3060"/>
    <w:rsid w:val="003C6D54"/>
    <w:rsid w:val="003D0B62"/>
    <w:rsid w:val="003D1770"/>
    <w:rsid w:val="003D3FD8"/>
    <w:rsid w:val="003E01D3"/>
    <w:rsid w:val="003E2692"/>
    <w:rsid w:val="003E2F78"/>
    <w:rsid w:val="003E35B0"/>
    <w:rsid w:val="003F22A1"/>
    <w:rsid w:val="0040016D"/>
    <w:rsid w:val="00401957"/>
    <w:rsid w:val="0040614E"/>
    <w:rsid w:val="00407E27"/>
    <w:rsid w:val="00420F4C"/>
    <w:rsid w:val="00424A66"/>
    <w:rsid w:val="00430AC5"/>
    <w:rsid w:val="0043386D"/>
    <w:rsid w:val="00437766"/>
    <w:rsid w:val="00442955"/>
    <w:rsid w:val="004451E0"/>
    <w:rsid w:val="0045472F"/>
    <w:rsid w:val="00460862"/>
    <w:rsid w:val="0046129E"/>
    <w:rsid w:val="00463428"/>
    <w:rsid w:val="0046472C"/>
    <w:rsid w:val="00464D9B"/>
    <w:rsid w:val="00470846"/>
    <w:rsid w:val="0047573E"/>
    <w:rsid w:val="00476160"/>
    <w:rsid w:val="00477FF9"/>
    <w:rsid w:val="00484C62"/>
    <w:rsid w:val="0048745A"/>
    <w:rsid w:val="00491A8F"/>
    <w:rsid w:val="004A3AF0"/>
    <w:rsid w:val="004A636C"/>
    <w:rsid w:val="004A6802"/>
    <w:rsid w:val="004A73A2"/>
    <w:rsid w:val="004B195C"/>
    <w:rsid w:val="004B3368"/>
    <w:rsid w:val="004B6B02"/>
    <w:rsid w:val="004C1233"/>
    <w:rsid w:val="004C228D"/>
    <w:rsid w:val="004C490D"/>
    <w:rsid w:val="004D2312"/>
    <w:rsid w:val="004D433C"/>
    <w:rsid w:val="004D7C81"/>
    <w:rsid w:val="004E244A"/>
    <w:rsid w:val="004E2969"/>
    <w:rsid w:val="004E5A31"/>
    <w:rsid w:val="004E62AB"/>
    <w:rsid w:val="004F1412"/>
    <w:rsid w:val="004F3B2B"/>
    <w:rsid w:val="004F3EB1"/>
    <w:rsid w:val="004F417C"/>
    <w:rsid w:val="004F4A47"/>
    <w:rsid w:val="004F671D"/>
    <w:rsid w:val="005006A5"/>
    <w:rsid w:val="00504710"/>
    <w:rsid w:val="00511597"/>
    <w:rsid w:val="00513146"/>
    <w:rsid w:val="005175A4"/>
    <w:rsid w:val="005213A9"/>
    <w:rsid w:val="00523738"/>
    <w:rsid w:val="00525738"/>
    <w:rsid w:val="00530399"/>
    <w:rsid w:val="00533DA5"/>
    <w:rsid w:val="0053610D"/>
    <w:rsid w:val="00540E7B"/>
    <w:rsid w:val="0054598E"/>
    <w:rsid w:val="00545DAE"/>
    <w:rsid w:val="005478C8"/>
    <w:rsid w:val="005516BB"/>
    <w:rsid w:val="00553137"/>
    <w:rsid w:val="0055386A"/>
    <w:rsid w:val="00562143"/>
    <w:rsid w:val="0056270A"/>
    <w:rsid w:val="005648E3"/>
    <w:rsid w:val="00565328"/>
    <w:rsid w:val="00565374"/>
    <w:rsid w:val="00565801"/>
    <w:rsid w:val="00567AE0"/>
    <w:rsid w:val="00573122"/>
    <w:rsid w:val="005742FD"/>
    <w:rsid w:val="005758D2"/>
    <w:rsid w:val="00575F58"/>
    <w:rsid w:val="00580DF7"/>
    <w:rsid w:val="005816E4"/>
    <w:rsid w:val="00583B19"/>
    <w:rsid w:val="00590E8B"/>
    <w:rsid w:val="00591791"/>
    <w:rsid w:val="00593C08"/>
    <w:rsid w:val="00595261"/>
    <w:rsid w:val="005974EC"/>
    <w:rsid w:val="005A2352"/>
    <w:rsid w:val="005A62C9"/>
    <w:rsid w:val="005B27C1"/>
    <w:rsid w:val="005B2906"/>
    <w:rsid w:val="005B38D1"/>
    <w:rsid w:val="005B55AE"/>
    <w:rsid w:val="005B7CFA"/>
    <w:rsid w:val="005C0D8E"/>
    <w:rsid w:val="005C2144"/>
    <w:rsid w:val="005C5BB3"/>
    <w:rsid w:val="005C739D"/>
    <w:rsid w:val="005D5B00"/>
    <w:rsid w:val="005E4F49"/>
    <w:rsid w:val="006011B9"/>
    <w:rsid w:val="00602602"/>
    <w:rsid w:val="00604C92"/>
    <w:rsid w:val="0060565E"/>
    <w:rsid w:val="00606791"/>
    <w:rsid w:val="00611206"/>
    <w:rsid w:val="00615E67"/>
    <w:rsid w:val="00620ED0"/>
    <w:rsid w:val="006259E6"/>
    <w:rsid w:val="00626988"/>
    <w:rsid w:val="00626E69"/>
    <w:rsid w:val="0063022C"/>
    <w:rsid w:val="0063079F"/>
    <w:rsid w:val="00635597"/>
    <w:rsid w:val="0064481C"/>
    <w:rsid w:val="0064678B"/>
    <w:rsid w:val="006471B0"/>
    <w:rsid w:val="00650C76"/>
    <w:rsid w:val="006516DE"/>
    <w:rsid w:val="00657C0D"/>
    <w:rsid w:val="006627DA"/>
    <w:rsid w:val="0066531A"/>
    <w:rsid w:val="00672A34"/>
    <w:rsid w:val="00681806"/>
    <w:rsid w:val="0068787B"/>
    <w:rsid w:val="00693385"/>
    <w:rsid w:val="006954DC"/>
    <w:rsid w:val="00695BDD"/>
    <w:rsid w:val="006A3A29"/>
    <w:rsid w:val="006A40B1"/>
    <w:rsid w:val="006A6871"/>
    <w:rsid w:val="006B4D82"/>
    <w:rsid w:val="006B63A4"/>
    <w:rsid w:val="006B64B5"/>
    <w:rsid w:val="006B64DF"/>
    <w:rsid w:val="006C368C"/>
    <w:rsid w:val="006C3F16"/>
    <w:rsid w:val="006D0507"/>
    <w:rsid w:val="006D3275"/>
    <w:rsid w:val="006D7CAA"/>
    <w:rsid w:val="006E01A5"/>
    <w:rsid w:val="006E1040"/>
    <w:rsid w:val="006E1C83"/>
    <w:rsid w:val="006E2F7E"/>
    <w:rsid w:val="006E56DE"/>
    <w:rsid w:val="006F782E"/>
    <w:rsid w:val="00714969"/>
    <w:rsid w:val="00720D7B"/>
    <w:rsid w:val="007210BE"/>
    <w:rsid w:val="00721B60"/>
    <w:rsid w:val="0072259A"/>
    <w:rsid w:val="00722C7C"/>
    <w:rsid w:val="0072403D"/>
    <w:rsid w:val="0072460F"/>
    <w:rsid w:val="00725940"/>
    <w:rsid w:val="0073312A"/>
    <w:rsid w:val="00741D2C"/>
    <w:rsid w:val="00742783"/>
    <w:rsid w:val="00750054"/>
    <w:rsid w:val="00750265"/>
    <w:rsid w:val="00754907"/>
    <w:rsid w:val="00763154"/>
    <w:rsid w:val="0076366E"/>
    <w:rsid w:val="00764AD8"/>
    <w:rsid w:val="00766426"/>
    <w:rsid w:val="00775C77"/>
    <w:rsid w:val="0078181E"/>
    <w:rsid w:val="007848E8"/>
    <w:rsid w:val="00785AD3"/>
    <w:rsid w:val="00787E77"/>
    <w:rsid w:val="00792A12"/>
    <w:rsid w:val="00793BCD"/>
    <w:rsid w:val="00796122"/>
    <w:rsid w:val="00797C12"/>
    <w:rsid w:val="007A1C6F"/>
    <w:rsid w:val="007A1FF9"/>
    <w:rsid w:val="007A4404"/>
    <w:rsid w:val="007A4DF3"/>
    <w:rsid w:val="007A5B66"/>
    <w:rsid w:val="007B2534"/>
    <w:rsid w:val="007B3262"/>
    <w:rsid w:val="007B3787"/>
    <w:rsid w:val="007B68D8"/>
    <w:rsid w:val="007B76E4"/>
    <w:rsid w:val="007C24EE"/>
    <w:rsid w:val="007C35BC"/>
    <w:rsid w:val="007C3FCA"/>
    <w:rsid w:val="007E1656"/>
    <w:rsid w:val="007E367E"/>
    <w:rsid w:val="007E3761"/>
    <w:rsid w:val="007F073C"/>
    <w:rsid w:val="007F778A"/>
    <w:rsid w:val="007F7857"/>
    <w:rsid w:val="0080434A"/>
    <w:rsid w:val="00804DCD"/>
    <w:rsid w:val="008109FB"/>
    <w:rsid w:val="00817531"/>
    <w:rsid w:val="00821792"/>
    <w:rsid w:val="00823196"/>
    <w:rsid w:val="0083113C"/>
    <w:rsid w:val="0084388C"/>
    <w:rsid w:val="00852374"/>
    <w:rsid w:val="008542BF"/>
    <w:rsid w:val="0085482E"/>
    <w:rsid w:val="008571A3"/>
    <w:rsid w:val="00857A31"/>
    <w:rsid w:val="00860C3B"/>
    <w:rsid w:val="00860E8D"/>
    <w:rsid w:val="008630E0"/>
    <w:rsid w:val="00863525"/>
    <w:rsid w:val="008746C7"/>
    <w:rsid w:val="0087615B"/>
    <w:rsid w:val="00876676"/>
    <w:rsid w:val="008771DE"/>
    <w:rsid w:val="0088060E"/>
    <w:rsid w:val="008818A6"/>
    <w:rsid w:val="00881EE2"/>
    <w:rsid w:val="008820DE"/>
    <w:rsid w:val="008834A8"/>
    <w:rsid w:val="008843F2"/>
    <w:rsid w:val="008A20A9"/>
    <w:rsid w:val="008A5FB0"/>
    <w:rsid w:val="008A757A"/>
    <w:rsid w:val="008B06C9"/>
    <w:rsid w:val="008B3C7C"/>
    <w:rsid w:val="008B5F17"/>
    <w:rsid w:val="008B66A5"/>
    <w:rsid w:val="008B6F03"/>
    <w:rsid w:val="008C00FB"/>
    <w:rsid w:val="008C1800"/>
    <w:rsid w:val="008C18D9"/>
    <w:rsid w:val="008C2CF4"/>
    <w:rsid w:val="008C2E61"/>
    <w:rsid w:val="008C3158"/>
    <w:rsid w:val="008D4304"/>
    <w:rsid w:val="008E306B"/>
    <w:rsid w:val="008E348A"/>
    <w:rsid w:val="008E379D"/>
    <w:rsid w:val="008E38DC"/>
    <w:rsid w:val="008E71D4"/>
    <w:rsid w:val="008F0857"/>
    <w:rsid w:val="008F10A6"/>
    <w:rsid w:val="008F2719"/>
    <w:rsid w:val="008F2CCF"/>
    <w:rsid w:val="008F3DF6"/>
    <w:rsid w:val="00905D62"/>
    <w:rsid w:val="009067B3"/>
    <w:rsid w:val="00912A2B"/>
    <w:rsid w:val="009138E3"/>
    <w:rsid w:val="00932077"/>
    <w:rsid w:val="00933A22"/>
    <w:rsid w:val="009342D8"/>
    <w:rsid w:val="00943594"/>
    <w:rsid w:val="009449F0"/>
    <w:rsid w:val="009604DA"/>
    <w:rsid w:val="00961C1D"/>
    <w:rsid w:val="00964C56"/>
    <w:rsid w:val="00965522"/>
    <w:rsid w:val="00982EFD"/>
    <w:rsid w:val="00991829"/>
    <w:rsid w:val="00994049"/>
    <w:rsid w:val="009959AA"/>
    <w:rsid w:val="00995A58"/>
    <w:rsid w:val="009A2F26"/>
    <w:rsid w:val="009A331C"/>
    <w:rsid w:val="009A46F7"/>
    <w:rsid w:val="009A63CB"/>
    <w:rsid w:val="009B04AC"/>
    <w:rsid w:val="009B3746"/>
    <w:rsid w:val="009B3F1D"/>
    <w:rsid w:val="009C0EFA"/>
    <w:rsid w:val="009C3570"/>
    <w:rsid w:val="009C3C12"/>
    <w:rsid w:val="009C3CA7"/>
    <w:rsid w:val="009C7C16"/>
    <w:rsid w:val="009C7D60"/>
    <w:rsid w:val="009D2CD6"/>
    <w:rsid w:val="009D2F4B"/>
    <w:rsid w:val="009D6B87"/>
    <w:rsid w:val="009D6DCE"/>
    <w:rsid w:val="009E25DD"/>
    <w:rsid w:val="009F6C01"/>
    <w:rsid w:val="009F74DF"/>
    <w:rsid w:val="00A00264"/>
    <w:rsid w:val="00A01817"/>
    <w:rsid w:val="00A026C2"/>
    <w:rsid w:val="00A037C3"/>
    <w:rsid w:val="00A12965"/>
    <w:rsid w:val="00A12A23"/>
    <w:rsid w:val="00A149E4"/>
    <w:rsid w:val="00A16B46"/>
    <w:rsid w:val="00A17509"/>
    <w:rsid w:val="00A17CC5"/>
    <w:rsid w:val="00A217E5"/>
    <w:rsid w:val="00A25802"/>
    <w:rsid w:val="00A40EA7"/>
    <w:rsid w:val="00A4352B"/>
    <w:rsid w:val="00A43EE0"/>
    <w:rsid w:val="00A44537"/>
    <w:rsid w:val="00A466E1"/>
    <w:rsid w:val="00A56AD6"/>
    <w:rsid w:val="00A60A93"/>
    <w:rsid w:val="00A61249"/>
    <w:rsid w:val="00A64E01"/>
    <w:rsid w:val="00A67B64"/>
    <w:rsid w:val="00A71D3C"/>
    <w:rsid w:val="00A80844"/>
    <w:rsid w:val="00A8191F"/>
    <w:rsid w:val="00A82FD9"/>
    <w:rsid w:val="00A85D81"/>
    <w:rsid w:val="00A9132B"/>
    <w:rsid w:val="00A9375D"/>
    <w:rsid w:val="00A97691"/>
    <w:rsid w:val="00AA0EF3"/>
    <w:rsid w:val="00AA13B6"/>
    <w:rsid w:val="00AA1850"/>
    <w:rsid w:val="00AA2360"/>
    <w:rsid w:val="00AA3479"/>
    <w:rsid w:val="00AA3EF4"/>
    <w:rsid w:val="00AA4294"/>
    <w:rsid w:val="00AA4C37"/>
    <w:rsid w:val="00AA5F7C"/>
    <w:rsid w:val="00AB22B6"/>
    <w:rsid w:val="00AB26C9"/>
    <w:rsid w:val="00AB2E91"/>
    <w:rsid w:val="00AB3276"/>
    <w:rsid w:val="00AB3903"/>
    <w:rsid w:val="00AC1D58"/>
    <w:rsid w:val="00AC28AB"/>
    <w:rsid w:val="00AD19A4"/>
    <w:rsid w:val="00AD1EAB"/>
    <w:rsid w:val="00AD3DAB"/>
    <w:rsid w:val="00AD4EB3"/>
    <w:rsid w:val="00AD5346"/>
    <w:rsid w:val="00AD57D5"/>
    <w:rsid w:val="00AE11A0"/>
    <w:rsid w:val="00AE2094"/>
    <w:rsid w:val="00AE5FE3"/>
    <w:rsid w:val="00AF5C9C"/>
    <w:rsid w:val="00B00DDD"/>
    <w:rsid w:val="00B01954"/>
    <w:rsid w:val="00B01FBB"/>
    <w:rsid w:val="00B14D3D"/>
    <w:rsid w:val="00B20C41"/>
    <w:rsid w:val="00B23F85"/>
    <w:rsid w:val="00B3347E"/>
    <w:rsid w:val="00B34680"/>
    <w:rsid w:val="00B37D8D"/>
    <w:rsid w:val="00B41BE5"/>
    <w:rsid w:val="00B42AEA"/>
    <w:rsid w:val="00B45348"/>
    <w:rsid w:val="00B46E94"/>
    <w:rsid w:val="00B5178F"/>
    <w:rsid w:val="00B556FE"/>
    <w:rsid w:val="00B5589C"/>
    <w:rsid w:val="00B563B0"/>
    <w:rsid w:val="00B968CA"/>
    <w:rsid w:val="00B96941"/>
    <w:rsid w:val="00BA79CF"/>
    <w:rsid w:val="00BB478D"/>
    <w:rsid w:val="00BC4AC8"/>
    <w:rsid w:val="00BC69E2"/>
    <w:rsid w:val="00BC75B7"/>
    <w:rsid w:val="00BD4D53"/>
    <w:rsid w:val="00BD730A"/>
    <w:rsid w:val="00BE1AEB"/>
    <w:rsid w:val="00BE2BD9"/>
    <w:rsid w:val="00BE6982"/>
    <w:rsid w:val="00BF0443"/>
    <w:rsid w:val="00BF372E"/>
    <w:rsid w:val="00BF3DDA"/>
    <w:rsid w:val="00BF6699"/>
    <w:rsid w:val="00C00A06"/>
    <w:rsid w:val="00C037DE"/>
    <w:rsid w:val="00C12707"/>
    <w:rsid w:val="00C13616"/>
    <w:rsid w:val="00C13BFC"/>
    <w:rsid w:val="00C13F07"/>
    <w:rsid w:val="00C1609A"/>
    <w:rsid w:val="00C17871"/>
    <w:rsid w:val="00C20A41"/>
    <w:rsid w:val="00C25C49"/>
    <w:rsid w:val="00C25C51"/>
    <w:rsid w:val="00C3116C"/>
    <w:rsid w:val="00C34601"/>
    <w:rsid w:val="00C34E52"/>
    <w:rsid w:val="00C40A77"/>
    <w:rsid w:val="00C446FC"/>
    <w:rsid w:val="00C51456"/>
    <w:rsid w:val="00C53335"/>
    <w:rsid w:val="00C53950"/>
    <w:rsid w:val="00C53CAD"/>
    <w:rsid w:val="00C54309"/>
    <w:rsid w:val="00C548A8"/>
    <w:rsid w:val="00C56F49"/>
    <w:rsid w:val="00C61A9E"/>
    <w:rsid w:val="00C63357"/>
    <w:rsid w:val="00C6668E"/>
    <w:rsid w:val="00C7222E"/>
    <w:rsid w:val="00C738D4"/>
    <w:rsid w:val="00C7463B"/>
    <w:rsid w:val="00C74ECD"/>
    <w:rsid w:val="00C8308B"/>
    <w:rsid w:val="00C85B92"/>
    <w:rsid w:val="00CA1533"/>
    <w:rsid w:val="00CB1110"/>
    <w:rsid w:val="00CC215F"/>
    <w:rsid w:val="00CC2CCB"/>
    <w:rsid w:val="00CC64E7"/>
    <w:rsid w:val="00CD0A95"/>
    <w:rsid w:val="00CD0F68"/>
    <w:rsid w:val="00CD4DDA"/>
    <w:rsid w:val="00CE166B"/>
    <w:rsid w:val="00CE2898"/>
    <w:rsid w:val="00CE36E6"/>
    <w:rsid w:val="00CE3748"/>
    <w:rsid w:val="00CE4C4C"/>
    <w:rsid w:val="00CE6CEE"/>
    <w:rsid w:val="00CE7C38"/>
    <w:rsid w:val="00CF4E7F"/>
    <w:rsid w:val="00CF569C"/>
    <w:rsid w:val="00D01091"/>
    <w:rsid w:val="00D012E4"/>
    <w:rsid w:val="00D013ED"/>
    <w:rsid w:val="00D0353B"/>
    <w:rsid w:val="00D042FE"/>
    <w:rsid w:val="00D0505C"/>
    <w:rsid w:val="00D060F0"/>
    <w:rsid w:val="00D069B8"/>
    <w:rsid w:val="00D149DA"/>
    <w:rsid w:val="00D2193A"/>
    <w:rsid w:val="00D2255A"/>
    <w:rsid w:val="00D23531"/>
    <w:rsid w:val="00D236FB"/>
    <w:rsid w:val="00D243B6"/>
    <w:rsid w:val="00D27900"/>
    <w:rsid w:val="00D312E6"/>
    <w:rsid w:val="00D40896"/>
    <w:rsid w:val="00D43A09"/>
    <w:rsid w:val="00D440D2"/>
    <w:rsid w:val="00D44DE1"/>
    <w:rsid w:val="00D46977"/>
    <w:rsid w:val="00D53B67"/>
    <w:rsid w:val="00D5467A"/>
    <w:rsid w:val="00D57895"/>
    <w:rsid w:val="00D578DD"/>
    <w:rsid w:val="00D660B3"/>
    <w:rsid w:val="00D70905"/>
    <w:rsid w:val="00D70B42"/>
    <w:rsid w:val="00D7502F"/>
    <w:rsid w:val="00D750B0"/>
    <w:rsid w:val="00D77929"/>
    <w:rsid w:val="00D77BB5"/>
    <w:rsid w:val="00D77CA8"/>
    <w:rsid w:val="00D77D1B"/>
    <w:rsid w:val="00D85A53"/>
    <w:rsid w:val="00D9149D"/>
    <w:rsid w:val="00D91DFB"/>
    <w:rsid w:val="00D9219D"/>
    <w:rsid w:val="00D9511F"/>
    <w:rsid w:val="00D95F01"/>
    <w:rsid w:val="00D96A55"/>
    <w:rsid w:val="00DA1892"/>
    <w:rsid w:val="00DA3929"/>
    <w:rsid w:val="00DA4712"/>
    <w:rsid w:val="00DB0F80"/>
    <w:rsid w:val="00DB2EDB"/>
    <w:rsid w:val="00DB66B1"/>
    <w:rsid w:val="00DB7CD8"/>
    <w:rsid w:val="00DC1A51"/>
    <w:rsid w:val="00DC46F1"/>
    <w:rsid w:val="00DD049B"/>
    <w:rsid w:val="00DD3DCE"/>
    <w:rsid w:val="00DE2D9F"/>
    <w:rsid w:val="00DE55A9"/>
    <w:rsid w:val="00DE5E5F"/>
    <w:rsid w:val="00DE6571"/>
    <w:rsid w:val="00DF1C4C"/>
    <w:rsid w:val="00DF2062"/>
    <w:rsid w:val="00DF392D"/>
    <w:rsid w:val="00DF58EC"/>
    <w:rsid w:val="00DF5F72"/>
    <w:rsid w:val="00E000E8"/>
    <w:rsid w:val="00E01FD6"/>
    <w:rsid w:val="00E037E6"/>
    <w:rsid w:val="00E109A2"/>
    <w:rsid w:val="00E11445"/>
    <w:rsid w:val="00E13046"/>
    <w:rsid w:val="00E150D7"/>
    <w:rsid w:val="00E23D3A"/>
    <w:rsid w:val="00E240CF"/>
    <w:rsid w:val="00E246CA"/>
    <w:rsid w:val="00E3211E"/>
    <w:rsid w:val="00E338B1"/>
    <w:rsid w:val="00E34564"/>
    <w:rsid w:val="00E3472F"/>
    <w:rsid w:val="00E36595"/>
    <w:rsid w:val="00E40324"/>
    <w:rsid w:val="00E41556"/>
    <w:rsid w:val="00E433D5"/>
    <w:rsid w:val="00E44468"/>
    <w:rsid w:val="00E53B30"/>
    <w:rsid w:val="00E53F20"/>
    <w:rsid w:val="00E613D6"/>
    <w:rsid w:val="00E614C0"/>
    <w:rsid w:val="00E63BB4"/>
    <w:rsid w:val="00E7311A"/>
    <w:rsid w:val="00E75DEB"/>
    <w:rsid w:val="00E77789"/>
    <w:rsid w:val="00E82102"/>
    <w:rsid w:val="00E82EF4"/>
    <w:rsid w:val="00E85D4C"/>
    <w:rsid w:val="00E86610"/>
    <w:rsid w:val="00E8682D"/>
    <w:rsid w:val="00E904F9"/>
    <w:rsid w:val="00E9476C"/>
    <w:rsid w:val="00E97368"/>
    <w:rsid w:val="00EA029C"/>
    <w:rsid w:val="00EA1914"/>
    <w:rsid w:val="00EA1E2F"/>
    <w:rsid w:val="00EA22ED"/>
    <w:rsid w:val="00EA3BDC"/>
    <w:rsid w:val="00EA4562"/>
    <w:rsid w:val="00EB3A7C"/>
    <w:rsid w:val="00EB4968"/>
    <w:rsid w:val="00EB52F9"/>
    <w:rsid w:val="00EB5F7C"/>
    <w:rsid w:val="00EB70DD"/>
    <w:rsid w:val="00EC25E1"/>
    <w:rsid w:val="00EC6EEB"/>
    <w:rsid w:val="00EC7287"/>
    <w:rsid w:val="00ED049B"/>
    <w:rsid w:val="00ED217D"/>
    <w:rsid w:val="00ED2801"/>
    <w:rsid w:val="00ED2ECC"/>
    <w:rsid w:val="00EE1FCF"/>
    <w:rsid w:val="00EE483E"/>
    <w:rsid w:val="00EE5F97"/>
    <w:rsid w:val="00EF0023"/>
    <w:rsid w:val="00EF503F"/>
    <w:rsid w:val="00EF5DFE"/>
    <w:rsid w:val="00EF75E2"/>
    <w:rsid w:val="00F0421F"/>
    <w:rsid w:val="00F07FF7"/>
    <w:rsid w:val="00F134C1"/>
    <w:rsid w:val="00F2633B"/>
    <w:rsid w:val="00F26A3E"/>
    <w:rsid w:val="00F2718A"/>
    <w:rsid w:val="00F313CE"/>
    <w:rsid w:val="00F32504"/>
    <w:rsid w:val="00F342BF"/>
    <w:rsid w:val="00F34D19"/>
    <w:rsid w:val="00F373FE"/>
    <w:rsid w:val="00F40905"/>
    <w:rsid w:val="00F451B4"/>
    <w:rsid w:val="00F4785D"/>
    <w:rsid w:val="00F5100E"/>
    <w:rsid w:val="00F522FE"/>
    <w:rsid w:val="00F52B79"/>
    <w:rsid w:val="00F546C8"/>
    <w:rsid w:val="00F607BD"/>
    <w:rsid w:val="00F62EB3"/>
    <w:rsid w:val="00F64673"/>
    <w:rsid w:val="00F70B58"/>
    <w:rsid w:val="00F72357"/>
    <w:rsid w:val="00F731ED"/>
    <w:rsid w:val="00F73A01"/>
    <w:rsid w:val="00F74BEC"/>
    <w:rsid w:val="00F82359"/>
    <w:rsid w:val="00F86701"/>
    <w:rsid w:val="00F90048"/>
    <w:rsid w:val="00F9254D"/>
    <w:rsid w:val="00F959D0"/>
    <w:rsid w:val="00FA2771"/>
    <w:rsid w:val="00FA52AB"/>
    <w:rsid w:val="00FA52B7"/>
    <w:rsid w:val="00FA666A"/>
    <w:rsid w:val="00FA667B"/>
    <w:rsid w:val="00FB4AF1"/>
    <w:rsid w:val="00FB5AA2"/>
    <w:rsid w:val="00FB649D"/>
    <w:rsid w:val="00FC000A"/>
    <w:rsid w:val="00FC2206"/>
    <w:rsid w:val="00FC2252"/>
    <w:rsid w:val="00FC2EFD"/>
    <w:rsid w:val="00FC385B"/>
    <w:rsid w:val="00FC4950"/>
    <w:rsid w:val="00FC55D2"/>
    <w:rsid w:val="00FD1DC3"/>
    <w:rsid w:val="00FE1588"/>
    <w:rsid w:val="00FF1416"/>
    <w:rsid w:val="00FF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165223FC"/>
  <w15:docId w15:val="{EE9C6689-9E8A-CA44-9CE4-B9567BC0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060E"/>
    <w:pPr>
      <w:widowControl w:val="0"/>
    </w:pPr>
    <w:rPr>
      <w:kern w:val="2"/>
      <w:sz w:val="24"/>
      <w:szCs w:val="24"/>
    </w:rPr>
  </w:style>
  <w:style w:type="paragraph" w:styleId="2">
    <w:name w:val="heading 2"/>
    <w:basedOn w:val="a0"/>
    <w:next w:val="a0"/>
    <w:link w:val="20"/>
    <w:qFormat/>
    <w:rsid w:val="00785AD3"/>
    <w:pPr>
      <w:keepNext/>
      <w:tabs>
        <w:tab w:val="left" w:pos="360"/>
      </w:tabs>
      <w:spacing w:line="240" w:lineRule="exact"/>
      <w:ind w:leftChars="100" w:left="240" w:firstLineChars="54" w:firstLine="130"/>
      <w:outlineLvl w:val="1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1"/>
    <w:rsid w:val="009C3570"/>
  </w:style>
  <w:style w:type="paragraph" w:styleId="a6">
    <w:name w:val="header"/>
    <w:basedOn w:val="a0"/>
    <w:link w:val="a7"/>
    <w:uiPriority w:val="99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Hyperlink"/>
    <w:rsid w:val="00F2718A"/>
    <w:rPr>
      <w:color w:val="0000FF"/>
      <w:u w:val="single"/>
    </w:rPr>
  </w:style>
  <w:style w:type="paragraph" w:styleId="a9">
    <w:name w:val="Body Text"/>
    <w:basedOn w:val="a0"/>
    <w:link w:val="aa"/>
    <w:rsid w:val="000C131B"/>
    <w:pPr>
      <w:spacing w:line="220" w:lineRule="exact"/>
    </w:pPr>
    <w:rPr>
      <w:i/>
      <w:iCs/>
    </w:rPr>
  </w:style>
  <w:style w:type="character" w:customStyle="1" w:styleId="aa">
    <w:name w:val="本文 字元"/>
    <w:link w:val="a9"/>
    <w:rsid w:val="000C131B"/>
    <w:rPr>
      <w:i/>
      <w:iCs/>
      <w:kern w:val="2"/>
      <w:sz w:val="24"/>
      <w:szCs w:val="24"/>
    </w:rPr>
  </w:style>
  <w:style w:type="paragraph" w:styleId="21">
    <w:name w:val="Body Text 2"/>
    <w:basedOn w:val="a0"/>
    <w:link w:val="22"/>
    <w:rsid w:val="000C131B"/>
    <w:pPr>
      <w:tabs>
        <w:tab w:val="left" w:pos="360"/>
      </w:tabs>
      <w:spacing w:line="220" w:lineRule="exact"/>
    </w:pPr>
    <w:rPr>
      <w:sz w:val="22"/>
    </w:rPr>
  </w:style>
  <w:style w:type="character" w:customStyle="1" w:styleId="22">
    <w:name w:val="本文 2 字元"/>
    <w:link w:val="21"/>
    <w:rsid w:val="000C131B"/>
    <w:rPr>
      <w:kern w:val="2"/>
      <w:sz w:val="22"/>
      <w:szCs w:val="24"/>
    </w:rPr>
  </w:style>
  <w:style w:type="paragraph" w:customStyle="1" w:styleId="1">
    <w:name w:val="標號1"/>
    <w:basedOn w:val="a0"/>
    <w:next w:val="a0"/>
    <w:rsid w:val="007210BE"/>
    <w:pPr>
      <w:widowControl/>
      <w:suppressAutoHyphens/>
      <w:spacing w:before="360" w:after="240"/>
      <w:jc w:val="center"/>
    </w:pPr>
    <w:rPr>
      <w:b/>
      <w:kern w:val="0"/>
      <w:sz w:val="36"/>
      <w:lang w:eastAsia="ar-SA"/>
    </w:rPr>
  </w:style>
  <w:style w:type="character" w:styleId="ab">
    <w:name w:val="Emphasis"/>
    <w:uiPriority w:val="20"/>
    <w:qFormat/>
    <w:rsid w:val="0046129E"/>
    <w:rPr>
      <w:i/>
      <w:iCs/>
    </w:rPr>
  </w:style>
  <w:style w:type="paragraph" w:styleId="ac">
    <w:name w:val="Balloon Text"/>
    <w:basedOn w:val="a0"/>
    <w:semiHidden/>
    <w:rsid w:val="0000405C"/>
    <w:rPr>
      <w:rFonts w:ascii="Arial" w:hAnsi="Arial"/>
      <w:sz w:val="18"/>
      <w:szCs w:val="18"/>
    </w:rPr>
  </w:style>
  <w:style w:type="table" w:styleId="ad">
    <w:name w:val="Table Grid"/>
    <w:basedOn w:val="a2"/>
    <w:uiPriority w:val="59"/>
    <w:rsid w:val="001A00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頁首 字元"/>
    <w:link w:val="a6"/>
    <w:uiPriority w:val="99"/>
    <w:rsid w:val="00332DA0"/>
    <w:rPr>
      <w:kern w:val="2"/>
    </w:rPr>
  </w:style>
  <w:style w:type="character" w:customStyle="1" w:styleId="20">
    <w:name w:val="標題 2 字元"/>
    <w:link w:val="2"/>
    <w:rsid w:val="00785AD3"/>
    <w:rPr>
      <w:b/>
      <w:bCs/>
      <w:kern w:val="2"/>
      <w:sz w:val="24"/>
      <w:szCs w:val="24"/>
    </w:rPr>
  </w:style>
  <w:style w:type="paragraph" w:styleId="ae">
    <w:name w:val="Body Text Indent"/>
    <w:basedOn w:val="a0"/>
    <w:link w:val="af"/>
    <w:unhideWhenUsed/>
    <w:rsid w:val="008B06C9"/>
    <w:pPr>
      <w:spacing w:after="120"/>
      <w:ind w:leftChars="200" w:left="480"/>
    </w:pPr>
  </w:style>
  <w:style w:type="character" w:customStyle="1" w:styleId="af">
    <w:name w:val="本文縮排 字元"/>
    <w:link w:val="ae"/>
    <w:rsid w:val="008B06C9"/>
    <w:rPr>
      <w:kern w:val="2"/>
      <w:sz w:val="24"/>
      <w:szCs w:val="24"/>
    </w:rPr>
  </w:style>
  <w:style w:type="paragraph" w:styleId="af0">
    <w:name w:val="List Paragraph"/>
    <w:basedOn w:val="a0"/>
    <w:uiPriority w:val="34"/>
    <w:qFormat/>
    <w:rsid w:val="008B06C9"/>
    <w:pPr>
      <w:ind w:leftChars="200" w:left="480"/>
    </w:pPr>
    <w:rPr>
      <w:rFonts w:eastAsia="細明體"/>
      <w:sz w:val="22"/>
    </w:rPr>
  </w:style>
  <w:style w:type="paragraph" w:customStyle="1" w:styleId="10">
    <w:name w:val="1.兩均分"/>
    <w:basedOn w:val="a0"/>
    <w:rsid w:val="008B06C9"/>
    <w:pPr>
      <w:widowControl/>
      <w:tabs>
        <w:tab w:val="decimal" w:pos="1037"/>
        <w:tab w:val="left" w:pos="4758"/>
      </w:tabs>
      <w:spacing w:afterLines="30"/>
      <w:ind w:left="1222" w:hangingChars="500" w:hanging="1222"/>
    </w:pPr>
    <w:rPr>
      <w:color w:val="000000"/>
    </w:rPr>
  </w:style>
  <w:style w:type="paragraph" w:styleId="af1">
    <w:name w:val="Plain Text"/>
    <w:basedOn w:val="a0"/>
    <w:link w:val="af2"/>
    <w:rsid w:val="006A3A29"/>
    <w:rPr>
      <w:rFonts w:ascii="細明體" w:eastAsia="細明體" w:hAnsi="Courier New" w:cs="Courier New"/>
    </w:rPr>
  </w:style>
  <w:style w:type="character" w:customStyle="1" w:styleId="af2">
    <w:name w:val="純文字 字元"/>
    <w:link w:val="af1"/>
    <w:rsid w:val="006A3A29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">
    <w:name w:val="選擇題"/>
    <w:basedOn w:val="af1"/>
    <w:rsid w:val="006A3A29"/>
    <w:pPr>
      <w:numPr>
        <w:numId w:val="27"/>
      </w:numPr>
      <w:tabs>
        <w:tab w:val="left" w:pos="1458"/>
        <w:tab w:val="left" w:pos="2916"/>
        <w:tab w:val="left" w:pos="4860"/>
        <w:tab w:val="left" w:pos="6804"/>
      </w:tabs>
      <w:spacing w:line="264" w:lineRule="auto"/>
    </w:pPr>
    <w:rPr>
      <w:rFonts w:ascii="Times New Roman" w:hAnsi="Times New Roman" w:cs="Times New Roman"/>
    </w:rPr>
  </w:style>
  <w:style w:type="paragraph" w:customStyle="1" w:styleId="Normal9">
    <w:name w:val="Normal_9"/>
    <w:qFormat/>
    <w:rsid w:val="00E86610"/>
    <w:rPr>
      <w:rFonts w:eastAsia="細明體"/>
      <w:sz w:val="24"/>
      <w:szCs w:val="24"/>
    </w:rPr>
  </w:style>
  <w:style w:type="paragraph" w:customStyle="1" w:styleId="Normal10">
    <w:name w:val="Normal_10"/>
    <w:qFormat/>
    <w:rsid w:val="00E86610"/>
    <w:rPr>
      <w:rFonts w:eastAsia="細明體"/>
      <w:sz w:val="24"/>
      <w:szCs w:val="24"/>
    </w:rPr>
  </w:style>
  <w:style w:type="paragraph" w:customStyle="1" w:styleId="Normal11">
    <w:name w:val="Normal_11"/>
    <w:qFormat/>
    <w:rsid w:val="00E86610"/>
    <w:rPr>
      <w:rFonts w:eastAsia="細明體"/>
      <w:sz w:val="24"/>
      <w:szCs w:val="24"/>
    </w:rPr>
  </w:style>
  <w:style w:type="paragraph" w:customStyle="1" w:styleId="Normal12">
    <w:name w:val="Normal_12"/>
    <w:qFormat/>
    <w:rsid w:val="00E86610"/>
    <w:rPr>
      <w:rFonts w:eastAsia="細明體"/>
      <w:sz w:val="24"/>
      <w:szCs w:val="24"/>
    </w:rPr>
  </w:style>
  <w:style w:type="paragraph" w:customStyle="1" w:styleId="Normal13">
    <w:name w:val="Normal_13"/>
    <w:qFormat/>
    <w:rsid w:val="00E86610"/>
    <w:rPr>
      <w:rFonts w:eastAsia="細明體"/>
      <w:sz w:val="24"/>
      <w:szCs w:val="24"/>
    </w:rPr>
  </w:style>
  <w:style w:type="paragraph" w:customStyle="1" w:styleId="Normal14">
    <w:name w:val="Normal_14"/>
    <w:qFormat/>
    <w:rsid w:val="00E86610"/>
    <w:rPr>
      <w:rFonts w:eastAsia="細明體"/>
      <w:sz w:val="24"/>
      <w:szCs w:val="24"/>
    </w:rPr>
  </w:style>
  <w:style w:type="paragraph" w:customStyle="1" w:styleId="Normal15">
    <w:name w:val="Normal_15"/>
    <w:qFormat/>
    <w:rsid w:val="00E86610"/>
    <w:rPr>
      <w:rFonts w:eastAsia="細明體"/>
      <w:sz w:val="24"/>
      <w:szCs w:val="24"/>
    </w:rPr>
  </w:style>
  <w:style w:type="paragraph" w:customStyle="1" w:styleId="Normal17">
    <w:name w:val="Normal_17"/>
    <w:qFormat/>
    <w:rsid w:val="00E86610"/>
    <w:rPr>
      <w:rFonts w:eastAsia="細明體"/>
      <w:sz w:val="24"/>
      <w:szCs w:val="24"/>
    </w:rPr>
  </w:style>
  <w:style w:type="paragraph" w:customStyle="1" w:styleId="Normal20">
    <w:name w:val="Normal_20"/>
    <w:qFormat/>
    <w:rsid w:val="00E86610"/>
    <w:rPr>
      <w:rFonts w:eastAsia="細明體"/>
      <w:sz w:val="24"/>
      <w:szCs w:val="24"/>
    </w:rPr>
  </w:style>
  <w:style w:type="paragraph" w:customStyle="1" w:styleId="Normal22">
    <w:name w:val="Normal_22"/>
    <w:qFormat/>
    <w:rsid w:val="00E86610"/>
    <w:rPr>
      <w:rFonts w:eastAsia="細明體"/>
      <w:sz w:val="24"/>
      <w:szCs w:val="24"/>
    </w:rPr>
  </w:style>
  <w:style w:type="paragraph" w:customStyle="1" w:styleId="Normal23">
    <w:name w:val="Normal_23"/>
    <w:qFormat/>
    <w:rsid w:val="00E86610"/>
    <w:rPr>
      <w:rFonts w:eastAsia="細明體"/>
      <w:sz w:val="24"/>
      <w:szCs w:val="24"/>
    </w:rPr>
  </w:style>
  <w:style w:type="paragraph" w:customStyle="1" w:styleId="Normal24">
    <w:name w:val="Normal_24"/>
    <w:qFormat/>
    <w:rsid w:val="00E86610"/>
    <w:rPr>
      <w:rFonts w:eastAsia="細明體"/>
      <w:sz w:val="24"/>
      <w:szCs w:val="24"/>
    </w:rPr>
  </w:style>
  <w:style w:type="paragraph" w:customStyle="1" w:styleId="Normal27">
    <w:name w:val="Normal_27"/>
    <w:qFormat/>
    <w:rsid w:val="00E86610"/>
    <w:rPr>
      <w:rFonts w:eastAsia="細明體"/>
      <w:sz w:val="24"/>
      <w:szCs w:val="24"/>
    </w:rPr>
  </w:style>
  <w:style w:type="paragraph" w:customStyle="1" w:styleId="Normal28">
    <w:name w:val="Normal_28"/>
    <w:qFormat/>
    <w:rsid w:val="00E86610"/>
    <w:rPr>
      <w:rFonts w:eastAsia="細明體"/>
      <w:sz w:val="24"/>
      <w:szCs w:val="24"/>
    </w:rPr>
  </w:style>
  <w:style w:type="paragraph" w:customStyle="1" w:styleId="Normal31">
    <w:name w:val="Normal_31"/>
    <w:qFormat/>
    <w:rsid w:val="00E86610"/>
    <w:rPr>
      <w:rFonts w:eastAsia="細明體"/>
      <w:sz w:val="24"/>
      <w:szCs w:val="24"/>
    </w:rPr>
  </w:style>
  <w:style w:type="paragraph" w:customStyle="1" w:styleId="Normal40">
    <w:name w:val="Normal_40"/>
    <w:qFormat/>
    <w:rsid w:val="008834A8"/>
    <w:rPr>
      <w:rFonts w:eastAsia="細明體"/>
      <w:sz w:val="24"/>
      <w:szCs w:val="24"/>
    </w:rPr>
  </w:style>
  <w:style w:type="paragraph" w:customStyle="1" w:styleId="Normal42">
    <w:name w:val="Normal_42"/>
    <w:qFormat/>
    <w:rsid w:val="008834A8"/>
    <w:rPr>
      <w:rFonts w:eastAsia="細明體"/>
      <w:sz w:val="24"/>
      <w:szCs w:val="24"/>
    </w:rPr>
  </w:style>
  <w:style w:type="paragraph" w:customStyle="1" w:styleId="Normal52">
    <w:name w:val="Normal_52"/>
    <w:qFormat/>
    <w:rsid w:val="002B5E39"/>
    <w:rPr>
      <w:rFonts w:eastAsia="細明體"/>
      <w:sz w:val="24"/>
      <w:szCs w:val="24"/>
    </w:rPr>
  </w:style>
  <w:style w:type="paragraph" w:customStyle="1" w:styleId="Normal53">
    <w:name w:val="Normal_53"/>
    <w:qFormat/>
    <w:rsid w:val="001E3967"/>
    <w:rPr>
      <w:rFonts w:eastAsia="細明體"/>
      <w:sz w:val="24"/>
      <w:szCs w:val="24"/>
    </w:rPr>
  </w:style>
  <w:style w:type="paragraph" w:customStyle="1" w:styleId="Normal55">
    <w:name w:val="Normal_55"/>
    <w:qFormat/>
    <w:rsid w:val="001E3967"/>
    <w:rPr>
      <w:rFonts w:eastAsia="細明體"/>
      <w:sz w:val="24"/>
      <w:szCs w:val="24"/>
    </w:rPr>
  </w:style>
  <w:style w:type="paragraph" w:customStyle="1" w:styleId="Normal58">
    <w:name w:val="Normal_58"/>
    <w:qFormat/>
    <w:rsid w:val="00142299"/>
    <w:rPr>
      <w:rFonts w:eastAsia="細明體"/>
      <w:sz w:val="24"/>
      <w:szCs w:val="24"/>
    </w:rPr>
  </w:style>
  <w:style w:type="paragraph" w:customStyle="1" w:styleId="Normal62">
    <w:name w:val="Normal_62"/>
    <w:qFormat/>
    <w:rsid w:val="00142299"/>
    <w:rPr>
      <w:rFonts w:eastAsia="細明體"/>
      <w:sz w:val="24"/>
      <w:szCs w:val="24"/>
    </w:rPr>
  </w:style>
  <w:style w:type="paragraph" w:customStyle="1" w:styleId="Normal67">
    <w:name w:val="Normal_67"/>
    <w:qFormat/>
    <w:rsid w:val="004A636C"/>
    <w:rPr>
      <w:rFonts w:eastAsia="細明體"/>
      <w:sz w:val="24"/>
      <w:szCs w:val="24"/>
    </w:rPr>
  </w:style>
  <w:style w:type="paragraph" w:customStyle="1" w:styleId="Normal68">
    <w:name w:val="Normal_68"/>
    <w:qFormat/>
    <w:rsid w:val="004A636C"/>
    <w:rPr>
      <w:rFonts w:eastAsia="細明體"/>
      <w:sz w:val="24"/>
      <w:szCs w:val="24"/>
    </w:rPr>
  </w:style>
  <w:style w:type="paragraph" w:customStyle="1" w:styleId="Normal71">
    <w:name w:val="Normal_71"/>
    <w:qFormat/>
    <w:rsid w:val="004A636C"/>
    <w:rPr>
      <w:rFonts w:eastAsia="細明體"/>
      <w:sz w:val="24"/>
      <w:szCs w:val="24"/>
    </w:rPr>
  </w:style>
  <w:style w:type="paragraph" w:customStyle="1" w:styleId="Normal49">
    <w:name w:val="Normal_49"/>
    <w:qFormat/>
    <w:rsid w:val="002E1116"/>
    <w:rPr>
      <w:rFonts w:eastAsia="細明體"/>
      <w:sz w:val="24"/>
      <w:szCs w:val="24"/>
    </w:rPr>
  </w:style>
  <w:style w:type="paragraph" w:customStyle="1" w:styleId="Normal78">
    <w:name w:val="Normal_78"/>
    <w:qFormat/>
    <w:rsid w:val="00D91DFB"/>
    <w:rPr>
      <w:rFonts w:eastAsia="細明體"/>
      <w:sz w:val="24"/>
      <w:szCs w:val="24"/>
    </w:rPr>
  </w:style>
  <w:style w:type="paragraph" w:customStyle="1" w:styleId="Normal91">
    <w:name w:val="Normal_91"/>
    <w:qFormat/>
    <w:rsid w:val="00AC28AB"/>
    <w:rPr>
      <w:rFonts w:eastAsia="細明體"/>
      <w:sz w:val="24"/>
      <w:szCs w:val="24"/>
    </w:rPr>
  </w:style>
  <w:style w:type="paragraph" w:customStyle="1" w:styleId="Normal92">
    <w:name w:val="Normal_92"/>
    <w:qFormat/>
    <w:rsid w:val="004C228D"/>
    <w:rPr>
      <w:rFonts w:eastAsia="細明體"/>
      <w:sz w:val="24"/>
      <w:szCs w:val="24"/>
    </w:rPr>
  </w:style>
  <w:style w:type="paragraph" w:customStyle="1" w:styleId="Normal93">
    <w:name w:val="Normal_93"/>
    <w:qFormat/>
    <w:rsid w:val="004C228D"/>
    <w:rPr>
      <w:rFonts w:eastAsia="細明體"/>
      <w:sz w:val="24"/>
      <w:szCs w:val="24"/>
    </w:rPr>
  </w:style>
  <w:style w:type="paragraph" w:customStyle="1" w:styleId="Normal94">
    <w:name w:val="Normal_94"/>
    <w:qFormat/>
    <w:rsid w:val="004C228D"/>
    <w:rPr>
      <w:rFonts w:eastAsia="細明體"/>
      <w:sz w:val="24"/>
      <w:szCs w:val="24"/>
    </w:rPr>
  </w:style>
  <w:style w:type="paragraph" w:customStyle="1" w:styleId="Normal95">
    <w:name w:val="Normal_95"/>
    <w:qFormat/>
    <w:rsid w:val="004C228D"/>
    <w:rPr>
      <w:rFonts w:eastAsia="細明體"/>
      <w:sz w:val="24"/>
      <w:szCs w:val="24"/>
    </w:rPr>
  </w:style>
  <w:style w:type="paragraph" w:customStyle="1" w:styleId="Normal98">
    <w:name w:val="Normal_98"/>
    <w:qFormat/>
    <w:rsid w:val="004C228D"/>
    <w:rPr>
      <w:rFonts w:eastAsia="細明體"/>
      <w:sz w:val="24"/>
      <w:szCs w:val="24"/>
    </w:rPr>
  </w:style>
  <w:style w:type="paragraph" w:customStyle="1" w:styleId="11">
    <w:name w:val="1."/>
    <w:basedOn w:val="a0"/>
    <w:rsid w:val="00863525"/>
    <w:pPr>
      <w:widowControl/>
      <w:tabs>
        <w:tab w:val="decimal" w:pos="1037"/>
        <w:tab w:val="left" w:pos="3538"/>
        <w:tab w:val="left" w:pos="5856"/>
      </w:tabs>
      <w:spacing w:afterLines="30"/>
      <w:ind w:left="500" w:hangingChars="500" w:hanging="500"/>
    </w:pPr>
    <w:rPr>
      <w:color w:val="000000"/>
    </w:rPr>
  </w:style>
  <w:style w:type="paragraph" w:customStyle="1" w:styleId="Normal00">
    <w:name w:val="Normal_0_0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">
    <w:name w:val="Normal_0_1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4">
    <w:name w:val="Normal_0_4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5">
    <w:name w:val="Normal_0_5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7">
    <w:name w:val="Normal_0_7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9">
    <w:name w:val="Normal_0_9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1">
    <w:name w:val="Normal_0_11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2">
    <w:name w:val="Normal_0_12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6">
    <w:name w:val="Normal_0_16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7">
    <w:name w:val="Normal_0_17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8">
    <w:name w:val="Normal_0_18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21">
    <w:name w:val="Normal_0_21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5">
    <w:name w:val="Normal_0_25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6">
    <w:name w:val="Normal_0_26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7">
    <w:name w:val="Normal_0_27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37">
    <w:name w:val="Normal_0_37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38">
    <w:name w:val="Normal_0_38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4">
    <w:name w:val="Normal_0_44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5">
    <w:name w:val="Normal_0_45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6">
    <w:name w:val="Normal_0_46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50">
    <w:name w:val="Normal_0_50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53">
    <w:name w:val="Normal_0_53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74">
    <w:name w:val="Normal_0_74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120">
    <w:name w:val="Normal_1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220">
    <w:name w:val="Normal_2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320">
    <w:name w:val="Normal_3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420">
    <w:name w:val="Normal_4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520">
    <w:name w:val="Normal_5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091">
    <w:name w:val="Normal_0_91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94">
    <w:name w:val="Normal_0_94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96">
    <w:name w:val="Normal_0_96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19">
    <w:name w:val="Normal_0_19"/>
    <w:qFormat/>
    <w:rsid w:val="00E614C0"/>
    <w:rPr>
      <w:rFonts w:eastAsia="細明體"/>
      <w:color w:val="000000"/>
      <w:sz w:val="24"/>
      <w:szCs w:val="24"/>
    </w:rPr>
  </w:style>
  <w:style w:type="paragraph" w:customStyle="1" w:styleId="Normal022">
    <w:name w:val="Normal_0_22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3">
    <w:name w:val="Normal_0_23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4">
    <w:name w:val="Normal_0_24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8">
    <w:name w:val="Normal_0_28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34">
    <w:name w:val="Normal_0_34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39">
    <w:name w:val="Normal_0_39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40">
    <w:name w:val="Normal_0_40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41">
    <w:name w:val="Normal_0_41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60">
    <w:name w:val="Normal_0_60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130">
    <w:name w:val="Normal_1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230">
    <w:name w:val="Normal_2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33">
    <w:name w:val="Normal_3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43">
    <w:name w:val="Normal_4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530">
    <w:name w:val="Normal_5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0">
    <w:name w:val="Normal_0_70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3">
    <w:name w:val="Normal_0_7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5">
    <w:name w:val="Normal_0_75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2">
    <w:name w:val="Normal_0_2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6">
    <w:name w:val="Normal_0_6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0">
    <w:name w:val="Normal_0_10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3">
    <w:name w:val="Normal_0_13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5">
    <w:name w:val="Normal_0_15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20">
    <w:name w:val="Normal_0_20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29">
    <w:name w:val="Normal_0_29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31">
    <w:name w:val="Normal_0_31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sid w:val="000B3762"/>
    <w:rPr>
      <w:rFonts w:eastAsia="細明體"/>
      <w:color w:val="000000"/>
      <w:sz w:val="24"/>
      <w:szCs w:val="24"/>
    </w:rPr>
  </w:style>
  <w:style w:type="paragraph" w:customStyle="1" w:styleId="Normal08">
    <w:name w:val="Normal_0_8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18">
    <w:name w:val="Normal_1_8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280">
    <w:name w:val="Normal_2_8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36">
    <w:name w:val="Normal_3_6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110">
    <w:name w:val="Normal_1_1"/>
    <w:qFormat/>
    <w:rsid w:val="001C7658"/>
    <w:rPr>
      <w:rFonts w:eastAsia="細明體"/>
      <w:color w:val="000000"/>
      <w:sz w:val="24"/>
      <w:szCs w:val="24"/>
    </w:rPr>
  </w:style>
  <w:style w:type="paragraph" w:customStyle="1" w:styleId="Normal21">
    <w:name w:val="Normal_2_1"/>
    <w:qFormat/>
    <w:rsid w:val="001C7658"/>
    <w:rPr>
      <w:rFonts w:eastAsia="細明體"/>
      <w:color w:val="000000"/>
      <w:sz w:val="24"/>
      <w:szCs w:val="24"/>
    </w:rPr>
  </w:style>
  <w:style w:type="paragraph" w:customStyle="1" w:styleId="Normal121">
    <w:name w:val="Normal_1_2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221">
    <w:name w:val="Normal_2_2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30">
    <w:name w:val="Normal_3_0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03">
    <w:name w:val="Normal_0_3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310">
    <w:name w:val="Normal_3_1"/>
    <w:qFormat/>
    <w:rsid w:val="007A1FF9"/>
    <w:rPr>
      <w:rFonts w:eastAsia="細明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7812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8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3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43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59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67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644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273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799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89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51187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2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4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5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9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8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6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5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0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760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91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930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48877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8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6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8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53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1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27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410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672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8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79994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8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3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8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1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1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86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1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69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597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5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2381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3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4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5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55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8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66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1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8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357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99.2%20&#39640;&#20108;&#26399;&#26411;&#32771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434877-810F-41EE-A399-345524BD3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99.2 高二期末考</Template>
  <TotalTime>164</TotalTime>
  <Pages>3</Pages>
  <Words>1722</Words>
  <Characters>7678</Characters>
  <Application>Microsoft Office Word</Application>
  <DocSecurity>0</DocSecurity>
  <Lines>63</Lines>
  <Paragraphs>18</Paragraphs>
  <ScaleCrop>false</ScaleCrop>
  <Company>龍騰文化</Company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國立海山高工九十九學年度下學期      期末考試題</dc:title>
  <dc:subject/>
  <dc:creator>user_3</dc:creator>
  <cp:keywords/>
  <cp:lastModifiedBy>USER</cp:lastModifiedBy>
  <cp:revision>111</cp:revision>
  <cp:lastPrinted>2018-01-10T01:39:00Z</cp:lastPrinted>
  <dcterms:created xsi:type="dcterms:W3CDTF">2020-06-22T02:46:00Z</dcterms:created>
  <dcterms:modified xsi:type="dcterms:W3CDTF">2021-01-11T03:16:00Z</dcterms:modified>
</cp:coreProperties>
</file>