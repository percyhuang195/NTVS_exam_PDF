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884"/>
        <w:gridCol w:w="1134"/>
        <w:gridCol w:w="993"/>
        <w:gridCol w:w="1275"/>
        <w:gridCol w:w="993"/>
        <w:gridCol w:w="708"/>
        <w:gridCol w:w="426"/>
        <w:gridCol w:w="567"/>
        <w:gridCol w:w="992"/>
        <w:gridCol w:w="567"/>
        <w:gridCol w:w="709"/>
        <w:gridCol w:w="850"/>
        <w:gridCol w:w="794"/>
        <w:gridCol w:w="1386"/>
      </w:tblGrid>
      <w:tr w:rsidR="0027612A" w:rsidRPr="00DC28C3" w:rsidTr="0027612A">
        <w:trPr>
          <w:cantSplit/>
          <w:trHeight w:val="510"/>
          <w:jc w:val="center"/>
        </w:trPr>
        <w:tc>
          <w:tcPr>
            <w:tcW w:w="8774" w:type="dxa"/>
            <w:gridSpan w:val="10"/>
            <w:tcBorders>
              <w:bottom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市立新北高工</w:t>
            </w:r>
            <w:r w:rsidRPr="00DC28C3">
              <w:rPr>
                <w:rFonts w:hint="eastAsia"/>
                <w:sz w:val="24"/>
                <w:szCs w:val="24"/>
              </w:rPr>
              <w:t>10</w:t>
            </w:r>
            <w:r w:rsidRPr="00DC28C3">
              <w:rPr>
                <w:sz w:val="24"/>
                <w:szCs w:val="24"/>
              </w:rPr>
              <w:t>9</w:t>
            </w:r>
            <w:r w:rsidRPr="00DC28C3">
              <w:rPr>
                <w:rFonts w:hint="eastAsia"/>
                <w:sz w:val="24"/>
                <w:szCs w:val="24"/>
              </w:rPr>
              <w:t>學年度第一學期第二次段考</w:t>
            </w:r>
            <w:r w:rsidRPr="00DC28C3">
              <w:rPr>
                <w:rFonts w:hint="eastAsia"/>
                <w:sz w:val="24"/>
                <w:szCs w:val="24"/>
              </w:rPr>
              <w:t xml:space="preserve"> </w:t>
            </w:r>
            <w:r w:rsidRPr="00DC28C3">
              <w:rPr>
                <w:rFonts w:hint="eastAsia"/>
                <w:sz w:val="24"/>
                <w:szCs w:val="24"/>
              </w:rPr>
              <w:t>會計學</w:t>
            </w:r>
            <w:r w:rsidRPr="00DC28C3">
              <w:rPr>
                <w:rFonts w:hint="eastAsia"/>
                <w:sz w:val="24"/>
                <w:szCs w:val="24"/>
              </w:rPr>
              <w:t xml:space="preserve"> </w:t>
            </w:r>
            <w:r w:rsidRPr="00DC28C3">
              <w:rPr>
                <w:rFonts w:hint="eastAsia"/>
                <w:sz w:val="24"/>
                <w:szCs w:val="24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座號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電腦卡作答</w:t>
            </w:r>
          </w:p>
        </w:tc>
      </w:tr>
      <w:tr w:rsidR="0027612A" w:rsidRPr="00DC28C3" w:rsidTr="00397C9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會計學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郭玉霜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審題老師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林敦舜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ind w:left="112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資處科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35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27612A" w:rsidRPr="00DC28C3" w:rsidRDefault="0027612A" w:rsidP="00397C94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CC6811" w:rsidRPr="00A56819" w:rsidRDefault="009E57B0" w:rsidP="00CC6811">
      <w:pPr>
        <w:spacing w:afterLines="50" w:after="180" w:line="240" w:lineRule="atLeast"/>
        <w:ind w:leftChars="13" w:left="31"/>
        <w:textAlignment w:val="center"/>
        <w:rPr>
          <w:rFonts w:ascii="新細明體" w:hAnsi="新細明體" w:cs="細明體"/>
          <w:b/>
          <w:color w:val="000000"/>
          <w:shd w:val="clear" w:color="auto" w:fill="FFFFFF"/>
        </w:rPr>
      </w:pPr>
      <w:r>
        <w:rPr>
          <w:rFonts w:ascii="新細明體" w:hAnsi="新細明體" w:cs="細明體" w:hint="eastAsia"/>
          <w:b/>
          <w:color w:val="000000"/>
          <w:shd w:val="clear" w:color="auto" w:fill="FFFFFF"/>
        </w:rPr>
        <w:t xml:space="preserve">    </w:t>
      </w:r>
      <w:r w:rsidR="00CC6811" w:rsidRPr="00A56819">
        <w:rPr>
          <w:rFonts w:ascii="新細明體" w:hAnsi="新細明體" w:cs="細明體" w:hint="eastAsia"/>
          <w:b/>
          <w:color w:val="000000"/>
          <w:shd w:val="clear" w:color="auto" w:fill="FFFFFF"/>
        </w:rPr>
        <w:t>請將下列交易做成分錄</w:t>
      </w:r>
      <w:r w:rsidR="00413D8D" w:rsidRPr="00A56819">
        <w:rPr>
          <w:rFonts w:ascii="新細明體" w:hAnsi="新細明體" w:cs="細明體"/>
          <w:b/>
          <w:color w:val="000000"/>
          <w:shd w:val="clear" w:color="auto" w:fill="FFFFFF"/>
        </w:rPr>
        <w:t>(</w:t>
      </w:r>
      <w:r w:rsidR="00413D8D" w:rsidRPr="00A56819">
        <w:rPr>
          <w:rFonts w:ascii="新細明體" w:hAnsi="新細明體" w:cs="細明體" w:hint="eastAsia"/>
          <w:b/>
          <w:color w:val="000000"/>
          <w:shd w:val="clear" w:color="auto" w:fill="FFFFFF"/>
        </w:rPr>
        <w:t>請寫出完整會計項目，否則不予計分</w:t>
      </w:r>
      <w:r w:rsidR="00413D8D" w:rsidRPr="00A56819">
        <w:rPr>
          <w:rFonts w:ascii="新細明體" w:hAnsi="新細明體" w:cs="細明體"/>
          <w:b/>
          <w:color w:val="000000"/>
          <w:shd w:val="clear" w:color="auto" w:fill="FFFFFF"/>
        </w:rPr>
        <w:t>)</w:t>
      </w:r>
      <w:r w:rsidR="00AA411E">
        <w:rPr>
          <w:rFonts w:ascii="新細明體" w:hAnsi="新細明體" w:cs="細明體"/>
          <w:b/>
          <w:color w:val="000000"/>
          <w:shd w:val="clear" w:color="auto" w:fill="FFFFFF"/>
        </w:rPr>
        <w:t xml:space="preserve"> 10</w:t>
      </w:r>
      <w:r w:rsidR="003D490D" w:rsidRPr="00A56819">
        <w:rPr>
          <w:rFonts w:ascii="新細明體" w:hAnsi="新細明體" w:cs="細明體" w:hint="eastAsia"/>
          <w:b/>
          <w:color w:val="000000"/>
          <w:shd w:val="clear" w:color="auto" w:fill="FFFFFF"/>
        </w:rPr>
        <w:t>0%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497"/>
        <w:gridCol w:w="4498"/>
        <w:gridCol w:w="4498"/>
      </w:tblGrid>
      <w:tr w:rsidR="009E57B0" w:rsidRPr="00AE0705" w:rsidTr="00AE0705">
        <w:trPr>
          <w:trHeight w:hRule="exact" w:val="3054"/>
          <w:jc w:val="center"/>
        </w:trPr>
        <w:tc>
          <w:tcPr>
            <w:tcW w:w="4497" w:type="dxa"/>
          </w:tcPr>
          <w:p w:rsidR="009E57B0" w:rsidRPr="00AE0705" w:rsidRDefault="009E57B0" w:rsidP="00845E21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1.業主投資現金$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,000,000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及土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地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一筆</w:t>
            </w:r>
            <w:r w:rsid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成立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商行，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土地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 xml:space="preserve">原成本 </w:t>
            </w:r>
            <w:r w:rsidR="00845E21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$500,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0</w:t>
            </w:r>
            <w:r w:rsidR="00845E21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00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，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公允價值$2,000,000。</w:t>
            </w:r>
            <w:bookmarkStart w:id="0" w:name="_GoBack"/>
            <w:bookmarkEnd w:id="0"/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hint="eastAsia"/>
              </w:rPr>
              <w:t>2.支付房租費用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12,000，其中1/3房屋為業主居住，應由業主承擔。</w:t>
            </w:r>
          </w:p>
        </w:tc>
        <w:tc>
          <w:tcPr>
            <w:tcW w:w="4498" w:type="dxa"/>
          </w:tcPr>
          <w:p w:rsidR="009E57B0" w:rsidRPr="00AE0705" w:rsidRDefault="009E57B0" w:rsidP="00344AC4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3.</w:t>
            </w:r>
            <w:r w:rsidR="00344AC4" w:rsidRPr="00AE0705">
              <w:rPr>
                <w:rFonts w:ascii="標楷體" w:eastAsia="標楷體" w:hAnsi="標楷體" w:hint="eastAsia"/>
                <w:b/>
              </w:rPr>
              <w:t>賒購</w:t>
            </w:r>
            <w:r w:rsidR="00344AC4" w:rsidRPr="00AE0705">
              <w:rPr>
                <w:rFonts w:ascii="標楷體" w:eastAsia="標楷體" w:hAnsi="標楷體" w:hint="eastAsia"/>
              </w:rPr>
              <w:t>運輸設備定價共</w:t>
            </w:r>
            <w:r w:rsidR="00344AC4" w:rsidRPr="00AE0705">
              <w:rPr>
                <w:rFonts w:ascii="標楷體" w:eastAsia="標楷體" w:hAnsi="標楷體"/>
              </w:rPr>
              <w:t>$</w:t>
            </w:r>
            <w:r w:rsidR="00344AC4" w:rsidRPr="00AE0705">
              <w:rPr>
                <w:rFonts w:ascii="標楷體" w:eastAsia="標楷體" w:hAnsi="標楷體" w:hint="eastAsia"/>
              </w:rPr>
              <w:t>1</w:t>
            </w:r>
            <w:r w:rsidR="00344AC4" w:rsidRPr="00AE0705">
              <w:rPr>
                <w:rFonts w:ascii="標楷體" w:eastAsia="標楷體" w:hAnsi="標楷體"/>
              </w:rPr>
              <w:t>,</w:t>
            </w:r>
            <w:r w:rsidR="00344AC4" w:rsidRPr="00AE0705">
              <w:rPr>
                <w:rFonts w:ascii="標楷體" w:eastAsia="標楷體" w:hAnsi="標楷體" w:hint="eastAsia"/>
              </w:rPr>
              <w:t>000,000，八五折成交，另以</w:t>
            </w:r>
            <w:r w:rsidR="00344AC4" w:rsidRPr="00AE0705">
              <w:rPr>
                <w:rFonts w:ascii="標楷體" w:eastAsia="標楷體" w:hAnsi="標楷體" w:hint="eastAsia"/>
                <w:b/>
              </w:rPr>
              <w:t>現金</w:t>
            </w:r>
            <w:r w:rsidR="00344AC4" w:rsidRPr="00AE0705">
              <w:rPr>
                <w:rFonts w:ascii="標楷體" w:eastAsia="標楷體" w:hAnsi="標楷體" w:hint="eastAsia"/>
              </w:rPr>
              <w:t>支付過戶費</w:t>
            </w:r>
            <w:r w:rsidR="00344AC4" w:rsidRPr="00AE0705">
              <w:rPr>
                <w:rFonts w:ascii="標楷體" w:eastAsia="標楷體" w:hAnsi="標楷體"/>
              </w:rPr>
              <w:t>$</w:t>
            </w:r>
            <w:r w:rsidR="00344AC4" w:rsidRPr="00AE0705">
              <w:rPr>
                <w:rFonts w:ascii="標楷體" w:eastAsia="標楷體" w:hAnsi="標楷體" w:hint="eastAsia"/>
              </w:rPr>
              <w:t>3,000。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845E21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hint="eastAsia"/>
              </w:rPr>
              <w:t>4.</w:t>
            </w:r>
            <w:r w:rsidR="00845E21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購入店面，成交價$2,000,000；除付現$500,000頭期款外，餘向銀行辦理長期貸款。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hint="eastAsia"/>
                <w:spacing w:val="-6"/>
              </w:rPr>
              <w:t>5.業主交來現金$4,000，為前商店代墊之房租。</w:t>
            </w:r>
            <w:r w:rsidRPr="00AE0705">
              <w:rPr>
                <w:rFonts w:ascii="標楷體" w:eastAsia="標楷體" w:hAnsi="標楷體" w:cs="細明體"/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hint="eastAsia"/>
              </w:rPr>
              <w:t>6.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支付汽車之保養費用$2,000，並加油$1,500。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  <w:spacing w:val="-6"/>
              </w:rPr>
            </w:pPr>
            <w:r w:rsidRPr="00AE0705">
              <w:rPr>
                <w:rFonts w:ascii="標楷體" w:eastAsia="標楷體" w:hAnsi="標楷體" w:hint="eastAsia"/>
                <w:spacing w:val="-6"/>
              </w:rPr>
              <w:t>7.</w:t>
            </w:r>
            <w:r w:rsidRPr="00AE0705">
              <w:rPr>
                <w:rFonts w:ascii="標楷體" w:eastAsia="標楷體" w:hAnsi="標楷體" w:hint="eastAsia"/>
              </w:rPr>
              <w:t>經理前往高雄出差預支$10,000。</w:t>
            </w:r>
          </w:p>
        </w:tc>
        <w:tc>
          <w:tcPr>
            <w:tcW w:w="4498" w:type="dxa"/>
          </w:tcPr>
          <w:p w:rsidR="009E57B0" w:rsidRPr="00AE0705" w:rsidRDefault="004907D1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8.</w:t>
            </w:r>
            <w:r w:rsidR="009E57B0" w:rsidRPr="00AE0705">
              <w:rPr>
                <w:rFonts w:ascii="標楷體" w:eastAsia="標楷體" w:hAnsi="標楷體" w:hint="eastAsia"/>
              </w:rPr>
              <w:t>前經理出差，今歸來報支費用如下：住宿費</w:t>
            </w:r>
            <w:r w:rsidR="009E57B0" w:rsidRPr="00AE0705">
              <w:rPr>
                <w:rFonts w:ascii="標楷體" w:eastAsia="標楷體" w:hAnsi="標楷體"/>
              </w:rPr>
              <w:t>$</w:t>
            </w:r>
            <w:r w:rsidR="009E57B0" w:rsidRPr="00AE0705">
              <w:rPr>
                <w:rFonts w:ascii="標楷體" w:eastAsia="標楷體" w:hAnsi="標楷體" w:hint="eastAsia"/>
              </w:rPr>
              <w:t>8,000，交通費</w:t>
            </w:r>
            <w:r w:rsidR="009E57B0" w:rsidRPr="00AE0705">
              <w:rPr>
                <w:rFonts w:ascii="標楷體" w:eastAsia="標楷體" w:hAnsi="標楷體"/>
              </w:rPr>
              <w:t>$</w:t>
            </w:r>
            <w:r w:rsidR="009E57B0" w:rsidRPr="00AE0705">
              <w:rPr>
                <w:rFonts w:ascii="標楷體" w:eastAsia="標楷體" w:hAnsi="標楷體" w:hint="eastAsia"/>
              </w:rPr>
              <w:t>2,000，膳食費</w:t>
            </w:r>
            <w:r w:rsidR="009E57B0" w:rsidRPr="00AE0705">
              <w:rPr>
                <w:rFonts w:ascii="標楷體" w:eastAsia="標楷體" w:hAnsi="標楷體"/>
              </w:rPr>
              <w:t>$</w:t>
            </w:r>
            <w:r w:rsidR="009E57B0" w:rsidRPr="00AE0705">
              <w:rPr>
                <w:rFonts w:ascii="標楷體" w:eastAsia="標楷體" w:hAnsi="標楷體" w:hint="eastAsia"/>
              </w:rPr>
              <w:t>1,200，扣除預支旅費外如數付現。</w:t>
            </w:r>
          </w:p>
        </w:tc>
        <w:tc>
          <w:tcPr>
            <w:tcW w:w="4498" w:type="dxa"/>
          </w:tcPr>
          <w:p w:rsidR="009E57B0" w:rsidRPr="00AE0705" w:rsidRDefault="009E57B0" w:rsidP="00591EA4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9.</w:t>
            </w:r>
            <w:r w:rsidRPr="00AE0705">
              <w:rPr>
                <w:rFonts w:ascii="標楷體" w:eastAsia="標楷體" w:hAnsi="標楷體"/>
              </w:rPr>
              <w:t>本月份員工薪津$60,000，代扣勞保費$2,000</w:t>
            </w:r>
            <w:r w:rsidRPr="00AE0705">
              <w:rPr>
                <w:rFonts w:ascii="標楷體" w:eastAsia="標楷體" w:hAnsi="標楷體" w:hint="eastAsia"/>
              </w:rPr>
              <w:t>後</w:t>
            </w:r>
            <w:r w:rsidRPr="00AE0705">
              <w:rPr>
                <w:rFonts w:ascii="標楷體" w:eastAsia="標楷體" w:hAnsi="標楷體"/>
              </w:rPr>
              <w:t>，餘</w:t>
            </w:r>
            <w:r w:rsidR="00591EA4">
              <w:rPr>
                <w:rFonts w:ascii="標楷體" w:eastAsia="標楷體" w:hAnsi="標楷體" w:hint="eastAsia"/>
              </w:rPr>
              <w:t>由銀行匯入</w:t>
            </w:r>
            <w:r w:rsidRPr="00AE0705">
              <w:rPr>
                <w:rFonts w:ascii="標楷體" w:eastAsia="標楷體" w:hAnsi="標楷體"/>
              </w:rPr>
              <w:t>員工薪資帳戶。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  <w:spacing w:val="-6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10.以現金$10,000支付本月勞保費，其中$2,000應由員工負擔。</w:t>
            </w:r>
          </w:p>
        </w:tc>
        <w:tc>
          <w:tcPr>
            <w:tcW w:w="4498" w:type="dxa"/>
          </w:tcPr>
          <w:p w:rsidR="009E57B0" w:rsidRPr="00AE0705" w:rsidRDefault="00E9553F" w:rsidP="00AE0705">
            <w:pPr>
              <w:spacing w:afterLines="50" w:after="180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</w:rPr>
              <w:t>11.</w:t>
            </w:r>
            <w:r w:rsidR="009E57B0" w:rsidRPr="00AE0705">
              <w:rPr>
                <w:rFonts w:ascii="標楷體" w:eastAsia="標楷體" w:hAnsi="標楷體" w:hint="eastAsia"/>
              </w:rPr>
              <w:t>收到水費$7,000、電話費$8,000收據，已由銀行轉帳扣款。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12.現購原子筆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200，紙張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300，郵票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500。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13.</w:t>
            </w:r>
            <w:r w:rsidR="00845E21">
              <w:rPr>
                <w:rFonts w:ascii="標楷體" w:eastAsia="標楷體" w:hAnsi="標楷體" w:hint="eastAsia"/>
                <w:spacing w:val="-6"/>
              </w:rPr>
              <w:t>將商店之店面出租預收</w:t>
            </w:r>
            <w:r w:rsidRPr="00AE0705">
              <w:rPr>
                <w:rFonts w:ascii="標楷體" w:eastAsia="標楷體" w:hAnsi="標楷體" w:hint="eastAsia"/>
                <w:spacing w:val="-6"/>
              </w:rPr>
              <w:t>租金</w:t>
            </w:r>
            <w:r w:rsidRPr="00AE0705">
              <w:rPr>
                <w:rFonts w:ascii="標楷體" w:eastAsia="標楷體" w:hAnsi="標楷體"/>
                <w:spacing w:val="-6"/>
              </w:rPr>
              <w:t>$</w:t>
            </w:r>
            <w:r w:rsidRPr="00AE0705">
              <w:rPr>
                <w:rFonts w:ascii="標楷體" w:eastAsia="標楷體" w:hAnsi="標楷體" w:hint="eastAsia"/>
                <w:spacing w:val="-6"/>
              </w:rPr>
              <w:t>60,000及押金</w:t>
            </w:r>
            <w:r w:rsidRPr="00AE0705">
              <w:rPr>
                <w:rFonts w:ascii="標楷體" w:eastAsia="標楷體" w:hAnsi="標楷體"/>
                <w:spacing w:val="-6"/>
              </w:rPr>
              <w:t>$</w:t>
            </w:r>
            <w:r w:rsidRPr="00AE0705">
              <w:rPr>
                <w:rFonts w:ascii="標楷體" w:eastAsia="標楷體" w:hAnsi="標楷體" w:hint="eastAsia"/>
                <w:spacing w:val="-6"/>
              </w:rPr>
              <w:t>30,00</w:t>
            </w:r>
            <w:r w:rsidRPr="00AE0705">
              <w:rPr>
                <w:rFonts w:ascii="標楷體" w:eastAsia="標楷體" w:hAnsi="標楷體"/>
                <w:spacing w:val="-6"/>
              </w:rPr>
              <w:t>0。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14.向台灣銀行借入現金$100,000，隨即存入銀行帳戶。</w:t>
            </w:r>
          </w:p>
        </w:tc>
        <w:tc>
          <w:tcPr>
            <w:tcW w:w="4498" w:type="dxa"/>
          </w:tcPr>
          <w:p w:rsidR="009E57B0" w:rsidRPr="00AE0705" w:rsidRDefault="00845E21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15.</w:t>
            </w:r>
            <w:r w:rsidR="009E57B0" w:rsidRPr="00AE0705">
              <w:rPr>
                <w:rFonts w:ascii="標楷體" w:eastAsia="標楷體" w:hAnsi="標楷體" w:hint="eastAsia"/>
              </w:rPr>
              <w:t>業主代為繳納汽車牌照稅$2,500。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16.本店購入月餅$30,000，其中$15</w:t>
            </w:r>
            <w:r w:rsidRPr="00AE0705">
              <w:rPr>
                <w:rFonts w:ascii="標楷體" w:eastAsia="標楷體" w:hAnsi="標楷體"/>
              </w:rPr>
              <w:t>,</w:t>
            </w:r>
            <w:r w:rsidRPr="00AE0705">
              <w:rPr>
                <w:rFonts w:ascii="標楷體" w:eastAsia="標楷體" w:hAnsi="標楷體" w:hint="eastAsia"/>
              </w:rPr>
              <w:t>000為員工過節禮物，$10,000贈送客戶，$5,000捐贈與家扶中心。</w:t>
            </w:r>
          </w:p>
        </w:tc>
        <w:tc>
          <w:tcPr>
            <w:tcW w:w="4498" w:type="dxa"/>
          </w:tcPr>
          <w:p w:rsidR="009E57B0" w:rsidRPr="00AE0705" w:rsidRDefault="004907D1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17.</w:t>
            </w:r>
            <w:r w:rsidR="009E57B0" w:rsidRPr="00AE0705">
              <w:rPr>
                <w:rFonts w:ascii="標楷體" w:eastAsia="標楷體" w:hAnsi="標楷體" w:hint="eastAsia"/>
              </w:rPr>
              <w:t>月底銀行存摺顯示前借款利息$1,500及存款利息$800均已入帳。</w:t>
            </w:r>
          </w:p>
        </w:tc>
        <w:tc>
          <w:tcPr>
            <w:tcW w:w="4498" w:type="dxa"/>
          </w:tcPr>
          <w:p w:rsidR="009E57B0" w:rsidRPr="00AE0705" w:rsidRDefault="009E57B0" w:rsidP="004907D1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18.</w:t>
            </w:r>
            <w:r w:rsidR="004907D1">
              <w:rPr>
                <w:rFonts w:ascii="標楷體" w:eastAsia="標楷體" w:hAnsi="標楷體" w:hint="eastAsia"/>
              </w:rPr>
              <w:t>前運輸設備款項，今日簽發即期支票支付。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tabs>
                <w:tab w:val="left" w:pos="723"/>
              </w:tabs>
              <w:ind w:leftChars="41" w:left="98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hint="eastAsia"/>
              </w:rPr>
              <w:lastRenderedPageBreak/>
              <w:t>19.賒銷商品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83,000給</w:t>
            </w:r>
            <w:r w:rsidRPr="00BA5B98">
              <w:rPr>
                <w:rFonts w:ascii="標楷體" w:eastAsia="標楷體" w:hAnsi="標楷體" w:hint="eastAsia"/>
                <w:b/>
              </w:rPr>
              <w:t>甲店</w:t>
            </w:r>
            <w:r w:rsidRPr="00AE0705">
              <w:rPr>
                <w:rFonts w:ascii="標楷體" w:eastAsia="標楷體" w:hAnsi="標楷體" w:hint="eastAsia"/>
              </w:rPr>
              <w:t>，本店開出匯票乙紙，請予承兌。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20.</w:t>
            </w:r>
            <w:r w:rsidRPr="00BA5B98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甲店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寄回前項承兌後匯票。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21.將</w:t>
            </w:r>
            <w:r w:rsidRPr="00BA5B98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甲店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寄回之匯票存入銀行。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tabs>
                <w:tab w:val="left" w:pos="723"/>
              </w:tabs>
              <w:ind w:leftChars="41" w:left="98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22.賒銷商品$5,000給</w:t>
            </w:r>
            <w:r w:rsidRPr="00BA5B98">
              <w:rPr>
                <w:rFonts w:ascii="標楷體" w:eastAsia="標楷體" w:hAnsi="標楷體" w:hint="eastAsia"/>
                <w:b/>
              </w:rPr>
              <w:t>乙店</w:t>
            </w:r>
            <w:r w:rsidRPr="00AE0705">
              <w:rPr>
                <w:rFonts w:ascii="標楷體" w:eastAsia="標楷體" w:hAnsi="標楷體" w:hint="eastAsia"/>
              </w:rPr>
              <w:t>，收到一個月後到期支票一張。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23.賒購商品$8,000，除將前乙店之票據背書轉讓外，餘款暫欠。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24.</w:t>
            </w:r>
            <w:r w:rsidR="00BA5B98">
              <w:rPr>
                <w:rFonts w:ascii="標楷體" w:eastAsia="標楷體" w:hAnsi="標楷體" w:hint="eastAsia"/>
              </w:rPr>
              <w:t>前賒銷給</w:t>
            </w:r>
            <w:r w:rsidR="00BA5B98" w:rsidRPr="00BA5B98">
              <w:rPr>
                <w:rFonts w:ascii="標楷體" w:eastAsia="標楷體" w:hAnsi="標楷體" w:hint="eastAsia"/>
                <w:b/>
              </w:rPr>
              <w:t>乙店</w:t>
            </w:r>
            <w:r w:rsidR="00BA5B98">
              <w:rPr>
                <w:rFonts w:ascii="標楷體" w:eastAsia="標楷體" w:hAnsi="標楷體" w:hint="eastAsia"/>
              </w:rPr>
              <w:t>的商品$1</w:t>
            </w:r>
            <w:r w:rsidR="00BA5B98">
              <w:rPr>
                <w:rFonts w:ascii="標楷體" w:eastAsia="標楷體" w:hAnsi="標楷體"/>
              </w:rPr>
              <w:t>,000</w:t>
            </w:r>
            <w:r w:rsidR="00BA5B98">
              <w:rPr>
                <w:rFonts w:ascii="標楷體" w:eastAsia="標楷體" w:hAnsi="標楷體" w:hint="eastAsia"/>
              </w:rPr>
              <w:t>，今日因瑕疵前來換貨。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BA5B98">
            <w:pPr>
              <w:tabs>
                <w:tab w:val="left" w:pos="723"/>
              </w:tabs>
              <w:ind w:leftChars="41" w:left="98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hint="eastAsia"/>
              </w:rPr>
              <w:t>25.向</w:t>
            </w:r>
            <w:r w:rsidRPr="00AE0705">
              <w:rPr>
                <w:rFonts w:ascii="標楷體" w:eastAsia="標楷體" w:hAnsi="標楷體" w:hint="eastAsia"/>
                <w:b/>
              </w:rPr>
              <w:t>海山商行</w:t>
            </w:r>
            <w:r w:rsidRPr="00AE0705">
              <w:rPr>
                <w:rFonts w:ascii="標楷體" w:eastAsia="標楷體" w:hAnsi="標楷體" w:hint="eastAsia"/>
              </w:rPr>
              <w:t>購入商品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65,000，簽發一個月期本票，附月息一分，面額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40,000，餘暫欠，付款條件2/10，n/30。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26.本店簽發即期支票面額$24,500以償還前欠</w:t>
            </w:r>
            <w:r w:rsidRPr="00AE0705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海山商行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貨款，</w:t>
            </w:r>
            <w:r w:rsidRPr="00AE0705">
              <w:rPr>
                <w:rFonts w:ascii="標楷體" w:eastAsia="標楷體" w:hAnsi="標楷體" w:cs="細明體" w:hint="eastAsia"/>
                <w:b/>
                <w:color w:val="000000"/>
                <w:u w:val="single"/>
                <w:shd w:val="clear" w:color="auto" w:fill="FFFFFF"/>
              </w:rPr>
              <w:t>並取得2%折扣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27.前向</w:t>
            </w:r>
            <w:r w:rsidRPr="00BA5B98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海山商行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購入之商品$5,000因瑕疵退貨並取回現金。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28. 前簽發予</w:t>
            </w:r>
            <w:r w:rsidRPr="00BA5B98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海山商行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之支票今日到期，本金及利息( $400)均由銀行存款兌現。</w:t>
            </w:r>
          </w:p>
        </w:tc>
        <w:tc>
          <w:tcPr>
            <w:tcW w:w="4498" w:type="dxa"/>
          </w:tcPr>
          <w:p w:rsidR="009E57B0" w:rsidRPr="00AE0705" w:rsidRDefault="009E57B0" w:rsidP="00344AC4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29.</w:t>
            </w:r>
            <w:r w:rsidRPr="00AE0705">
              <w:rPr>
                <w:rFonts w:ascii="標楷體" w:eastAsia="標楷體" w:hAnsi="標楷體" w:hint="eastAsia"/>
              </w:rPr>
              <w:t>向</w:t>
            </w:r>
            <w:r w:rsidRPr="00BA5B98">
              <w:rPr>
                <w:rFonts w:ascii="標楷體" w:eastAsia="標楷體" w:hAnsi="標楷體" w:hint="eastAsia"/>
                <w:b/>
                <w:u w:val="single"/>
              </w:rPr>
              <w:t>佳能商店</w:t>
            </w:r>
            <w:r w:rsidRPr="00AE0705">
              <w:rPr>
                <w:rFonts w:ascii="標楷體" w:eastAsia="標楷體" w:hAnsi="標楷體" w:hint="eastAsia"/>
              </w:rPr>
              <w:t>訂貨一批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55,000，並預付訂金</w:t>
            </w:r>
            <w:r w:rsidRPr="00AE0705">
              <w:rPr>
                <w:rFonts w:ascii="標楷體" w:eastAsia="標楷體" w:hAnsi="標楷體"/>
              </w:rPr>
              <w:t>$</w:t>
            </w:r>
            <w:r w:rsidRPr="00AE0705">
              <w:rPr>
                <w:rFonts w:ascii="標楷體" w:eastAsia="標楷體" w:hAnsi="標楷體" w:hint="eastAsia"/>
              </w:rPr>
              <w:t>5,000。</w:t>
            </w:r>
          </w:p>
        </w:tc>
        <w:tc>
          <w:tcPr>
            <w:tcW w:w="4498" w:type="dxa"/>
          </w:tcPr>
          <w:p w:rsidR="009E57B0" w:rsidRPr="00AE0705" w:rsidRDefault="009E57B0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30.</w:t>
            </w:r>
            <w:r w:rsidR="00AE0705" w:rsidRPr="00AE0705">
              <w:rPr>
                <w:rFonts w:ascii="標楷體" w:eastAsia="標楷體" w:hAnsi="標楷體" w:hint="eastAsia"/>
              </w:rPr>
              <w:t>前向</w:t>
            </w:r>
            <w:r w:rsidR="00AE0705" w:rsidRPr="00BA5B98">
              <w:rPr>
                <w:rFonts w:ascii="標楷體" w:eastAsia="標楷體" w:hAnsi="標楷體" w:hint="eastAsia"/>
                <w:b/>
                <w:u w:val="single"/>
              </w:rPr>
              <w:t>佳能商店</w:t>
            </w:r>
            <w:r w:rsidR="00AE0705" w:rsidRPr="00AE0705">
              <w:rPr>
                <w:rFonts w:ascii="標楷體" w:eastAsia="標楷體" w:hAnsi="標楷體" w:hint="eastAsia"/>
              </w:rPr>
              <w:t>訂貨今日送達，餘款以現金付訖，同時支付$1</w:t>
            </w:r>
            <w:r w:rsidR="00AE0705" w:rsidRPr="00AE0705">
              <w:rPr>
                <w:rFonts w:ascii="標楷體" w:eastAsia="標楷體" w:hAnsi="標楷體"/>
              </w:rPr>
              <w:t>,</w:t>
            </w:r>
            <w:r w:rsidR="00AE0705" w:rsidRPr="00AE0705">
              <w:rPr>
                <w:rFonts w:ascii="標楷體" w:eastAsia="標楷體" w:hAnsi="標楷體" w:hint="eastAsia"/>
              </w:rPr>
              <w:t>000應由本店負擔之運費。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AE0705" w:rsidP="00BA5B98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31</w:t>
            </w:r>
            <w:r w:rsidR="009E57B0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.</w:t>
            </w:r>
            <w:r w:rsidR="00BA5B98">
              <w:rPr>
                <w:rFonts w:ascii="標楷體" w:eastAsia="標楷體" w:hAnsi="標楷體" w:hint="eastAsia"/>
              </w:rPr>
              <w:t>7/1</w:t>
            </w:r>
            <w:r w:rsidR="009E57B0" w:rsidRPr="00AE0705">
              <w:rPr>
                <w:rFonts w:ascii="標楷體" w:eastAsia="標楷體" w:hAnsi="標楷體" w:hint="eastAsia"/>
              </w:rPr>
              <w:t>賒銷商品$36,000給</w:t>
            </w:r>
            <w:r w:rsidR="009E57B0" w:rsidRPr="00BA5B98">
              <w:rPr>
                <w:rFonts w:ascii="標楷體" w:eastAsia="標楷體" w:hAnsi="標楷體" w:hint="eastAsia"/>
                <w:b/>
                <w:u w:val="single"/>
              </w:rPr>
              <w:t>宇宙企業</w:t>
            </w:r>
            <w:r w:rsidR="009E57B0" w:rsidRPr="00AE0705">
              <w:rPr>
                <w:rFonts w:ascii="標楷體" w:eastAsia="標楷體" w:hAnsi="標楷體" w:hint="eastAsia"/>
              </w:rPr>
              <w:t>，付款條件</w:t>
            </w:r>
            <w:r w:rsidR="009E57B0" w:rsidRPr="00AE0705">
              <w:rPr>
                <w:rFonts w:ascii="標楷體" w:eastAsia="標楷體" w:hAnsi="標楷體"/>
              </w:rPr>
              <w:t>2/10</w:t>
            </w:r>
            <w:r w:rsidR="009E57B0" w:rsidRPr="00AE0705">
              <w:rPr>
                <w:rFonts w:ascii="標楷體" w:eastAsia="標楷體" w:hAnsi="標楷體" w:hint="eastAsia"/>
              </w:rPr>
              <w:t>，1</w:t>
            </w:r>
            <w:r w:rsidR="009E57B0" w:rsidRPr="00AE0705">
              <w:rPr>
                <w:rFonts w:ascii="標楷體" w:eastAsia="標楷體" w:hAnsi="標楷體"/>
              </w:rPr>
              <w:t>/</w:t>
            </w:r>
            <w:r w:rsidR="009E57B0" w:rsidRPr="00AE0705">
              <w:rPr>
                <w:rFonts w:ascii="標楷體" w:eastAsia="標楷體" w:hAnsi="標楷體" w:hint="eastAsia"/>
              </w:rPr>
              <w:t>2</w:t>
            </w:r>
            <w:r w:rsidR="009E57B0" w:rsidRPr="00AE0705">
              <w:rPr>
                <w:rFonts w:ascii="標楷體" w:eastAsia="標楷體" w:hAnsi="標楷體"/>
              </w:rPr>
              <w:t>0</w:t>
            </w:r>
            <w:r w:rsidR="009E57B0" w:rsidRPr="00AE0705">
              <w:rPr>
                <w:rFonts w:ascii="標楷體" w:eastAsia="標楷體" w:hAnsi="標楷體" w:hint="eastAsia"/>
              </w:rPr>
              <w:t>，</w:t>
            </w:r>
            <w:r w:rsidR="009E57B0" w:rsidRPr="00AE0705">
              <w:rPr>
                <w:rFonts w:ascii="標楷體" w:eastAsia="標楷體" w:hAnsi="標楷體"/>
              </w:rPr>
              <w:t>n/</w:t>
            </w:r>
            <w:r w:rsidR="009E57B0" w:rsidRPr="00AE0705">
              <w:rPr>
                <w:rFonts w:ascii="標楷體" w:eastAsia="標楷體" w:hAnsi="標楷體" w:hint="eastAsia"/>
              </w:rPr>
              <w:t>3</w:t>
            </w:r>
            <w:r w:rsidR="009E57B0" w:rsidRPr="00AE0705">
              <w:rPr>
                <w:rFonts w:ascii="標楷體" w:eastAsia="標楷體" w:hAnsi="標楷體"/>
              </w:rPr>
              <w:t>0</w:t>
            </w:r>
          </w:p>
        </w:tc>
        <w:tc>
          <w:tcPr>
            <w:tcW w:w="4498" w:type="dxa"/>
          </w:tcPr>
          <w:p w:rsidR="009E57B0" w:rsidRPr="00AE0705" w:rsidRDefault="00AE0705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32</w:t>
            </w:r>
            <w:r w:rsidR="009E57B0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.</w:t>
            </w:r>
            <w:r w:rsidR="00BA5B98">
              <w:rPr>
                <w:rFonts w:ascii="標楷體" w:eastAsia="標楷體" w:hAnsi="標楷體" w:hint="eastAsia"/>
              </w:rPr>
              <w:t>7/8</w:t>
            </w:r>
            <w:r w:rsidR="009E57B0" w:rsidRPr="00AE0705">
              <w:rPr>
                <w:rFonts w:ascii="標楷體" w:eastAsia="標楷體" w:hAnsi="標楷體" w:hint="eastAsia"/>
              </w:rPr>
              <w:t>收到</w:t>
            </w:r>
            <w:r w:rsidR="009E57B0" w:rsidRPr="00BA5B98">
              <w:rPr>
                <w:rFonts w:ascii="標楷體" w:eastAsia="標楷體" w:hAnsi="標楷體" w:hint="eastAsia"/>
                <w:b/>
                <w:u w:val="single"/>
              </w:rPr>
              <w:t>宇宙企業</w:t>
            </w:r>
            <w:r w:rsidR="009E57B0" w:rsidRPr="00AE0705">
              <w:rPr>
                <w:rFonts w:ascii="標楷體" w:eastAsia="標楷體" w:hAnsi="標楷體" w:hint="eastAsia"/>
              </w:rPr>
              <w:t>前賒銷1/3帳款。</w:t>
            </w:r>
          </w:p>
        </w:tc>
        <w:tc>
          <w:tcPr>
            <w:tcW w:w="4498" w:type="dxa"/>
          </w:tcPr>
          <w:p w:rsidR="009E57B0" w:rsidRPr="00AE0705" w:rsidRDefault="00AE0705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33.</w:t>
            </w:r>
            <w:r w:rsidRPr="00AE0705">
              <w:rPr>
                <w:rFonts w:ascii="標楷體" w:eastAsia="標楷體" w:hAnsi="標楷體" w:hint="eastAsia"/>
              </w:rPr>
              <w:t>7/18 收到</w:t>
            </w:r>
            <w:r w:rsidRPr="00BA5B98">
              <w:rPr>
                <w:rFonts w:ascii="標楷體" w:eastAsia="標楷體" w:hAnsi="標楷體" w:hint="eastAsia"/>
                <w:b/>
                <w:u w:val="single"/>
              </w:rPr>
              <w:t>宇宙企業</w:t>
            </w:r>
            <w:r w:rsidRPr="00AE0705">
              <w:rPr>
                <w:rFonts w:ascii="標楷體" w:eastAsia="標楷體" w:hAnsi="標楷體" w:hint="eastAsia"/>
              </w:rPr>
              <w:t>交來現金$14,850償還前欠。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AE0705" w:rsidP="00BA5B98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34.</w:t>
            </w:r>
            <w:r w:rsidR="00BA5B98">
              <w:rPr>
                <w:rFonts w:ascii="標楷體" w:eastAsia="標楷體" w:hAnsi="標楷體" w:hint="eastAsia"/>
              </w:rPr>
              <w:t>7/28</w:t>
            </w:r>
            <w:r w:rsidRPr="00AE0705">
              <w:rPr>
                <w:rFonts w:ascii="標楷體" w:eastAsia="標楷體" w:hAnsi="標楷體" w:hint="eastAsia"/>
              </w:rPr>
              <w:t>收到</w:t>
            </w:r>
            <w:r w:rsidRPr="004907D1">
              <w:rPr>
                <w:rFonts w:ascii="標楷體" w:eastAsia="標楷體" w:hAnsi="標楷體" w:hint="eastAsia"/>
                <w:b/>
                <w:u w:val="single"/>
              </w:rPr>
              <w:t>宇宙企業</w:t>
            </w:r>
            <w:r w:rsidRPr="00AE0705">
              <w:rPr>
                <w:rFonts w:ascii="標楷體" w:eastAsia="標楷體" w:hAnsi="標楷體" w:hint="eastAsia"/>
              </w:rPr>
              <w:t>前賒銷剩餘帳款。</w:t>
            </w:r>
          </w:p>
        </w:tc>
        <w:tc>
          <w:tcPr>
            <w:tcW w:w="4498" w:type="dxa"/>
          </w:tcPr>
          <w:p w:rsidR="009E57B0" w:rsidRPr="00AE0705" w:rsidRDefault="00AE0705" w:rsidP="00806C94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35.</w:t>
            </w:r>
            <w:r w:rsidR="00806C94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銀行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存摺有一筆不知名存入$20</w:t>
            </w:r>
            <w:r w:rsidRPr="00AE0705">
              <w:rPr>
                <w:rFonts w:ascii="標楷體" w:eastAsia="標楷體" w:hAnsi="標楷體" w:cs="細明體"/>
                <w:color w:val="000000"/>
                <w:shd w:val="clear" w:color="auto" w:fill="FFFFFF"/>
              </w:rPr>
              <w:t>,000</w:t>
            </w: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。</w:t>
            </w:r>
          </w:p>
        </w:tc>
        <w:tc>
          <w:tcPr>
            <w:tcW w:w="4498" w:type="dxa"/>
          </w:tcPr>
          <w:p w:rsidR="009E57B0" w:rsidRPr="00AE0705" w:rsidRDefault="004907D1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36.經查</w:t>
            </w:r>
            <w:r w:rsidR="00AE0705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前項$20,000存入為</w:t>
            </w:r>
            <w:r w:rsidR="00AE0705" w:rsidRPr="004907D1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台北商店</w:t>
            </w:r>
            <w:r w:rsidR="00AE0705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訂購商品之訂金。</w:t>
            </w:r>
          </w:p>
        </w:tc>
      </w:tr>
      <w:tr w:rsidR="009E57B0" w:rsidRPr="00AE0705" w:rsidTr="00AE0705">
        <w:trPr>
          <w:trHeight w:hRule="exact" w:val="2608"/>
          <w:jc w:val="center"/>
        </w:trPr>
        <w:tc>
          <w:tcPr>
            <w:tcW w:w="4497" w:type="dxa"/>
          </w:tcPr>
          <w:p w:rsidR="009E57B0" w:rsidRPr="00AE0705" w:rsidRDefault="004907D1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37.</w:t>
            </w:r>
            <w:r w:rsidR="00AE0705" w:rsidRPr="004907D1">
              <w:rPr>
                <w:rFonts w:ascii="標楷體" w:eastAsia="標楷體" w:hAnsi="標楷體" w:cs="細明體" w:hint="eastAsia"/>
                <w:b/>
                <w:color w:val="000000"/>
                <w:shd w:val="clear" w:color="auto" w:fill="FFFFFF"/>
              </w:rPr>
              <w:t>台北商店</w:t>
            </w:r>
            <w:r w:rsidR="00AE0705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訂購之商品$80,000今交貨，扣除訂金後收取即期支票乙紙。</w:t>
            </w:r>
          </w:p>
        </w:tc>
        <w:tc>
          <w:tcPr>
            <w:tcW w:w="4498" w:type="dxa"/>
          </w:tcPr>
          <w:p w:rsidR="009E57B0" w:rsidRPr="00AE0705" w:rsidRDefault="004907D1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38.</w:t>
            </w:r>
            <w:r w:rsidR="00AE0705"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支付前送交台北商店之貨運公司運費$500。</w:t>
            </w:r>
          </w:p>
        </w:tc>
        <w:tc>
          <w:tcPr>
            <w:tcW w:w="4498" w:type="dxa"/>
          </w:tcPr>
          <w:p w:rsidR="009E57B0" w:rsidRPr="00AE0705" w:rsidRDefault="00AE0705" w:rsidP="00AE0705">
            <w:pPr>
              <w:spacing w:afterLines="50" w:after="180"/>
              <w:ind w:leftChars="41" w:left="98"/>
              <w:textAlignment w:val="center"/>
              <w:rPr>
                <w:rFonts w:ascii="標楷體" w:eastAsia="標楷體" w:hAnsi="標楷體" w:cs="細明體"/>
                <w:color w:val="000000"/>
                <w:shd w:val="clear" w:color="auto" w:fill="FFFFFF"/>
              </w:rPr>
            </w:pPr>
            <w:r w:rsidRPr="00AE0705">
              <w:rPr>
                <w:rFonts w:ascii="標楷體" w:eastAsia="標楷體" w:hAnsi="標楷體" w:cs="細明體" w:hint="eastAsia"/>
                <w:color w:val="000000"/>
                <w:shd w:val="clear" w:color="auto" w:fill="FFFFFF"/>
              </w:rPr>
              <w:t>39.</w:t>
            </w:r>
            <w:r w:rsidR="004907D1" w:rsidRPr="00AE0705">
              <w:rPr>
                <w:rFonts w:ascii="標楷體" w:eastAsia="標楷體" w:hAnsi="標楷體"/>
              </w:rPr>
              <w:t>業主來店提取現金$10,000</w:t>
            </w:r>
            <w:r w:rsidR="004907D1">
              <w:rPr>
                <w:rFonts w:ascii="標楷體" w:eastAsia="標楷體" w:hAnsi="標楷體"/>
              </w:rPr>
              <w:t>及商品</w:t>
            </w:r>
            <w:r w:rsidR="004907D1">
              <w:rPr>
                <w:rFonts w:ascii="標楷體" w:eastAsia="標楷體" w:hAnsi="標楷體" w:hint="eastAsia"/>
              </w:rPr>
              <w:t>售價</w:t>
            </w:r>
            <w:r w:rsidR="004907D1" w:rsidRPr="00AE0705">
              <w:rPr>
                <w:rFonts w:ascii="標楷體" w:eastAsia="標楷體" w:hAnsi="標楷體"/>
              </w:rPr>
              <w:t>$5,000自用。（本店採定期盤存制）</w:t>
            </w:r>
          </w:p>
        </w:tc>
      </w:tr>
    </w:tbl>
    <w:p w:rsidR="00CC6811" w:rsidRDefault="00CC6811" w:rsidP="00A56819">
      <w:pPr>
        <w:spacing w:afterLines="50" w:after="180" w:line="240" w:lineRule="atLeast"/>
        <w:textAlignment w:val="center"/>
        <w:rPr>
          <w:rFonts w:ascii="新細明體" w:hAnsi="新細明體" w:cs="細明體"/>
          <w:color w:val="000000"/>
          <w:shd w:val="clear" w:color="auto" w:fill="FFFFFF"/>
        </w:rPr>
      </w:pPr>
    </w:p>
    <w:p w:rsidR="00AA411E" w:rsidRPr="00AA411E" w:rsidRDefault="004907D1" w:rsidP="00B651C0">
      <w:pPr>
        <w:spacing w:afterLines="50" w:after="180" w:line="240" w:lineRule="atLeast"/>
        <w:ind w:firstLineChars="413" w:firstLine="991"/>
        <w:textAlignment w:val="center"/>
        <w:rPr>
          <w:rFonts w:ascii="新細明體" w:hAnsi="新細明體" w:cs="細明體"/>
          <w:color w:val="000000"/>
          <w:shd w:val="clear" w:color="auto" w:fill="FFFFFF"/>
        </w:rPr>
      </w:pPr>
      <w:r>
        <w:rPr>
          <w:rFonts w:ascii="新細明體" w:hAnsi="新細明體" w:cs="細明體" w:hint="eastAsia"/>
          <w:color w:val="000000"/>
          <w:shd w:val="clear" w:color="auto" w:fill="FFFFFF"/>
        </w:rPr>
        <w:t>40.</w:t>
      </w:r>
      <w:r w:rsidR="00AE0705">
        <w:rPr>
          <w:rFonts w:ascii="新細明體" w:hAnsi="新細明體" w:cs="細明體" w:hint="eastAsia"/>
          <w:color w:val="000000"/>
          <w:shd w:val="clear" w:color="auto" w:fill="FFFFFF"/>
        </w:rPr>
        <w:t>請計算</w:t>
      </w:r>
      <w:r w:rsidR="00B651C0">
        <w:rPr>
          <w:rFonts w:ascii="新細明體" w:hAnsi="新細明體" w:cs="細明體" w:hint="eastAsia"/>
          <w:color w:val="000000"/>
          <w:shd w:val="clear" w:color="auto" w:fill="FFFFFF"/>
        </w:rPr>
        <w:t>當39筆交易入帳後</w:t>
      </w:r>
      <w:r w:rsidR="00AE0705">
        <w:rPr>
          <w:rFonts w:ascii="新細明體" w:hAnsi="新細明體" w:cs="細明體" w:hint="eastAsia"/>
          <w:color w:val="000000"/>
          <w:shd w:val="clear" w:color="auto" w:fill="FFFFFF"/>
        </w:rPr>
        <w:t>銀行存款餘額___________________________</w:t>
      </w:r>
    </w:p>
    <w:sectPr w:rsidR="00AA411E" w:rsidRPr="00AA411E" w:rsidSect="00AE0705">
      <w:headerReference w:type="even" r:id="rId7"/>
      <w:footerReference w:type="even" r:id="rId8"/>
      <w:type w:val="continuous"/>
      <w:pgSz w:w="14572" w:h="20639" w:code="12"/>
      <w:pgMar w:top="851" w:right="284" w:bottom="284" w:left="284" w:header="851" w:footer="567" w:gutter="0"/>
      <w:cols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82A" w:rsidRDefault="0024582A">
      <w:r>
        <w:separator/>
      </w:r>
    </w:p>
  </w:endnote>
  <w:endnote w:type="continuationSeparator" w:id="0">
    <w:p w:rsidR="0024582A" w:rsidRDefault="00245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82A" w:rsidRDefault="0024582A">
      <w:r>
        <w:separator/>
      </w:r>
    </w:p>
  </w:footnote>
  <w:footnote w:type="continuationSeparator" w:id="0">
    <w:p w:rsidR="0024582A" w:rsidRDefault="00245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572841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5560E3" wp14:editId="1072AA27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BC9C7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572841">
      <w:rPr>
        <w:rFonts w:ascii="標楷體" w:eastAsia="標楷體" w:hAnsi="標楷體"/>
        <w:noProof/>
        <w:position w:val="-10"/>
      </w:rPr>
      <w:drawing>
        <wp:inline distT="0" distB="0" distL="0" distR="0" wp14:anchorId="19F6592F" wp14:editId="1AC830B3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C021D1"/>
    <w:multiLevelType w:val="hybridMultilevel"/>
    <w:tmpl w:val="039CC7B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841"/>
    <w:rsid w:val="000208F9"/>
    <w:rsid w:val="00022689"/>
    <w:rsid w:val="00070EB5"/>
    <w:rsid w:val="001028A6"/>
    <w:rsid w:val="00121209"/>
    <w:rsid w:val="0016648F"/>
    <w:rsid w:val="001A0FF6"/>
    <w:rsid w:val="00210561"/>
    <w:rsid w:val="002146D9"/>
    <w:rsid w:val="00224F39"/>
    <w:rsid w:val="0024582A"/>
    <w:rsid w:val="0027612A"/>
    <w:rsid w:val="002B3CE6"/>
    <w:rsid w:val="00316A09"/>
    <w:rsid w:val="00344AC4"/>
    <w:rsid w:val="003D1F6F"/>
    <w:rsid w:val="003D490D"/>
    <w:rsid w:val="0041186D"/>
    <w:rsid w:val="00413D8D"/>
    <w:rsid w:val="00430339"/>
    <w:rsid w:val="00441383"/>
    <w:rsid w:val="00456B84"/>
    <w:rsid w:val="00460EC9"/>
    <w:rsid w:val="004907D1"/>
    <w:rsid w:val="004B5199"/>
    <w:rsid w:val="00510253"/>
    <w:rsid w:val="00554B31"/>
    <w:rsid w:val="00572841"/>
    <w:rsid w:val="0058560D"/>
    <w:rsid w:val="00591EA4"/>
    <w:rsid w:val="0067542C"/>
    <w:rsid w:val="006A3D14"/>
    <w:rsid w:val="006C601E"/>
    <w:rsid w:val="006C6A7D"/>
    <w:rsid w:val="00743CD9"/>
    <w:rsid w:val="00745587"/>
    <w:rsid w:val="00806C94"/>
    <w:rsid w:val="008131BA"/>
    <w:rsid w:val="00843D9F"/>
    <w:rsid w:val="00845E21"/>
    <w:rsid w:val="008531D8"/>
    <w:rsid w:val="00867BE6"/>
    <w:rsid w:val="0089533F"/>
    <w:rsid w:val="008A2C22"/>
    <w:rsid w:val="008A3B2A"/>
    <w:rsid w:val="008B35CB"/>
    <w:rsid w:val="008F12CC"/>
    <w:rsid w:val="00902108"/>
    <w:rsid w:val="009316F7"/>
    <w:rsid w:val="009E57B0"/>
    <w:rsid w:val="009F6F1B"/>
    <w:rsid w:val="00A3653B"/>
    <w:rsid w:val="00A5226A"/>
    <w:rsid w:val="00A54293"/>
    <w:rsid w:val="00A56819"/>
    <w:rsid w:val="00AA411E"/>
    <w:rsid w:val="00AA414B"/>
    <w:rsid w:val="00AE0705"/>
    <w:rsid w:val="00B257E1"/>
    <w:rsid w:val="00B42653"/>
    <w:rsid w:val="00B47416"/>
    <w:rsid w:val="00B64AB8"/>
    <w:rsid w:val="00B651C0"/>
    <w:rsid w:val="00B719B6"/>
    <w:rsid w:val="00B95175"/>
    <w:rsid w:val="00BA5B98"/>
    <w:rsid w:val="00C604DF"/>
    <w:rsid w:val="00C94382"/>
    <w:rsid w:val="00CC3A38"/>
    <w:rsid w:val="00CC6811"/>
    <w:rsid w:val="00D23256"/>
    <w:rsid w:val="00D66280"/>
    <w:rsid w:val="00D8558D"/>
    <w:rsid w:val="00DA172D"/>
    <w:rsid w:val="00DE70D0"/>
    <w:rsid w:val="00E8701B"/>
    <w:rsid w:val="00E9553F"/>
    <w:rsid w:val="00EF15A8"/>
    <w:rsid w:val="00F04560"/>
    <w:rsid w:val="00F1180A"/>
    <w:rsid w:val="00F15D40"/>
    <w:rsid w:val="00F3101A"/>
    <w:rsid w:val="00F50DE0"/>
    <w:rsid w:val="00F556D8"/>
    <w:rsid w:val="00F60EFB"/>
    <w:rsid w:val="00FA0726"/>
    <w:rsid w:val="00FE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F9B9BE5-8079-4EC4-91F3-AB05C7A1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table" w:styleId="a6">
    <w:name w:val="Table Grid"/>
    <w:basedOn w:val="a1"/>
    <w:rsid w:val="00895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7284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List Paragraph"/>
    <w:basedOn w:val="a"/>
    <w:uiPriority w:val="34"/>
    <w:qFormat/>
    <w:rsid w:val="00CC6811"/>
    <w:pPr>
      <w:ind w:leftChars="200" w:left="480"/>
    </w:pPr>
  </w:style>
  <w:style w:type="paragraph" w:customStyle="1" w:styleId="1">
    <w:name w:val="(1)"/>
    <w:basedOn w:val="a"/>
    <w:rsid w:val="00AA414B"/>
    <w:pPr>
      <w:tabs>
        <w:tab w:val="left" w:pos="559"/>
      </w:tabs>
      <w:ind w:leftChars="120" w:left="250" w:hangingChars="130" w:hanging="130"/>
      <w:jc w:val="both"/>
    </w:pPr>
  </w:style>
  <w:style w:type="paragraph" w:styleId="a8">
    <w:name w:val="Balloon Text"/>
    <w:basedOn w:val="a"/>
    <w:link w:val="a9"/>
    <w:semiHidden/>
    <w:unhideWhenUsed/>
    <w:rsid w:val="009E57B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semiHidden/>
    <w:rsid w:val="009E57B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7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7573;&#32771;&#21367;\108.1.1\108.1.1&#26371;&#19968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108.1.1會一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User</cp:lastModifiedBy>
  <cp:revision>2</cp:revision>
  <cp:lastPrinted>2020-11-19T07:57:00Z</cp:lastPrinted>
  <dcterms:created xsi:type="dcterms:W3CDTF">2020-11-24T01:42:00Z</dcterms:created>
  <dcterms:modified xsi:type="dcterms:W3CDTF">2020-11-24T01:42:00Z</dcterms:modified>
</cp:coreProperties>
</file>