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65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8"/>
      </w:tblGrid>
      <w:tr w:rsidR="008A1AFE" w:rsidTr="008A1AFE">
        <w:trPr>
          <w:trHeight w:val="413"/>
        </w:trPr>
        <w:tc>
          <w:tcPr>
            <w:tcW w:w="1065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tbl>
            <w:tblPr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840"/>
              <w:gridCol w:w="1320"/>
              <w:gridCol w:w="1200"/>
              <w:gridCol w:w="827"/>
              <w:gridCol w:w="567"/>
              <w:gridCol w:w="425"/>
              <w:gridCol w:w="567"/>
              <w:gridCol w:w="1134"/>
              <w:gridCol w:w="567"/>
              <w:gridCol w:w="1795"/>
              <w:gridCol w:w="709"/>
              <w:gridCol w:w="1559"/>
            </w:tblGrid>
            <w:tr w:rsidR="008A1AFE" w:rsidTr="00DD0A47">
              <w:trPr>
                <w:cantSplit/>
                <w:trHeight w:val="510"/>
              </w:trPr>
              <w:tc>
                <w:tcPr>
                  <w:tcW w:w="6880" w:type="dxa"/>
                  <w:gridSpan w:val="8"/>
                  <w:tcBorders>
                    <w:bottom w:val="single" w:sz="4" w:space="0" w:color="auto"/>
                  </w:tcBorders>
                  <w:vAlign w:val="center"/>
                </w:tcPr>
                <w:p w:rsidR="008A1AFE" w:rsidRPr="00F22683" w:rsidRDefault="008A1AFE" w:rsidP="008A1AFE">
                  <w:pPr>
                    <w:pStyle w:val="a5"/>
                    <w:jc w:val="center"/>
                    <w:rPr>
                      <w:rFonts w:ascii="標楷體" w:eastAsia="標楷體" w:hAnsi="標楷體"/>
                    </w:rPr>
                  </w:pPr>
                  <w:r w:rsidRPr="00F22683">
                    <w:rPr>
                      <w:rFonts w:ascii="標楷體" w:eastAsia="標楷體" w:hAnsi="標楷體" w:hint="eastAsia"/>
                      <w:sz w:val="28"/>
                    </w:rPr>
                    <w:t>新北市立新北高工10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>8</w:t>
                  </w:r>
                  <w:r w:rsidRPr="00F22683">
                    <w:rPr>
                      <w:rFonts w:ascii="標楷體" w:eastAsia="標楷體" w:hAnsi="標楷體" w:hint="eastAsia"/>
                      <w:sz w:val="28"/>
                    </w:rPr>
                    <w:t>學年度第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>1</w:t>
                  </w:r>
                  <w:r w:rsidRPr="00F22683">
                    <w:rPr>
                      <w:rFonts w:ascii="標楷體" w:eastAsia="標楷體" w:hAnsi="標楷體" w:hint="eastAsia"/>
                      <w:sz w:val="28"/>
                    </w:rPr>
                    <w:t>學期</w:t>
                  </w:r>
                  <w:r>
                    <w:rPr>
                      <w:rFonts w:ascii="標楷體" w:eastAsia="標楷體" w:hAnsi="標楷體"/>
                      <w:sz w:val="28"/>
                    </w:rPr>
                    <w:t xml:space="preserve"> 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 xml:space="preserve">競試 </w:t>
                  </w:r>
                  <w:r>
                    <w:rPr>
                      <w:rFonts w:ascii="標楷體" w:eastAsia="標楷體" w:hAnsi="標楷體"/>
                      <w:sz w:val="28"/>
                    </w:rPr>
                    <w:t>考</w:t>
                  </w:r>
                  <w:r w:rsidRPr="00F22683">
                    <w:rPr>
                      <w:rFonts w:ascii="標楷體" w:eastAsia="標楷體" w:hAnsi="標楷體" w:hint="eastAsia"/>
                      <w:sz w:val="28"/>
                    </w:rPr>
                    <w:t>試</w:t>
                  </w:r>
                </w:p>
              </w:tc>
              <w:tc>
                <w:tcPr>
                  <w:tcW w:w="567" w:type="dxa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A1AFE" w:rsidRPr="00F22683" w:rsidRDefault="008A1AFE" w:rsidP="008A1AFE">
                  <w:pPr>
                    <w:pStyle w:val="a5"/>
                    <w:jc w:val="center"/>
                    <w:rPr>
                      <w:rFonts w:ascii="標楷體" w:eastAsia="標楷體" w:hAnsi="標楷體"/>
                      <w:sz w:val="24"/>
                    </w:rPr>
                  </w:pPr>
                  <w:r w:rsidRPr="00F22683">
                    <w:rPr>
                      <w:rFonts w:ascii="標楷體" w:eastAsia="標楷體" w:hAnsi="標楷體" w:hint="eastAsia"/>
                      <w:sz w:val="24"/>
                    </w:rPr>
                    <w:t>班級</w:t>
                  </w:r>
                </w:p>
              </w:tc>
              <w:tc>
                <w:tcPr>
                  <w:tcW w:w="1795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A1AFE" w:rsidRDefault="008A1AFE" w:rsidP="008A1AFE">
                  <w:pPr>
                    <w:pStyle w:val="a5"/>
                    <w:jc w:val="center"/>
                    <w:rPr>
                      <w:rFonts w:ascii="新細明體" w:hAnsi="新細明體"/>
                      <w:sz w:val="24"/>
                    </w:rPr>
                  </w:pPr>
                </w:p>
              </w:tc>
              <w:tc>
                <w:tcPr>
                  <w:tcW w:w="709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A1AFE" w:rsidRPr="00F22683" w:rsidRDefault="008A1AFE" w:rsidP="008A1AFE">
                  <w:pPr>
                    <w:pStyle w:val="a5"/>
                    <w:jc w:val="center"/>
                    <w:rPr>
                      <w:rFonts w:ascii="標楷體" w:eastAsia="標楷體" w:hAnsi="標楷體"/>
                      <w:sz w:val="24"/>
                    </w:rPr>
                  </w:pPr>
                  <w:r w:rsidRPr="00F22683">
                    <w:rPr>
                      <w:rFonts w:ascii="標楷體" w:eastAsia="標楷體" w:hAnsi="標楷體" w:hint="eastAsia"/>
                      <w:sz w:val="24"/>
                    </w:rPr>
                    <w:t>座號</w:t>
                  </w:r>
                </w:p>
              </w:tc>
              <w:tc>
                <w:tcPr>
                  <w:tcW w:w="1559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A1AFE" w:rsidRPr="00F22683" w:rsidRDefault="008A1AFE" w:rsidP="008A1AFE">
                  <w:pPr>
                    <w:pStyle w:val="a5"/>
                    <w:jc w:val="center"/>
                    <w:rPr>
                      <w:rFonts w:ascii="標楷體" w:eastAsia="標楷體" w:hAnsi="標楷體"/>
                      <w:sz w:val="28"/>
                    </w:rPr>
                  </w:pPr>
                </w:p>
              </w:tc>
            </w:tr>
            <w:tr w:rsidR="008A1AFE" w:rsidTr="00DD0A47">
              <w:trPr>
                <w:cantSplit/>
                <w:trHeight w:val="520"/>
              </w:trPr>
              <w:tc>
                <w:tcPr>
                  <w:tcW w:w="84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:rsidR="008A1AFE" w:rsidRPr="00F22683" w:rsidRDefault="008A1AFE" w:rsidP="008A1AFE">
                  <w:pPr>
                    <w:pStyle w:val="a5"/>
                    <w:jc w:val="center"/>
                    <w:rPr>
                      <w:rFonts w:ascii="標楷體" w:eastAsia="標楷體" w:hAnsi="標楷體"/>
                      <w:sz w:val="24"/>
                    </w:rPr>
                  </w:pPr>
                  <w:r w:rsidRPr="00F22683">
                    <w:rPr>
                      <w:rFonts w:ascii="標楷體" w:eastAsia="標楷體" w:hAnsi="標楷體" w:hint="eastAsia"/>
                      <w:sz w:val="24"/>
                    </w:rPr>
                    <w:t>科 目</w:t>
                  </w:r>
                </w:p>
              </w:tc>
              <w:tc>
                <w:tcPr>
                  <w:tcW w:w="1320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8A1AFE" w:rsidRPr="00F22683" w:rsidRDefault="00385BD3" w:rsidP="008A1AFE">
                  <w:pPr>
                    <w:pStyle w:val="a5"/>
                    <w:jc w:val="center"/>
                    <w:rPr>
                      <w:rFonts w:ascii="標楷體" w:eastAsia="標楷體" w:hAnsi="標楷體"/>
                      <w:sz w:val="24"/>
                    </w:rPr>
                  </w:pPr>
                  <w:r>
                    <w:rPr>
                      <w:rFonts w:ascii="標楷體" w:eastAsia="標楷體" w:hAnsi="標楷體" w:hint="eastAsia"/>
                      <w:sz w:val="24"/>
                    </w:rPr>
                    <w:t>製圖實習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8A1AFE" w:rsidRPr="00F22683" w:rsidRDefault="008A1AFE" w:rsidP="008A1AFE">
                  <w:pPr>
                    <w:pStyle w:val="a5"/>
                    <w:jc w:val="center"/>
                    <w:rPr>
                      <w:rFonts w:ascii="標楷體" w:eastAsia="標楷體" w:hAnsi="標楷體"/>
                      <w:sz w:val="24"/>
                    </w:rPr>
                  </w:pPr>
                  <w:r w:rsidRPr="00F22683">
                    <w:rPr>
                      <w:rFonts w:ascii="標楷體" w:eastAsia="標楷體" w:hAnsi="標楷體" w:hint="eastAsia"/>
                      <w:sz w:val="24"/>
                    </w:rPr>
                    <w:t>命題</w:t>
                  </w:r>
                  <w:r w:rsidRPr="00B500B7">
                    <w:rPr>
                      <w:rFonts w:ascii="標楷體" w:eastAsia="標楷體" w:hAnsi="標楷體" w:hint="eastAsia"/>
                      <w:sz w:val="24"/>
                    </w:rPr>
                    <w:t>教師</w:t>
                  </w:r>
                </w:p>
              </w:tc>
              <w:tc>
                <w:tcPr>
                  <w:tcW w:w="82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8A1AFE" w:rsidRPr="00F22683" w:rsidRDefault="00385BD3" w:rsidP="008A1AFE">
                  <w:pPr>
                    <w:pStyle w:val="a5"/>
                    <w:rPr>
                      <w:rFonts w:ascii="標楷體" w:eastAsia="標楷體" w:hAnsi="標楷體"/>
                      <w:sz w:val="24"/>
                    </w:rPr>
                  </w:pPr>
                  <w:r>
                    <w:rPr>
                      <w:rFonts w:ascii="標楷體" w:eastAsia="標楷體" w:hAnsi="標楷體" w:hint="eastAsia"/>
                      <w:sz w:val="24"/>
                    </w:rPr>
                    <w:t>顏俊杰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8A1AFE" w:rsidRPr="00F22683" w:rsidRDefault="008A1AFE" w:rsidP="008A1AFE">
                  <w:pPr>
                    <w:pStyle w:val="a5"/>
                    <w:jc w:val="center"/>
                    <w:rPr>
                      <w:rFonts w:ascii="標楷體" w:eastAsia="標楷體" w:hAnsi="標楷體"/>
                      <w:sz w:val="24"/>
                    </w:rPr>
                  </w:pPr>
                  <w:r w:rsidRPr="00F22683">
                    <w:rPr>
                      <w:rFonts w:ascii="標楷體" w:eastAsia="標楷體" w:hAnsi="標楷體" w:hint="eastAsia"/>
                      <w:sz w:val="24"/>
                    </w:rPr>
                    <w:t>年級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8A1AFE" w:rsidRPr="00F22683" w:rsidRDefault="008A1AFE" w:rsidP="008A1AFE">
                  <w:pPr>
                    <w:pStyle w:val="a5"/>
                    <w:rPr>
                      <w:rFonts w:ascii="標楷體" w:eastAsia="標楷體" w:hAnsi="標楷體"/>
                      <w:sz w:val="24"/>
                    </w:rPr>
                  </w:pPr>
                  <w:r>
                    <w:rPr>
                      <w:rFonts w:ascii="標楷體" w:eastAsia="標楷體" w:hAnsi="標楷體" w:hint="eastAsia"/>
                      <w:sz w:val="24"/>
                    </w:rPr>
                    <w:t>二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8A1AFE" w:rsidRPr="00F22683" w:rsidRDefault="008A1AFE" w:rsidP="008A1AFE">
                  <w:pPr>
                    <w:pStyle w:val="a5"/>
                    <w:jc w:val="center"/>
                    <w:rPr>
                      <w:rFonts w:ascii="標楷體" w:eastAsia="標楷體" w:hAnsi="標楷體"/>
                      <w:sz w:val="24"/>
                    </w:rPr>
                  </w:pPr>
                  <w:r w:rsidRPr="00F22683">
                    <w:rPr>
                      <w:rFonts w:ascii="標楷體" w:eastAsia="標楷體" w:hAnsi="標楷體" w:hint="eastAsia"/>
                      <w:sz w:val="24"/>
                    </w:rPr>
                    <w:t>科別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right w:val="double" w:sz="4" w:space="0" w:color="auto"/>
                  </w:tcBorders>
                  <w:vAlign w:val="center"/>
                </w:tcPr>
                <w:p w:rsidR="008A1AFE" w:rsidRPr="00F22683" w:rsidRDefault="00385BD3" w:rsidP="008A1AFE">
                  <w:pPr>
                    <w:pStyle w:val="a5"/>
                    <w:ind w:left="112"/>
                    <w:jc w:val="center"/>
                    <w:rPr>
                      <w:rFonts w:ascii="標楷體" w:eastAsia="標楷體" w:hAnsi="標楷體"/>
                      <w:sz w:val="24"/>
                    </w:rPr>
                  </w:pPr>
                  <w:bookmarkStart w:id="0" w:name="_GoBack"/>
                  <w:bookmarkEnd w:id="0"/>
                  <w:r>
                    <w:rPr>
                      <w:rFonts w:ascii="標楷體" w:eastAsia="標楷體" w:hAnsi="標楷體" w:hint="eastAsia"/>
                      <w:sz w:val="24"/>
                    </w:rPr>
                    <w:t>模具科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double" w:sz="4" w:space="0" w:color="auto"/>
                    <w:right w:val="single" w:sz="4" w:space="0" w:color="auto"/>
                  </w:tcBorders>
                  <w:vAlign w:val="center"/>
                </w:tcPr>
                <w:p w:rsidR="008A1AFE" w:rsidRPr="00F22683" w:rsidRDefault="008A1AFE" w:rsidP="008A1AFE">
                  <w:pPr>
                    <w:pStyle w:val="a5"/>
                    <w:jc w:val="center"/>
                    <w:rPr>
                      <w:rFonts w:ascii="標楷體" w:eastAsia="標楷體" w:hAnsi="標楷體"/>
                      <w:sz w:val="24"/>
                    </w:rPr>
                  </w:pPr>
                  <w:r w:rsidRPr="00F22683">
                    <w:rPr>
                      <w:rFonts w:ascii="標楷體" w:eastAsia="標楷體" w:hAnsi="標楷體" w:hint="eastAsia"/>
                      <w:sz w:val="24"/>
                    </w:rPr>
                    <w:t>姓名</w:t>
                  </w:r>
                </w:p>
              </w:tc>
              <w:tc>
                <w:tcPr>
                  <w:tcW w:w="4063" w:type="dxa"/>
                  <w:gridSpan w:val="3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8A1AFE" w:rsidRDefault="008A1AFE" w:rsidP="008A1AFE">
                  <w:pPr>
                    <w:pStyle w:val="a5"/>
                    <w:jc w:val="center"/>
                    <w:rPr>
                      <w:rFonts w:ascii="新細明體" w:hAnsi="新細明體"/>
                      <w:sz w:val="28"/>
                    </w:rPr>
                  </w:pPr>
                </w:p>
              </w:tc>
            </w:tr>
          </w:tbl>
          <w:p w:rsidR="008A1AFE" w:rsidRPr="007341F8" w:rsidRDefault="008A1AFE" w:rsidP="008A1AFE">
            <w:pPr>
              <w:snapToGrid w:val="0"/>
              <w:spacing w:line="240" w:lineRule="atLeast"/>
              <w:rPr>
                <w:rFonts w:eastAsia="標楷體"/>
                <w:b/>
                <w:color w:val="000000"/>
                <w:sz w:val="28"/>
              </w:rPr>
            </w:pPr>
          </w:p>
        </w:tc>
      </w:tr>
      <w:tr w:rsidR="008A1AFE" w:rsidTr="008A1AFE">
        <w:trPr>
          <w:trHeight w:val="253"/>
        </w:trPr>
        <w:tc>
          <w:tcPr>
            <w:tcW w:w="1065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8A1AFE" w:rsidRDefault="008A1AFE" w:rsidP="007341F8">
            <w:pPr>
              <w:snapToGrid w:val="0"/>
              <w:spacing w:line="240" w:lineRule="atLeast"/>
            </w:pPr>
          </w:p>
        </w:tc>
      </w:tr>
    </w:tbl>
    <w:p w:rsidR="00052D53" w:rsidRDefault="00067D5F" w:rsidP="007341F8">
      <w:pPr>
        <w:rPr>
          <w:rFonts w:eastAsia="標楷體"/>
          <w:b/>
          <w:color w:val="000000"/>
          <w:sz w:val="24"/>
        </w:rPr>
      </w:pPr>
      <w:bookmarkStart w:id="1" w:name="Content"/>
      <w:bookmarkStart w:id="2" w:name="Paper2"/>
      <w:bookmarkEnd w:id="1"/>
      <w:bookmarkEnd w:id="2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6895465</wp:posOffset>
                </wp:positionH>
                <wp:positionV relativeFrom="paragraph">
                  <wp:posOffset>-704850</wp:posOffset>
                </wp:positionV>
                <wp:extent cx="1132205" cy="742950"/>
                <wp:effectExtent l="0" t="0" r="0" b="0"/>
                <wp:wrapNone/>
                <wp:docPr id="11" name="文字方塊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22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7D5F" w:rsidRPr="00662596" w:rsidRDefault="00067D5F" w:rsidP="005064AC">
                            <w:pPr>
                              <w:adjustRightInd w:val="0"/>
                              <w:snapToGrid w:val="0"/>
                              <w:spacing w:line="270" w:lineRule="exact"/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</w:pPr>
                            <w:r w:rsidRPr="00662596"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  <w:t>共</w:t>
                            </w:r>
                            <w:r w:rsidRPr="00E327E2"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327E2">
                              <w:rPr>
                                <w:rStyle w:val="a4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E327E2">
                              <w:rPr>
                                <w:rStyle w:val="a4"/>
                                <w:sz w:val="18"/>
                                <w:szCs w:val="18"/>
                              </w:rPr>
                              <w:instrText xml:space="preserve"> NUMPAGES </w:instrText>
                            </w:r>
                            <w:r w:rsidRPr="00E327E2">
                              <w:rPr>
                                <w:rStyle w:val="a4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Style w:val="a4"/>
                                <w:noProof/>
                                <w:sz w:val="18"/>
                                <w:szCs w:val="18"/>
                              </w:rPr>
                              <w:t>2</w:t>
                            </w:r>
                            <w:r w:rsidRPr="00E327E2">
                              <w:rPr>
                                <w:rStyle w:val="a4"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E327E2"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662596"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  <w:t>頁</w:t>
                            </w:r>
                            <w:r w:rsidRPr="00662596"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  <w:t>,</w:t>
                            </w:r>
                            <w:r w:rsidRPr="00662596"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  <w:t>第</w:t>
                            </w:r>
                            <w:r w:rsidRPr="00E327E2"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327E2">
                              <w:rPr>
                                <w:rStyle w:val="a4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E327E2">
                              <w:rPr>
                                <w:rStyle w:val="a4"/>
                                <w:sz w:val="18"/>
                                <w:szCs w:val="18"/>
                              </w:rPr>
                              <w:instrText xml:space="preserve"> PAGE </w:instrText>
                            </w:r>
                            <w:r w:rsidRPr="00E327E2">
                              <w:rPr>
                                <w:rStyle w:val="a4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Style w:val="a4"/>
                                <w:noProof/>
                                <w:sz w:val="18"/>
                                <w:szCs w:val="18"/>
                              </w:rPr>
                              <w:t>1</w:t>
                            </w:r>
                            <w:r w:rsidRPr="00E327E2">
                              <w:rPr>
                                <w:rStyle w:val="a4"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E327E2"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62596"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  <w:t>頁</w:t>
                            </w:r>
                          </w:p>
                          <w:p w:rsidR="00067D5F" w:rsidRPr="005064AC" w:rsidRDefault="00067D5F" w:rsidP="005064AC">
                            <w:pPr>
                              <w:adjustRightInd w:val="0"/>
                              <w:snapToGrid w:val="0"/>
                              <w:spacing w:line="270" w:lineRule="exact"/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  <w:t>■</w:t>
                            </w:r>
                            <w:r w:rsidRPr="00662596"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  <w:t>使用電腦讀卡</w:t>
                            </w:r>
                          </w:p>
                          <w:p w:rsidR="00067D5F" w:rsidRPr="00662596" w:rsidRDefault="00067D5F" w:rsidP="005064AC">
                            <w:pPr>
                              <w:adjustRightInd w:val="0"/>
                              <w:snapToGrid w:val="0"/>
                              <w:spacing w:line="270" w:lineRule="exact"/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  <w:t>□</w:t>
                            </w:r>
                            <w:r w:rsidRPr="00662596"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  <w:t>答案請</w:t>
                            </w:r>
                            <w:proofErr w:type="gramStart"/>
                            <w:r w:rsidRPr="00662596"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  <w:t>寫於答案卷</w:t>
                            </w:r>
                            <w:proofErr w:type="gramEnd"/>
                            <w:r w:rsidRPr="00662596"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  <w:t>上</w:t>
                            </w:r>
                          </w:p>
                          <w:p w:rsidR="00067D5F" w:rsidRPr="00613DF8" w:rsidRDefault="00067D5F" w:rsidP="005064AC">
                            <w:pPr>
                              <w:adjustRightInd w:val="0"/>
                              <w:snapToGrid w:val="0"/>
                              <w:spacing w:line="27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UI Emoji" w:eastAsia="Segoe UI Emoji" w:hAnsi="Segoe UI Emoji" w:cs="Segoe UI Emoji" w:hint="eastAsia"/>
                                <w:spacing w:val="-10"/>
                                <w:sz w:val="18"/>
                                <w:szCs w:val="18"/>
                              </w:rPr>
                              <w:t>□</w:t>
                            </w:r>
                            <w:r w:rsidRPr="00662596">
                              <w:rPr>
                                <w:rFonts w:eastAsia="標楷體" w:hint="eastAsia"/>
                                <w:spacing w:val="-10"/>
                                <w:sz w:val="18"/>
                                <w:szCs w:val="18"/>
                              </w:rPr>
                              <w:t>答案請寫於試卷上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1" o:spid="_x0000_s1026" type="#_x0000_t202" style="position:absolute;margin-left:542.95pt;margin-top:-55.5pt;width:89.15pt;height:5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">
                <v:textbox inset=".5mm,.5mm,.5mm,.5mm">
                  <w:txbxContent>
                    <w:p w:rsidR="00067D5F" w:rsidRPr="00662596" w:rsidRDefault="00067D5F" w:rsidP="005064AC">
                      <w:pPr>
                        <w:adjustRightInd w:val="0"/>
                        <w:snapToGrid w:val="0"/>
                        <w:spacing w:line="270" w:lineRule="exact"/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</w:pPr>
                      <w:r w:rsidRPr="00662596"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  <w:t>共</w:t>
                      </w:r>
                      <w:r w:rsidRPr="00E327E2"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  <w:t xml:space="preserve">  </w:t>
                      </w:r>
                      <w:r w:rsidRPr="00E327E2">
                        <w:rPr>
                          <w:rStyle w:val="a4"/>
                          <w:sz w:val="18"/>
                          <w:szCs w:val="18"/>
                        </w:rPr>
                        <w:fldChar w:fldCharType="begin"/>
                      </w:r>
                      <w:r w:rsidRPr="00E327E2">
                        <w:rPr>
                          <w:rStyle w:val="a4"/>
                          <w:sz w:val="18"/>
                          <w:szCs w:val="18"/>
                        </w:rPr>
                        <w:instrText xml:space="preserve"> NUMPAGES </w:instrText>
                      </w:r>
                      <w:r w:rsidRPr="00E327E2">
                        <w:rPr>
                          <w:rStyle w:val="a4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Style w:val="a4"/>
                          <w:noProof/>
                          <w:sz w:val="18"/>
                          <w:szCs w:val="18"/>
                        </w:rPr>
                        <w:t>2</w:t>
                      </w:r>
                      <w:r w:rsidRPr="00E327E2">
                        <w:rPr>
                          <w:rStyle w:val="a4"/>
                          <w:sz w:val="18"/>
                          <w:szCs w:val="18"/>
                        </w:rPr>
                        <w:fldChar w:fldCharType="end"/>
                      </w:r>
                      <w:r w:rsidRPr="00E327E2"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  <w:t xml:space="preserve">  </w:t>
                      </w:r>
                      <w:r w:rsidRPr="00662596"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  <w:t>頁</w:t>
                      </w:r>
                      <w:r w:rsidRPr="00662596"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  <w:t>,</w:t>
                      </w:r>
                      <w:r w:rsidRPr="00662596"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  <w:t>第</w:t>
                      </w:r>
                      <w:r w:rsidRPr="00E327E2"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  <w:t xml:space="preserve">  </w:t>
                      </w:r>
                      <w:r w:rsidRPr="00E327E2">
                        <w:rPr>
                          <w:rStyle w:val="a4"/>
                          <w:sz w:val="18"/>
                          <w:szCs w:val="18"/>
                        </w:rPr>
                        <w:fldChar w:fldCharType="begin"/>
                      </w:r>
                      <w:r w:rsidRPr="00E327E2">
                        <w:rPr>
                          <w:rStyle w:val="a4"/>
                          <w:sz w:val="18"/>
                          <w:szCs w:val="18"/>
                        </w:rPr>
                        <w:instrText xml:space="preserve"> PAGE </w:instrText>
                      </w:r>
                      <w:r w:rsidRPr="00E327E2">
                        <w:rPr>
                          <w:rStyle w:val="a4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Style w:val="a4"/>
                          <w:noProof/>
                          <w:sz w:val="18"/>
                          <w:szCs w:val="18"/>
                        </w:rPr>
                        <w:t>1</w:t>
                      </w:r>
                      <w:r w:rsidRPr="00E327E2">
                        <w:rPr>
                          <w:rStyle w:val="a4"/>
                          <w:sz w:val="18"/>
                          <w:szCs w:val="18"/>
                        </w:rPr>
                        <w:fldChar w:fldCharType="end"/>
                      </w:r>
                      <w:r w:rsidRPr="00E327E2"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  <w:t xml:space="preserve"> </w:t>
                      </w:r>
                      <w:r w:rsidRPr="00662596"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  <w:t>頁</w:t>
                      </w:r>
                    </w:p>
                    <w:p w:rsidR="00067D5F" w:rsidRPr="005064AC" w:rsidRDefault="00067D5F" w:rsidP="005064AC">
                      <w:pPr>
                        <w:adjustRightInd w:val="0"/>
                        <w:snapToGrid w:val="0"/>
                        <w:spacing w:line="270" w:lineRule="exact"/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</w:pPr>
                      <w:r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  <w:t>■</w:t>
                      </w:r>
                      <w:r w:rsidRPr="00662596"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  <w:t>使用電腦讀卡</w:t>
                      </w:r>
                    </w:p>
                    <w:p w:rsidR="00067D5F" w:rsidRPr="00662596" w:rsidRDefault="00067D5F" w:rsidP="005064AC">
                      <w:pPr>
                        <w:adjustRightInd w:val="0"/>
                        <w:snapToGrid w:val="0"/>
                        <w:spacing w:line="270" w:lineRule="exact"/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</w:pPr>
                      <w:r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  <w:t>□</w:t>
                      </w:r>
                      <w:r w:rsidRPr="00662596"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  <w:t>答案請</w:t>
                      </w:r>
                      <w:proofErr w:type="gramStart"/>
                      <w:r w:rsidRPr="00662596"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  <w:t>寫於答案卷</w:t>
                      </w:r>
                      <w:proofErr w:type="gramEnd"/>
                      <w:r w:rsidRPr="00662596"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  <w:t>上</w:t>
                      </w:r>
                    </w:p>
                    <w:p w:rsidR="00067D5F" w:rsidRPr="00613DF8" w:rsidRDefault="00067D5F" w:rsidP="005064AC">
                      <w:pPr>
                        <w:adjustRightInd w:val="0"/>
                        <w:snapToGrid w:val="0"/>
                        <w:spacing w:line="27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ascii="Segoe UI Emoji" w:eastAsia="Segoe UI Emoji" w:hAnsi="Segoe UI Emoji" w:cs="Segoe UI Emoji" w:hint="eastAsia"/>
                          <w:spacing w:val="-10"/>
                          <w:sz w:val="18"/>
                          <w:szCs w:val="18"/>
                        </w:rPr>
                        <w:t>□</w:t>
                      </w:r>
                      <w:r w:rsidRPr="00662596">
                        <w:rPr>
                          <w:rFonts w:eastAsia="標楷體" w:hint="eastAsia"/>
                          <w:spacing w:val="-10"/>
                          <w:sz w:val="18"/>
                          <w:szCs w:val="18"/>
                        </w:rPr>
                        <w:t>答案請寫於試卷上</w:t>
                      </w:r>
                    </w:p>
                  </w:txbxContent>
                </v:textbox>
              </v:shape>
            </w:pict>
          </mc:Fallback>
        </mc:AlternateContent>
      </w:r>
      <w:r w:rsidR="007341F8" w:rsidRPr="007341F8">
        <w:rPr>
          <w:rFonts w:eastAsia="標楷體" w:hint="eastAsia"/>
          <w:b/>
          <w:color w:val="000000"/>
          <w:sz w:val="24"/>
        </w:rPr>
        <w:t>一、單選題</w:t>
      </w:r>
      <w:r w:rsidR="007341F8" w:rsidRPr="007341F8">
        <w:rPr>
          <w:rFonts w:eastAsia="標楷體" w:hint="eastAsia"/>
          <w:b/>
          <w:color w:val="000000"/>
          <w:sz w:val="24"/>
        </w:rPr>
        <w:t xml:space="preserve"> (50</w:t>
      </w:r>
      <w:r w:rsidR="007341F8" w:rsidRPr="007341F8">
        <w:rPr>
          <w:rFonts w:eastAsia="標楷體" w:hint="eastAsia"/>
          <w:b/>
          <w:color w:val="000000"/>
          <w:sz w:val="24"/>
        </w:rPr>
        <w:t>題</w:t>
      </w:r>
      <w:r w:rsidR="007341F8" w:rsidRPr="007341F8">
        <w:rPr>
          <w:rFonts w:eastAsia="標楷體" w:hint="eastAsia"/>
          <w:b/>
          <w:color w:val="000000"/>
          <w:sz w:val="24"/>
        </w:rPr>
        <w:t xml:space="preserve"> </w:t>
      </w:r>
      <w:r w:rsidR="007341F8" w:rsidRPr="007341F8">
        <w:rPr>
          <w:rFonts w:eastAsia="標楷體" w:hint="eastAsia"/>
          <w:b/>
          <w:color w:val="000000"/>
          <w:sz w:val="24"/>
        </w:rPr>
        <w:t>每題</w:t>
      </w:r>
      <w:r w:rsidR="007341F8">
        <w:rPr>
          <w:rFonts w:eastAsia="標楷體" w:hint="eastAsia"/>
          <w:b/>
          <w:color w:val="000000"/>
          <w:sz w:val="24"/>
        </w:rPr>
        <w:t>2</w:t>
      </w:r>
      <w:r w:rsidR="007341F8" w:rsidRPr="007341F8">
        <w:rPr>
          <w:rFonts w:eastAsia="標楷體" w:hint="eastAsia"/>
          <w:b/>
          <w:color w:val="000000"/>
          <w:sz w:val="24"/>
        </w:rPr>
        <w:t>分</w:t>
      </w:r>
      <w:r w:rsidR="007341F8" w:rsidRPr="007341F8">
        <w:rPr>
          <w:rFonts w:eastAsia="標楷體" w:hint="eastAsia"/>
          <w:b/>
          <w:color w:val="000000"/>
          <w:sz w:val="24"/>
        </w:rPr>
        <w:t xml:space="preserve"> </w:t>
      </w:r>
      <w:r w:rsidR="007341F8" w:rsidRPr="007341F8">
        <w:rPr>
          <w:rFonts w:eastAsia="標楷體" w:hint="eastAsia"/>
          <w:b/>
          <w:color w:val="000000"/>
          <w:sz w:val="24"/>
        </w:rPr>
        <w:t>共</w:t>
      </w:r>
      <w:r w:rsidR="007341F8">
        <w:rPr>
          <w:rFonts w:eastAsia="標楷體" w:hint="eastAsia"/>
          <w:b/>
          <w:color w:val="000000"/>
          <w:sz w:val="24"/>
        </w:rPr>
        <w:t>100</w:t>
      </w:r>
      <w:r w:rsidR="007341F8" w:rsidRPr="007341F8">
        <w:rPr>
          <w:rFonts w:eastAsia="標楷體" w:hint="eastAsia"/>
          <w:b/>
          <w:color w:val="000000"/>
          <w:sz w:val="24"/>
        </w:rPr>
        <w:t>分</w:t>
      </w:r>
      <w:r w:rsidR="007341F8" w:rsidRPr="007341F8">
        <w:rPr>
          <w:rFonts w:eastAsia="標楷體" w:hint="eastAsia"/>
          <w:b/>
          <w:color w:val="000000"/>
          <w:sz w:val="24"/>
        </w:rPr>
        <w:t>)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7341F8">
        <w:rPr>
          <w:rFonts w:hint="eastAsia"/>
          <w:color w:val="000000"/>
        </w:rPr>
        <w:t xml:space="preserve">一般而言，圖形語言可分為美術圖與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土木圖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機電圖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工程圖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電子圖　等兩大類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課本練習題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7341F8">
        <w:rPr>
          <w:rFonts w:hint="eastAsia"/>
          <w:color w:val="000000"/>
        </w:rPr>
        <w:t>依據</w:t>
      </w:r>
      <w:r w:rsidRPr="007341F8">
        <w:rPr>
          <w:color w:val="000000"/>
        </w:rPr>
        <w:t>CNS</w:t>
      </w:r>
      <w:r w:rsidRPr="007341F8">
        <w:rPr>
          <w:rFonts w:hint="eastAsia"/>
          <w:color w:val="000000"/>
        </w:rPr>
        <w:t xml:space="preserve">標準，一般工程製圖之尺寸未註明其單位，其單位均採用為　</w:t>
      </w:r>
      <w:r w:rsidRPr="007341F8">
        <w:rPr>
          <w:color w:val="000000"/>
        </w:rPr>
        <w:t>(A)m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(B)cm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(C)mm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(D)</w:t>
      </w:r>
      <w:r w:rsidRPr="007341F8">
        <w:rPr>
          <w:color w:val="000000"/>
        </w:rPr>
        <w:sym w:font="Symbol" w:char="006D"/>
      </w:r>
      <w:r w:rsidRPr="007341F8">
        <w:rPr>
          <w:color w:val="000000"/>
        </w:rPr>
        <w:t>m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檢定題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7341F8">
        <w:rPr>
          <w:rFonts w:hint="eastAsia"/>
          <w:color w:val="000000"/>
        </w:rPr>
        <w:t>關於各國標準組織標記圖式，下列何者</w:t>
      </w:r>
      <w:r w:rsidRPr="007341F8">
        <w:rPr>
          <w:rFonts w:hint="eastAsia"/>
          <w:color w:val="000000"/>
          <w:u w:val="double"/>
        </w:rPr>
        <w:t>錯誤</w:t>
      </w:r>
      <w:r w:rsidRPr="007341F8">
        <w:rPr>
          <w:rFonts w:hint="eastAsia"/>
          <w:color w:val="000000"/>
        </w:rPr>
        <w:t xml:space="preserve">？　</w:t>
      </w:r>
      <w:r w:rsidRPr="007341F8">
        <w:rPr>
          <w:color w:val="000000"/>
        </w:rPr>
        <w:t>(A)</w:t>
      </w:r>
      <w:r>
        <w:rPr>
          <w:noProof/>
          <w:color w:val="000000"/>
          <w:position w:val="-34"/>
        </w:rPr>
        <w:drawing>
          <wp:inline distT="0" distB="0" distL="0" distR="0">
            <wp:extent cx="485775" cy="504825"/>
            <wp:effectExtent l="0" t="0" r="9525" b="9525"/>
            <wp:docPr id="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1F8">
        <w:rPr>
          <w:rFonts w:hint="eastAsia"/>
          <w:color w:val="000000"/>
        </w:rPr>
        <w:t xml:space="preserve">中華民國國家標準　</w:t>
      </w:r>
      <w:r w:rsidRPr="007341F8">
        <w:rPr>
          <w:color w:val="000000"/>
        </w:rPr>
        <w:t>(B)</w:t>
      </w:r>
      <w:r>
        <w:rPr>
          <w:noProof/>
          <w:color w:val="000000"/>
          <w:position w:val="-16"/>
        </w:rPr>
        <w:drawing>
          <wp:inline distT="0" distB="0" distL="0" distR="0">
            <wp:extent cx="447675" cy="257175"/>
            <wp:effectExtent l="0" t="0" r="9525" b="9525"/>
            <wp:docPr id="2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1F8">
        <w:rPr>
          <w:rFonts w:hint="eastAsia"/>
          <w:color w:val="000000"/>
        </w:rPr>
        <w:t xml:space="preserve">德國國家標準　</w:t>
      </w:r>
      <w:r w:rsidRPr="007341F8">
        <w:rPr>
          <w:color w:val="000000"/>
        </w:rPr>
        <w:t>(C)</w:t>
      </w:r>
      <w:r>
        <w:rPr>
          <w:noProof/>
          <w:color w:val="000000"/>
          <w:position w:val="-40"/>
        </w:rPr>
        <w:drawing>
          <wp:inline distT="0" distB="0" distL="0" distR="0">
            <wp:extent cx="685800" cy="561975"/>
            <wp:effectExtent l="0" t="0" r="0" b="9525"/>
            <wp:docPr id="3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1F8">
        <w:rPr>
          <w:rFonts w:hint="eastAsia"/>
          <w:color w:val="000000"/>
        </w:rPr>
        <w:t xml:space="preserve">國際標準組織　</w:t>
      </w:r>
      <w:r w:rsidRPr="007341F8">
        <w:rPr>
          <w:color w:val="000000"/>
        </w:rPr>
        <w:t>(D)</w:t>
      </w:r>
      <w:r>
        <w:rPr>
          <w:noProof/>
          <w:color w:val="000000"/>
          <w:position w:val="-36"/>
        </w:rPr>
        <w:drawing>
          <wp:inline distT="0" distB="0" distL="0" distR="0">
            <wp:extent cx="723900" cy="542925"/>
            <wp:effectExtent l="0" t="0" r="0" b="9525"/>
            <wp:docPr id="4" name="圖片 4" descr="附檔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附檔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1F8">
        <w:rPr>
          <w:rFonts w:hint="eastAsia"/>
          <w:color w:val="000000"/>
        </w:rPr>
        <w:t>美國國家標準協會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增廣延伸題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7341F8">
        <w:rPr>
          <w:rFonts w:hint="eastAsia"/>
          <w:color w:val="000000"/>
        </w:rPr>
        <w:t>我國</w:t>
      </w:r>
      <w:r w:rsidRPr="007341F8">
        <w:rPr>
          <w:color w:val="000000"/>
        </w:rPr>
        <w:t>CNS</w:t>
      </w:r>
      <w:r w:rsidRPr="007341F8">
        <w:rPr>
          <w:rFonts w:hint="eastAsia"/>
          <w:color w:val="000000"/>
        </w:rPr>
        <w:t xml:space="preserve">標準之主管機關為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內政部標準局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財政部商品檢驗局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經濟部標準檢驗局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經濟部工業局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7341F8">
        <w:rPr>
          <w:rFonts w:hint="eastAsia"/>
          <w:color w:val="000000"/>
        </w:rPr>
        <w:t xml:space="preserve">製圖的主要構成是由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中、英文字及數字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線條、文字及符號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正投影、斜投影及透視投影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文字、色彩及圖案　註記而成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課本練習題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7341F8">
        <w:rPr>
          <w:rFonts w:hint="eastAsia"/>
          <w:color w:val="000000"/>
        </w:rPr>
        <w:t xml:space="preserve">美國國家標準協會的簡稱為　</w:t>
      </w:r>
      <w:r w:rsidRPr="007341F8">
        <w:rPr>
          <w:color w:val="000000"/>
        </w:rPr>
        <w:t>(A)JIS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(B)ANSI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(C)CNS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(D)ISO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課本練習題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7341F8">
        <w:rPr>
          <w:rFonts w:hint="eastAsia"/>
          <w:color w:val="000000"/>
        </w:rPr>
        <w:t xml:space="preserve">工業產品依規格標準化後，可達到何種功能？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提高品質和生產效率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降低成本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確保互換性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以上皆是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課本練習題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7341F8">
        <w:rPr>
          <w:rFonts w:hint="eastAsia"/>
          <w:color w:val="000000"/>
        </w:rPr>
        <w:t>下列敘述何者</w:t>
      </w:r>
      <w:r w:rsidRPr="007341F8">
        <w:rPr>
          <w:rFonts w:hint="eastAsia"/>
          <w:color w:val="000000"/>
          <w:u w:val="double"/>
        </w:rPr>
        <w:t>錯誤</w:t>
      </w:r>
      <w:r w:rsidRPr="007341F8">
        <w:rPr>
          <w:rFonts w:hint="eastAsia"/>
          <w:color w:val="000000"/>
        </w:rPr>
        <w:t xml:space="preserve">？　</w:t>
      </w:r>
      <w:r w:rsidRPr="007341F8">
        <w:rPr>
          <w:color w:val="000000"/>
        </w:rPr>
        <w:t>(A)CNS</w:t>
      </w:r>
      <w:r w:rsidRPr="007341F8">
        <w:rPr>
          <w:rFonts w:hint="eastAsia"/>
          <w:color w:val="000000"/>
        </w:rPr>
        <w:t xml:space="preserve">是中華民國國家標準　</w:t>
      </w:r>
      <w:r w:rsidRPr="007341F8">
        <w:rPr>
          <w:color w:val="000000"/>
        </w:rPr>
        <w:t>(B)ANS</w:t>
      </w:r>
      <w:r w:rsidRPr="007341F8">
        <w:rPr>
          <w:rFonts w:hint="eastAsia"/>
          <w:color w:val="000000"/>
        </w:rPr>
        <w:t xml:space="preserve">是美國國家標準　</w:t>
      </w:r>
      <w:r w:rsidRPr="007341F8">
        <w:rPr>
          <w:color w:val="000000"/>
        </w:rPr>
        <w:t>(C)BS</w:t>
      </w:r>
      <w:r w:rsidRPr="007341F8">
        <w:rPr>
          <w:rFonts w:hint="eastAsia"/>
          <w:color w:val="000000"/>
        </w:rPr>
        <w:t xml:space="preserve">是英國標準協會　</w:t>
      </w:r>
      <w:r w:rsidRPr="007341F8">
        <w:rPr>
          <w:color w:val="000000"/>
        </w:rPr>
        <w:t>(D)JIS</w:t>
      </w:r>
      <w:r w:rsidRPr="007341F8">
        <w:rPr>
          <w:rFonts w:hint="eastAsia"/>
          <w:color w:val="000000"/>
        </w:rPr>
        <w:t>是日本工業規格協會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課本練習題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7341F8">
        <w:rPr>
          <w:rFonts w:hint="eastAsia"/>
          <w:color w:val="000000"/>
        </w:rPr>
        <w:t xml:space="preserve">不規則連續細實線為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輪廓線　</w:t>
      </w:r>
      <w:r w:rsidRPr="007341F8">
        <w:rPr>
          <w:color w:val="000000"/>
        </w:rPr>
        <w:t>(B)</w:t>
      </w:r>
      <w:proofErr w:type="gramStart"/>
      <w:r w:rsidRPr="007341F8">
        <w:rPr>
          <w:rFonts w:hint="eastAsia"/>
          <w:color w:val="000000"/>
        </w:rPr>
        <w:t>指線</w:t>
      </w:r>
      <w:proofErr w:type="gramEnd"/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折斷線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隱藏線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檢定題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7341F8">
        <w:rPr>
          <w:rFonts w:hint="eastAsia"/>
          <w:color w:val="000000"/>
        </w:rPr>
        <w:t xml:space="preserve">國際標準組織之簡稱為　</w:t>
      </w:r>
      <w:r w:rsidRPr="007341F8">
        <w:rPr>
          <w:color w:val="000000"/>
        </w:rPr>
        <w:t>(A)OIS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(B)SIO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(C)ISO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(D)IOS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檢定題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7341F8">
        <w:rPr>
          <w:rFonts w:hint="eastAsia"/>
          <w:color w:val="000000"/>
        </w:rPr>
        <w:t xml:space="preserve">一般機械業在機械製造過程中所使用的圖面，稱為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配線圖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零件圖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訂貨圖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承認圖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課本練習題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7341F8">
        <w:rPr>
          <w:rFonts w:hint="eastAsia"/>
          <w:color w:val="000000"/>
        </w:rPr>
        <w:t xml:space="preserve">將設計構想以徒手用鉛筆繪製出設計草圖，為工程圖的最初設計原圖，其繪圖方式為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徒手畫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儀器畫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電腦畫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以上皆是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課本練習題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  <w:vertAlign w:val="superscript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7341F8">
        <w:rPr>
          <w:rFonts w:hint="eastAsia"/>
          <w:color w:val="000000"/>
        </w:rPr>
        <w:t>一張</w:t>
      </w:r>
      <w:r w:rsidRPr="007341F8">
        <w:rPr>
          <w:color w:val="000000"/>
        </w:rPr>
        <w:t>A0</w:t>
      </w:r>
      <w:r w:rsidRPr="007341F8">
        <w:rPr>
          <w:rFonts w:hint="eastAsia"/>
          <w:color w:val="000000"/>
        </w:rPr>
        <w:t xml:space="preserve">的圖紙其面積為　</w:t>
      </w:r>
      <w:r w:rsidRPr="007341F8"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2"/>
        </w:smartTagPr>
        <w:r w:rsidRPr="007341F8">
          <w:rPr>
            <w:color w:val="000000"/>
          </w:rPr>
          <w:t>1m</w:t>
        </w:r>
        <w:r w:rsidRPr="007341F8">
          <w:rPr>
            <w:color w:val="000000"/>
            <w:vertAlign w:val="superscript"/>
          </w:rPr>
          <w:t>2</w:t>
        </w:r>
      </w:smartTag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5"/>
          <w:attr w:name="UnitName" w:val="m2"/>
        </w:smartTagPr>
        <w:r w:rsidRPr="007341F8">
          <w:rPr>
            <w:color w:val="000000"/>
          </w:rPr>
          <w:t>1.5m</w:t>
        </w:r>
        <w:r w:rsidRPr="007341F8">
          <w:rPr>
            <w:color w:val="000000"/>
            <w:vertAlign w:val="superscript"/>
          </w:rPr>
          <w:t>2</w:t>
        </w:r>
      </w:smartTag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(C)</w:t>
      </w:r>
      <w:r w:rsidRPr="007341F8">
        <w:rPr>
          <w:color w:val="000000"/>
          <w:position w:val="-6"/>
        </w:rPr>
        <w:object w:dxaOrig="6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5.5pt" o:ole="">
            <v:imagedata r:id="rId11" o:title=""/>
          </v:shape>
          <o:OLEObject Type="Embed" ProgID="Equation.DSMT4" ShapeID="_x0000_i1025" DrawAspect="Content" ObjectID="_1638365516" r:id="rId12"/>
        </w:objec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2"/>
        </w:smartTagPr>
        <w:r w:rsidRPr="007341F8">
          <w:rPr>
            <w:color w:val="000000"/>
          </w:rPr>
          <w:t>2m</w:t>
        </w:r>
        <w:r w:rsidRPr="007341F8">
          <w:rPr>
            <w:color w:val="000000"/>
            <w:vertAlign w:val="superscript"/>
          </w:rPr>
          <w:t>2</w:t>
        </w:r>
      </w:smartTag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7341F8">
        <w:rPr>
          <w:rFonts w:hint="eastAsia"/>
          <w:color w:val="000000"/>
        </w:rPr>
        <w:t>製圖用紙大小</w:t>
      </w:r>
      <w:r w:rsidRPr="007341F8">
        <w:rPr>
          <w:color w:val="000000"/>
          <w:position w:val="-6"/>
        </w:rPr>
        <w:object w:dxaOrig="1619" w:dyaOrig="260">
          <v:shape id="_x0000_i1026" type="#_x0000_t75" style="width:81pt;height:12.5pt" o:ole="">
            <v:imagedata r:id="rId13" o:title=""/>
          </v:shape>
          <o:OLEObject Type="Embed" ProgID="Equation.DSMT4" ShapeID="_x0000_i1026" DrawAspect="Content" ObjectID="_1638365517" r:id="rId14"/>
        </w:object>
      </w:r>
      <w:r w:rsidRPr="007341F8">
        <w:rPr>
          <w:rFonts w:hint="eastAsia"/>
          <w:color w:val="000000"/>
        </w:rPr>
        <w:t xml:space="preserve">的圖紙為　</w:t>
      </w:r>
      <w:r w:rsidRPr="007341F8">
        <w:rPr>
          <w:color w:val="000000"/>
        </w:rPr>
        <w:t>(A)A2</w:t>
      </w:r>
      <w:r w:rsidRPr="007341F8">
        <w:rPr>
          <w:rFonts w:hint="eastAsia"/>
          <w:color w:val="000000"/>
        </w:rPr>
        <w:t xml:space="preserve">圖紙　</w:t>
      </w:r>
      <w:r w:rsidRPr="007341F8">
        <w:rPr>
          <w:color w:val="000000"/>
        </w:rPr>
        <w:t>(B)A3</w:t>
      </w:r>
      <w:r w:rsidRPr="007341F8">
        <w:rPr>
          <w:rFonts w:hint="eastAsia"/>
          <w:color w:val="000000"/>
        </w:rPr>
        <w:t xml:space="preserve">圖紙　</w:t>
      </w:r>
      <w:r w:rsidRPr="007341F8">
        <w:rPr>
          <w:color w:val="000000"/>
        </w:rPr>
        <w:t>(C)A4</w:t>
      </w:r>
      <w:r w:rsidRPr="007341F8">
        <w:rPr>
          <w:rFonts w:hint="eastAsia"/>
          <w:color w:val="000000"/>
        </w:rPr>
        <w:t xml:space="preserve">圖紙　</w:t>
      </w:r>
      <w:r w:rsidRPr="007341F8">
        <w:rPr>
          <w:color w:val="000000"/>
        </w:rPr>
        <w:t>(D)A5</w:t>
      </w:r>
      <w:r w:rsidRPr="007341F8">
        <w:rPr>
          <w:rFonts w:hint="eastAsia"/>
          <w:color w:val="000000"/>
        </w:rPr>
        <w:t>圖紙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7341F8">
        <w:rPr>
          <w:rFonts w:hint="eastAsia"/>
          <w:color w:val="000000"/>
        </w:rPr>
        <w:t xml:space="preserve">圖紙需裝訂成冊時，則左邊的圖框線應離紙邊　</w:t>
      </w:r>
      <w:r w:rsidRPr="007341F8"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 w:rsidRPr="007341F8">
          <w:rPr>
            <w:color w:val="000000"/>
          </w:rPr>
          <w:t>10m</w:t>
        </w:r>
      </w:smartTag>
      <w:r w:rsidRPr="007341F8">
        <w:rPr>
          <w:color w:val="000000"/>
        </w:rPr>
        <w:t>m</w:t>
      </w:r>
      <w:r w:rsidRPr="007341F8">
        <w:rPr>
          <w:rFonts w:hint="eastAsia"/>
          <w:color w:val="000000"/>
        </w:rPr>
        <w:t xml:space="preserve">為裝訂邊　</w:t>
      </w:r>
      <w:r w:rsidRPr="007341F8">
        <w:rPr>
          <w:color w:val="000000"/>
        </w:rPr>
        <w:t xml:space="preserve">(B)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m"/>
        </w:smartTagPr>
        <w:r w:rsidRPr="007341F8">
          <w:rPr>
            <w:color w:val="000000"/>
          </w:rPr>
          <w:t>15m</w:t>
        </w:r>
      </w:smartTag>
      <w:r w:rsidRPr="007341F8">
        <w:rPr>
          <w:color w:val="000000"/>
        </w:rPr>
        <w:t>m</w:t>
      </w:r>
      <w:r w:rsidRPr="007341F8">
        <w:rPr>
          <w:rFonts w:hint="eastAsia"/>
          <w:color w:val="000000"/>
        </w:rPr>
        <w:t xml:space="preserve">為裝訂邊　</w:t>
      </w:r>
      <w:r w:rsidRPr="007341F8"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 w:rsidRPr="007341F8">
          <w:rPr>
            <w:color w:val="000000"/>
          </w:rPr>
          <w:t>20m</w:t>
        </w:r>
      </w:smartTag>
      <w:r w:rsidRPr="007341F8">
        <w:rPr>
          <w:color w:val="000000"/>
        </w:rPr>
        <w:t>m</w:t>
      </w:r>
      <w:r w:rsidRPr="007341F8">
        <w:rPr>
          <w:rFonts w:hint="eastAsia"/>
          <w:color w:val="000000"/>
        </w:rPr>
        <w:t xml:space="preserve">為裝訂邊　</w:t>
      </w:r>
      <w:r w:rsidRPr="007341F8"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m"/>
        </w:smartTagPr>
        <w:r w:rsidRPr="007341F8">
          <w:rPr>
            <w:color w:val="000000"/>
          </w:rPr>
          <w:t>25m</w:t>
        </w:r>
      </w:smartTag>
      <w:r w:rsidRPr="007341F8">
        <w:rPr>
          <w:color w:val="000000"/>
        </w:rPr>
        <w:t>m</w:t>
      </w:r>
      <w:r w:rsidRPr="007341F8">
        <w:rPr>
          <w:rFonts w:hint="eastAsia"/>
          <w:color w:val="000000"/>
        </w:rPr>
        <w:t>為裝訂邊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7341F8">
        <w:rPr>
          <w:rFonts w:hint="eastAsia"/>
          <w:color w:val="000000"/>
        </w:rPr>
        <w:t>較</w:t>
      </w:r>
      <w:r w:rsidRPr="007341F8">
        <w:rPr>
          <w:color w:val="000000"/>
        </w:rPr>
        <w:t>A4</w:t>
      </w:r>
      <w:r w:rsidRPr="007341F8">
        <w:rPr>
          <w:rFonts w:hint="eastAsia"/>
          <w:color w:val="000000"/>
        </w:rPr>
        <w:t xml:space="preserve">大的圖紙或藍圖通常摺疊成何種規格，以便保存於文書夾中裝訂成冊？　</w:t>
      </w:r>
      <w:r w:rsidRPr="007341F8">
        <w:rPr>
          <w:color w:val="000000"/>
        </w:rPr>
        <w:t>(A)A1</w:t>
      </w:r>
      <w:r w:rsidRPr="007341F8">
        <w:rPr>
          <w:rFonts w:hint="eastAsia"/>
          <w:color w:val="000000"/>
        </w:rPr>
        <w:t xml:space="preserve">規格　</w:t>
      </w:r>
      <w:r w:rsidRPr="007341F8">
        <w:rPr>
          <w:color w:val="000000"/>
        </w:rPr>
        <w:t>(B)A2</w:t>
      </w:r>
      <w:r w:rsidRPr="007341F8">
        <w:rPr>
          <w:rFonts w:hint="eastAsia"/>
          <w:color w:val="000000"/>
        </w:rPr>
        <w:t xml:space="preserve">規格　</w:t>
      </w:r>
      <w:r w:rsidRPr="007341F8">
        <w:rPr>
          <w:color w:val="000000"/>
        </w:rPr>
        <w:t>(C)A3</w:t>
      </w:r>
      <w:r w:rsidRPr="007341F8">
        <w:rPr>
          <w:rFonts w:hint="eastAsia"/>
          <w:color w:val="000000"/>
        </w:rPr>
        <w:t xml:space="preserve">規格　</w:t>
      </w:r>
      <w:r w:rsidRPr="007341F8">
        <w:rPr>
          <w:color w:val="000000"/>
        </w:rPr>
        <w:t>(D)A4</w:t>
      </w:r>
      <w:r w:rsidRPr="007341F8">
        <w:rPr>
          <w:rFonts w:hint="eastAsia"/>
          <w:color w:val="000000"/>
        </w:rPr>
        <w:t>規格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7341F8">
        <w:rPr>
          <w:color w:val="000000"/>
        </w:rPr>
        <w:t>A0</w:t>
      </w:r>
      <w:r w:rsidRPr="007341F8">
        <w:rPr>
          <w:rFonts w:hint="eastAsia"/>
          <w:color w:val="000000"/>
        </w:rPr>
        <w:t xml:space="preserve">圖紙的尺度大小為　</w:t>
      </w:r>
      <w:r w:rsidRPr="007341F8">
        <w:rPr>
          <w:color w:val="000000"/>
        </w:rPr>
        <w:t xml:space="preserve">(A)841 </w:t>
      </w:r>
      <w:r w:rsidRPr="007341F8">
        <w:rPr>
          <w:color w:val="000000"/>
        </w:rPr>
        <w:sym w:font="Symbol" w:char="00B4"/>
      </w:r>
      <w:r w:rsidRPr="007341F8">
        <w:rPr>
          <w:color w:val="000000"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89"/>
          <w:attr w:name="UnitName" w:val="mm"/>
        </w:smartTagPr>
        <w:r w:rsidRPr="007341F8">
          <w:rPr>
            <w:color w:val="000000"/>
          </w:rPr>
          <w:t>1189mm</w:t>
        </w:r>
      </w:smartTag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 xml:space="preserve">(B)594 </w:t>
      </w:r>
      <w:r w:rsidRPr="007341F8">
        <w:rPr>
          <w:color w:val="000000"/>
        </w:rPr>
        <w:sym w:font="Symbol" w:char="00B4"/>
      </w:r>
      <w:r w:rsidRPr="007341F8">
        <w:rPr>
          <w:color w:val="000000"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41"/>
          <w:attr w:name="UnitName" w:val="mm"/>
        </w:smartTagPr>
        <w:r w:rsidRPr="007341F8">
          <w:rPr>
            <w:color w:val="000000"/>
          </w:rPr>
          <w:t>841mm</w:t>
        </w:r>
      </w:smartTag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 xml:space="preserve">(C)420 </w:t>
      </w:r>
      <w:r w:rsidRPr="007341F8">
        <w:rPr>
          <w:color w:val="000000"/>
        </w:rPr>
        <w:sym w:font="Symbol" w:char="00B4"/>
      </w:r>
      <w:r w:rsidRPr="007341F8">
        <w:rPr>
          <w:color w:val="000000"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94"/>
          <w:attr w:name="UnitName" w:val="mm"/>
        </w:smartTagPr>
        <w:r w:rsidRPr="007341F8">
          <w:rPr>
            <w:color w:val="000000"/>
          </w:rPr>
          <w:t>594mm</w:t>
        </w:r>
      </w:smartTag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 xml:space="preserve">(D)297 </w:t>
      </w:r>
      <w:r w:rsidRPr="007341F8">
        <w:rPr>
          <w:color w:val="000000"/>
        </w:rPr>
        <w:sym w:font="Symbol" w:char="00B4"/>
      </w:r>
      <w:r w:rsidRPr="007341F8">
        <w:rPr>
          <w:color w:val="000000"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20"/>
          <w:attr w:name="UnitName" w:val="mm"/>
        </w:smartTagPr>
        <w:r w:rsidRPr="007341F8">
          <w:rPr>
            <w:color w:val="000000"/>
          </w:rPr>
          <w:t>420mm</w:t>
        </w:r>
      </w:smartTag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檢定題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7341F8">
        <w:rPr>
          <w:color w:val="000000"/>
        </w:rPr>
        <w:t>A3</w:t>
      </w:r>
      <w:r w:rsidRPr="007341F8">
        <w:rPr>
          <w:rFonts w:hint="eastAsia"/>
          <w:color w:val="000000"/>
        </w:rPr>
        <w:t>～</w:t>
      </w:r>
      <w:r w:rsidRPr="007341F8">
        <w:rPr>
          <w:color w:val="000000"/>
        </w:rPr>
        <w:t>A4</w:t>
      </w:r>
      <w:r w:rsidRPr="007341F8">
        <w:rPr>
          <w:rFonts w:hint="eastAsia"/>
          <w:color w:val="000000"/>
        </w:rPr>
        <w:t xml:space="preserve">圖紙不需裝訂成冊時，則左邊的圖框線應離紙邊　</w:t>
      </w:r>
      <w:r w:rsidRPr="007341F8"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m"/>
        </w:smartTagPr>
        <w:r w:rsidRPr="007341F8">
          <w:rPr>
            <w:color w:val="000000"/>
          </w:rPr>
          <w:t>10mm</w:t>
        </w:r>
      </w:smartTag>
      <w:r w:rsidRPr="007341F8">
        <w:rPr>
          <w:rFonts w:hint="eastAsia"/>
          <w:color w:val="000000"/>
        </w:rPr>
        <w:t xml:space="preserve">為裝訂邊　</w:t>
      </w:r>
      <w:r w:rsidRPr="007341F8">
        <w:rPr>
          <w:color w:val="000000"/>
        </w:rPr>
        <w:t xml:space="preserve">(B)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mm"/>
        </w:smartTagPr>
        <w:r w:rsidRPr="007341F8">
          <w:rPr>
            <w:color w:val="000000"/>
          </w:rPr>
          <w:t>15mm</w:t>
        </w:r>
      </w:smartTag>
      <w:r w:rsidRPr="007341F8">
        <w:rPr>
          <w:rFonts w:hint="eastAsia"/>
          <w:color w:val="000000"/>
        </w:rPr>
        <w:t xml:space="preserve">為裝訂邊　</w:t>
      </w:r>
      <w:r w:rsidRPr="007341F8"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m"/>
        </w:smartTagPr>
        <w:r w:rsidRPr="007341F8">
          <w:rPr>
            <w:color w:val="000000"/>
          </w:rPr>
          <w:t>20mm</w:t>
        </w:r>
      </w:smartTag>
      <w:r w:rsidRPr="007341F8">
        <w:rPr>
          <w:rFonts w:hint="eastAsia"/>
          <w:color w:val="000000"/>
        </w:rPr>
        <w:t xml:space="preserve">為裝訂邊　</w:t>
      </w:r>
      <w:r w:rsidRPr="007341F8"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mm"/>
        </w:smartTagPr>
        <w:r w:rsidRPr="007341F8">
          <w:rPr>
            <w:color w:val="000000"/>
          </w:rPr>
          <w:t>25mm</w:t>
        </w:r>
      </w:smartTag>
      <w:r w:rsidRPr="007341F8">
        <w:rPr>
          <w:rFonts w:hint="eastAsia"/>
          <w:color w:val="000000"/>
        </w:rPr>
        <w:t>為裝訂邊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7341F8">
        <w:rPr>
          <w:rFonts w:hint="eastAsia"/>
          <w:color w:val="000000"/>
        </w:rPr>
        <w:t>關於圖紙的大小，下列敘述何者</w:t>
      </w:r>
      <w:r w:rsidRPr="007341F8">
        <w:rPr>
          <w:rFonts w:hint="eastAsia"/>
          <w:color w:val="000000"/>
          <w:u w:val="double"/>
        </w:rPr>
        <w:t>錯誤</w:t>
      </w:r>
      <w:r w:rsidRPr="007341F8">
        <w:rPr>
          <w:rFonts w:hint="eastAsia"/>
          <w:color w:val="000000"/>
        </w:rPr>
        <w:t xml:space="preserve">？　</w:t>
      </w:r>
      <w:r w:rsidRPr="007341F8">
        <w:rPr>
          <w:color w:val="000000"/>
        </w:rPr>
        <w:t>(A)A4</w:t>
      </w:r>
      <w:r w:rsidRPr="007341F8">
        <w:rPr>
          <w:rFonts w:hint="eastAsia"/>
          <w:color w:val="000000"/>
        </w:rPr>
        <w:t>圖紙大小為</w:t>
      </w:r>
      <w:r w:rsidRPr="007341F8">
        <w:rPr>
          <w:color w:val="000000"/>
        </w:rPr>
        <w:t>210×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97"/>
          <w:attr w:name="UnitName" w:val="m"/>
        </w:smartTagPr>
        <w:r w:rsidRPr="007341F8">
          <w:rPr>
            <w:color w:val="000000"/>
          </w:rPr>
          <w:t>297m</w:t>
        </w:r>
      </w:smartTag>
      <w:r w:rsidRPr="007341F8">
        <w:rPr>
          <w:color w:val="000000"/>
        </w:rPr>
        <w:t>m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(B)A3</w:t>
      </w:r>
      <w:r w:rsidRPr="007341F8">
        <w:rPr>
          <w:rFonts w:hint="eastAsia"/>
          <w:color w:val="000000"/>
        </w:rPr>
        <w:t>圖紙大小為</w:t>
      </w:r>
      <w:r w:rsidRPr="007341F8">
        <w:rPr>
          <w:color w:val="000000"/>
        </w:rPr>
        <w:t>297×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20"/>
          <w:attr w:name="UnitName" w:val="m"/>
        </w:smartTagPr>
        <w:r w:rsidRPr="007341F8">
          <w:rPr>
            <w:color w:val="000000"/>
          </w:rPr>
          <w:t>420m</w:t>
        </w:r>
      </w:smartTag>
      <w:r w:rsidRPr="007341F8">
        <w:rPr>
          <w:color w:val="000000"/>
        </w:rPr>
        <w:t>m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(C)A2</w:t>
      </w:r>
      <w:r w:rsidRPr="007341F8">
        <w:rPr>
          <w:rFonts w:hint="eastAsia"/>
          <w:color w:val="000000"/>
        </w:rPr>
        <w:t>圖紙大小為</w:t>
      </w:r>
      <w:r w:rsidRPr="007341F8">
        <w:rPr>
          <w:color w:val="000000"/>
        </w:rPr>
        <w:t>594×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41"/>
          <w:attr w:name="UnitName" w:val="m"/>
        </w:smartTagPr>
        <w:r w:rsidRPr="007341F8">
          <w:rPr>
            <w:color w:val="000000"/>
          </w:rPr>
          <w:t>841m</w:t>
        </w:r>
      </w:smartTag>
      <w:r w:rsidRPr="007341F8">
        <w:rPr>
          <w:color w:val="000000"/>
        </w:rPr>
        <w:t>m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(D)A0</w:t>
      </w:r>
      <w:r w:rsidRPr="007341F8">
        <w:rPr>
          <w:rFonts w:hint="eastAsia"/>
          <w:color w:val="000000"/>
        </w:rPr>
        <w:t>圖紙大小為</w:t>
      </w:r>
      <w:r w:rsidRPr="007341F8">
        <w:rPr>
          <w:color w:val="000000"/>
        </w:rPr>
        <w:t>841×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89"/>
          <w:attr w:name="UnitName" w:val="m"/>
        </w:smartTagPr>
        <w:r w:rsidRPr="007341F8">
          <w:rPr>
            <w:color w:val="000000"/>
          </w:rPr>
          <w:t>1189m</w:t>
        </w:r>
      </w:smartTag>
      <w:r w:rsidRPr="007341F8">
        <w:rPr>
          <w:color w:val="000000"/>
        </w:rPr>
        <w:t>m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7341F8">
        <w:rPr>
          <w:color w:val="000000"/>
        </w:rPr>
        <w:t>A0</w:t>
      </w:r>
      <w:r w:rsidRPr="007341F8">
        <w:rPr>
          <w:rFonts w:hint="eastAsia"/>
          <w:color w:val="000000"/>
        </w:rPr>
        <w:t>～</w:t>
      </w:r>
      <w:r w:rsidRPr="007341F8">
        <w:rPr>
          <w:color w:val="000000"/>
        </w:rPr>
        <w:t>A2</w:t>
      </w:r>
      <w:r w:rsidRPr="007341F8">
        <w:rPr>
          <w:rFonts w:hint="eastAsia"/>
          <w:color w:val="000000"/>
        </w:rPr>
        <w:t xml:space="preserve">圖紙不需裝訂成冊時，則左邊的圖框線應離紙邊　</w:t>
      </w:r>
      <w:r w:rsidRPr="007341F8"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m"/>
        </w:smartTagPr>
        <w:r w:rsidRPr="007341F8">
          <w:rPr>
            <w:color w:val="000000"/>
          </w:rPr>
          <w:t>10mm</w:t>
        </w:r>
      </w:smartTag>
      <w:r w:rsidRPr="007341F8">
        <w:rPr>
          <w:rFonts w:hint="eastAsia"/>
          <w:color w:val="000000"/>
        </w:rPr>
        <w:t xml:space="preserve">為裝訂邊　</w:t>
      </w:r>
      <w:r w:rsidRPr="007341F8"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mm"/>
        </w:smartTagPr>
        <w:r w:rsidRPr="007341F8">
          <w:rPr>
            <w:color w:val="000000"/>
          </w:rPr>
          <w:t>15mm</w:t>
        </w:r>
      </w:smartTag>
      <w:r w:rsidRPr="007341F8">
        <w:rPr>
          <w:rFonts w:hint="eastAsia"/>
          <w:color w:val="000000"/>
        </w:rPr>
        <w:t xml:space="preserve">為裝訂邊　</w:t>
      </w:r>
      <w:r w:rsidRPr="007341F8"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m"/>
        </w:smartTagPr>
        <w:r w:rsidRPr="007341F8">
          <w:rPr>
            <w:color w:val="000000"/>
          </w:rPr>
          <w:t>20mm</w:t>
        </w:r>
      </w:smartTag>
      <w:r w:rsidRPr="007341F8">
        <w:rPr>
          <w:rFonts w:hint="eastAsia"/>
          <w:color w:val="000000"/>
        </w:rPr>
        <w:t xml:space="preserve">為裝訂邊　</w:t>
      </w:r>
      <w:r w:rsidRPr="007341F8"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mm"/>
        </w:smartTagPr>
        <w:r w:rsidRPr="007341F8">
          <w:rPr>
            <w:color w:val="000000"/>
          </w:rPr>
          <w:t>25mm</w:t>
        </w:r>
      </w:smartTag>
      <w:r w:rsidRPr="007341F8">
        <w:rPr>
          <w:rFonts w:hint="eastAsia"/>
          <w:color w:val="000000"/>
        </w:rPr>
        <w:t>為裝訂邊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Pr="007341F8">
        <w:rPr>
          <w:rFonts w:hint="eastAsia"/>
          <w:color w:val="000000"/>
        </w:rPr>
        <w:t xml:space="preserve">工程圖之標題欄的位置應置於圖紙何處？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右下角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右上角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左下角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任何適當位置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Pr="007341F8">
        <w:rPr>
          <w:rFonts w:hint="eastAsia"/>
          <w:color w:val="000000"/>
        </w:rPr>
        <w:t>下列有關</w:t>
      </w:r>
      <w:r w:rsidRPr="007341F8">
        <w:rPr>
          <w:color w:val="000000"/>
        </w:rPr>
        <w:t>A</w:t>
      </w:r>
      <w:r w:rsidRPr="007341F8">
        <w:rPr>
          <w:rFonts w:hint="eastAsia"/>
          <w:color w:val="000000"/>
        </w:rPr>
        <w:t xml:space="preserve">系列圖紙的規格敘述，哪一項為正確？　</w:t>
      </w:r>
      <w:r w:rsidRPr="007341F8">
        <w:rPr>
          <w:color w:val="000000"/>
        </w:rPr>
        <w:t>(A)A0</w:t>
      </w:r>
      <w:r w:rsidRPr="007341F8">
        <w:rPr>
          <w:rFonts w:hint="eastAsia"/>
          <w:color w:val="000000"/>
        </w:rPr>
        <w:t>圖紙的</w:t>
      </w:r>
      <w:proofErr w:type="gramStart"/>
      <w:r w:rsidRPr="007341F8">
        <w:rPr>
          <w:rFonts w:hint="eastAsia"/>
          <w:color w:val="000000"/>
        </w:rPr>
        <w:t>長邊為短邊</w:t>
      </w:r>
      <w:proofErr w:type="gramEnd"/>
      <w:r w:rsidRPr="007341F8">
        <w:rPr>
          <w:rFonts w:hint="eastAsia"/>
          <w:color w:val="000000"/>
        </w:rPr>
        <w:t>的</w:t>
      </w:r>
      <w:r w:rsidRPr="007341F8">
        <w:rPr>
          <w:color w:val="000000"/>
          <w:position w:val="-8"/>
        </w:rPr>
        <w:object w:dxaOrig="340" w:dyaOrig="340">
          <v:shape id="_x0000_i1027" type="#_x0000_t75" style="width:17.5pt;height:17.5pt" o:ole="">
            <v:imagedata r:id="rId15" o:title=""/>
          </v:shape>
          <o:OLEObject Type="Embed" ProgID="Equation.DSMT4" ShapeID="_x0000_i1027" DrawAspect="Content" ObjectID="_1638365518" r:id="rId16"/>
        </w:object>
      </w:r>
      <w:proofErr w:type="gramStart"/>
      <w:r w:rsidRPr="007341F8">
        <w:rPr>
          <w:rFonts w:hint="eastAsia"/>
          <w:color w:val="000000"/>
        </w:rPr>
        <w:t>倍</w:t>
      </w:r>
      <w:proofErr w:type="gramEnd"/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 xml:space="preserve"> (B)A0</w:t>
      </w:r>
      <w:r w:rsidRPr="007341F8">
        <w:rPr>
          <w:rFonts w:hint="eastAsia"/>
          <w:color w:val="000000"/>
        </w:rPr>
        <w:t>圖紙</w:t>
      </w:r>
      <w:proofErr w:type="gramStart"/>
      <w:r w:rsidRPr="007341F8">
        <w:rPr>
          <w:rFonts w:hint="eastAsia"/>
          <w:color w:val="000000"/>
        </w:rPr>
        <w:t>的長邊為</w:t>
      </w:r>
      <w:proofErr w:type="gramEnd"/>
      <w:r w:rsidRPr="007341F8">
        <w:rPr>
          <w:color w:val="000000"/>
        </w:rPr>
        <w:t>A1</w:t>
      </w:r>
      <w:proofErr w:type="gramStart"/>
      <w:r w:rsidRPr="007341F8">
        <w:rPr>
          <w:rFonts w:hint="eastAsia"/>
          <w:color w:val="000000"/>
        </w:rPr>
        <w:t>圖紙長邊的</w:t>
      </w:r>
      <w:proofErr w:type="gramEnd"/>
      <w:r w:rsidRPr="007341F8">
        <w:rPr>
          <w:color w:val="000000"/>
        </w:rPr>
        <w:t>2</w:t>
      </w:r>
      <w:r w:rsidRPr="007341F8">
        <w:rPr>
          <w:rFonts w:hint="eastAsia"/>
          <w:color w:val="000000"/>
        </w:rPr>
        <w:t xml:space="preserve">倍　</w:t>
      </w:r>
      <w:r w:rsidRPr="007341F8">
        <w:rPr>
          <w:color w:val="000000"/>
        </w:rPr>
        <w:t>(C)A1</w:t>
      </w:r>
      <w:r w:rsidRPr="007341F8">
        <w:rPr>
          <w:rFonts w:hint="eastAsia"/>
          <w:color w:val="000000"/>
        </w:rPr>
        <w:t>圖紙的面積為</w:t>
      </w:r>
      <w:r w:rsidRPr="007341F8">
        <w:rPr>
          <w:color w:val="000000"/>
        </w:rPr>
        <w:t>A3</w:t>
      </w:r>
      <w:r w:rsidRPr="007341F8">
        <w:rPr>
          <w:rFonts w:hint="eastAsia"/>
          <w:color w:val="000000"/>
        </w:rPr>
        <w:t>圖紙面積的</w:t>
      </w:r>
      <w:r w:rsidRPr="007341F8">
        <w:rPr>
          <w:color w:val="000000"/>
        </w:rPr>
        <w:t>3</w:t>
      </w:r>
      <w:r w:rsidRPr="007341F8">
        <w:rPr>
          <w:rFonts w:hint="eastAsia"/>
          <w:color w:val="000000"/>
        </w:rPr>
        <w:t xml:space="preserve">倍　</w:t>
      </w:r>
      <w:r w:rsidRPr="007341F8">
        <w:rPr>
          <w:color w:val="000000"/>
        </w:rPr>
        <w:t>(D)A1</w:t>
      </w:r>
      <w:r w:rsidRPr="007341F8">
        <w:rPr>
          <w:rFonts w:hint="eastAsia"/>
          <w:color w:val="000000"/>
        </w:rPr>
        <w:t>圖紙的面積為</w:t>
      </w:r>
      <w:r w:rsidRPr="007341F8">
        <w:rPr>
          <w:color w:val="000000"/>
        </w:rPr>
        <w:t>A3</w:t>
      </w:r>
      <w:r w:rsidRPr="007341F8">
        <w:rPr>
          <w:rFonts w:hint="eastAsia"/>
          <w:color w:val="000000"/>
        </w:rPr>
        <w:t>圖紙面積的</w:t>
      </w:r>
      <w:r w:rsidRPr="007341F8">
        <w:rPr>
          <w:color w:val="000000"/>
        </w:rPr>
        <w:t>4</w:t>
      </w:r>
      <w:r w:rsidRPr="007341F8">
        <w:rPr>
          <w:rFonts w:hint="eastAsia"/>
          <w:color w:val="000000"/>
        </w:rPr>
        <w:t>倍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/>
          <w:vanish/>
          <w:color w:val="008000"/>
          <w:sz w:val="24"/>
        </w:rPr>
        <w:t>095</w:t>
      </w:r>
      <w:r w:rsidRPr="007341F8">
        <w:rPr>
          <w:rFonts w:eastAsia="新細明體" w:hint="eastAsia"/>
          <w:vanish/>
          <w:color w:val="008000"/>
          <w:sz w:val="24"/>
        </w:rPr>
        <w:t>年歷屆試題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Pr="007341F8">
        <w:rPr>
          <w:rFonts w:hint="eastAsia"/>
          <w:color w:val="000000"/>
        </w:rPr>
        <w:t xml:space="preserve">工程師繪製設計草圖或實物測繪的場合，常使用的紙張為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書面紙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方格紙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模造紙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描圖紙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課本練習題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Pr="007341F8">
        <w:rPr>
          <w:color w:val="000000"/>
        </w:rPr>
        <w:t>A1</w:t>
      </w:r>
      <w:r w:rsidRPr="007341F8">
        <w:rPr>
          <w:rFonts w:hint="eastAsia"/>
          <w:color w:val="000000"/>
        </w:rPr>
        <w:t>圖紙可裁成</w:t>
      </w:r>
      <w:r w:rsidRPr="007341F8">
        <w:rPr>
          <w:color w:val="000000"/>
        </w:rPr>
        <w:t>A4</w:t>
      </w:r>
      <w:r w:rsidRPr="007341F8">
        <w:rPr>
          <w:rFonts w:hint="eastAsia"/>
          <w:color w:val="000000"/>
        </w:rPr>
        <w:t xml:space="preserve">圖紙　</w:t>
      </w:r>
      <w:r w:rsidRPr="007341F8">
        <w:rPr>
          <w:color w:val="000000"/>
        </w:rPr>
        <w:t>(A)2</w:t>
      </w:r>
      <w:r w:rsidRPr="007341F8">
        <w:rPr>
          <w:rFonts w:hint="eastAsia"/>
          <w:color w:val="000000"/>
        </w:rPr>
        <w:t xml:space="preserve">張　</w:t>
      </w:r>
      <w:r w:rsidRPr="007341F8">
        <w:rPr>
          <w:color w:val="000000"/>
        </w:rPr>
        <w:t>(B)4</w:t>
      </w:r>
      <w:r w:rsidRPr="007341F8">
        <w:rPr>
          <w:rFonts w:hint="eastAsia"/>
          <w:color w:val="000000"/>
        </w:rPr>
        <w:t xml:space="preserve">張　</w:t>
      </w:r>
      <w:r w:rsidRPr="007341F8">
        <w:rPr>
          <w:color w:val="000000"/>
        </w:rPr>
        <w:t>(C)6</w:t>
      </w:r>
      <w:r w:rsidRPr="007341F8">
        <w:rPr>
          <w:rFonts w:hint="eastAsia"/>
          <w:color w:val="000000"/>
        </w:rPr>
        <w:t xml:space="preserve">張　</w:t>
      </w:r>
      <w:r w:rsidRPr="007341F8">
        <w:rPr>
          <w:color w:val="000000"/>
        </w:rPr>
        <w:t>(D)8</w:t>
      </w:r>
      <w:r w:rsidRPr="007341F8">
        <w:rPr>
          <w:rFonts w:hint="eastAsia"/>
          <w:color w:val="000000"/>
        </w:rPr>
        <w:t>張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課本練習題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Pr="007341F8">
        <w:rPr>
          <w:rFonts w:hint="eastAsia"/>
          <w:color w:val="000000"/>
        </w:rPr>
        <w:t>中華民國國家標準規定</w:t>
      </w:r>
      <w:r w:rsidRPr="007341F8">
        <w:rPr>
          <w:color w:val="000000"/>
        </w:rPr>
        <w:t>A3</w:t>
      </w:r>
      <w:r w:rsidRPr="007341F8">
        <w:rPr>
          <w:rFonts w:hint="eastAsia"/>
          <w:color w:val="000000"/>
        </w:rPr>
        <w:t xml:space="preserve">規格的製圖紙之長邊與短邊的比值為何？　</w:t>
      </w:r>
      <w:r w:rsidRPr="007341F8">
        <w:rPr>
          <w:color w:val="000000"/>
        </w:rPr>
        <w:t>(A)1</w: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</w:rPr>
        <w:t>2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(B)1</w: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  <w:position w:val="-6"/>
        </w:rPr>
        <w:object w:dxaOrig="360" w:dyaOrig="320">
          <v:shape id="_x0000_i1028" type="#_x0000_t75" style="width:18pt;height:15.5pt" o:ole="">
            <v:imagedata r:id="rId17" o:title=""/>
          </v:shape>
          <o:OLEObject Type="Embed" ProgID="Equation.DSMT4" ShapeID="_x0000_i1028" DrawAspect="Content" ObjectID="_1638365519" r:id="rId18"/>
        </w:objec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(C)</w:t>
      </w:r>
      <w:r w:rsidRPr="007341F8">
        <w:rPr>
          <w:color w:val="000000"/>
          <w:position w:val="-6"/>
        </w:rPr>
        <w:object w:dxaOrig="360" w:dyaOrig="320">
          <v:shape id="_x0000_i1029" type="#_x0000_t75" style="width:18pt;height:15.5pt" o:ole="">
            <v:imagedata r:id="rId19" o:title=""/>
          </v:shape>
          <o:OLEObject Type="Embed" ProgID="Equation.DSMT4" ShapeID="_x0000_i1029" DrawAspect="Content" ObjectID="_1638365520" r:id="rId20"/>
        </w:objec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</w:rPr>
        <w:t>1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(D)2</w: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</w:rPr>
        <w:t>1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課本練習題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  <w:vertAlign w:val="superscript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26.</w:t>
      </w:r>
      <w:r w:rsidRPr="007341F8">
        <w:rPr>
          <w:rFonts w:hint="eastAsia"/>
          <w:color w:val="000000"/>
        </w:rPr>
        <w:t>依照</w:t>
      </w:r>
      <w:r w:rsidRPr="007341F8">
        <w:rPr>
          <w:color w:val="000000"/>
        </w:rPr>
        <w:t>CNS</w:t>
      </w:r>
      <w:r w:rsidRPr="007341F8">
        <w:rPr>
          <w:rFonts w:hint="eastAsia"/>
          <w:color w:val="000000"/>
        </w:rPr>
        <w:t>規範，</w:t>
      </w:r>
      <w:r w:rsidRPr="007341F8">
        <w:rPr>
          <w:color w:val="000000"/>
        </w:rPr>
        <w:t>A0</w:t>
      </w:r>
      <w:r w:rsidRPr="007341F8">
        <w:rPr>
          <w:rFonts w:hint="eastAsia"/>
          <w:color w:val="000000"/>
        </w:rPr>
        <w:t>規格圖紙面積為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2"/>
        </w:smartTagPr>
        <w:r w:rsidRPr="007341F8">
          <w:rPr>
            <w:color w:val="000000"/>
          </w:rPr>
          <w:t>1m</w:t>
        </w:r>
        <w:r w:rsidRPr="007341F8">
          <w:rPr>
            <w:color w:val="000000"/>
            <w:vertAlign w:val="superscript"/>
          </w:rPr>
          <w:t>2</w:t>
        </w:r>
      </w:smartTag>
      <w:r w:rsidRPr="007341F8">
        <w:rPr>
          <w:rFonts w:hint="eastAsia"/>
          <w:color w:val="000000"/>
        </w:rPr>
        <w:t>，則可推算</w:t>
      </w:r>
      <w:r w:rsidRPr="007341F8">
        <w:rPr>
          <w:color w:val="000000"/>
        </w:rPr>
        <w:t>A4</w:t>
      </w:r>
      <w:r w:rsidRPr="007341F8">
        <w:rPr>
          <w:rFonts w:hint="eastAsia"/>
          <w:color w:val="000000"/>
        </w:rPr>
        <w:t xml:space="preserve">規格圖紙面積為若干？　</w:t>
      </w:r>
      <w:r w:rsidRPr="007341F8"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625"/>
          <w:attr w:name="UnitName" w:val="m2"/>
        </w:smartTagPr>
        <w:r w:rsidRPr="007341F8">
          <w:rPr>
            <w:color w:val="000000"/>
          </w:rPr>
          <w:t>0.0625m</w:t>
        </w:r>
        <w:r w:rsidRPr="007341F8">
          <w:rPr>
            <w:color w:val="000000"/>
            <w:vertAlign w:val="superscript"/>
          </w:rPr>
          <w:t>2</w:t>
        </w:r>
      </w:smartTag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25"/>
          <w:attr w:name="UnitName" w:val="m2"/>
        </w:smartTagPr>
        <w:r w:rsidRPr="007341F8">
          <w:rPr>
            <w:color w:val="000000"/>
          </w:rPr>
          <w:t>0.25m</w:t>
        </w:r>
        <w:r w:rsidRPr="007341F8">
          <w:rPr>
            <w:color w:val="000000"/>
            <w:vertAlign w:val="superscript"/>
          </w:rPr>
          <w:t>2</w:t>
        </w:r>
      </w:smartTag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2"/>
        </w:smartTagPr>
        <w:r w:rsidRPr="007341F8">
          <w:rPr>
            <w:color w:val="000000"/>
          </w:rPr>
          <w:t>2m</w:t>
        </w:r>
        <w:r w:rsidRPr="007341F8">
          <w:rPr>
            <w:color w:val="000000"/>
            <w:vertAlign w:val="superscript"/>
          </w:rPr>
          <w:t>2</w:t>
        </w:r>
      </w:smartTag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m2"/>
        </w:smartTagPr>
        <w:r w:rsidRPr="007341F8">
          <w:rPr>
            <w:color w:val="000000"/>
          </w:rPr>
          <w:t>4m</w:t>
        </w:r>
        <w:r w:rsidRPr="007341F8">
          <w:rPr>
            <w:color w:val="000000"/>
            <w:vertAlign w:val="superscript"/>
          </w:rPr>
          <w:t>2</w:t>
        </w:r>
      </w:smartTag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/>
          <w:vanish/>
          <w:color w:val="008000"/>
          <w:sz w:val="24"/>
        </w:rPr>
        <w:t>094</w:t>
      </w:r>
      <w:r w:rsidRPr="007341F8">
        <w:rPr>
          <w:rFonts w:eastAsia="新細明體" w:hint="eastAsia"/>
          <w:vanish/>
          <w:color w:val="008000"/>
          <w:sz w:val="24"/>
        </w:rPr>
        <w:t>年歷屆試題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27.</w:t>
      </w:r>
      <w:r w:rsidRPr="007341F8">
        <w:rPr>
          <w:rFonts w:hint="eastAsia"/>
          <w:color w:val="000000"/>
        </w:rPr>
        <w:t>下列敘述何者</w:t>
      </w:r>
      <w:r w:rsidRPr="007341F8">
        <w:rPr>
          <w:rFonts w:hint="eastAsia"/>
          <w:color w:val="000000"/>
          <w:u w:val="double"/>
        </w:rPr>
        <w:t>錯誤</w:t>
      </w:r>
      <w:r w:rsidRPr="007341F8">
        <w:rPr>
          <w:rFonts w:hint="eastAsia"/>
          <w:color w:val="000000"/>
        </w:rPr>
        <w:t xml:space="preserve">？　</w:t>
      </w:r>
      <w:r w:rsidRPr="007341F8">
        <w:rPr>
          <w:color w:val="000000"/>
        </w:rPr>
        <w:t>(A)A3</w:t>
      </w:r>
      <w:r w:rsidRPr="007341F8">
        <w:rPr>
          <w:rFonts w:hint="eastAsia"/>
          <w:color w:val="000000"/>
        </w:rPr>
        <w:t>的圖紙大小為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97"/>
          <w:attr w:name="UnitName" w:val="m"/>
        </w:smartTagPr>
        <w:r w:rsidRPr="007341F8">
          <w:rPr>
            <w:color w:val="000000"/>
          </w:rPr>
          <w:t>297m</w:t>
        </w:r>
      </w:smartTag>
      <w:r w:rsidRPr="007341F8">
        <w:rPr>
          <w:color w:val="000000"/>
        </w:rPr>
        <w:t>m</w:t>
      </w:r>
      <w:r w:rsidRPr="007341F8">
        <w:rPr>
          <w:color w:val="000000"/>
          <w:position w:val="-4"/>
        </w:rPr>
        <w:object w:dxaOrig="180" w:dyaOrig="200">
          <v:shape id="_x0000_i1030" type="#_x0000_t75" style="width:9pt;height:9.5pt" o:ole="">
            <v:imagedata r:id="rId21" o:title=""/>
          </v:shape>
          <o:OLEObject Type="Embed" ProgID="Equation.DSMT4" ShapeID="_x0000_i1030" DrawAspect="Content" ObjectID="_1638365521" r:id="rId22"/>
        </w:objec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20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420"/>
            <w:attr w:name="UnitName" w:val="m"/>
          </w:smartTagPr>
          <w:r w:rsidRPr="007341F8">
            <w:rPr>
              <w:color w:val="000000"/>
            </w:rPr>
            <w:t>420m</w:t>
          </w:r>
        </w:smartTag>
        <w:r w:rsidRPr="007341F8">
          <w:rPr>
            <w:color w:val="000000"/>
          </w:rPr>
          <w:t>m</w:t>
        </w:r>
      </w:smartTag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(B)A3</w:t>
      </w:r>
      <w:r w:rsidRPr="007341F8">
        <w:rPr>
          <w:rFonts w:hint="eastAsia"/>
          <w:color w:val="000000"/>
        </w:rPr>
        <w:t>圖紙</w:t>
      </w:r>
      <w:proofErr w:type="gramStart"/>
      <w:r w:rsidRPr="007341F8">
        <w:rPr>
          <w:rFonts w:hint="eastAsia"/>
          <w:color w:val="000000"/>
        </w:rPr>
        <w:t>可裁成</w:t>
      </w:r>
      <w:proofErr w:type="gramEnd"/>
      <w:r w:rsidRPr="007341F8">
        <w:rPr>
          <w:color w:val="000000"/>
        </w:rPr>
        <w:t>A4</w:t>
      </w:r>
      <w:r w:rsidRPr="007341F8">
        <w:rPr>
          <w:rFonts w:hint="eastAsia"/>
          <w:color w:val="000000"/>
        </w:rPr>
        <w:t>圖紙</w:t>
      </w:r>
      <w:r w:rsidRPr="007341F8">
        <w:rPr>
          <w:color w:val="000000"/>
        </w:rPr>
        <w:t>4</w:t>
      </w:r>
      <w:r w:rsidRPr="007341F8">
        <w:rPr>
          <w:rFonts w:hint="eastAsia"/>
          <w:color w:val="000000"/>
        </w:rPr>
        <w:t xml:space="preserve">張　</w:t>
      </w:r>
      <w:r w:rsidRPr="007341F8">
        <w:rPr>
          <w:color w:val="000000"/>
        </w:rPr>
        <w:t>(C)A3</w:t>
      </w:r>
      <w:r w:rsidRPr="007341F8">
        <w:rPr>
          <w:rFonts w:hint="eastAsia"/>
          <w:color w:val="000000"/>
        </w:rPr>
        <w:t>圖紙大小是</w:t>
      </w:r>
      <w:r w:rsidRPr="007341F8">
        <w:rPr>
          <w:color w:val="000000"/>
        </w:rPr>
        <w:t>A2</w:t>
      </w:r>
      <w:r w:rsidRPr="007341F8">
        <w:rPr>
          <w:rFonts w:hint="eastAsia"/>
          <w:color w:val="000000"/>
        </w:rPr>
        <w:t>圖紙的</w:t>
      </w:r>
      <w:r w:rsidRPr="007341F8">
        <w:rPr>
          <w:color w:val="000000"/>
          <w:position w:val="-22"/>
        </w:rPr>
        <w:object w:dxaOrig="220" w:dyaOrig="580">
          <v:shape id="_x0000_i1031" type="#_x0000_t75" style="width:11.5pt;height:29.5pt" o:ole="">
            <v:imagedata r:id="rId23" o:title=""/>
          </v:shape>
          <o:OLEObject Type="Embed" ProgID="Equation.DSMT4" ShapeID="_x0000_i1031" DrawAspect="Content" ObjectID="_1638365522" r:id="rId24"/>
        </w:object>
      </w:r>
      <w:proofErr w:type="gramStart"/>
      <w:r w:rsidRPr="007341F8">
        <w:rPr>
          <w:rFonts w:hint="eastAsia"/>
          <w:color w:val="000000"/>
        </w:rPr>
        <w:t>倍</w:t>
      </w:r>
      <w:proofErr w:type="gramEnd"/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(D)A4</w:t>
      </w:r>
      <w:r w:rsidRPr="007341F8">
        <w:rPr>
          <w:rFonts w:hint="eastAsia"/>
          <w:color w:val="000000"/>
        </w:rPr>
        <w:t>的圖紙大小為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10"/>
          <w:attr w:name="UnitName" w:val="m"/>
        </w:smartTagPr>
        <w:r w:rsidRPr="007341F8">
          <w:rPr>
            <w:color w:val="000000"/>
          </w:rPr>
          <w:t>210m</w:t>
        </w:r>
      </w:smartTag>
      <w:r w:rsidRPr="007341F8">
        <w:rPr>
          <w:color w:val="000000"/>
        </w:rPr>
        <w:t>m</w:t>
      </w:r>
      <w:r w:rsidRPr="007341F8">
        <w:rPr>
          <w:color w:val="000000"/>
          <w:position w:val="-4"/>
        </w:rPr>
        <w:object w:dxaOrig="180" w:dyaOrig="200">
          <v:shape id="_x0000_i1032" type="#_x0000_t75" style="width:9pt;height:9.5pt" o:ole="">
            <v:imagedata r:id="rId25" o:title=""/>
          </v:shape>
          <o:OLEObject Type="Embed" ProgID="Equation.DSMT4" ShapeID="_x0000_i1032" DrawAspect="Content" ObjectID="_1638365523" r:id="rId26"/>
        </w:objec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97"/>
          <w:attr w:name="UnitName" w:val="m"/>
        </w:smartTagPr>
        <w:r w:rsidRPr="007341F8">
          <w:rPr>
            <w:color w:val="000000"/>
          </w:rPr>
          <w:t>297m</w:t>
        </w:r>
      </w:smartTag>
      <w:r w:rsidRPr="007341F8">
        <w:rPr>
          <w:color w:val="000000"/>
        </w:rPr>
        <w:t>m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lastRenderedPageBreak/>
        <w:t>【</w:t>
      </w:r>
      <w:r w:rsidRPr="007341F8">
        <w:rPr>
          <w:rFonts w:eastAsia="新細明體" w:hint="eastAsia"/>
          <w:vanish/>
          <w:color w:val="008000"/>
          <w:sz w:val="24"/>
        </w:rPr>
        <w:t>課本練習題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28.</w:t>
      </w:r>
      <w:r w:rsidRPr="007341F8">
        <w:rPr>
          <w:rFonts w:hint="eastAsia"/>
          <w:color w:val="000000"/>
        </w:rPr>
        <w:t xml:space="preserve">機械製圖時，下列何者為常用的放大比例？　</w:t>
      </w:r>
      <w:r w:rsidRPr="007341F8">
        <w:rPr>
          <w:color w:val="000000"/>
        </w:rPr>
        <w:t>(A)1</w: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</w:rPr>
        <w:t>2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(B)2</w: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</w:rPr>
        <w:t>1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(C)1</w: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</w:rPr>
        <w:t>3.33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(D)3.33</w: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</w:rPr>
        <w:t>1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/>
          <w:vanish/>
          <w:color w:val="008000"/>
          <w:sz w:val="24"/>
        </w:rPr>
        <w:t>094</w:t>
      </w:r>
      <w:r w:rsidRPr="007341F8">
        <w:rPr>
          <w:rFonts w:eastAsia="新細明體" w:hint="eastAsia"/>
          <w:vanish/>
          <w:color w:val="008000"/>
          <w:sz w:val="24"/>
        </w:rPr>
        <w:t>年歷屆試題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29.</w:t>
      </w:r>
      <w:r w:rsidRPr="007341F8">
        <w:rPr>
          <w:rFonts w:hint="eastAsia"/>
          <w:color w:val="000000"/>
        </w:rPr>
        <w:t xml:space="preserve">使用丁字尺及一組三角板，最多可將一圓分成幾等分？　</w:t>
      </w:r>
      <w:r w:rsidRPr="007341F8">
        <w:rPr>
          <w:color w:val="000000"/>
        </w:rPr>
        <w:t>(A)24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(B)12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(C)9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(D)6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30.</w:t>
      </w:r>
      <w:r w:rsidRPr="007341F8">
        <w:rPr>
          <w:rFonts w:hint="eastAsia"/>
          <w:color w:val="000000"/>
        </w:rPr>
        <w:t>萬能製圖儀的功能與使用法下列何者</w:t>
      </w:r>
      <w:r w:rsidRPr="007341F8">
        <w:rPr>
          <w:rFonts w:hint="eastAsia"/>
          <w:color w:val="000000"/>
          <w:u w:val="double"/>
        </w:rPr>
        <w:t>錯誤</w:t>
      </w:r>
      <w:r w:rsidRPr="007341F8">
        <w:rPr>
          <w:rFonts w:hint="eastAsia"/>
          <w:color w:val="000000"/>
        </w:rPr>
        <w:t xml:space="preserve">？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>分度盤可調整最小角度為</w:t>
      </w:r>
      <w:r w:rsidRPr="007341F8">
        <w:rPr>
          <w:color w:val="000000"/>
        </w:rPr>
        <w:t>10'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>僅可繪製</w:t>
      </w:r>
      <w:r w:rsidRPr="007341F8">
        <w:rPr>
          <w:color w:val="000000"/>
        </w:rPr>
        <w:t>15</w:t>
      </w:r>
      <w:r w:rsidRPr="007341F8">
        <w:rPr>
          <w:color w:val="000000"/>
        </w:rPr>
        <w:sym w:font="Symbol" w:char="00B0"/>
      </w:r>
      <w:r w:rsidRPr="007341F8">
        <w:rPr>
          <w:rFonts w:hint="eastAsia"/>
          <w:color w:val="000000"/>
        </w:rPr>
        <w:t xml:space="preserve">倍數的傾斜線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可繪製任意角度的傾斜線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水平比例尺刻度朝上，垂直比例尺刻度朝左搭配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課本練習題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31.</w:t>
      </w:r>
      <w:r w:rsidRPr="007341F8">
        <w:rPr>
          <w:rFonts w:hint="eastAsia"/>
          <w:color w:val="000000"/>
        </w:rPr>
        <w:t xml:space="preserve">萬能製圖儀的用途包含有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丁字尺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三角板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量角器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以上均是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課本練習題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32.</w:t>
      </w:r>
      <w:r w:rsidRPr="007341F8">
        <w:rPr>
          <w:rFonts w:hint="eastAsia"/>
          <w:color w:val="000000"/>
        </w:rPr>
        <w:t>關於線條的畫法，下列敘述何者</w:t>
      </w:r>
      <w:r w:rsidRPr="007341F8">
        <w:rPr>
          <w:rFonts w:hint="eastAsia"/>
          <w:color w:val="000000"/>
          <w:u w:val="double"/>
        </w:rPr>
        <w:t>錯誤</w:t>
      </w:r>
      <w:r w:rsidRPr="007341F8">
        <w:rPr>
          <w:rFonts w:hint="eastAsia"/>
          <w:color w:val="000000"/>
        </w:rPr>
        <w:t xml:space="preserve">？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>表面處理範圍畫法為一點</w:t>
      </w:r>
      <w:proofErr w:type="gramStart"/>
      <w:r w:rsidRPr="007341F8">
        <w:rPr>
          <w:rFonts w:hint="eastAsia"/>
          <w:color w:val="000000"/>
        </w:rPr>
        <w:t>粗鏈線</w:t>
      </w:r>
      <w:proofErr w:type="gramEnd"/>
      <w:r w:rsidRPr="007341F8">
        <w:rPr>
          <w:rFonts w:hint="eastAsia"/>
          <w:color w:val="000000"/>
        </w:rPr>
        <w:t>，空白之間隔約為字高</w:t>
      </w:r>
      <w:r w:rsidRPr="007341F8">
        <w:rPr>
          <w:color w:val="000000"/>
          <w:position w:val="-22"/>
        </w:rPr>
        <w:object w:dxaOrig="200" w:dyaOrig="580">
          <v:shape id="_x0000_i1033" type="#_x0000_t75" style="width:9.5pt;height:29.5pt" o:ole="">
            <v:imagedata r:id="rId27" o:title=""/>
          </v:shape>
          <o:OLEObject Type="Embed" ProgID="Equation.DSMT4" ShapeID="_x0000_i1033" DrawAspect="Content" ObjectID="_1638365524" r:id="rId28"/>
        </w:object>
      </w:r>
      <w:r w:rsidRPr="007341F8">
        <w:rPr>
          <w:rFonts w:hint="eastAsia"/>
          <w:color w:val="000000"/>
        </w:rPr>
        <w:t>（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"/>
        </w:smartTagPr>
        <w:r w:rsidRPr="007341F8">
          <w:rPr>
            <w:color w:val="000000"/>
          </w:rPr>
          <w:t>1m</w:t>
        </w:r>
      </w:smartTag>
      <w:r w:rsidRPr="007341F8">
        <w:rPr>
          <w:color w:val="000000"/>
        </w:rPr>
        <w:t>m</w:t>
      </w:r>
      <w:r w:rsidRPr="007341F8">
        <w:rPr>
          <w:rFonts w:hint="eastAsia"/>
          <w:color w:val="000000"/>
        </w:rPr>
        <w:t>），兩間隔中之小線段長約為空白間隔之半（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5"/>
          <w:attr w:name="UnitName" w:val="m"/>
        </w:smartTagPr>
        <w:r w:rsidRPr="007341F8">
          <w:rPr>
            <w:color w:val="000000"/>
          </w:rPr>
          <w:t>0.5m</w:t>
        </w:r>
      </w:smartTag>
      <w:r w:rsidRPr="007341F8">
        <w:rPr>
          <w:color w:val="000000"/>
        </w:rPr>
        <w:t>m</w:t>
      </w:r>
      <w:r w:rsidRPr="007341F8">
        <w:rPr>
          <w:rFonts w:hint="eastAsia"/>
          <w:color w:val="000000"/>
        </w:rPr>
        <w:t xml:space="preserve">）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>假想線畫法為一點</w:t>
      </w:r>
      <w:proofErr w:type="gramStart"/>
      <w:r w:rsidRPr="007341F8">
        <w:rPr>
          <w:rFonts w:hint="eastAsia"/>
          <w:color w:val="000000"/>
        </w:rPr>
        <w:t>細鏈線</w:t>
      </w:r>
      <w:proofErr w:type="gramEnd"/>
      <w:r w:rsidRPr="007341F8">
        <w:rPr>
          <w:rFonts w:hint="eastAsia"/>
          <w:color w:val="000000"/>
        </w:rPr>
        <w:t>，空白之間隔約為字高</w:t>
      </w:r>
      <w:r w:rsidRPr="007341F8">
        <w:rPr>
          <w:color w:val="000000"/>
          <w:position w:val="-22"/>
        </w:rPr>
        <w:object w:dxaOrig="200" w:dyaOrig="580">
          <v:shape id="_x0000_i1034" type="#_x0000_t75" style="width:9.5pt;height:29.5pt" o:ole="">
            <v:imagedata r:id="rId27" o:title=""/>
          </v:shape>
          <o:OLEObject Type="Embed" ProgID="Equation.DSMT4" ShapeID="_x0000_i1034" DrawAspect="Content" ObjectID="_1638365525" r:id="rId29"/>
        </w:object>
      </w:r>
      <w:r w:rsidRPr="007341F8">
        <w:rPr>
          <w:rFonts w:hint="eastAsia"/>
          <w:color w:val="000000"/>
        </w:rPr>
        <w:t>（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"/>
        </w:smartTagPr>
        <w:r w:rsidRPr="007341F8">
          <w:rPr>
            <w:color w:val="000000"/>
          </w:rPr>
          <w:t>1m</w:t>
        </w:r>
      </w:smartTag>
      <w:r w:rsidRPr="007341F8">
        <w:rPr>
          <w:color w:val="000000"/>
        </w:rPr>
        <w:t>m</w:t>
      </w:r>
      <w:r w:rsidRPr="007341F8">
        <w:rPr>
          <w:rFonts w:hint="eastAsia"/>
          <w:color w:val="000000"/>
        </w:rPr>
        <w:t>），兩間隔中之小線段長約為空白間隔之半（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5"/>
          <w:attr w:name="UnitName" w:val="m"/>
        </w:smartTagPr>
        <w:r w:rsidRPr="007341F8">
          <w:rPr>
            <w:color w:val="000000"/>
          </w:rPr>
          <w:t>0.5m</w:t>
        </w:r>
      </w:smartTag>
      <w:r w:rsidRPr="007341F8">
        <w:rPr>
          <w:color w:val="000000"/>
        </w:rPr>
        <w:t>m</w:t>
      </w:r>
      <w:r w:rsidRPr="007341F8">
        <w:rPr>
          <w:rFonts w:hint="eastAsia"/>
          <w:color w:val="000000"/>
        </w:rPr>
        <w:t xml:space="preserve">）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折斷線畫法為不規則的連續細實線（徒手畫）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隱藏線畫法</w:t>
      </w:r>
      <w:proofErr w:type="gramStart"/>
      <w:r w:rsidRPr="007341F8">
        <w:rPr>
          <w:rFonts w:hint="eastAsia"/>
          <w:color w:val="000000"/>
        </w:rPr>
        <w:t>為短劃中線</w:t>
      </w:r>
      <w:proofErr w:type="gramEnd"/>
      <w:r w:rsidRPr="007341F8">
        <w:rPr>
          <w:rFonts w:hint="eastAsia"/>
          <w:color w:val="000000"/>
        </w:rPr>
        <w:t>，線段長約為字高（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"/>
        </w:smartTagPr>
        <w:r w:rsidRPr="007341F8">
          <w:rPr>
            <w:color w:val="000000"/>
          </w:rPr>
          <w:t>3m</w:t>
        </w:r>
      </w:smartTag>
      <w:r w:rsidRPr="007341F8">
        <w:rPr>
          <w:color w:val="000000"/>
        </w:rPr>
        <w:t>m</w:t>
      </w:r>
      <w:r w:rsidRPr="007341F8">
        <w:rPr>
          <w:rFonts w:hint="eastAsia"/>
          <w:color w:val="000000"/>
        </w:rPr>
        <w:t>），間隔約為字高</w:t>
      </w:r>
      <w:r w:rsidRPr="007341F8">
        <w:rPr>
          <w:color w:val="000000"/>
          <w:position w:val="-22"/>
        </w:rPr>
        <w:object w:dxaOrig="200" w:dyaOrig="580">
          <v:shape id="_x0000_i1035" type="#_x0000_t75" style="width:9.5pt;height:29.5pt" o:ole="">
            <v:imagedata r:id="rId27" o:title=""/>
          </v:shape>
          <o:OLEObject Type="Embed" ProgID="Equation.DSMT4" ShapeID="_x0000_i1035" DrawAspect="Content" ObjectID="_1638365526" r:id="rId30"/>
        </w:object>
      </w:r>
      <w:r w:rsidRPr="007341F8">
        <w:rPr>
          <w:rFonts w:hint="eastAsia"/>
          <w:color w:val="000000"/>
        </w:rPr>
        <w:t>（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"/>
        </w:smartTagPr>
        <w:r w:rsidRPr="007341F8">
          <w:rPr>
            <w:color w:val="000000"/>
          </w:rPr>
          <w:t>1m</w:t>
        </w:r>
      </w:smartTag>
      <w:r w:rsidRPr="007341F8">
        <w:rPr>
          <w:color w:val="000000"/>
        </w:rPr>
        <w:t>m</w:t>
      </w:r>
      <w:r w:rsidRPr="007341F8">
        <w:rPr>
          <w:rFonts w:hint="eastAsia"/>
          <w:color w:val="000000"/>
        </w:rPr>
        <w:t>）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33.</w:t>
      </w:r>
      <w:r w:rsidRPr="007341F8">
        <w:rPr>
          <w:rFonts w:hint="eastAsia"/>
          <w:color w:val="000000"/>
        </w:rPr>
        <w:t xml:space="preserve">表示物體可見的外形輪廓線用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虛線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徒手細線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細實線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粗實線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檢定題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34.</w:t>
      </w:r>
      <w:r w:rsidRPr="007341F8">
        <w:rPr>
          <w:rFonts w:hint="eastAsia"/>
          <w:color w:val="000000"/>
        </w:rPr>
        <w:t xml:space="preserve">表示參考用的鄰接部分以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細實線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徒手畫線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細虛線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細鏈線　繪之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檢定題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35.</w:t>
      </w:r>
      <w:r w:rsidRPr="007341F8">
        <w:rPr>
          <w:rFonts w:hint="eastAsia"/>
          <w:color w:val="000000"/>
        </w:rPr>
        <w:t>尺度標註中「</w:t>
      </w:r>
      <w:r w:rsidRPr="007341F8">
        <w:rPr>
          <w:color w:val="000000"/>
        </w:rPr>
        <w:sym w:font="Symbol" w:char="00C7"/>
      </w:r>
      <w:r w:rsidRPr="007341F8">
        <w:rPr>
          <w:color w:val="000000"/>
        </w:rPr>
        <w:t>35</w:t>
      </w:r>
      <w:r w:rsidRPr="007341F8">
        <w:rPr>
          <w:rFonts w:hint="eastAsia"/>
          <w:color w:val="000000"/>
        </w:rPr>
        <w:t xml:space="preserve">」是表示　</w:t>
      </w:r>
      <w:r w:rsidRPr="007341F8">
        <w:rPr>
          <w:color w:val="000000"/>
        </w:rPr>
        <w:t>(A)35</w:t>
      </w:r>
      <w:r w:rsidRPr="007341F8">
        <w:rPr>
          <w:rFonts w:hint="eastAsia"/>
          <w:color w:val="000000"/>
        </w:rPr>
        <w:t xml:space="preserve">為參考尺度　</w:t>
      </w:r>
      <w:r w:rsidRPr="007341F8">
        <w:rPr>
          <w:color w:val="000000"/>
        </w:rPr>
        <w:t>(B)35</w:t>
      </w:r>
      <w:r w:rsidRPr="007341F8">
        <w:rPr>
          <w:rFonts w:hint="eastAsia"/>
          <w:color w:val="000000"/>
        </w:rPr>
        <w:t xml:space="preserve">為弧長　</w:t>
      </w:r>
      <w:r w:rsidRPr="007341F8">
        <w:rPr>
          <w:color w:val="000000"/>
        </w:rPr>
        <w:t>(C)35</w:t>
      </w:r>
      <w:r w:rsidRPr="007341F8">
        <w:rPr>
          <w:rFonts w:hint="eastAsia"/>
          <w:color w:val="000000"/>
        </w:rPr>
        <w:t xml:space="preserve">是錯誤尺度　</w:t>
      </w:r>
      <w:r w:rsidRPr="007341F8">
        <w:rPr>
          <w:color w:val="000000"/>
        </w:rPr>
        <w:t>(D)35</w:t>
      </w:r>
      <w:r w:rsidRPr="007341F8">
        <w:rPr>
          <w:rFonts w:hint="eastAsia"/>
          <w:color w:val="000000"/>
        </w:rPr>
        <w:t>是更正尺度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36.</w:t>
      </w:r>
      <w:r w:rsidRPr="007341F8">
        <w:rPr>
          <w:rFonts w:hint="eastAsia"/>
          <w:color w:val="000000"/>
        </w:rPr>
        <w:t>尺度標註中「</w:t>
      </w:r>
      <w:r>
        <w:rPr>
          <w:noProof/>
          <w:color w:val="000000"/>
          <w:position w:val="-6"/>
        </w:rPr>
        <w:drawing>
          <wp:inline distT="0" distB="0" distL="0" distR="0">
            <wp:extent cx="419100" cy="180975"/>
            <wp:effectExtent l="0" t="0" r="0" b="9525"/>
            <wp:docPr id="13" name="圖片 13" descr="4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4-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1F8">
        <w:rPr>
          <w:color w:val="000000"/>
        </w:rPr>
        <w:t xml:space="preserve"> 1</w: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</w:rPr>
        <w:t>30</w:t>
      </w:r>
      <w:r w:rsidRPr="007341F8">
        <w:rPr>
          <w:rFonts w:hint="eastAsia"/>
          <w:color w:val="000000"/>
        </w:rPr>
        <w:t xml:space="preserve">」，是表示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>錐度</w:t>
      </w:r>
      <w:r w:rsidRPr="007341F8">
        <w:rPr>
          <w:color w:val="000000"/>
        </w:rPr>
        <w:t>1</w: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</w:rPr>
        <w:t>30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>斜度</w:t>
      </w:r>
      <w:r w:rsidRPr="007341F8">
        <w:rPr>
          <w:color w:val="000000"/>
        </w:rPr>
        <w:t>1</w: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</w:rPr>
        <w:t>30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>直角△</w:t>
      </w:r>
      <w:r w:rsidRPr="007341F8">
        <w:rPr>
          <w:color w:val="000000"/>
        </w:rPr>
        <w:t>1</w: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</w:rPr>
        <w:t>30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坡度</w:t>
      </w:r>
      <w:r w:rsidRPr="007341F8">
        <w:rPr>
          <w:color w:val="000000"/>
        </w:rPr>
        <w:t>1</w: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</w:rPr>
        <w:t>30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37.</w:t>
      </w:r>
      <w:r w:rsidRPr="007341F8">
        <w:rPr>
          <w:rFonts w:hint="eastAsia"/>
          <w:color w:val="000000"/>
        </w:rPr>
        <w:t xml:space="preserve">經已知直線外一點，可作　</w:t>
      </w:r>
      <w:r w:rsidRPr="007341F8">
        <w:rPr>
          <w:color w:val="000000"/>
        </w:rPr>
        <w:t>(A)1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(B)2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(C)3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無數　直線，平行已知直線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38.</w:t>
      </w:r>
      <w:r w:rsidRPr="007341F8">
        <w:rPr>
          <w:rFonts w:hint="eastAsia"/>
          <w:color w:val="000000"/>
        </w:rPr>
        <w:t xml:space="preserve">作一線段垂直平分線時，以該線段的兩端各為圓心取一定長為半徑，該定長應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大於該線段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等於該線段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小於該線段的一半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大於該線段的一半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課本練習題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39.</w:t>
      </w:r>
      <w:r w:rsidRPr="007341F8">
        <w:rPr>
          <w:rFonts w:hint="eastAsia"/>
          <w:color w:val="000000"/>
        </w:rPr>
        <w:t xml:space="preserve">正多邊形之頂點與圓周相接時，則稱此圓為多邊形的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內切圓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內接圓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外切圓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外接圓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檢定題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40.</w:t>
      </w:r>
      <w:r w:rsidRPr="007341F8">
        <w:rPr>
          <w:rFonts w:hint="eastAsia"/>
          <w:color w:val="000000"/>
        </w:rPr>
        <w:t xml:space="preserve">正多邊形的每邊兩端接於圓周上，稱此多邊形為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內切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外切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內接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外接　多邊形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檢定題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41.</w:t>
      </w:r>
      <w:r w:rsidRPr="007341F8">
        <w:rPr>
          <w:rFonts w:hint="eastAsia"/>
          <w:color w:val="000000"/>
        </w:rPr>
        <w:t>下列何者</w:t>
      </w:r>
      <w:r w:rsidRPr="007341F8">
        <w:rPr>
          <w:rFonts w:hint="eastAsia"/>
          <w:color w:val="000000"/>
          <w:u w:val="double"/>
        </w:rPr>
        <w:t>不屬於</w:t>
      </w:r>
      <w:r w:rsidRPr="007341F8">
        <w:rPr>
          <w:rFonts w:hint="eastAsia"/>
          <w:color w:val="000000"/>
        </w:rPr>
        <w:t xml:space="preserve">平面曲線（單曲線）？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圓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漸開線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擺線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圓柱螺旋線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課本練習題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42.</w:t>
      </w:r>
      <w:r w:rsidRPr="007341F8">
        <w:rPr>
          <w:rFonts w:hint="eastAsia"/>
          <w:color w:val="000000"/>
        </w:rPr>
        <w:t xml:space="preserve">徒手畫小型物件，如何訂出圖形之比例？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目測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利用鋼尺量測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利用鉛筆量測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以上皆可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43.</w:t>
      </w:r>
      <w:r w:rsidRPr="007341F8">
        <w:rPr>
          <w:rFonts w:hint="eastAsia"/>
          <w:color w:val="000000"/>
        </w:rPr>
        <w:t xml:space="preserve">徒手畫視圖之繪製是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視圖之線條粗細不拘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視圖之排列依正投影法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視圖線條樣式不拘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視圖之排列位置不拘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44.</w:t>
      </w:r>
      <w:r w:rsidRPr="007341F8">
        <w:rPr>
          <w:rFonts w:hint="eastAsia"/>
          <w:color w:val="000000"/>
        </w:rPr>
        <w:t xml:space="preserve">下列何者是徒手畫曲線正確的方法？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利用曲線板畫曲線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>利用</w:t>
      </w:r>
      <w:r w:rsidRPr="007341F8">
        <w:rPr>
          <w:color w:val="000000"/>
          <w:position w:val="-4"/>
        </w:rPr>
        <w:object w:dxaOrig="240" w:dyaOrig="240">
          <v:shape id="_x0000_i1036" type="#_x0000_t75" style="width:12pt;height:12pt" o:ole="">
            <v:imagedata r:id="rId32" o:title=""/>
          </v:shape>
          <o:OLEObject Type="Embed" ProgID="Equation.DSMT4" ShapeID="_x0000_i1036" DrawAspect="Content" ObjectID="_1638365527" r:id="rId33"/>
        </w:object>
      </w:r>
      <w:r w:rsidRPr="007341F8">
        <w:rPr>
          <w:rFonts w:hint="eastAsia"/>
          <w:color w:val="000000"/>
        </w:rPr>
        <w:t>、</w:t>
      </w:r>
      <w:r w:rsidRPr="007341F8">
        <w:rPr>
          <w:color w:val="000000"/>
          <w:position w:val="-4"/>
        </w:rPr>
        <w:object w:dxaOrig="240" w:dyaOrig="240">
          <v:shape id="_x0000_i1037" type="#_x0000_t75" style="width:12pt;height:12pt" o:ole="">
            <v:imagedata r:id="rId34" o:title=""/>
          </v:shape>
          <o:OLEObject Type="Embed" ProgID="Equation.DSMT4" ShapeID="_x0000_i1037" DrawAspect="Content" ObjectID="_1638365528" r:id="rId35"/>
        </w:object>
      </w:r>
      <w:r w:rsidRPr="007341F8">
        <w:rPr>
          <w:rFonts w:hint="eastAsia"/>
          <w:color w:val="000000"/>
        </w:rPr>
        <w:t xml:space="preserve">軸之距離定點，再連接各點畫曲線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>利用</w:t>
      </w:r>
      <w:proofErr w:type="gramStart"/>
      <w:r w:rsidRPr="007341F8">
        <w:rPr>
          <w:rFonts w:hint="eastAsia"/>
          <w:color w:val="000000"/>
        </w:rPr>
        <w:t>曲線條畫曲線</w:t>
      </w:r>
      <w:proofErr w:type="gramEnd"/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以上皆可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45.</w:t>
      </w:r>
      <w:r w:rsidRPr="007341F8">
        <w:rPr>
          <w:rFonts w:hint="eastAsia"/>
          <w:color w:val="000000"/>
        </w:rPr>
        <w:t xml:space="preserve">如圖所示之物體中有幾個正垂面？　</w:t>
      </w:r>
      <w:r w:rsidRPr="007341F8">
        <w:rPr>
          <w:color w:val="000000"/>
        </w:rPr>
        <w:br/>
      </w:r>
      <w:r>
        <w:rPr>
          <w:noProof/>
          <w:color w:val="000000"/>
          <w:position w:val="-20"/>
        </w:rPr>
        <w:drawing>
          <wp:inline distT="0" distB="0" distL="0" distR="0">
            <wp:extent cx="1095375" cy="352425"/>
            <wp:effectExtent l="0" t="0" r="9525" b="9525"/>
            <wp:docPr id="10" name="圖片 10" descr="6-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6-6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1F8">
        <w:rPr>
          <w:color w:val="000000"/>
        </w:rPr>
        <w:t xml:space="preserve"> </w:t>
      </w:r>
      <w:r w:rsidRPr="007341F8">
        <w:rPr>
          <w:color w:val="000000"/>
        </w:rPr>
        <w:br/>
        <w:t>(A)</w:t>
      </w:r>
      <w:r w:rsidRPr="007341F8">
        <w:rPr>
          <w:rFonts w:hint="eastAsia"/>
          <w:color w:val="000000"/>
        </w:rPr>
        <w:t xml:space="preserve">四個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五個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六個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七個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46.</w:t>
      </w:r>
      <w:r w:rsidRPr="007341F8">
        <w:rPr>
          <w:rFonts w:hint="eastAsia"/>
          <w:color w:val="000000"/>
        </w:rPr>
        <w:t xml:space="preserve">一個立方體的等角圖，其寬度、高度、深度的比例是　</w:t>
      </w:r>
      <w:r w:rsidRPr="007341F8">
        <w:rPr>
          <w:color w:val="000000"/>
        </w:rPr>
        <w:t>(A)1</w: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</w:rPr>
        <w:t>1</w: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</w:rPr>
        <w:t>1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(B)1</w: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</w:rPr>
        <w:t>1</w: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</w:rPr>
        <w:t>1.2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(C)1</w: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</w:rPr>
        <w:t>1</w:t>
      </w:r>
      <w:r w:rsidRPr="007341F8">
        <w:rPr>
          <w:rFonts w:hint="eastAsia"/>
          <w:color w:val="000000"/>
        </w:rPr>
        <w:t>：</w:t>
      </w:r>
      <w:r w:rsidRPr="007341F8">
        <w:rPr>
          <w:color w:val="000000"/>
        </w:rPr>
        <w:t>0.82</w:t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比例不一定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  <w:position w:val="-46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47.</w:t>
      </w:r>
      <w:r w:rsidRPr="007341F8">
        <w:rPr>
          <w:rFonts w:hint="eastAsia"/>
          <w:color w:val="000000"/>
        </w:rPr>
        <w:t>如圖所示之正確的前視圖是</w:t>
      </w:r>
      <w:r w:rsidRPr="007341F8">
        <w:rPr>
          <w:color w:val="000000"/>
        </w:rPr>
        <w:br/>
      </w:r>
      <w:r>
        <w:rPr>
          <w:noProof/>
          <w:color w:val="000000"/>
          <w:position w:val="-96"/>
        </w:rPr>
        <w:drawing>
          <wp:inline distT="0" distB="0" distL="0" distR="0">
            <wp:extent cx="1838325" cy="1285875"/>
            <wp:effectExtent l="0" t="0" r="9525" b="9525"/>
            <wp:docPr id="5" name="圖片 5" descr="6-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-8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1F8">
        <w:rPr>
          <w:color w:val="000000"/>
        </w:rPr>
        <w:t xml:space="preserve"> </w:t>
      </w:r>
      <w:r w:rsidRPr="007341F8">
        <w:rPr>
          <w:color w:val="000000"/>
        </w:rPr>
        <w:br/>
        <w:t xml:space="preserve">(A) </w:t>
      </w:r>
      <w:r>
        <w:rPr>
          <w:noProof/>
          <w:color w:val="000000"/>
          <w:position w:val="-46"/>
        </w:rPr>
        <w:drawing>
          <wp:inline distT="0" distB="0" distL="0" distR="0">
            <wp:extent cx="857250" cy="428625"/>
            <wp:effectExtent l="0" t="0" r="0" b="9525"/>
            <wp:docPr id="6" name="圖片 6" descr="6-8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6-89a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 xml:space="preserve">(B) </w:t>
      </w:r>
      <w:r>
        <w:rPr>
          <w:noProof/>
          <w:color w:val="000000"/>
          <w:position w:val="-46"/>
        </w:rPr>
        <w:drawing>
          <wp:inline distT="0" distB="0" distL="0" distR="0">
            <wp:extent cx="857250" cy="428625"/>
            <wp:effectExtent l="0" t="0" r="0" b="9525"/>
            <wp:docPr id="7" name="圖片 7" descr="6-8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6-89b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 xml:space="preserve">(C) </w:t>
      </w:r>
      <w:r>
        <w:rPr>
          <w:noProof/>
          <w:color w:val="000000"/>
          <w:position w:val="-46"/>
        </w:rPr>
        <w:drawing>
          <wp:inline distT="0" distB="0" distL="0" distR="0">
            <wp:extent cx="857250" cy="428625"/>
            <wp:effectExtent l="0" t="0" r="0" b="9525"/>
            <wp:docPr id="8" name="圖片 8" descr="6-8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6-89c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 xml:space="preserve">(D) </w:t>
      </w:r>
      <w:r>
        <w:rPr>
          <w:noProof/>
          <w:color w:val="000000"/>
          <w:position w:val="-46"/>
        </w:rPr>
        <w:drawing>
          <wp:inline distT="0" distB="0" distL="0" distR="0">
            <wp:extent cx="857250" cy="428625"/>
            <wp:effectExtent l="0" t="0" r="0" b="9525"/>
            <wp:docPr id="9" name="圖片 9" descr="6-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6-89d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龍騰自命題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48.</w:t>
      </w:r>
      <w:r w:rsidRPr="007341F8">
        <w:rPr>
          <w:rFonts w:hint="eastAsia"/>
          <w:color w:val="000000"/>
        </w:rPr>
        <w:t>對於下列線條種類與用途之敘述，何者為</w:t>
      </w:r>
      <w:r w:rsidRPr="007341F8">
        <w:rPr>
          <w:rFonts w:hint="eastAsia"/>
          <w:color w:val="000000"/>
          <w:u w:val="double"/>
        </w:rPr>
        <w:t>錯誤</w:t>
      </w:r>
      <w:r w:rsidRPr="007341F8">
        <w:rPr>
          <w:rFonts w:hint="eastAsia"/>
          <w:color w:val="000000"/>
        </w:rPr>
        <w:t xml:space="preserve">？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輪廓線是用粗實線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中心線是兩點細鏈線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尺度線是用細實線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虛線是用短劃中線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課本練習題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49.</w:t>
      </w:r>
      <w:r w:rsidRPr="007341F8">
        <w:rPr>
          <w:rFonts w:hint="eastAsia"/>
          <w:color w:val="000000"/>
        </w:rPr>
        <w:t xml:space="preserve">中心線繪製時宜超出圓外之長度約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不超出　</w:t>
      </w:r>
      <w:r w:rsidRPr="007341F8">
        <w:rPr>
          <w:color w:val="000000"/>
        </w:rPr>
        <w:t>(B)2</w:t>
      </w:r>
      <w:r w:rsidRPr="007341F8">
        <w:rPr>
          <w:rFonts w:hint="eastAsia"/>
          <w:color w:val="000000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3"/>
            <w:attr w:name="HasSpace" w:val="False"/>
            <w:attr w:name="Negative" w:val="False"/>
            <w:attr w:name="NumberType" w:val="1"/>
            <w:attr w:name="TCSC" w:val="0"/>
          </w:smartTagPr>
          <w:r w:rsidRPr="007341F8">
            <w:rPr>
              <w:color w:val="000000"/>
            </w:rPr>
            <w:t>3m</w:t>
          </w:r>
        </w:smartTag>
        <w:r w:rsidRPr="007341F8">
          <w:rPr>
            <w:color w:val="000000"/>
          </w:rPr>
          <w:t>m</w:t>
        </w:r>
      </w:smartTag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(C)5</w:t>
      </w:r>
      <w:r w:rsidRPr="007341F8">
        <w:rPr>
          <w:rFonts w:hint="eastAsia"/>
          <w:color w:val="000000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8"/>
            <w:attr w:name="HasSpace" w:val="False"/>
            <w:attr w:name="Negative" w:val="False"/>
            <w:attr w:name="NumberType" w:val="1"/>
            <w:attr w:name="TCSC" w:val="0"/>
          </w:smartTagPr>
          <w:r w:rsidRPr="007341F8">
            <w:rPr>
              <w:color w:val="000000"/>
            </w:rPr>
            <w:t>8m</w:t>
          </w:r>
        </w:smartTag>
        <w:r w:rsidRPr="007341F8">
          <w:rPr>
            <w:color w:val="000000"/>
          </w:rPr>
          <w:t>m</w:t>
        </w:r>
      </w:smartTag>
      <w:r w:rsidRPr="007341F8">
        <w:rPr>
          <w:rFonts w:hint="eastAsia"/>
          <w:color w:val="000000"/>
        </w:rPr>
        <w:t xml:space="preserve">　</w:t>
      </w:r>
      <w:r w:rsidRPr="007341F8">
        <w:rPr>
          <w:color w:val="000000"/>
        </w:rPr>
        <w:t>(D)10</w:t>
      </w:r>
      <w:r w:rsidRPr="007341F8">
        <w:rPr>
          <w:rFonts w:hint="eastAsia"/>
          <w:color w:val="000000"/>
        </w:rPr>
        <w:t>～</w:t>
      </w:r>
      <w:smartTag w:uri="urn:schemas-microsoft-com:office:smarttags" w:element="chmetcnv">
        <w:smartTagPr>
          <w:attr w:name="UnitName" w:val="m"/>
          <w:attr w:name="SourceValue" w:val="12"/>
          <w:attr w:name="HasSpace" w:val="False"/>
          <w:attr w:name="Negative" w:val="False"/>
          <w:attr w:name="NumberType" w:val="1"/>
          <w:attr w:name="TCSC" w:val="0"/>
        </w:smartTagPr>
        <w:r w:rsidRPr="007341F8">
          <w:rPr>
            <w:color w:val="000000"/>
          </w:rPr>
          <w:t>12m</w:t>
        </w:r>
      </w:smartTag>
      <w:r w:rsidRPr="007341F8">
        <w:rPr>
          <w:color w:val="000000"/>
        </w:rPr>
        <w:t>m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 w:hint="eastAsia"/>
          <w:vanish/>
          <w:color w:val="008000"/>
          <w:sz w:val="24"/>
        </w:rPr>
        <w:t>課本練習題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Default="007341F8" w:rsidP="007341F8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50.</w:t>
      </w:r>
      <w:r w:rsidRPr="007341F8">
        <w:rPr>
          <w:rFonts w:hint="eastAsia"/>
          <w:color w:val="000000"/>
        </w:rPr>
        <w:t xml:space="preserve">有關線條的種類及用途，下列敘述何者正確？　</w:t>
      </w:r>
      <w:r w:rsidRPr="007341F8">
        <w:rPr>
          <w:color w:val="000000"/>
        </w:rPr>
        <w:t>(A)</w:t>
      </w:r>
      <w:r w:rsidRPr="007341F8">
        <w:rPr>
          <w:rFonts w:hint="eastAsia"/>
          <w:color w:val="000000"/>
        </w:rPr>
        <w:t xml:space="preserve">折斷線為不規則而連續的粗實線　</w:t>
      </w:r>
      <w:r w:rsidRPr="007341F8">
        <w:rPr>
          <w:color w:val="000000"/>
        </w:rPr>
        <w:t>(B)</w:t>
      </w:r>
      <w:r w:rsidRPr="007341F8">
        <w:rPr>
          <w:rFonts w:hint="eastAsia"/>
          <w:color w:val="000000"/>
        </w:rPr>
        <w:t xml:space="preserve">重疊於原視圖中的旋轉剖面之輪廓線係以細實線繪製　</w:t>
      </w:r>
      <w:r w:rsidRPr="007341F8">
        <w:rPr>
          <w:color w:val="000000"/>
        </w:rPr>
        <w:t>(C)</w:t>
      </w:r>
      <w:r w:rsidRPr="007341F8">
        <w:rPr>
          <w:rFonts w:hint="eastAsia"/>
          <w:color w:val="000000"/>
        </w:rPr>
        <w:t xml:space="preserve">因圓角而消失的稜線與隱藏線的畫法相同　</w:t>
      </w:r>
      <w:r w:rsidRPr="007341F8">
        <w:rPr>
          <w:color w:val="000000"/>
        </w:rPr>
        <w:t>(D)</w:t>
      </w:r>
      <w:r w:rsidRPr="007341F8">
        <w:rPr>
          <w:rFonts w:hint="eastAsia"/>
          <w:color w:val="000000"/>
        </w:rPr>
        <w:t>須特殊處理物面的範圍係以細鏈線表示</w:t>
      </w:r>
    </w:p>
    <w:p w:rsidR="007341F8" w:rsidRPr="007341F8" w:rsidRDefault="007341F8" w:rsidP="007341F8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341F8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341F8">
        <w:rPr>
          <w:rFonts w:eastAsia="新細明體"/>
          <w:vanish/>
          <w:color w:val="008000"/>
          <w:sz w:val="24"/>
        </w:rPr>
        <w:t>100</w:t>
      </w:r>
      <w:r w:rsidRPr="007341F8">
        <w:rPr>
          <w:rFonts w:eastAsia="新細明體" w:hint="eastAsia"/>
          <w:vanish/>
          <w:color w:val="008000"/>
          <w:sz w:val="24"/>
        </w:rPr>
        <w:t>年歷屆試題</w:t>
      </w:r>
      <w:r w:rsidRPr="007341F8">
        <w:rPr>
          <w:rFonts w:eastAsia="新細明體"/>
          <w:vanish/>
          <w:color w:val="008000"/>
          <w:sz w:val="24"/>
        </w:rPr>
        <w:t>.</w:t>
      </w:r>
      <w:r w:rsidRPr="007341F8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341F8" w:rsidRPr="007341F8" w:rsidRDefault="007341F8" w:rsidP="007341F8">
      <w:pPr>
        <w:rPr>
          <w:rFonts w:ascii="新細明體" w:eastAsia="新細明體" w:hAnsi="新細明體" w:cs="Arial"/>
          <w:color w:val="000000"/>
        </w:rPr>
      </w:pPr>
    </w:p>
    <w:sectPr w:rsidR="007341F8" w:rsidRPr="007341F8" w:rsidSect="007341F8">
      <w:footerReference w:type="even" r:id="rId42"/>
      <w:footerReference w:type="default" r:id="rId43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0111" w:rsidRDefault="00510111">
      <w:r>
        <w:separator/>
      </w:r>
    </w:p>
  </w:endnote>
  <w:endnote w:type="continuationSeparator" w:id="0">
    <w:p w:rsidR="00510111" w:rsidRDefault="00510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385BD3">
      <w:rPr>
        <w:rStyle w:val="a4"/>
        <w:noProof/>
        <w:sz w:val="22"/>
        <w:szCs w:val="22"/>
      </w:rPr>
      <w:t>2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0111" w:rsidRDefault="00510111">
      <w:r>
        <w:separator/>
      </w:r>
    </w:p>
  </w:footnote>
  <w:footnote w:type="continuationSeparator" w:id="0">
    <w:p w:rsidR="00510111" w:rsidRDefault="005101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1F8"/>
    <w:rsid w:val="00052D53"/>
    <w:rsid w:val="00067D5F"/>
    <w:rsid w:val="0009519C"/>
    <w:rsid w:val="00140096"/>
    <w:rsid w:val="002643CF"/>
    <w:rsid w:val="003166DD"/>
    <w:rsid w:val="00385BD3"/>
    <w:rsid w:val="00510111"/>
    <w:rsid w:val="00567026"/>
    <w:rsid w:val="0070556A"/>
    <w:rsid w:val="007341F8"/>
    <w:rsid w:val="00766F13"/>
    <w:rsid w:val="008A1AFE"/>
    <w:rsid w:val="008D2DAB"/>
    <w:rsid w:val="00902CD4"/>
    <w:rsid w:val="00AB73B6"/>
    <w:rsid w:val="00D74131"/>
    <w:rsid w:val="00EB5CE1"/>
    <w:rsid w:val="00F71B36"/>
    <w:rsid w:val="00F8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4097"/>
    <o:shapelayout v:ext="edit">
      <o:idmap v:ext="edit" data="1"/>
    </o:shapelayout>
  </w:shapeDefaults>
  <w:decimalSymbol w:val="."/>
  <w:listSeparator w:val=","/>
  <w15:docId w15:val="{E1B43A61-353B-4ECD-8D0F-A8D7AB188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3166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3166DD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20.png"/><Relationship Id="rId21" Type="http://schemas.openxmlformats.org/officeDocument/2006/relationships/image" Target="media/image10.wmf"/><Relationship Id="rId34" Type="http://schemas.openxmlformats.org/officeDocument/2006/relationships/image" Target="media/image16.wmf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9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oleObject" Target="embeddings/oleObject7.bin"/><Relationship Id="rId32" Type="http://schemas.openxmlformats.org/officeDocument/2006/relationships/image" Target="media/image15.wmf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9.bin"/><Relationship Id="rId36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9.wmf"/><Relationship Id="rId31" Type="http://schemas.openxmlformats.org/officeDocument/2006/relationships/image" Target="media/image1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43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9.png"/><Relationship Id="rId20" Type="http://schemas.openxmlformats.org/officeDocument/2006/relationships/oleObject" Target="embeddings/oleObject5.bin"/><Relationship Id="rId41" Type="http://schemas.openxmlformats.org/officeDocument/2006/relationships/image" Target="media/image2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1F2AD-8540-4730-9D8E-D91561C29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17</TotalTime>
  <Pages>2</Pages>
  <Words>655</Words>
  <Characters>3738</Characters>
  <Application>Microsoft Office Word</Application>
  <DocSecurity>0</DocSecurity>
  <Lines>31</Lines>
  <Paragraphs>8</Paragraphs>
  <ScaleCrop>false</ScaleCrop>
  <Company>龍騰文化</Company>
  <LinksUpToDate>false</LinksUpToDate>
  <CharactersWithSpaces>4385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2019-12-20T08:08:00Z</dcterms:created>
  <dcterms:modified xsi:type="dcterms:W3CDTF">2019-12-20T08:44:00Z</dcterms:modified>
</cp:coreProperties>
</file>