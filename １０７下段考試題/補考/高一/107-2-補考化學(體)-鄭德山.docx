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216D23" w:rsidRPr="001A7AB9" w:rsidTr="00A0470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1A7AB9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</w:t>
            </w:r>
            <w:r w:rsidRPr="001A7AB9">
              <w:rPr>
                <w:rFonts w:ascii="新細明體" w:eastAsia="新細明體" w:hAnsi="新細明體"/>
                <w:color w:val="FF0000"/>
                <w:sz w:val="28"/>
                <w:szCs w:val="20"/>
              </w:rPr>
              <w:t>7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1A7AB9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="007214B2" w:rsidRPr="007214B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補</w:t>
            </w:r>
            <w:r w:rsidRPr="007214B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考</w:t>
            </w:r>
            <w:r w:rsidRPr="001A7AB9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電腦卡作答</w:t>
            </w:r>
          </w:p>
        </w:tc>
      </w:tr>
      <w:tr w:rsidR="00216D23" w:rsidRPr="001A7AB9" w:rsidTr="00A0470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體一甲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A7AB9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6D23" w:rsidRPr="001A7AB9" w:rsidRDefault="00216D23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216D23" w:rsidRPr="001A7AB9" w:rsidRDefault="0079393A" w:rsidP="00A0470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color w:val="FF0000"/>
                <w:sz w:val="24"/>
                <w:szCs w:val="20"/>
              </w:rPr>
              <w:t>否</w:t>
            </w:r>
          </w:p>
        </w:tc>
      </w:tr>
    </w:tbl>
    <w:p w:rsidR="00206A94" w:rsidRDefault="00582B60" w:rsidP="00216D23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請</w:t>
      </w:r>
      <w:r w:rsidR="0079393A">
        <w:rPr>
          <w:rFonts w:eastAsia="標楷體" w:hint="eastAsia"/>
          <w:b/>
          <w:sz w:val="28"/>
          <w:szCs w:val="28"/>
        </w:rPr>
        <w:t>將答案直接寫在題目卷上</w:t>
      </w:r>
    </w:p>
    <w:p w:rsidR="00216D23" w:rsidRPr="001A7AB9" w:rsidRDefault="00216D23" w:rsidP="00216D23">
      <w:pPr>
        <w:rPr>
          <w:rFonts w:eastAsia="標楷體"/>
          <w:b/>
          <w:sz w:val="28"/>
          <w:szCs w:val="28"/>
        </w:rPr>
      </w:pPr>
      <w:r w:rsidRPr="001A7AB9">
        <w:rPr>
          <w:rFonts w:eastAsia="標楷體" w:hint="eastAsia"/>
          <w:b/>
          <w:sz w:val="28"/>
          <w:szCs w:val="28"/>
        </w:rPr>
        <w:t xml:space="preserve">一、單選題　</w:t>
      </w:r>
      <w:r w:rsidRPr="001A7AB9">
        <w:rPr>
          <w:rFonts w:eastAsia="標楷體" w:hint="eastAsia"/>
          <w:b/>
          <w:sz w:val="28"/>
          <w:szCs w:val="28"/>
        </w:rPr>
        <w:t>(</w:t>
      </w:r>
      <w:r w:rsidR="00787C4D">
        <w:rPr>
          <w:rFonts w:eastAsia="標楷體" w:hint="eastAsia"/>
          <w:b/>
          <w:sz w:val="28"/>
          <w:szCs w:val="28"/>
        </w:rPr>
        <w:t>50</w:t>
      </w:r>
      <w:r w:rsidRPr="001A7AB9">
        <w:rPr>
          <w:rFonts w:eastAsia="標楷體" w:hint="eastAsia"/>
          <w:b/>
          <w:sz w:val="28"/>
          <w:szCs w:val="28"/>
        </w:rPr>
        <w:t>題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每題</w:t>
      </w:r>
      <w:r w:rsidRPr="001A7AB9">
        <w:rPr>
          <w:rFonts w:eastAsia="標楷體" w:hint="eastAsia"/>
          <w:b/>
          <w:sz w:val="28"/>
          <w:szCs w:val="28"/>
        </w:rPr>
        <w:t>2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 xml:space="preserve"> </w:t>
      </w:r>
      <w:r w:rsidRPr="001A7AB9">
        <w:rPr>
          <w:rFonts w:eastAsia="標楷體" w:hint="eastAsia"/>
          <w:b/>
          <w:sz w:val="28"/>
          <w:szCs w:val="28"/>
        </w:rPr>
        <w:t>共</w:t>
      </w:r>
      <w:r w:rsidR="00787C4D">
        <w:rPr>
          <w:rFonts w:eastAsia="標楷體"/>
          <w:b/>
          <w:sz w:val="28"/>
          <w:szCs w:val="28"/>
        </w:rPr>
        <w:t>10</w:t>
      </w:r>
      <w:r w:rsidRPr="001A7AB9">
        <w:rPr>
          <w:rFonts w:eastAsia="標楷體" w:hint="eastAsia"/>
          <w:b/>
          <w:sz w:val="28"/>
          <w:szCs w:val="28"/>
        </w:rPr>
        <w:t>0</w:t>
      </w:r>
      <w:r w:rsidRPr="001A7AB9">
        <w:rPr>
          <w:rFonts w:eastAsia="標楷體" w:hint="eastAsia"/>
          <w:b/>
          <w:sz w:val="28"/>
          <w:szCs w:val="28"/>
        </w:rPr>
        <w:t>分</w:t>
      </w:r>
      <w:r w:rsidRPr="001A7AB9">
        <w:rPr>
          <w:rFonts w:eastAsia="標楷體" w:hint="eastAsia"/>
          <w:b/>
          <w:sz w:val="28"/>
          <w:szCs w:val="28"/>
        </w:rPr>
        <w:t>)</w:t>
      </w:r>
    </w:p>
    <w:p w:rsidR="00216D23" w:rsidRPr="00206A94" w:rsidRDefault="00216D23" w:rsidP="009F455C">
      <w:pPr>
        <w:snapToGrid w:val="0"/>
        <w:spacing w:line="240" w:lineRule="atLeast"/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1.</w:t>
      </w:r>
      <w:r w:rsidRPr="00206A94">
        <w:rPr>
          <w:rFonts w:ascii="細明體" w:hAnsi="細明體" w:hint="eastAsia"/>
          <w:color w:val="000000"/>
          <w:sz w:val="24"/>
        </w:rPr>
        <w:t xml:space="preserve">空氣汙染主要來自下列何者的使用過度？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化石燃料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太陽能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電力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核能。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="00901607" w:rsidRPr="00206A94">
        <w:rPr>
          <w:rFonts w:ascii="細明體" w:hAnsi="細明體" w:cs="Arial"/>
          <w:color w:val="000000"/>
          <w:sz w:val="24"/>
        </w:rPr>
        <w:t>2.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下列有關於石油分餾的敘述，何項正確？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石油的主要成分為烯烴類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在分餾塔中愈高的地方所得的產物，沸點愈高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分餾石油時，若收集的沸點範圍愈小，產物愈接近純物質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C25118" w:rsidRPr="00206A94">
        <w:rPr>
          <w:rFonts w:ascii="細明體" w:hAnsi="細明體" w:hint="eastAsia"/>
          <w:color w:val="000000"/>
          <w:sz w:val="24"/>
        </w:rPr>
        <w:t>乙醚是石油的分餾產物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216D23" w:rsidRPr="00206A94" w:rsidRDefault="000947C9" w:rsidP="009F455C">
      <w:pPr>
        <w:ind w:left="993" w:hanging="993"/>
        <w:rPr>
          <w:rFonts w:ascii="細明體" w:hAnsi="細明體" w:cs="Arial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="00901607" w:rsidRPr="00206A94">
        <w:rPr>
          <w:rFonts w:ascii="細明體" w:hAnsi="細明體" w:cs="Arial"/>
          <w:color w:val="000000"/>
          <w:sz w:val="24"/>
        </w:rPr>
        <w:t>3.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太陽能電池的電極材料為　</w:t>
      </w:r>
      <w:r w:rsidR="00216D23" w:rsidRPr="00206A94">
        <w:rPr>
          <w:rFonts w:ascii="細明體" w:hAnsi="細明體"/>
          <w:color w:val="000000"/>
          <w:sz w:val="24"/>
        </w:rPr>
        <w:t>(A)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鋅板　</w:t>
      </w:r>
      <w:r w:rsidR="00216D23" w:rsidRPr="00206A94">
        <w:rPr>
          <w:rFonts w:ascii="細明體" w:hAnsi="細明體"/>
          <w:color w:val="000000"/>
          <w:sz w:val="24"/>
        </w:rPr>
        <w:t>(B)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矽晶片　</w:t>
      </w:r>
      <w:r w:rsidR="00216D23" w:rsidRPr="00206A94">
        <w:rPr>
          <w:rFonts w:ascii="細明體" w:hAnsi="細明體"/>
          <w:color w:val="000000"/>
          <w:sz w:val="24"/>
        </w:rPr>
        <w:t>(C)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石墨板　</w:t>
      </w:r>
      <w:r w:rsidR="00216D23" w:rsidRPr="00206A94">
        <w:rPr>
          <w:rFonts w:ascii="細明體" w:hAnsi="細明體"/>
          <w:color w:val="000000"/>
          <w:sz w:val="24"/>
        </w:rPr>
        <w:t>(D)</w:t>
      </w:r>
      <w:r w:rsidR="00216D23" w:rsidRPr="00206A94">
        <w:rPr>
          <w:rFonts w:ascii="細明體" w:hAnsi="細明體" w:hint="eastAsia"/>
          <w:color w:val="000000"/>
          <w:sz w:val="24"/>
        </w:rPr>
        <w:t>液晶。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4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下列何者為吸熱的變化？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電池放電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木材燃燒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光合作用　</w:t>
      </w:r>
      <w:r w:rsidR="00901607" w:rsidRPr="00206A94">
        <w:rPr>
          <w:rFonts w:ascii="細明體" w:hAnsi="細明體"/>
          <w:color w:val="000000"/>
          <w:sz w:val="24"/>
        </w:rPr>
        <w:t>(D)H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/>
          <w:color w:val="000000"/>
          <w:sz w:val="24"/>
        </w:rPr>
        <w:t>O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(</w:t>
      </w:r>
      <w:r w:rsidR="00901607" w:rsidRPr="00206A94">
        <w:rPr>
          <w:rFonts w:ascii="細明體" w:hAnsi="細明體"/>
          <w:i/>
          <w:iCs/>
          <w:color w:val="000000"/>
          <w:sz w:val="24"/>
          <w:vertAlign w:val="subscript"/>
        </w:rPr>
        <w:t>g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)</w:t>
      </w:r>
      <w:r w:rsidR="00901607" w:rsidRPr="00206A94">
        <w:rPr>
          <w:rFonts w:ascii="細明體" w:hAnsi="細明體"/>
          <w:color w:val="000000"/>
          <w:sz w:val="24"/>
        </w:rPr>
        <w:t xml:space="preserve"> </w:t>
      </w:r>
      <w:r w:rsidR="00901607" w:rsidRPr="00206A94">
        <w:rPr>
          <w:rFonts w:ascii="細明體" w:hAnsi="細明體"/>
          <w:color w:val="000000"/>
          <w:sz w:val="24"/>
        </w:rPr>
        <w:sym w:font="Symbol" w:char="00AE"/>
      </w:r>
      <w:r w:rsidR="00901607" w:rsidRPr="00206A94">
        <w:rPr>
          <w:rFonts w:ascii="細明體" w:hAnsi="細明體"/>
          <w:color w:val="000000"/>
          <w:sz w:val="24"/>
        </w:rPr>
        <w:t xml:space="preserve"> 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/>
          <w:color w:val="000000"/>
          <w:sz w:val="24"/>
        </w:rPr>
        <w:t>O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(</w:t>
      </w:r>
      <w:r w:rsidR="00901607" w:rsidRPr="00206A94">
        <w:rPr>
          <w:rFonts w:ascii="細明體" w:hAnsi="細明體"/>
          <w:i/>
          <w:iCs/>
          <w:color w:val="000000"/>
          <w:sz w:val="24"/>
          <w:vertAlign w:val="subscript"/>
        </w:rPr>
        <w:t>l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5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反應熱與下列何者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無關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反應時的溫度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反應物的莫耳數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反應物及生成物的狀態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最初與最末狀態固定時的反應途徑　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6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下列哪一種狀態為熱化學方程式的標準狀態？　</w:t>
      </w:r>
      <w:r w:rsidR="00901607" w:rsidRPr="00206A94">
        <w:rPr>
          <w:rFonts w:ascii="細明體" w:hAnsi="細明體"/>
          <w:color w:val="000000"/>
          <w:sz w:val="24"/>
        </w:rPr>
        <w:t>(A)1 atm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"/>
        </w:smartTagPr>
        <w:r w:rsidR="00901607" w:rsidRPr="00206A94">
          <w:rPr>
            <w:rFonts w:ascii="細明體" w:hAnsi="細明體"/>
            <w:color w:val="000000"/>
            <w:sz w:val="24"/>
          </w:rPr>
          <w:t>25</w:t>
        </w:r>
        <w:r w:rsidR="00901607" w:rsidRPr="00206A94">
          <w:rPr>
            <w:rFonts w:ascii="細明體" w:hAnsi="細明體"/>
            <w:color w:val="000000"/>
            <w:sz w:val="24"/>
          </w:rPr>
          <w:sym w:font="Symbol" w:char="00B0"/>
        </w:r>
        <w:r w:rsidR="00901607" w:rsidRPr="00206A94">
          <w:rPr>
            <w:rFonts w:ascii="細明體" w:hAnsi="細明體"/>
            <w:color w:val="000000"/>
            <w:sz w:val="24"/>
          </w:rPr>
          <w:t>C</w:t>
        </w:r>
      </w:smartTag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(B)1 atm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 w:rsidR="00901607" w:rsidRPr="00206A94">
          <w:rPr>
            <w:rFonts w:ascii="細明體" w:hAnsi="細明體"/>
            <w:color w:val="000000"/>
            <w:sz w:val="24"/>
          </w:rPr>
          <w:t>0</w:t>
        </w:r>
        <w:r w:rsidR="00901607" w:rsidRPr="00206A94">
          <w:rPr>
            <w:rFonts w:ascii="細明體" w:hAnsi="細明體"/>
            <w:color w:val="000000"/>
            <w:sz w:val="24"/>
          </w:rPr>
          <w:sym w:font="Symbol" w:char="00B0"/>
        </w:r>
        <w:r w:rsidR="00901607" w:rsidRPr="00206A94">
          <w:rPr>
            <w:rFonts w:ascii="細明體" w:hAnsi="細明體"/>
            <w:color w:val="000000"/>
            <w:sz w:val="24"/>
          </w:rPr>
          <w:t>C</w:t>
        </w:r>
      </w:smartTag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(C)1 atm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C"/>
        </w:smartTagPr>
        <w:r w:rsidR="00901607" w:rsidRPr="00206A94">
          <w:rPr>
            <w:rFonts w:ascii="細明體" w:hAnsi="細明體"/>
            <w:color w:val="000000"/>
            <w:sz w:val="24"/>
          </w:rPr>
          <w:t>100</w:t>
        </w:r>
        <w:r w:rsidR="00901607" w:rsidRPr="00206A94">
          <w:rPr>
            <w:rFonts w:ascii="細明體" w:hAnsi="細明體"/>
            <w:color w:val="000000"/>
            <w:sz w:val="24"/>
          </w:rPr>
          <w:sym w:font="Symbol" w:char="00B0"/>
        </w:r>
        <w:r w:rsidR="00901607" w:rsidRPr="00206A94">
          <w:rPr>
            <w:rFonts w:ascii="細明體" w:hAnsi="細明體"/>
            <w:color w:val="000000"/>
            <w:sz w:val="24"/>
          </w:rPr>
          <w:t>C</w:t>
        </w:r>
      </w:smartTag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(D)1 mmHg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 w:rsidR="00901607" w:rsidRPr="00206A94">
          <w:rPr>
            <w:rFonts w:ascii="細明體" w:hAnsi="細明體"/>
            <w:color w:val="000000"/>
            <w:sz w:val="24"/>
          </w:rPr>
          <w:t>0</w:t>
        </w:r>
        <w:r w:rsidR="00901607" w:rsidRPr="00206A94">
          <w:rPr>
            <w:rFonts w:ascii="細明體" w:hAnsi="細明體"/>
            <w:color w:val="000000"/>
            <w:sz w:val="24"/>
          </w:rPr>
          <w:sym w:font="Symbol" w:char="00B0"/>
        </w:r>
        <w:r w:rsidR="00901607" w:rsidRPr="00206A94">
          <w:rPr>
            <w:rFonts w:ascii="細明體" w:hAnsi="細明體"/>
            <w:color w:val="000000"/>
            <w:sz w:val="24"/>
          </w:rPr>
          <w:t>C</w:t>
        </w:r>
      </w:smartTag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7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設</w:t>
      </w:r>
      <w:r w:rsidR="00901607" w:rsidRPr="00206A94">
        <w:rPr>
          <w:rFonts w:ascii="細明體" w:hAnsi="細明體"/>
          <w:color w:val="000000"/>
          <w:position w:val="-14"/>
          <w:sz w:val="24"/>
        </w:rPr>
        <w:object w:dxaOrig="25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18pt" o:ole="">
            <v:imagedata r:id="rId7" o:title=""/>
          </v:shape>
          <o:OLEObject Type="Embed" ProgID="Equation.3" ShapeID="_x0000_i1025" DrawAspect="Content" ObjectID="_1623574612" r:id="rId8"/>
        </w:objec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Δ</w:t>
      </w:r>
      <w:r w:rsidR="00901607" w:rsidRPr="00206A94">
        <w:rPr>
          <w:rFonts w:ascii="細明體" w:hAnsi="細明體"/>
          <w:i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</w:rPr>
        <w:t xml:space="preserve"> </w:t>
      </w:r>
      <w:r w:rsidR="00901607" w:rsidRPr="00206A94">
        <w:rPr>
          <w:rFonts w:ascii="細明體" w:hAnsi="細明體"/>
          <w:color w:val="000000"/>
          <w:position w:val="-6"/>
          <w:sz w:val="24"/>
        </w:rPr>
        <w:object w:dxaOrig="699" w:dyaOrig="260">
          <v:shape id="_x0000_i1026" type="#_x0000_t75" style="width:35.25pt;height:12.75pt" o:ole="">
            <v:imagedata r:id="rId9" o:title=""/>
          </v:shape>
          <o:OLEObject Type="Embed" ProgID="Equation.3" ShapeID="_x0000_i1026" DrawAspect="Content" ObjectID="_1623574613" r:id="rId10"/>
        </w:object>
      </w:r>
      <w:r w:rsidR="00901607" w:rsidRPr="00206A94">
        <w:rPr>
          <w:rFonts w:ascii="細明體" w:hAnsi="細明體" w:hint="eastAsia"/>
          <w:color w:val="000000"/>
          <w:sz w:val="24"/>
        </w:rPr>
        <w:t>千卡，</w:t>
      </w:r>
      <w:r w:rsidR="00901607" w:rsidRPr="00206A94">
        <w:rPr>
          <w:rFonts w:ascii="細明體" w:hAnsi="細明體"/>
          <w:color w:val="000000"/>
          <w:position w:val="-14"/>
          <w:sz w:val="24"/>
        </w:rPr>
        <w:object w:dxaOrig="1980" w:dyaOrig="360">
          <v:shape id="_x0000_i1027" type="#_x0000_t75" style="width:99pt;height:18pt" o:ole="">
            <v:imagedata r:id="rId11" o:title=""/>
          </v:shape>
          <o:OLEObject Type="Embed" ProgID="Equation.3" ShapeID="_x0000_i1027" DrawAspect="Content" ObjectID="_1623574614" r:id="rId12"/>
        </w:objec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Δ</w:t>
      </w:r>
      <w:r w:rsidR="00901607" w:rsidRPr="00206A94">
        <w:rPr>
          <w:rFonts w:ascii="細明體" w:hAnsi="細明體"/>
          <w:i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</w:rPr>
        <w:t xml:space="preserve"> </w:t>
      </w:r>
      <w:r w:rsidR="00901607" w:rsidRPr="00206A94">
        <w:rPr>
          <w:rFonts w:ascii="細明體" w:hAnsi="細明體"/>
          <w:color w:val="000000"/>
          <w:position w:val="-6"/>
          <w:sz w:val="24"/>
        </w:rPr>
        <w:object w:dxaOrig="699" w:dyaOrig="260">
          <v:shape id="_x0000_i1028" type="#_x0000_t75" style="width:35.25pt;height:12.75pt" o:ole="">
            <v:imagedata r:id="rId13" o:title=""/>
          </v:shape>
          <o:OLEObject Type="Embed" ProgID="Equation.3" ShapeID="_x0000_i1028" DrawAspect="Content" ObjectID="_1623574615" r:id="rId14"/>
        </w:object>
      </w:r>
      <w:r w:rsidR="00901607" w:rsidRPr="00206A94">
        <w:rPr>
          <w:rFonts w:ascii="細明體" w:hAnsi="細明體" w:hint="eastAsia"/>
          <w:color w:val="000000"/>
          <w:sz w:val="24"/>
        </w:rPr>
        <w:t>千卡，當以碳還原</w:t>
      </w:r>
      <w:r w:rsidR="00901607" w:rsidRPr="00206A94">
        <w:rPr>
          <w:rFonts w:ascii="細明體" w:hAnsi="細明體"/>
          <w:color w:val="000000"/>
          <w:position w:val="-4"/>
          <w:sz w:val="24"/>
        </w:rPr>
        <w:object w:dxaOrig="140" w:dyaOrig="259">
          <v:shape id="_x0000_i1029" type="#_x0000_t75" style="width:6.75pt;height:12.75pt" o:ole="">
            <v:imagedata r:id="rId15" o:title=""/>
          </v:shape>
          <o:OLEObject Type="Embed" ProgID="Equation.DSMT4" ShapeID="_x0000_i1029" DrawAspect="Content" ObjectID="_1623574616" r:id="rId16"/>
        </w:object>
      </w:r>
      <w:r w:rsidR="00901607" w:rsidRPr="00206A94">
        <w:rPr>
          <w:rFonts w:ascii="細明體" w:hAnsi="細明體" w:hint="eastAsia"/>
          <w:color w:val="000000"/>
          <w:sz w:val="24"/>
        </w:rPr>
        <w:t>莫耳</w:t>
      </w:r>
      <w:r w:rsidR="00901607" w:rsidRPr="00206A94">
        <w:rPr>
          <w:rFonts w:ascii="細明體" w:hAnsi="細明體"/>
          <w:color w:val="000000"/>
          <w:position w:val="-10"/>
          <w:sz w:val="24"/>
        </w:rPr>
        <w:object w:dxaOrig="620" w:dyaOrig="320">
          <v:shape id="_x0000_i1030" type="#_x0000_t75" style="width:30.75pt;height:15.75pt" o:ole="">
            <v:imagedata r:id="rId17" o:title=""/>
          </v:shape>
          <o:OLEObject Type="Embed" ProgID="Equation.3" ShapeID="_x0000_i1030" DrawAspect="Content" ObjectID="_1623574617" r:id="rId18"/>
        </w:objec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，其反應熱約為多少？　</w:t>
      </w:r>
      <w:r w:rsidR="00901607" w:rsidRPr="00206A94">
        <w:rPr>
          <w:rFonts w:ascii="細明體" w:hAnsi="細明體"/>
          <w:color w:val="000000"/>
          <w:sz w:val="24"/>
        </w:rPr>
        <w:t>(A)100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/>
          <w:color w:val="000000"/>
          <w:position w:val="-6"/>
          <w:sz w:val="24"/>
        </w:rPr>
        <w:object w:dxaOrig="419" w:dyaOrig="260">
          <v:shape id="_x0000_i1031" type="#_x0000_t75" style="width:21pt;height:12.75pt" o:ole="">
            <v:imagedata r:id="rId19" o:title=""/>
          </v:shape>
          <o:OLEObject Type="Embed" ProgID="Equation.3" ShapeID="_x0000_i1031" DrawAspect="Content" ObjectID="_1623574618" r:id="rId20"/>
        </w:objec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(C)50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(D)150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(E)300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千卡。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8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液化石油氣最主要的兩種成分氣體為何？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氫氣、甲烷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甲烷、乙烷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乙烷、丙烷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丙烷、丁烷。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9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汽油中所含的烷類，其含碳數的範圍為　</w:t>
      </w:r>
      <w:r w:rsidR="00901607" w:rsidRPr="00206A94">
        <w:rPr>
          <w:rFonts w:ascii="細明體" w:hAnsi="細明體"/>
          <w:color w:val="000000"/>
          <w:sz w:val="24"/>
        </w:rPr>
        <w:t>(A)C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5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6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6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12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10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16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10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沼氣的最主要成分是什麼物質？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甲烷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乙烯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氫氣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二氧化碳　</w:t>
      </w:r>
      <w:r w:rsidR="00901607" w:rsidRPr="00206A94">
        <w:rPr>
          <w:rFonts w:ascii="細明體" w:hAnsi="細明體"/>
          <w:color w:val="000000"/>
          <w:sz w:val="24"/>
        </w:rPr>
        <w:t>(E)</w:t>
      </w:r>
      <w:r w:rsidR="00901607" w:rsidRPr="00206A94">
        <w:rPr>
          <w:rFonts w:ascii="細明體" w:hAnsi="細明體" w:hint="eastAsia"/>
          <w:color w:val="000000"/>
          <w:sz w:val="24"/>
        </w:rPr>
        <w:t>丙烷。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11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有關石油的分餾，下列敘述何者正確？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依據石油各成分熔點不同，可將其分餾分離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石油分餾後的產物為純物質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分餾塔中，各層物質的平均分子量，愈往下愈大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石油的成分在任何產地均相同。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12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下列有關煤、石油、天然氣及其相關燃料的敘述，何者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錯誤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>天然氣的主要成分是</w:t>
      </w:r>
      <w:r w:rsidR="00901607" w:rsidRPr="00206A94">
        <w:rPr>
          <w:rFonts w:ascii="細明體" w:hAnsi="細明體"/>
          <w:color w:val="000000"/>
          <w:sz w:val="24"/>
        </w:rPr>
        <w:t>CH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 w:hint="eastAsia"/>
          <w:color w:val="000000"/>
          <w:sz w:val="24"/>
        </w:rPr>
        <w:t>，其次為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>液化石油氣的主要成分為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3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8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>水煤氣的主要成分為</w:t>
      </w:r>
      <w:r w:rsidR="00901607" w:rsidRPr="00206A94">
        <w:rPr>
          <w:rFonts w:ascii="細明體" w:hAnsi="細明體"/>
          <w:color w:val="000000"/>
          <w:sz w:val="24"/>
        </w:rPr>
        <w:t>CO</w:t>
      </w:r>
      <w:r w:rsidR="00901607" w:rsidRPr="00206A94">
        <w:rPr>
          <w:rFonts w:ascii="細明體" w:hAnsi="細明體" w:hint="eastAsia"/>
          <w:color w:val="000000"/>
          <w:sz w:val="24"/>
        </w:rPr>
        <w:t>和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煤乾餾時所得的煤氣，其主要成分是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 w:hint="eastAsia"/>
          <w:color w:val="000000"/>
          <w:sz w:val="24"/>
        </w:rPr>
        <w:t>、</w:t>
      </w:r>
      <w:r w:rsidR="00901607" w:rsidRPr="00206A94">
        <w:rPr>
          <w:rFonts w:ascii="細明體" w:hAnsi="細明體"/>
          <w:color w:val="000000"/>
          <w:sz w:val="24"/>
        </w:rPr>
        <w:t>CH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0947C9" w:rsidP="0090160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13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下列化學物質的辛烷值，何者小於零？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正庚烷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正辛烷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甲苯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甲基三級丁基醚　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14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有關辛烷值與抗震爆能力的關係，下列何者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錯誤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(A)98</w:t>
      </w:r>
      <w:r w:rsidR="00901607" w:rsidRPr="00206A94">
        <w:rPr>
          <w:rFonts w:ascii="細明體" w:hAnsi="細明體" w:hint="eastAsia"/>
          <w:color w:val="000000"/>
          <w:sz w:val="24"/>
        </w:rPr>
        <w:t>無鉛汽油的抗震效果比</w:t>
      </w:r>
      <w:r w:rsidR="00901607" w:rsidRPr="00206A94">
        <w:rPr>
          <w:rFonts w:ascii="細明體" w:hAnsi="細明體"/>
          <w:color w:val="000000"/>
          <w:sz w:val="24"/>
        </w:rPr>
        <w:t>92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無鉛汽油好　</w:t>
      </w:r>
      <w:r w:rsidR="00901607" w:rsidRPr="00206A94">
        <w:rPr>
          <w:rFonts w:ascii="細明體" w:hAnsi="細明體"/>
          <w:color w:val="000000"/>
          <w:sz w:val="24"/>
        </w:rPr>
        <w:t>(B)92</w:t>
      </w:r>
      <w:r w:rsidR="00901607" w:rsidRPr="00206A94">
        <w:rPr>
          <w:rFonts w:ascii="細明體" w:hAnsi="細明體" w:hint="eastAsia"/>
          <w:color w:val="000000"/>
          <w:sz w:val="24"/>
        </w:rPr>
        <w:t>無鉛汽油中含有</w:t>
      </w:r>
      <w:r w:rsidR="00901607" w:rsidRPr="00206A94">
        <w:rPr>
          <w:rFonts w:ascii="細明體" w:hAnsi="細明體"/>
          <w:color w:val="000000"/>
          <w:sz w:val="24"/>
        </w:rPr>
        <w:t>92%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異辛烷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>辛烷值可小於</w:t>
      </w:r>
      <w:r w:rsidR="00901607" w:rsidRPr="00206A94">
        <w:rPr>
          <w:rFonts w:ascii="細明體" w:hAnsi="細明體"/>
          <w:color w:val="000000"/>
          <w:sz w:val="24"/>
        </w:rPr>
        <w:t>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辛烷值越大則震爆現象越低。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15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下列關於石油之敘述，何者正確？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存在砂石或岩層下面，由地面鑽孔便可自行逸出供人類使用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>臺灣以新竹、苗栗為主要分布區，可供全國石油消費達</w:t>
      </w:r>
      <w:r w:rsidR="00901607" w:rsidRPr="00206A94">
        <w:rPr>
          <w:rFonts w:ascii="細明體" w:hAnsi="細明體"/>
          <w:color w:val="000000"/>
          <w:sz w:val="24"/>
        </w:rPr>
        <w:t>99%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>採分餾法純化原油，其中所得之汽油為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6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之烷類混合物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汽油中添加甲醇、三級丁醇、甲基三級丁基醚或乙醇，均可達到提升其辛烷值之功效。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16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下列敘述何者正確？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煤為一種純碳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煤乾餾所得之氣態物質稱為水煤氣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燃燒時黑煙最少的煤為無煙煤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煤的乾餾產物中，液態物質只能當燃料，無法再提煉任何物質　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17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煤的碳化反應是藉由隔絕空氣加熱，以提煉出煤焦、煤溚及煤氣，此方法稱為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分餾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蒸餾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乾餾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206A94">
        <w:rPr>
          <w:rFonts w:ascii="細明體" w:hAnsi="細明體" w:hint="eastAsia"/>
          <w:color w:val="000000"/>
          <w:sz w:val="24"/>
        </w:rPr>
        <w:t>裂解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787C4D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）18</w:t>
      </w:r>
      <w:r w:rsidRPr="00206A94">
        <w:rPr>
          <w:rFonts w:ascii="細明體" w:hAnsi="細明體" w:cs="Arial"/>
          <w:color w:val="000000"/>
          <w:sz w:val="24"/>
        </w:rPr>
        <w:t>.</w:t>
      </w:r>
      <w:r w:rsidR="000947C9" w:rsidRPr="00206A94">
        <w:rPr>
          <w:rFonts w:ascii="細明體" w:hAnsi="細明體" w:cs="Arial" w:hint="eastAsia"/>
          <w:color w:val="000000"/>
          <w:sz w:val="24"/>
        </w:rPr>
        <w:t>將</w:t>
      </w:r>
      <w:r w:rsidR="00901607" w:rsidRPr="00206A94">
        <w:rPr>
          <w:rFonts w:ascii="細明體" w:hAnsi="細明體"/>
          <w:color w:val="000000"/>
          <w:sz w:val="24"/>
        </w:rPr>
        <w:t>6</w:t>
      </w:r>
      <w:r w:rsidR="00901607" w:rsidRPr="00206A94">
        <w:rPr>
          <w:rFonts w:ascii="細明體" w:hAnsi="細明體" w:hint="eastAsia"/>
          <w:color w:val="000000"/>
          <w:sz w:val="24"/>
        </w:rPr>
        <w:t>克的碳和高溫的水蒸氣完全反應可產生</w:t>
      </w:r>
      <w:r w:rsidR="00901607" w:rsidRPr="00206A94">
        <w:rPr>
          <w:rFonts w:ascii="細明體" w:hAnsi="細明體"/>
          <w:color w:val="000000"/>
          <w:sz w:val="24"/>
        </w:rPr>
        <w:t>STP</w:t>
      </w:r>
      <w:r w:rsidR="00206A94">
        <w:rPr>
          <w:rFonts w:ascii="細明體" w:hAnsi="細明體" w:hint="eastAsia"/>
          <w:color w:val="000000"/>
          <w:sz w:val="24"/>
        </w:rPr>
        <w:t>下的水煤氣若干升？</w:t>
      </w:r>
      <w:r w:rsidR="00901607" w:rsidRPr="00206A94">
        <w:rPr>
          <w:rFonts w:ascii="細明體" w:hAnsi="細明體"/>
          <w:color w:val="000000"/>
          <w:sz w:val="24"/>
          <w:lang w:val="it-IT"/>
        </w:rPr>
        <w:t>(A)11.2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  <w:lang w:val="it-IT"/>
        </w:rPr>
        <w:t>(B)16.8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  <w:lang w:val="it-IT"/>
        </w:rPr>
        <w:t>(C)22.4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  <w:lang w:val="it-IT"/>
        </w:rPr>
        <w:t>(D)</w:t>
      </w:r>
      <w:smartTag w:uri="urn:schemas-microsoft-com:office:smarttags" w:element="chmetcnv">
        <w:smartTagPr>
          <w:attr w:name="UnitName" w:val="升"/>
          <w:attr w:name="SourceValue" w:val="44.8"/>
          <w:attr w:name="HasSpace" w:val="False"/>
          <w:attr w:name="Negative" w:val="False"/>
          <w:attr w:name="NumberType" w:val="1"/>
          <w:attr w:name="TCSC" w:val="0"/>
        </w:smartTagPr>
        <w:r w:rsidR="00206A94" w:rsidRPr="00206A94">
          <w:rPr>
            <w:rFonts w:ascii="細明體" w:hAnsi="細明體"/>
            <w:color w:val="000000"/>
            <w:sz w:val="24"/>
            <w:lang w:val="it-IT"/>
          </w:rPr>
          <w:t xml:space="preserve"> </w:t>
        </w:r>
        <w:r w:rsidR="00901607" w:rsidRPr="00206A94">
          <w:rPr>
            <w:rFonts w:ascii="細明體" w:hAnsi="細明體"/>
            <w:color w:val="000000"/>
            <w:sz w:val="24"/>
            <w:lang w:val="it-IT"/>
          </w:rPr>
          <w:t>44.8</w:t>
        </w:r>
        <w:r w:rsidR="00901607" w:rsidRPr="00206A94">
          <w:rPr>
            <w:rFonts w:ascii="細明體" w:hAnsi="細明體" w:hint="eastAsia"/>
            <w:color w:val="000000"/>
            <w:sz w:val="24"/>
          </w:rPr>
          <w:t xml:space="preserve">　</w:t>
        </w:r>
      </w:smartTag>
      <w:r w:rsidR="00901607" w:rsidRPr="00206A94">
        <w:rPr>
          <w:rFonts w:ascii="細明體" w:hAnsi="細明體" w:hint="eastAsia"/>
          <w:color w:val="000000"/>
          <w:sz w:val="24"/>
        </w:rPr>
        <w:t>升。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 w:hint="eastAsia"/>
          <w:color w:val="000000"/>
          <w:sz w:val="24"/>
        </w:rPr>
        <w:t>19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煤中含有下列哪一元素，若未經處理大量燃燒易造成酸雨？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氧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氫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氮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硫　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20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787C4D" w:rsidRPr="00206A94">
        <w:rPr>
          <w:rFonts w:ascii="細明體" w:hAnsi="細明體" w:cs="Arial" w:hint="eastAsia"/>
          <w:color w:val="000000"/>
          <w:sz w:val="24"/>
        </w:rPr>
        <w:t>請問</w:t>
      </w:r>
      <w:r w:rsidR="00901607" w:rsidRPr="00206A94">
        <w:rPr>
          <w:rFonts w:ascii="細明體" w:hAnsi="細明體"/>
          <w:color w:val="000000"/>
          <w:sz w:val="24"/>
        </w:rPr>
        <w:t>1 amu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相當於多少克？　</w:t>
      </w:r>
      <w:r w:rsidR="00901607" w:rsidRPr="00206A94">
        <w:rPr>
          <w:rFonts w:ascii="細明體" w:hAnsi="細明體"/>
          <w:color w:val="000000"/>
          <w:sz w:val="24"/>
        </w:rPr>
        <w:t>(A)1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(B)1.67</w:t>
      </w:r>
      <w:r w:rsidR="00901607" w:rsidRPr="00206A94">
        <w:rPr>
          <w:rFonts w:ascii="細明體" w:hAnsi="細明體"/>
          <w:color w:val="000000"/>
          <w:sz w:val="24"/>
        </w:rPr>
        <w:sym w:font="Symbol" w:char="00B4"/>
      </w:r>
      <w:r w:rsidR="00901607" w:rsidRPr="00206A94">
        <w:rPr>
          <w:rFonts w:ascii="細明體" w:hAnsi="細明體"/>
          <w:color w:val="000000"/>
          <w:sz w:val="24"/>
        </w:rPr>
        <w:t>10</w:t>
      </w:r>
      <w:r w:rsidR="00901607" w:rsidRPr="00206A94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="00901607" w:rsidRPr="00206A94">
        <w:rPr>
          <w:rFonts w:ascii="細明體" w:hAnsi="細明體"/>
          <w:color w:val="000000"/>
          <w:sz w:val="24"/>
          <w:vertAlign w:val="superscript"/>
        </w:rPr>
        <w:t>24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(C)6.02</w:t>
      </w:r>
      <w:r w:rsidR="00901607" w:rsidRPr="00206A94">
        <w:rPr>
          <w:rFonts w:ascii="細明體" w:hAnsi="細明體"/>
          <w:color w:val="000000"/>
          <w:sz w:val="24"/>
        </w:rPr>
        <w:sym w:font="Symbol" w:char="00B4"/>
      </w:r>
      <w:r w:rsidR="00901607" w:rsidRPr="00206A94">
        <w:rPr>
          <w:rFonts w:ascii="細明體" w:hAnsi="細明體"/>
          <w:color w:val="000000"/>
          <w:sz w:val="24"/>
        </w:rPr>
        <w:t>10</w:t>
      </w:r>
      <w:r w:rsidR="00901607" w:rsidRPr="00206A94">
        <w:rPr>
          <w:rFonts w:ascii="細明體" w:hAnsi="細明體" w:hint="eastAsia"/>
          <w:color w:val="000000"/>
          <w:sz w:val="24"/>
          <w:vertAlign w:val="superscript"/>
        </w:rPr>
        <w:t>－</w:t>
      </w:r>
      <w:r w:rsidR="00901607" w:rsidRPr="00206A94">
        <w:rPr>
          <w:rFonts w:ascii="細明體" w:hAnsi="細明體"/>
          <w:color w:val="000000"/>
          <w:sz w:val="24"/>
          <w:vertAlign w:val="superscript"/>
        </w:rPr>
        <w:t>23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(D)6.02</w:t>
      </w:r>
      <w:r w:rsidR="00901607" w:rsidRPr="00206A94">
        <w:rPr>
          <w:rFonts w:ascii="細明體" w:hAnsi="細明體"/>
          <w:color w:val="000000"/>
          <w:sz w:val="24"/>
        </w:rPr>
        <w:sym w:font="Symbol" w:char="00B4"/>
      </w:r>
      <w:r w:rsidR="00901607" w:rsidRPr="00206A94">
        <w:rPr>
          <w:rFonts w:ascii="細明體" w:hAnsi="細明體"/>
          <w:color w:val="000000"/>
          <w:sz w:val="24"/>
        </w:rPr>
        <w:t>10</w:t>
      </w:r>
      <w:r w:rsidR="00901607" w:rsidRPr="00206A94">
        <w:rPr>
          <w:rFonts w:ascii="細明體" w:hAnsi="細明體"/>
          <w:color w:val="000000"/>
          <w:sz w:val="24"/>
          <w:vertAlign w:val="superscript"/>
        </w:rPr>
        <w:t>23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C25118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21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216D23" w:rsidRPr="00206A94">
        <w:rPr>
          <w:rFonts w:ascii="細明體" w:hAnsi="細明體" w:hint="eastAsia"/>
          <w:color w:val="000000"/>
          <w:sz w:val="24"/>
        </w:rPr>
        <w:t>關於燃料電池的敘述，下列何者</w:t>
      </w:r>
      <w:r w:rsidR="00216D23" w:rsidRPr="00206A94">
        <w:rPr>
          <w:rFonts w:ascii="細明體" w:hAnsi="細明體" w:hint="eastAsia"/>
          <w:b/>
          <w:color w:val="000000"/>
          <w:sz w:val="24"/>
        </w:rPr>
        <w:t>錯誤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216D23" w:rsidRPr="00206A94">
        <w:rPr>
          <w:rFonts w:ascii="細明體" w:hAnsi="細明體"/>
          <w:color w:val="000000"/>
          <w:sz w:val="24"/>
        </w:rPr>
        <w:t>(A)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氫氣被氧化　</w:t>
      </w:r>
      <w:r w:rsidR="00216D23" w:rsidRPr="00206A94">
        <w:rPr>
          <w:rFonts w:ascii="細明體" w:hAnsi="細明體"/>
          <w:color w:val="000000"/>
          <w:sz w:val="24"/>
        </w:rPr>
        <w:t>(B)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以硫酸水溶液為電解質　</w:t>
      </w:r>
      <w:r w:rsidR="00216D23" w:rsidRPr="00206A94">
        <w:rPr>
          <w:rFonts w:ascii="細明體" w:hAnsi="細明體"/>
          <w:color w:val="000000"/>
          <w:sz w:val="24"/>
        </w:rPr>
        <w:t>(C)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不會造成環境汙染　</w:t>
      </w:r>
      <w:r w:rsidR="00216D23" w:rsidRPr="00206A94">
        <w:rPr>
          <w:rFonts w:ascii="細明體" w:hAnsi="細明體"/>
          <w:color w:val="000000"/>
          <w:sz w:val="24"/>
        </w:rPr>
        <w:t>(D)</w:t>
      </w:r>
      <w:r w:rsidR="00216D23" w:rsidRPr="00206A94">
        <w:rPr>
          <w:rFonts w:ascii="細明體" w:hAnsi="細明體" w:hint="eastAsia"/>
          <w:color w:val="000000"/>
          <w:sz w:val="24"/>
        </w:rPr>
        <w:t>全反應式為</w:t>
      </w:r>
      <w:r w:rsidR="00216D23" w:rsidRPr="00206A94">
        <w:rPr>
          <w:rFonts w:ascii="細明體" w:hAnsi="細明體"/>
          <w:color w:val="000000"/>
          <w:sz w:val="24"/>
        </w:rPr>
        <w:t>2H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2(</w:t>
      </w:r>
      <w:r w:rsidR="00216D23" w:rsidRPr="00206A94">
        <w:rPr>
          <w:rFonts w:ascii="細明體" w:hAnsi="細明體"/>
          <w:i/>
          <w:color w:val="000000"/>
          <w:sz w:val="24"/>
          <w:vertAlign w:val="subscript"/>
        </w:rPr>
        <w:t>g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)</w:t>
      </w:r>
      <w:r w:rsidR="00216D23" w:rsidRPr="00206A94">
        <w:rPr>
          <w:rFonts w:ascii="細明體" w:hAnsi="細明體" w:hint="eastAsia"/>
          <w:color w:val="000000"/>
          <w:sz w:val="24"/>
        </w:rPr>
        <w:t>＋</w:t>
      </w:r>
      <w:r w:rsidR="00216D23" w:rsidRPr="00206A94">
        <w:rPr>
          <w:rFonts w:ascii="細明體" w:hAnsi="細明體"/>
          <w:color w:val="000000"/>
          <w:sz w:val="24"/>
        </w:rPr>
        <w:t>O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2(</w:t>
      </w:r>
      <w:r w:rsidR="00216D23" w:rsidRPr="00206A94">
        <w:rPr>
          <w:rFonts w:ascii="細明體" w:hAnsi="細明體"/>
          <w:i/>
          <w:color w:val="000000"/>
          <w:sz w:val="24"/>
          <w:vertAlign w:val="subscript"/>
        </w:rPr>
        <w:t>g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)</w:t>
      </w:r>
      <w:r w:rsidR="00216D23" w:rsidRPr="00206A94">
        <w:rPr>
          <w:rFonts w:ascii="細明體" w:hAnsi="細明體" w:hint="eastAsia"/>
          <w:color w:val="000000"/>
          <w:sz w:val="24"/>
        </w:rPr>
        <w:t>→</w:t>
      </w:r>
      <w:r w:rsidR="00216D23" w:rsidRPr="00206A94">
        <w:rPr>
          <w:rFonts w:ascii="細明體" w:hAnsi="細明體"/>
          <w:color w:val="000000"/>
          <w:sz w:val="24"/>
        </w:rPr>
        <w:t>2H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216D23" w:rsidRPr="00206A94">
        <w:rPr>
          <w:rFonts w:ascii="細明體" w:hAnsi="細明體"/>
          <w:color w:val="000000"/>
          <w:sz w:val="24"/>
        </w:rPr>
        <w:t>O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(</w:t>
      </w:r>
      <w:r w:rsidR="00216D23" w:rsidRPr="00206A94">
        <w:rPr>
          <w:rFonts w:ascii="細明體" w:hAnsi="細明體"/>
          <w:i/>
          <w:color w:val="000000"/>
          <w:sz w:val="24"/>
          <w:vertAlign w:val="subscript"/>
        </w:rPr>
        <w:t>l</w:t>
      </w:r>
      <w:r w:rsidR="00216D23" w:rsidRPr="00206A94">
        <w:rPr>
          <w:rFonts w:ascii="細明體" w:hAnsi="細明體"/>
          <w:color w:val="000000"/>
          <w:sz w:val="24"/>
          <w:vertAlign w:val="subscript"/>
        </w:rPr>
        <w:t>)</w:t>
      </w:r>
      <w:r w:rsidR="00216D23" w:rsidRPr="00206A94">
        <w:rPr>
          <w:rFonts w:ascii="細明體" w:hAnsi="細明體" w:hint="eastAsia"/>
          <w:color w:val="000000"/>
          <w:sz w:val="24"/>
        </w:rPr>
        <w:t>。</w:t>
      </w:r>
    </w:p>
    <w:p w:rsidR="00B023AA" w:rsidRPr="00B023AA" w:rsidRDefault="00B023AA" w:rsidP="009F455C">
      <w:pPr>
        <w:ind w:left="993" w:hanging="993"/>
        <w:rPr>
          <w:rFonts w:ascii="細明體" w:hAnsi="細明體" w:cs="Arial"/>
          <w:vanish/>
          <w:color w:val="008000"/>
          <w:sz w:val="24"/>
        </w:rPr>
      </w:pPr>
    </w:p>
    <w:p w:rsidR="00C25118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22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216D23" w:rsidRPr="00206A94">
        <w:rPr>
          <w:rFonts w:ascii="細明體" w:hAnsi="細明體" w:hint="eastAsia"/>
          <w:color w:val="000000"/>
          <w:sz w:val="24"/>
        </w:rPr>
        <w:t>於核反應中發生質能互變（</w:t>
      </w:r>
      <w:r w:rsidR="00216D23" w:rsidRPr="00206A94">
        <w:rPr>
          <w:rFonts w:ascii="細明體" w:hAnsi="細明體"/>
          <w:i/>
          <w:iCs/>
          <w:color w:val="000000"/>
          <w:sz w:val="24"/>
        </w:rPr>
        <w:t>E</w:t>
      </w:r>
      <w:r w:rsidR="00216D23" w:rsidRPr="00206A94">
        <w:rPr>
          <w:rFonts w:ascii="細明體" w:hAnsi="細明體" w:hint="eastAsia"/>
          <w:color w:val="000000"/>
          <w:sz w:val="24"/>
        </w:rPr>
        <w:t>＝</w:t>
      </w:r>
      <w:r w:rsidR="00216D23" w:rsidRPr="00206A94">
        <w:rPr>
          <w:rFonts w:ascii="細明體" w:hAnsi="細明體"/>
          <w:i/>
          <w:iCs/>
          <w:color w:val="000000"/>
          <w:sz w:val="24"/>
        </w:rPr>
        <w:t>mc</w:t>
      </w:r>
      <w:r w:rsidR="00216D23" w:rsidRPr="00206A94">
        <w:rPr>
          <w:rFonts w:ascii="細明體" w:hAnsi="細明體"/>
          <w:color w:val="000000"/>
          <w:sz w:val="24"/>
          <w:vertAlign w:val="superscript"/>
        </w:rPr>
        <w:t>2</w:t>
      </w:r>
      <w:r w:rsidR="00216D23" w:rsidRPr="00206A94">
        <w:rPr>
          <w:rFonts w:ascii="細明體" w:hAnsi="細明體" w:hint="eastAsia"/>
          <w:color w:val="000000"/>
          <w:sz w:val="24"/>
        </w:rPr>
        <w:t>，</w:t>
      </w:r>
      <w:r w:rsidR="00216D23" w:rsidRPr="00206A94">
        <w:rPr>
          <w:rFonts w:ascii="細明體" w:hAnsi="細明體"/>
          <w:i/>
          <w:iCs/>
          <w:color w:val="000000"/>
          <w:sz w:val="24"/>
        </w:rPr>
        <w:t>m</w:t>
      </w:r>
      <w:r w:rsidR="00216D23" w:rsidRPr="00206A94">
        <w:rPr>
          <w:rFonts w:ascii="細明體" w:hAnsi="細明體" w:hint="eastAsia"/>
          <w:color w:val="000000"/>
          <w:sz w:val="24"/>
        </w:rPr>
        <w:t>、</w:t>
      </w:r>
      <w:r w:rsidR="00216D23" w:rsidRPr="00206A94">
        <w:rPr>
          <w:rFonts w:ascii="細明體" w:hAnsi="細明體"/>
          <w:i/>
          <w:iCs/>
          <w:color w:val="000000"/>
          <w:sz w:val="24"/>
        </w:rPr>
        <w:t>c</w:t>
      </w:r>
      <w:r w:rsidR="00216D23" w:rsidRPr="00206A94">
        <w:rPr>
          <w:rFonts w:ascii="細明體" w:hAnsi="細明體" w:hint="eastAsia"/>
          <w:color w:val="000000"/>
          <w:sz w:val="24"/>
        </w:rPr>
        <w:t>分別表示物質質量與光速</w:t>
      </w:r>
      <w:r w:rsidR="00216D23" w:rsidRPr="00206A94">
        <w:rPr>
          <w:rFonts w:ascii="細明體" w:hAnsi="細明體"/>
          <w:color w:val="000000"/>
          <w:sz w:val="24"/>
        </w:rPr>
        <w:t>3</w:t>
      </w:r>
      <w:r w:rsidR="00216D23" w:rsidRPr="00206A94">
        <w:rPr>
          <w:rFonts w:ascii="細明體" w:hAnsi="細明體"/>
          <w:color w:val="000000"/>
          <w:sz w:val="24"/>
        </w:rPr>
        <w:sym w:font="Symbol" w:char="00B4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8"/>
          <w:attr w:name="UnitName" w:val="公尺"/>
        </w:smartTagPr>
        <w:r w:rsidR="00216D23" w:rsidRPr="00206A94">
          <w:rPr>
            <w:rFonts w:ascii="細明體" w:hAnsi="細明體"/>
            <w:color w:val="000000"/>
            <w:sz w:val="24"/>
          </w:rPr>
          <w:t>10</w:t>
        </w:r>
        <w:r w:rsidR="00216D23" w:rsidRPr="00206A94">
          <w:rPr>
            <w:rFonts w:ascii="細明體" w:hAnsi="細明體"/>
            <w:color w:val="000000"/>
            <w:sz w:val="24"/>
            <w:vertAlign w:val="superscript"/>
          </w:rPr>
          <w:t>8</w:t>
        </w:r>
        <w:r w:rsidR="00216D23" w:rsidRPr="00206A94">
          <w:rPr>
            <w:rFonts w:ascii="細明體" w:hAnsi="細明體"/>
            <w:color w:val="000000"/>
            <w:sz w:val="24"/>
          </w:rPr>
          <w:t xml:space="preserve"> </w:t>
        </w:r>
        <w:r w:rsidR="00216D23" w:rsidRPr="00206A94">
          <w:rPr>
            <w:rFonts w:ascii="細明體" w:hAnsi="細明體" w:hint="eastAsia"/>
            <w:color w:val="000000"/>
            <w:sz w:val="24"/>
          </w:rPr>
          <w:t>公尺</w:t>
        </w:r>
      </w:smartTag>
      <w:r w:rsidR="00216D23" w:rsidRPr="00206A94">
        <w:rPr>
          <w:rFonts w:ascii="細明體" w:hAnsi="細明體" w:hint="eastAsia"/>
          <w:color w:val="000000"/>
          <w:sz w:val="24"/>
        </w:rPr>
        <w:t>∕秒），當質量減少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="00216D23" w:rsidRPr="00206A94">
          <w:rPr>
            <w:rFonts w:ascii="細明體" w:hAnsi="細明體"/>
            <w:color w:val="000000"/>
            <w:sz w:val="24"/>
          </w:rPr>
          <w:t>1</w:t>
        </w:r>
        <w:r w:rsidR="00216D23" w:rsidRPr="00206A94">
          <w:rPr>
            <w:rFonts w:ascii="細明體" w:hAnsi="細明體" w:hint="eastAsia"/>
            <w:color w:val="000000"/>
            <w:sz w:val="24"/>
          </w:rPr>
          <w:t>克</w:t>
        </w:r>
      </w:smartTag>
      <w:r w:rsidR="00216D23" w:rsidRPr="00206A94">
        <w:rPr>
          <w:rFonts w:ascii="細明體" w:hAnsi="細明體" w:hint="eastAsia"/>
          <w:color w:val="000000"/>
          <w:sz w:val="24"/>
        </w:rPr>
        <w:t xml:space="preserve">時，能放出若干焦耳的能量？　</w:t>
      </w:r>
      <w:r w:rsidR="00216D23" w:rsidRPr="00206A94">
        <w:rPr>
          <w:rFonts w:ascii="細明體" w:hAnsi="細明體"/>
          <w:color w:val="000000"/>
          <w:sz w:val="24"/>
        </w:rPr>
        <w:t>(A)3</w:t>
      </w:r>
      <w:r w:rsidR="00216D23" w:rsidRPr="00206A94">
        <w:rPr>
          <w:rFonts w:ascii="細明體" w:hAnsi="細明體"/>
          <w:color w:val="000000"/>
          <w:sz w:val="24"/>
        </w:rPr>
        <w:sym w:font="Symbol" w:char="00B4"/>
      </w:r>
      <w:r w:rsidR="00216D23" w:rsidRPr="00206A94">
        <w:rPr>
          <w:rFonts w:ascii="細明體" w:hAnsi="細明體"/>
          <w:color w:val="000000"/>
          <w:sz w:val="24"/>
        </w:rPr>
        <w:t>10</w:t>
      </w:r>
      <w:r w:rsidR="00216D23" w:rsidRPr="00206A94">
        <w:rPr>
          <w:rFonts w:ascii="細明體" w:hAnsi="細明體"/>
          <w:color w:val="000000"/>
          <w:sz w:val="24"/>
          <w:vertAlign w:val="superscript"/>
        </w:rPr>
        <w:t>9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216D23" w:rsidRPr="00206A94">
        <w:rPr>
          <w:rFonts w:ascii="細明體" w:hAnsi="細明體"/>
          <w:color w:val="000000"/>
          <w:sz w:val="24"/>
        </w:rPr>
        <w:t>(B)9</w:t>
      </w:r>
      <w:r w:rsidR="00216D23" w:rsidRPr="00206A94">
        <w:rPr>
          <w:rFonts w:ascii="細明體" w:hAnsi="細明體"/>
          <w:color w:val="000000"/>
          <w:sz w:val="24"/>
        </w:rPr>
        <w:sym w:font="Symbol" w:char="00B4"/>
      </w:r>
      <w:r w:rsidR="00216D23" w:rsidRPr="00206A94">
        <w:rPr>
          <w:rFonts w:ascii="細明體" w:hAnsi="細明體"/>
          <w:color w:val="000000"/>
          <w:sz w:val="24"/>
        </w:rPr>
        <w:t>10</w:t>
      </w:r>
      <w:r w:rsidR="00216D23" w:rsidRPr="00206A94">
        <w:rPr>
          <w:rFonts w:ascii="細明體" w:hAnsi="細明體"/>
          <w:color w:val="000000"/>
          <w:sz w:val="24"/>
          <w:vertAlign w:val="superscript"/>
        </w:rPr>
        <w:t>13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216D23" w:rsidRPr="00206A94">
        <w:rPr>
          <w:rFonts w:ascii="細明體" w:hAnsi="細明體"/>
          <w:color w:val="000000"/>
          <w:sz w:val="24"/>
        </w:rPr>
        <w:t>(C)9</w:t>
      </w:r>
      <w:r w:rsidR="00216D23" w:rsidRPr="00206A94">
        <w:rPr>
          <w:rFonts w:ascii="細明體" w:hAnsi="細明體"/>
          <w:color w:val="000000"/>
          <w:sz w:val="24"/>
        </w:rPr>
        <w:sym w:font="Symbol" w:char="00B4"/>
      </w:r>
      <w:r w:rsidR="00216D23" w:rsidRPr="00206A94">
        <w:rPr>
          <w:rFonts w:ascii="細明體" w:hAnsi="細明體"/>
          <w:color w:val="000000"/>
          <w:sz w:val="24"/>
        </w:rPr>
        <w:t>10</w:t>
      </w:r>
      <w:r w:rsidR="00216D23" w:rsidRPr="00206A94">
        <w:rPr>
          <w:rFonts w:ascii="細明體" w:hAnsi="細明體"/>
          <w:color w:val="000000"/>
          <w:sz w:val="24"/>
          <w:vertAlign w:val="superscript"/>
        </w:rPr>
        <w:t>15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216D23" w:rsidRPr="00206A94">
        <w:rPr>
          <w:rFonts w:ascii="細明體" w:hAnsi="細明體"/>
          <w:color w:val="000000"/>
          <w:sz w:val="24"/>
        </w:rPr>
        <w:t>(D)3</w:t>
      </w:r>
      <w:r w:rsidR="00216D23" w:rsidRPr="00206A94">
        <w:rPr>
          <w:rFonts w:ascii="細明體" w:hAnsi="細明體"/>
          <w:color w:val="000000"/>
          <w:sz w:val="24"/>
        </w:rPr>
        <w:sym w:font="Symbol" w:char="00B4"/>
      </w:r>
      <w:r w:rsidR="00216D23" w:rsidRPr="00206A94">
        <w:rPr>
          <w:rFonts w:ascii="細明體" w:hAnsi="細明體"/>
          <w:color w:val="000000"/>
          <w:sz w:val="24"/>
        </w:rPr>
        <w:t>10</w:t>
      </w:r>
      <w:r w:rsidR="00216D23" w:rsidRPr="00206A94">
        <w:rPr>
          <w:rFonts w:ascii="細明體" w:hAnsi="細明體"/>
          <w:color w:val="000000"/>
          <w:sz w:val="24"/>
          <w:vertAlign w:val="superscript"/>
        </w:rPr>
        <w:t>16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　。</w:t>
      </w:r>
    </w:p>
    <w:p w:rsidR="00B023AA" w:rsidRPr="00206A94" w:rsidRDefault="00B023AA" w:rsidP="009F455C">
      <w:pPr>
        <w:ind w:left="993" w:hanging="993"/>
        <w:rPr>
          <w:rFonts w:ascii="細明體" w:hAnsi="細明體" w:cs="Arial"/>
          <w:vanish/>
          <w:color w:val="008000"/>
          <w:sz w:val="24"/>
        </w:rPr>
      </w:pPr>
    </w:p>
    <w:p w:rsidR="00C25118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23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下列對煤、石油、天然氣的敘述，何者正確？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煤可用乾餾揮發分離，殘留黑色物質為煤溚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碳化程度最高的煤為泥煤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石油的主要成分為烴類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天然氣的主要成分為一氧化碳，故易中毒。</w:t>
      </w:r>
    </w:p>
    <w:p w:rsidR="00B023AA" w:rsidRPr="00206A94" w:rsidRDefault="00B023AA" w:rsidP="009F455C">
      <w:pPr>
        <w:ind w:left="993" w:hanging="993"/>
        <w:rPr>
          <w:rFonts w:ascii="細明體" w:hAnsi="細明體" w:cs="Arial"/>
          <w:vanish/>
          <w:color w:val="008000"/>
          <w:sz w:val="24"/>
        </w:rPr>
      </w:pPr>
    </w:p>
    <w:p w:rsidR="00901607" w:rsidRPr="00206A94" w:rsidRDefault="000947C9" w:rsidP="00C25118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24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C25118" w:rsidRPr="00206A94">
        <w:rPr>
          <w:rFonts w:ascii="細明體" w:hAnsi="細明體" w:hint="eastAsia"/>
          <w:color w:val="000000"/>
          <w:sz w:val="24"/>
        </w:rPr>
        <w:t>風力發電的原理是將下列哪一種能量轉換成電能？</w:t>
      </w:r>
      <w:r w:rsidR="00C25118" w:rsidRPr="00206A94">
        <w:rPr>
          <w:rFonts w:ascii="細明體" w:hAnsi="細明體"/>
          <w:color w:val="000000"/>
          <w:sz w:val="24"/>
        </w:rPr>
        <w:t>(A)</w:t>
      </w:r>
      <w:r w:rsidR="00C25118" w:rsidRPr="00206A94">
        <w:rPr>
          <w:rFonts w:ascii="細明體" w:hAnsi="細明體" w:hint="eastAsia"/>
          <w:color w:val="000000"/>
          <w:sz w:val="24"/>
        </w:rPr>
        <w:t xml:space="preserve">空氣的動能　</w:t>
      </w:r>
      <w:r w:rsidR="00C25118" w:rsidRPr="00206A94">
        <w:rPr>
          <w:rFonts w:ascii="細明體" w:hAnsi="細明體"/>
          <w:color w:val="000000"/>
          <w:sz w:val="24"/>
        </w:rPr>
        <w:t>(B)</w:t>
      </w:r>
      <w:r w:rsidR="00C25118" w:rsidRPr="00206A94">
        <w:rPr>
          <w:rFonts w:ascii="細明體" w:hAnsi="細明體" w:hint="eastAsia"/>
          <w:color w:val="000000"/>
          <w:sz w:val="24"/>
        </w:rPr>
        <w:t xml:space="preserve">空氣的化學能　</w:t>
      </w:r>
      <w:r w:rsidR="00C25118" w:rsidRPr="00206A94">
        <w:rPr>
          <w:rFonts w:ascii="細明體" w:hAnsi="細明體"/>
          <w:color w:val="000000"/>
          <w:sz w:val="24"/>
        </w:rPr>
        <w:t>(C)</w:t>
      </w:r>
      <w:r w:rsidR="00C25118" w:rsidRPr="00206A94">
        <w:rPr>
          <w:rFonts w:ascii="細明體" w:hAnsi="細明體" w:hint="eastAsia"/>
          <w:color w:val="000000"/>
          <w:sz w:val="24"/>
        </w:rPr>
        <w:t xml:space="preserve">空氣的熱能　</w:t>
      </w:r>
      <w:r w:rsidR="00C25118" w:rsidRPr="00206A94">
        <w:rPr>
          <w:rFonts w:ascii="細明體" w:hAnsi="細明體"/>
          <w:color w:val="000000"/>
          <w:sz w:val="24"/>
        </w:rPr>
        <w:t>(D)</w:t>
      </w:r>
      <w:r w:rsidR="00C25118" w:rsidRPr="00206A94">
        <w:rPr>
          <w:rFonts w:ascii="細明體" w:hAnsi="細明體" w:hint="eastAsia"/>
          <w:color w:val="000000"/>
          <w:sz w:val="24"/>
        </w:rPr>
        <w:t>空氣的位能。</w:t>
      </w:r>
    </w:p>
    <w:p w:rsidR="00901607" w:rsidRPr="00206A94" w:rsidRDefault="000947C9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 w:hint="eastAsia"/>
          <w:color w:val="000000"/>
          <w:sz w:val="24"/>
        </w:rPr>
        <w:t>25</w:t>
      </w:r>
      <w:r w:rsidR="00787C4D" w:rsidRPr="00206A94">
        <w:rPr>
          <w:rFonts w:ascii="細明體" w:hAnsi="細明體" w:cs="Arial"/>
          <w:color w:val="000000"/>
          <w:sz w:val="24"/>
        </w:rPr>
        <w:t>.</w:t>
      </w:r>
      <w:r w:rsidR="00787C4D" w:rsidRPr="00206A94">
        <w:rPr>
          <w:rFonts w:ascii="細明體" w:hAnsi="細明體" w:hint="eastAsia"/>
          <w:color w:val="000000"/>
          <w:sz w:val="24"/>
        </w:rPr>
        <w:t>關於各種電池的陽極之反應物質，何者</w:t>
      </w:r>
      <w:r w:rsidR="00787C4D" w:rsidRPr="00206A94">
        <w:rPr>
          <w:rFonts w:ascii="細明體" w:hAnsi="細明體" w:hint="eastAsia"/>
          <w:b/>
          <w:color w:val="000000"/>
          <w:sz w:val="24"/>
        </w:rPr>
        <w:t>錯誤</w:t>
      </w:r>
      <w:r w:rsidR="00787C4D" w:rsidRPr="00206A94">
        <w:rPr>
          <w:rFonts w:ascii="細明體" w:hAnsi="細明體" w:hint="eastAsia"/>
          <w:color w:val="000000"/>
          <w:sz w:val="24"/>
        </w:rPr>
        <w:t>？</w:t>
      </w:r>
      <w:r w:rsidR="00787C4D" w:rsidRPr="00206A94">
        <w:rPr>
          <w:rFonts w:ascii="細明體" w:hAnsi="細明體"/>
          <w:color w:val="000000"/>
          <w:sz w:val="24"/>
        </w:rPr>
        <w:t xml:space="preserve">  (A)</w:t>
      </w:r>
      <w:r w:rsidR="00787C4D" w:rsidRPr="00206A94">
        <w:rPr>
          <w:rFonts w:ascii="細明體" w:hAnsi="細明體" w:hint="eastAsia"/>
          <w:color w:val="000000"/>
          <w:sz w:val="24"/>
        </w:rPr>
        <w:t>勒克朗舍電池：鋅</w:t>
      </w:r>
      <w:r w:rsidR="00787C4D" w:rsidRPr="00206A94">
        <w:rPr>
          <w:rFonts w:ascii="細明體" w:hAnsi="細明體"/>
          <w:color w:val="000000"/>
          <w:sz w:val="24"/>
        </w:rPr>
        <w:t xml:space="preserve">  (B)</w:t>
      </w:r>
      <w:r w:rsidR="00787C4D" w:rsidRPr="00206A94">
        <w:rPr>
          <w:rFonts w:ascii="細明體" w:hAnsi="細明體" w:hint="eastAsia"/>
          <w:color w:val="000000"/>
          <w:sz w:val="24"/>
        </w:rPr>
        <w:t>鉛蓄電池：鉛</w:t>
      </w:r>
      <w:r w:rsidR="00787C4D" w:rsidRPr="00206A94">
        <w:rPr>
          <w:rFonts w:ascii="細明體" w:hAnsi="細明體"/>
          <w:color w:val="000000"/>
          <w:sz w:val="24"/>
        </w:rPr>
        <w:t xml:space="preserve">  (C)</w:t>
      </w:r>
      <w:r w:rsidR="00787C4D" w:rsidRPr="00206A94">
        <w:rPr>
          <w:rFonts w:ascii="細明體" w:hAnsi="細明體" w:hint="eastAsia"/>
          <w:color w:val="000000"/>
          <w:sz w:val="24"/>
        </w:rPr>
        <w:t>鹼性乾電池：鋅</w:t>
      </w:r>
      <w:r w:rsidR="00787C4D" w:rsidRPr="00206A94">
        <w:rPr>
          <w:rFonts w:ascii="細明體" w:hAnsi="細明體"/>
          <w:color w:val="000000"/>
          <w:sz w:val="24"/>
        </w:rPr>
        <w:t xml:space="preserve">  (D)</w:t>
      </w:r>
      <w:r w:rsidR="00787C4D" w:rsidRPr="00206A94">
        <w:rPr>
          <w:rFonts w:ascii="細明體" w:hAnsi="細明體" w:hint="eastAsia"/>
          <w:color w:val="000000"/>
          <w:sz w:val="24"/>
        </w:rPr>
        <w:t>氫氧燃料電池：氧氣。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26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下列敘述何者正確？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因吸熱反應需由外界提供熱量，故不可能自然發生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反應若為放熱，必可自行發生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lastRenderedPageBreak/>
        <w:t xml:space="preserve">放熱反應的反應速率較吸熱反應快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宇宙中的總能不變，但能量型式可以互相轉換　。</w:t>
      </w:r>
    </w:p>
    <w:p w:rsidR="00206A94" w:rsidRDefault="00B30F3C" w:rsidP="009F455C">
      <w:pPr>
        <w:ind w:left="993" w:hanging="993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27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582B60" w:rsidRPr="00582B60">
        <w:rPr>
          <w:rFonts w:ascii="細明體" w:hAnsi="細明體" w:hint="eastAsia"/>
          <w:color w:val="000000"/>
          <w:sz w:val="24"/>
        </w:rPr>
        <w:t xml:space="preserve"> </w:t>
      </w:r>
      <w:r w:rsidR="00582B60" w:rsidRPr="00206A94">
        <w:rPr>
          <w:rFonts w:ascii="細明體" w:hAnsi="細明體" w:hint="eastAsia"/>
          <w:color w:val="000000"/>
          <w:sz w:val="24"/>
        </w:rPr>
        <w:t xml:space="preserve">下列有關核反應的敘述何者正確？　</w:t>
      </w:r>
      <w:r w:rsidR="00582B60" w:rsidRPr="00206A94">
        <w:rPr>
          <w:rFonts w:ascii="細明體" w:hAnsi="細明體"/>
          <w:color w:val="000000"/>
          <w:sz w:val="24"/>
        </w:rPr>
        <w:t>(A)</w:t>
      </w:r>
      <w:r w:rsidR="00582B60" w:rsidRPr="00206A94">
        <w:rPr>
          <w:rFonts w:ascii="細明體" w:hAnsi="細明體" w:hint="eastAsia"/>
          <w:color w:val="000000"/>
          <w:sz w:val="24"/>
        </w:rPr>
        <w:t xml:space="preserve">只有鈾原子可產生核分裂反應　</w:t>
      </w:r>
      <w:r w:rsidR="00582B60" w:rsidRPr="00206A94">
        <w:rPr>
          <w:rFonts w:ascii="細明體" w:hAnsi="細明體"/>
          <w:color w:val="000000"/>
          <w:sz w:val="24"/>
        </w:rPr>
        <w:t>(B)</w:t>
      </w:r>
      <w:r w:rsidR="00582B60" w:rsidRPr="00206A94">
        <w:rPr>
          <w:rFonts w:ascii="細明體" w:hAnsi="細明體" w:hint="eastAsia"/>
          <w:color w:val="000000"/>
          <w:sz w:val="24"/>
        </w:rPr>
        <w:t xml:space="preserve">核能發電是利用核分裂產生大量的熱能　</w:t>
      </w:r>
      <w:r w:rsidR="00582B60" w:rsidRPr="00206A94">
        <w:rPr>
          <w:rFonts w:ascii="細明體" w:hAnsi="細明體"/>
          <w:color w:val="000000"/>
          <w:sz w:val="24"/>
        </w:rPr>
        <w:t>(C)</w:t>
      </w:r>
      <w:r w:rsidR="00582B60" w:rsidRPr="00206A94">
        <w:rPr>
          <w:rFonts w:ascii="細明體" w:hAnsi="細明體" w:hint="eastAsia"/>
          <w:color w:val="000000"/>
          <w:sz w:val="24"/>
        </w:rPr>
        <w:t xml:space="preserve">太陽的輻射能為核分裂所產生　</w:t>
      </w:r>
      <w:r w:rsidR="00582B60" w:rsidRPr="00206A94">
        <w:rPr>
          <w:rFonts w:ascii="細明體" w:hAnsi="細明體"/>
          <w:color w:val="000000"/>
          <w:sz w:val="24"/>
        </w:rPr>
        <w:t>(D)</w:t>
      </w:r>
      <w:r w:rsidR="00582B60" w:rsidRPr="00206A94">
        <w:rPr>
          <w:rFonts w:ascii="細明體" w:hAnsi="細明體" w:hint="eastAsia"/>
          <w:color w:val="000000"/>
          <w:sz w:val="24"/>
        </w:rPr>
        <w:t>核反應遵守原子不滅</w:t>
      </w:r>
      <w:r w:rsidR="00582B60" w:rsidRPr="00206A94">
        <w:rPr>
          <w:rFonts w:ascii="細明體" w:hAnsi="細明體"/>
          <w:color w:val="000000"/>
          <w:sz w:val="24"/>
        </w:rPr>
        <w:t xml:space="preserve">  (E)</w:t>
      </w:r>
      <w:r w:rsidR="00582B60" w:rsidRPr="00206A94">
        <w:rPr>
          <w:rFonts w:ascii="細明體" w:hAnsi="細明體" w:hint="eastAsia"/>
          <w:color w:val="000000"/>
          <w:sz w:val="24"/>
        </w:rPr>
        <w:t>核分裂後總質量減少，核熔合後總質量增加。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28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7214B2">
        <w:rPr>
          <w:rFonts w:ascii="細明體" w:hAnsi="細明體" w:cs="Arial" w:hint="eastAsia"/>
          <w:color w:val="000000"/>
          <w:sz w:val="24"/>
        </w:rPr>
        <w:t>請問鋅銅電池的敘述何者錯誤?</w:t>
      </w:r>
      <w:r w:rsidR="007214B2" w:rsidRPr="007214B2">
        <w:rPr>
          <w:rFonts w:ascii="細明體" w:hAnsi="細明體" w:cs="DFMing-Lt-HK-BF"/>
          <w:color w:val="000000"/>
          <w:kern w:val="0"/>
          <w:sz w:val="24"/>
        </w:rPr>
        <w:t xml:space="preserve"> </w:t>
      </w:r>
      <w:r w:rsidR="007214B2"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="007214B2" w:rsidRPr="00206A94">
        <w:rPr>
          <w:rFonts w:ascii="細明體" w:hAnsi="細明體" w:cs="DFMing-Lt-HK-BF" w:hint="eastAsia"/>
          <w:color w:val="000000"/>
          <w:kern w:val="0"/>
          <w:sz w:val="24"/>
        </w:rPr>
        <w:t>以</w:t>
      </w:r>
      <w:r w:rsidR="007214B2">
        <w:rPr>
          <w:rFonts w:ascii="細明體" w:hAnsi="細明體" w:cs="DFMing-Lt-HK-BF" w:hint="eastAsia"/>
          <w:color w:val="000000"/>
          <w:kern w:val="0"/>
          <w:sz w:val="24"/>
        </w:rPr>
        <w:t>鋅片</w:t>
      </w:r>
      <w:r w:rsidR="007214B2" w:rsidRPr="00206A94">
        <w:rPr>
          <w:rFonts w:ascii="細明體" w:hAnsi="細明體" w:cs="DFMing-Lt-HK-BF" w:hint="eastAsia"/>
          <w:color w:val="000000"/>
          <w:kern w:val="0"/>
          <w:sz w:val="24"/>
        </w:rPr>
        <w:t>為陽極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7214B2"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="007214B2" w:rsidRPr="00206A94">
        <w:rPr>
          <w:rFonts w:ascii="細明體" w:hAnsi="細明體" w:cs="DFMing-Lt-HK-BF" w:hint="eastAsia"/>
          <w:color w:val="000000"/>
          <w:kern w:val="0"/>
          <w:sz w:val="24"/>
        </w:rPr>
        <w:t>陽極反應為</w:t>
      </w:r>
      <w:r w:rsidR="007214B2"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="007214B2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r w:rsidR="007214B2"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s</w:t>
      </w:r>
      <w:r w:rsidR="007214B2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>→</w:t>
      </w:r>
      <w:r w:rsidR="007214B2"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="007214B2" w:rsidRPr="00206A94">
        <w:rPr>
          <w:rFonts w:ascii="細明體" w:hAnsi="細明體" w:cs="TimesNewRomanPSMT"/>
          <w:color w:val="000000"/>
          <w:kern w:val="0"/>
          <w:sz w:val="24"/>
          <w:vertAlign w:val="superscript"/>
        </w:rPr>
        <w:t>2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＋</w:t>
      </w:r>
      <w:r w:rsidR="007214B2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r w:rsidR="007214B2"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aq</w:t>
      </w:r>
      <w:r w:rsidR="007214B2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>＋</w:t>
      </w:r>
      <w:r w:rsidR="007214B2" w:rsidRPr="00206A94">
        <w:rPr>
          <w:rFonts w:ascii="細明體" w:hAnsi="細明體" w:cs="TimesNewRomanPSMT"/>
          <w:color w:val="000000"/>
          <w:kern w:val="0"/>
          <w:sz w:val="24"/>
        </w:rPr>
        <w:t>2e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－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7214B2"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="007214B2">
        <w:rPr>
          <w:rFonts w:ascii="細明體" w:hAnsi="細明體" w:cs="Lange-Ddddd-Horizontal" w:hint="eastAsia"/>
          <w:color w:val="000000"/>
          <w:kern w:val="0"/>
          <w:sz w:val="24"/>
        </w:rPr>
        <w:t>銅片為陰極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7214B2" w:rsidRPr="00206A94">
        <w:rPr>
          <w:rFonts w:ascii="細明體" w:hAnsi="細明體" w:cs="Lange-Ddddd-Horizontal"/>
          <w:color w:val="000000"/>
          <w:kern w:val="0"/>
          <w:sz w:val="24"/>
        </w:rPr>
        <w:t>(D)</w:t>
      </w:r>
      <w:r w:rsidR="007214B2">
        <w:rPr>
          <w:rFonts w:ascii="細明體" w:hAnsi="細明體" w:cs="Lange-Ddddd-Horizontal" w:hint="eastAsia"/>
          <w:color w:val="000000"/>
          <w:kern w:val="0"/>
          <w:sz w:val="24"/>
        </w:rPr>
        <w:t>銅發生還原反應</w:t>
      </w:r>
      <w:r w:rsidR="007214B2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。</w:t>
      </w:r>
    </w:p>
    <w:p w:rsidR="00C25118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29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下列有關於石油分餾的敘述，何項正確？　</w:t>
      </w:r>
      <w:r w:rsidR="00216D23" w:rsidRPr="00206A94">
        <w:rPr>
          <w:rFonts w:ascii="細明體" w:hAnsi="細明體"/>
          <w:color w:val="000000"/>
          <w:sz w:val="24"/>
        </w:rPr>
        <w:t>(A)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石油的主要成分為烯烴類　</w:t>
      </w:r>
      <w:r w:rsidR="00216D23" w:rsidRPr="00206A94">
        <w:rPr>
          <w:rFonts w:ascii="細明體" w:hAnsi="細明體"/>
          <w:color w:val="000000"/>
          <w:sz w:val="24"/>
        </w:rPr>
        <w:t>(B)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在分餾塔中愈高的地方所得的產物，沸點愈高　</w:t>
      </w:r>
      <w:r w:rsidR="00216D23" w:rsidRPr="00206A94">
        <w:rPr>
          <w:rFonts w:ascii="細明體" w:hAnsi="細明體"/>
          <w:color w:val="000000"/>
          <w:sz w:val="24"/>
        </w:rPr>
        <w:t>(C)</w:t>
      </w:r>
      <w:r w:rsidR="00216D23" w:rsidRPr="00206A94">
        <w:rPr>
          <w:rFonts w:ascii="細明體" w:hAnsi="細明體" w:hint="eastAsia"/>
          <w:color w:val="000000"/>
          <w:sz w:val="24"/>
        </w:rPr>
        <w:t xml:space="preserve">石油醚是石油分餾產物的純物質　</w:t>
      </w:r>
      <w:r w:rsidR="00216D23" w:rsidRPr="00206A94">
        <w:rPr>
          <w:rFonts w:ascii="細明體" w:hAnsi="細明體"/>
          <w:color w:val="000000"/>
          <w:sz w:val="24"/>
        </w:rPr>
        <w:t>(D)</w:t>
      </w:r>
      <w:r w:rsidR="00C25118" w:rsidRPr="00206A94">
        <w:rPr>
          <w:rFonts w:ascii="細明體" w:hAnsi="細明體" w:hint="eastAsia"/>
          <w:color w:val="000000"/>
          <w:sz w:val="24"/>
        </w:rPr>
        <w:t>分餾石油時，若收集的沸點範圍愈小，產物純度愈高</w:t>
      </w:r>
      <w:r w:rsidR="00216D23" w:rsidRPr="00206A94">
        <w:rPr>
          <w:rFonts w:ascii="細明體" w:hAnsi="細明體" w:hint="eastAsia"/>
          <w:color w:val="000000"/>
          <w:sz w:val="24"/>
        </w:rPr>
        <w:t>。</w:t>
      </w:r>
    </w:p>
    <w:p w:rsidR="00B023AA" w:rsidRPr="00206A94" w:rsidRDefault="00B023AA" w:rsidP="009F455C">
      <w:pPr>
        <w:ind w:left="993" w:hanging="993"/>
        <w:rPr>
          <w:rFonts w:ascii="細明體" w:hAnsi="細明體" w:cs="Arial"/>
          <w:vanish/>
          <w:color w:val="008000"/>
          <w:sz w:val="24"/>
        </w:rPr>
      </w:pP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30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下列有關氫氧燃料電池之敘述，何項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不正確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發電效率比火力發電高，且為一種不會造成環境汙染的電池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以氫氧化鉀作為電解質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陽極的物質是氧氣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以多孔性鎳作為電極　。</w:t>
      </w:r>
    </w:p>
    <w:p w:rsidR="00901607" w:rsidRPr="00206A94" w:rsidRDefault="00B30F3C" w:rsidP="009F455C">
      <w:pPr>
        <w:ind w:left="993" w:hanging="993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31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下列有關乾電池的敘述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何者</w:t>
      </w:r>
      <w:r w:rsidR="00901607" w:rsidRPr="00206A94">
        <w:rPr>
          <w:rFonts w:ascii="細明體" w:hAnsi="細明體" w:cs="DFHei-Bd-HK-BF" w:hint="eastAsia"/>
          <w:b/>
          <w:color w:val="000000"/>
          <w:kern w:val="0"/>
          <w:sz w:val="24"/>
        </w:rPr>
        <w:t>不正確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以碳棒為陽極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陽極反應為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r w:rsidR="00901607"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s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→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Zn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perscript"/>
        </w:rPr>
        <w:t>2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＋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(</w:t>
      </w:r>
      <w:r w:rsidR="00901607" w:rsidRPr="00206A94">
        <w:rPr>
          <w:rFonts w:ascii="細明體" w:hAnsi="細明體" w:cs="TimesNewRomanPS-ItalicMT"/>
          <w:i/>
          <w:iCs/>
          <w:color w:val="000000"/>
          <w:kern w:val="0"/>
          <w:sz w:val="24"/>
          <w:vertAlign w:val="subscript"/>
        </w:rPr>
        <w:t>aq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)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＋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2e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  <w:vertAlign w:val="superscript"/>
        </w:rPr>
        <w:t>－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電解質為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MnO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2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NH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4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Cl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和</w:t>
      </w:r>
      <w:r w:rsidR="00901607" w:rsidRPr="00206A94">
        <w:rPr>
          <w:rFonts w:ascii="細明體" w:hAnsi="細明體" w:cs="TimesNewRomanPSMT"/>
          <w:color w:val="000000"/>
          <w:kern w:val="0"/>
          <w:sz w:val="24"/>
        </w:rPr>
        <w:t>ZnCl</w:t>
      </w:r>
      <w:r w:rsidR="00901607" w:rsidRPr="00206A94">
        <w:rPr>
          <w:rFonts w:ascii="細明體" w:hAnsi="細明體" w:cs="TimesNewRomanPSMT"/>
          <w:color w:val="000000"/>
          <w:kern w:val="0"/>
          <w:sz w:val="24"/>
          <w:vertAlign w:val="subscript"/>
        </w:rPr>
        <w:t>2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的混合物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Lange-Ddddd-Horizontal"/>
          <w:color w:val="000000"/>
          <w:kern w:val="0"/>
          <w:sz w:val="24"/>
        </w:rPr>
        <w:t>(D)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在電解質中加入澱粉來增加稠密性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32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0513FD" w:rsidRPr="000513FD">
        <w:rPr>
          <w:rStyle w:val="Default20Paragraph20Font"/>
          <w:rFonts w:ascii="細明體" w:hAnsi="細明體"/>
          <w:sz w:val="24"/>
        </w:rPr>
        <w:t>電池是利用何種化學反應產生電力？</w:t>
      </w:r>
      <w:r w:rsidR="000513FD"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="000513FD" w:rsidRPr="000513FD">
        <w:rPr>
          <w:rStyle w:val="Default20Paragraph20Font"/>
          <w:rFonts w:ascii="細明體" w:hAnsi="細明體"/>
          <w:sz w:val="24"/>
        </w:rPr>
        <w:t>(A)離子沉澱反應</w:t>
      </w:r>
      <w:r w:rsidR="000513FD"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="000513FD" w:rsidRPr="000513FD">
        <w:rPr>
          <w:rStyle w:val="Default20Paragraph20Font"/>
          <w:rFonts w:ascii="細明體" w:hAnsi="細明體"/>
          <w:sz w:val="24"/>
        </w:rPr>
        <w:t>(B)酸鹼中和反應</w:t>
      </w:r>
      <w:r w:rsidR="000513FD"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="000513FD" w:rsidRPr="000513FD">
        <w:rPr>
          <w:rStyle w:val="Default20Paragraph20Font"/>
          <w:rFonts w:ascii="細明體" w:hAnsi="細明體"/>
          <w:sz w:val="24"/>
        </w:rPr>
        <w:t>(C)氧化還原反應</w:t>
      </w:r>
      <w:r w:rsidR="000513FD" w:rsidRPr="000513FD">
        <w:rPr>
          <w:rStyle w:val="Default20Paragraph20Font"/>
          <w:rFonts w:ascii="細明體" w:hAnsi="細明體" w:hint="eastAsia"/>
          <w:sz w:val="24"/>
        </w:rPr>
        <w:t xml:space="preserve">　</w:t>
      </w:r>
      <w:r w:rsidR="000513FD" w:rsidRPr="000513FD">
        <w:rPr>
          <w:rStyle w:val="Default20Paragraph20Font"/>
          <w:rFonts w:ascii="細明體" w:hAnsi="細明體"/>
          <w:sz w:val="24"/>
        </w:rPr>
        <w:t>(D)有機取代反應</w:t>
      </w:r>
      <w:r w:rsidR="00901607" w:rsidRPr="000513FD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B30F3C" w:rsidP="009F455C">
      <w:pPr>
        <w:ind w:left="993" w:hanging="993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33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下列關於地球能源的敘述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何者正確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纖維素分解成葡萄糖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合成氣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酒精等都是重要的生質能源技術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俗稱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「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可燃冰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」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的甲烷水合物是重要的再生能源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石油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煤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地熱都是地球地質質變產生的能源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新細明體"/>
          <w:color w:val="000000"/>
          <w:kern w:val="0"/>
          <w:sz w:val="24"/>
        </w:rPr>
        <w:t>(</w:t>
      </w:r>
      <w:r w:rsidR="00901607" w:rsidRPr="00206A94">
        <w:rPr>
          <w:rFonts w:ascii="細明體" w:hAnsi="細明體" w:cs="DFMing-Lt-HK-BF"/>
          <w:color w:val="000000"/>
          <w:kern w:val="0"/>
          <w:sz w:val="24"/>
        </w:rPr>
        <w:t>D)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核能是一種取之不盡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、</w:t>
      </w:r>
      <w:r w:rsidR="00901607" w:rsidRPr="00206A94">
        <w:rPr>
          <w:rFonts w:ascii="細明體" w:hAnsi="細明體" w:cs="DFMing-Lt-HK-BF" w:hint="eastAsia"/>
          <w:color w:val="000000"/>
          <w:kern w:val="0"/>
          <w:sz w:val="24"/>
        </w:rPr>
        <w:t>用之不竭的清潔再生能源</w:t>
      </w:r>
      <w:r w:rsidR="00901607" w:rsidRPr="00206A94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 w:hint="eastAsia"/>
          <w:color w:val="000000"/>
          <w:sz w:val="24"/>
        </w:rPr>
        <w:t>34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/>
          <w:color w:val="000000"/>
          <w:position w:val="-10"/>
          <w:sz w:val="24"/>
        </w:rPr>
        <w:object w:dxaOrig="2760" w:dyaOrig="340">
          <v:shape id="_x0000_i1032" type="#_x0000_t75" style="width:138pt;height:17.25pt" o:ole="">
            <v:imagedata r:id="rId21" o:title=""/>
          </v:shape>
          <o:OLEObject Type="Embed" ProgID="Equation.DSMT4" ShapeID="_x0000_i1032" DrawAspect="Content" ObjectID="_1623574619" r:id="rId22"/>
        </w:object>
      </w:r>
      <w:r w:rsidR="00901607" w:rsidRPr="00206A94">
        <w:rPr>
          <w:rFonts w:ascii="細明體" w:hAnsi="細明體" w:hint="eastAsia"/>
          <w:color w:val="000000"/>
          <w:sz w:val="24"/>
        </w:rPr>
        <w:t>，則</w:t>
      </w:r>
      <w:r w:rsidR="00901607" w:rsidRPr="00206A94">
        <w:rPr>
          <w:rFonts w:ascii="細明體" w:hAnsi="細明體"/>
          <w:i/>
          <w:color w:val="000000"/>
          <w:sz w:val="24"/>
        </w:rPr>
        <w:t>b</w:t>
      </w:r>
      <w:r w:rsidR="00901607" w:rsidRPr="00206A94">
        <w:rPr>
          <w:rFonts w:ascii="細明體" w:hAnsi="細明體" w:hint="eastAsia"/>
          <w:color w:val="000000"/>
          <w:sz w:val="24"/>
        </w:rPr>
        <w:t>－</w:t>
      </w:r>
      <w:r w:rsidR="00901607" w:rsidRPr="00206A94">
        <w:rPr>
          <w:rFonts w:ascii="細明體" w:hAnsi="細明體"/>
          <w:i/>
          <w:color w:val="000000"/>
          <w:sz w:val="24"/>
        </w:rPr>
        <w:t>a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＝？　</w:t>
      </w:r>
      <w:r w:rsidR="00901607" w:rsidRPr="00206A94">
        <w:rPr>
          <w:rFonts w:ascii="細明體" w:hAnsi="細明體"/>
          <w:color w:val="000000"/>
          <w:sz w:val="24"/>
        </w:rPr>
        <w:t>(A)83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(B)84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(C)85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(D)86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(E)87</w:t>
      </w:r>
      <w:r w:rsidR="00901607" w:rsidRPr="00206A94">
        <w:rPr>
          <w:rFonts w:ascii="細明體" w:hAnsi="細明體" w:hint="eastAsia"/>
          <w:color w:val="000000"/>
          <w:sz w:val="24"/>
        </w:rPr>
        <w:t>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35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某放射性元素的半生期</w:t>
      </w:r>
      <w:r w:rsidR="00901607" w:rsidRPr="00206A94">
        <w:rPr>
          <w:rFonts w:ascii="細明體" w:hAnsi="細明體"/>
          <w:color w:val="000000"/>
          <w:sz w:val="24"/>
        </w:rPr>
        <w:t>15</w:t>
      </w:r>
      <w:r w:rsidR="00901607" w:rsidRPr="00206A94">
        <w:rPr>
          <w:rFonts w:ascii="細明體" w:hAnsi="細明體" w:hint="eastAsia"/>
          <w:color w:val="000000"/>
          <w:sz w:val="24"/>
        </w:rPr>
        <w:t>年，則此放射性元素質量衰變剩下原來的</w:t>
      </w:r>
      <w:r w:rsidR="00901607" w:rsidRPr="00206A94">
        <w:rPr>
          <w:rFonts w:ascii="細明體" w:hAnsi="細明體"/>
          <w:color w:val="000000"/>
          <w:sz w:val="24"/>
        </w:rPr>
        <w:t>12.5%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時需若干年？　</w:t>
      </w:r>
      <w:r w:rsidR="00901607" w:rsidRPr="00206A94">
        <w:rPr>
          <w:rFonts w:ascii="細明體" w:hAnsi="細明體"/>
          <w:color w:val="000000"/>
          <w:sz w:val="24"/>
          <w:lang w:val="pt-BR"/>
        </w:rPr>
        <w:t>(A)15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年　</w:t>
      </w:r>
      <w:r w:rsidR="00901607" w:rsidRPr="00206A94">
        <w:rPr>
          <w:rFonts w:ascii="細明體" w:hAnsi="細明體"/>
          <w:color w:val="000000"/>
          <w:sz w:val="24"/>
          <w:lang w:val="pt-BR"/>
        </w:rPr>
        <w:t>(B)30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年　</w:t>
      </w:r>
      <w:r w:rsidR="00901607" w:rsidRPr="00206A94">
        <w:rPr>
          <w:rFonts w:ascii="細明體" w:hAnsi="細明體"/>
          <w:color w:val="000000"/>
          <w:sz w:val="24"/>
          <w:lang w:val="pt-BR"/>
        </w:rPr>
        <w:t>(C)45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年　</w:t>
      </w:r>
      <w:r w:rsidR="00901607" w:rsidRPr="00206A94">
        <w:rPr>
          <w:rFonts w:ascii="細明體" w:hAnsi="細明體"/>
          <w:color w:val="000000"/>
          <w:sz w:val="24"/>
          <w:lang w:val="pt-BR"/>
        </w:rPr>
        <w:t>(D)60</w:t>
      </w:r>
      <w:r w:rsidR="00901607" w:rsidRPr="00206A94">
        <w:rPr>
          <w:rFonts w:ascii="細明體" w:hAnsi="細明體" w:hint="eastAsia"/>
          <w:color w:val="000000"/>
          <w:sz w:val="24"/>
        </w:rPr>
        <w:t>年　年。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36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787C4D" w:rsidRPr="00206A94">
        <w:rPr>
          <w:rFonts w:ascii="細明體" w:hAnsi="細明體" w:hint="eastAsia"/>
          <w:color w:val="000000"/>
          <w:sz w:val="24"/>
        </w:rPr>
        <w:t xml:space="preserve">下列何種電池所含的有毒物質，人體中毒後引起骨骼疏鬆，無法支撐重量，造成病患任何行動都會引起極大的痛苦，俗稱「痛痛病」？　</w:t>
      </w:r>
      <w:r w:rsidR="00787C4D" w:rsidRPr="00206A94">
        <w:rPr>
          <w:rFonts w:ascii="細明體" w:hAnsi="細明體"/>
          <w:color w:val="000000"/>
          <w:sz w:val="24"/>
        </w:rPr>
        <w:t>(A)</w:t>
      </w:r>
      <w:r w:rsidR="00787C4D" w:rsidRPr="00206A94">
        <w:rPr>
          <w:rFonts w:ascii="細明體" w:hAnsi="細明體" w:hint="eastAsia"/>
          <w:color w:val="000000"/>
          <w:sz w:val="24"/>
        </w:rPr>
        <w:t xml:space="preserve">乾電池　</w:t>
      </w:r>
      <w:r w:rsidR="00787C4D" w:rsidRPr="00206A94">
        <w:rPr>
          <w:rFonts w:ascii="細明體" w:hAnsi="細明體"/>
          <w:color w:val="000000"/>
          <w:sz w:val="24"/>
        </w:rPr>
        <w:t>(B)</w:t>
      </w:r>
      <w:r w:rsidR="00787C4D" w:rsidRPr="00206A94">
        <w:rPr>
          <w:rFonts w:ascii="細明體" w:hAnsi="細明體" w:hint="eastAsia"/>
          <w:color w:val="000000"/>
          <w:sz w:val="24"/>
        </w:rPr>
        <w:t xml:space="preserve">水銀電池　</w:t>
      </w:r>
      <w:r w:rsidR="00787C4D" w:rsidRPr="00206A94">
        <w:rPr>
          <w:rFonts w:ascii="細明體" w:hAnsi="細明體"/>
          <w:color w:val="000000"/>
          <w:sz w:val="24"/>
        </w:rPr>
        <w:t>(C)</w:t>
      </w:r>
      <w:r w:rsidR="00787C4D" w:rsidRPr="00206A94">
        <w:rPr>
          <w:rFonts w:ascii="細明體" w:hAnsi="細明體" w:hint="eastAsia"/>
          <w:color w:val="000000"/>
          <w:sz w:val="24"/>
        </w:rPr>
        <w:t xml:space="preserve">鉛蓄電池　</w:t>
      </w:r>
      <w:r w:rsidR="00787C4D" w:rsidRPr="00206A94">
        <w:rPr>
          <w:rFonts w:ascii="細明體" w:hAnsi="細明體"/>
          <w:color w:val="000000"/>
          <w:sz w:val="24"/>
        </w:rPr>
        <w:t>(D)</w:t>
      </w:r>
      <w:r w:rsidR="00787C4D" w:rsidRPr="00206A94">
        <w:rPr>
          <w:rFonts w:ascii="細明體" w:hAnsi="細明體" w:hint="eastAsia"/>
          <w:color w:val="000000"/>
          <w:sz w:val="24"/>
        </w:rPr>
        <w:t>鎳鎘電池。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37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煤油、石油醚、汽油、柴油四者在分餾塔由高而低的順序依次為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煤油、石油醚、汽油、柴油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石油醚、汽油、煤油、柴油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石油醚、汽油、柴油、煤油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石油醚、柴油、煤油、汽油　。</w:t>
      </w:r>
    </w:p>
    <w:p w:rsidR="00901607" w:rsidRPr="00206A94" w:rsidRDefault="00B30F3C" w:rsidP="0090160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38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下列何種燃料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不會</w:t>
      </w:r>
      <w:r w:rsidR="00206A94">
        <w:rPr>
          <w:rFonts w:ascii="細明體" w:hAnsi="細明體" w:hint="eastAsia"/>
          <w:color w:val="000000"/>
          <w:sz w:val="24"/>
        </w:rPr>
        <w:t>產生廢氣汙染，為二十一世紀最具希望的燃料？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汽油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天然氣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氫氣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水煤氣　。</w:t>
      </w:r>
    </w:p>
    <w:p w:rsidR="00901607" w:rsidRPr="00206A94" w:rsidRDefault="00B30F3C" w:rsidP="00901607">
      <w:pPr>
        <w:ind w:left="1287" w:hanging="1287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39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六輕運作後最大的功用為何？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將原油分餾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將輕油裂解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鑽探原油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生產無鉛汽油。</w:t>
      </w:r>
    </w:p>
    <w:p w:rsidR="00901607" w:rsidRPr="00206A94" w:rsidRDefault="00B30F3C" w:rsidP="00901607">
      <w:pPr>
        <w:ind w:left="1287" w:hanging="1287"/>
        <w:rPr>
          <w:rFonts w:ascii="細明體" w:hAnsi="細明體" w:cs="T421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40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 xml:space="preserve">下列哪一種能源為目前全世界使用量最多的能源？　</w:t>
      </w:r>
      <w:r w:rsidR="00901607" w:rsidRPr="00206A94">
        <w:rPr>
          <w:rFonts w:ascii="細明體" w:hAnsi="細明體" w:cs="T421"/>
          <w:color w:val="000000"/>
          <w:kern w:val="0"/>
          <w:sz w:val="24"/>
        </w:rPr>
        <w:t>(A)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>核能</w:t>
      </w:r>
      <w:r w:rsidR="00901607"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T420"/>
          <w:color w:val="000000"/>
          <w:kern w:val="0"/>
          <w:sz w:val="24"/>
        </w:rPr>
        <w:t>(B)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 xml:space="preserve">化石燃料　</w:t>
      </w:r>
      <w:r w:rsidR="00901607" w:rsidRPr="00206A94">
        <w:rPr>
          <w:rFonts w:ascii="細明體" w:hAnsi="細明體" w:cs="T421"/>
          <w:color w:val="000000"/>
          <w:kern w:val="0"/>
          <w:sz w:val="24"/>
        </w:rPr>
        <w:t>(C)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>水力</w:t>
      </w:r>
      <w:r w:rsidR="00901607"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T420"/>
          <w:color w:val="000000"/>
          <w:kern w:val="0"/>
          <w:sz w:val="24"/>
        </w:rPr>
        <w:t>(D)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>風力</w:t>
      </w:r>
      <w:r w:rsidR="00901607" w:rsidRPr="00206A94">
        <w:rPr>
          <w:rFonts w:ascii="細明體" w:hAnsi="細明體" w:cs="T420" w:hint="eastAsia"/>
          <w:color w:val="000000"/>
          <w:kern w:val="0"/>
          <w:sz w:val="24"/>
        </w:rPr>
        <w:t xml:space="preserve">　</w:t>
      </w:r>
      <w:r w:rsidR="00901607" w:rsidRPr="00206A94">
        <w:rPr>
          <w:rFonts w:ascii="細明體" w:hAnsi="細明體" w:cs="T420"/>
          <w:color w:val="000000"/>
          <w:kern w:val="0"/>
          <w:sz w:val="24"/>
        </w:rPr>
        <w:t>(E)</w:t>
      </w:r>
      <w:r w:rsidR="00901607" w:rsidRPr="00206A94">
        <w:rPr>
          <w:rFonts w:ascii="細明體" w:hAnsi="細明體" w:cs="T421" w:hint="eastAsia"/>
          <w:color w:val="000000"/>
          <w:kern w:val="0"/>
          <w:sz w:val="24"/>
        </w:rPr>
        <w:t>海洋能。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41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下列有關太陽能的敘述，何項正確？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C25118" w:rsidRPr="00206A94">
        <w:rPr>
          <w:rFonts w:ascii="細明體" w:hAnsi="細明體" w:hint="eastAsia"/>
          <w:color w:val="000000"/>
          <w:sz w:val="24"/>
        </w:rPr>
        <w:t xml:space="preserve"> 太陽能板是將太陽能轉變成熱能再轉變成電能的方法　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光合作用不是太陽能的利用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水力能、風力能不是太陽能的間接使用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C25118" w:rsidRPr="00206A94">
        <w:rPr>
          <w:rFonts w:ascii="細明體" w:hAnsi="細明體"/>
          <w:color w:val="000000"/>
          <w:sz w:val="24"/>
        </w:rPr>
        <w:t xml:space="preserve"> </w:t>
      </w:r>
      <w:r w:rsidR="00901607" w:rsidRPr="00206A94">
        <w:rPr>
          <w:rFonts w:ascii="細明體" w:hAnsi="細明體" w:hint="eastAsia"/>
          <w:color w:val="000000"/>
          <w:sz w:val="24"/>
        </w:rPr>
        <w:t>太陽熱能的利用可直接加熱水溫或提供室內暖氣。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</w:t>
      </w:r>
      <w:r w:rsidR="00901607" w:rsidRPr="00206A94">
        <w:rPr>
          <w:rFonts w:ascii="細明體" w:hAnsi="細明體" w:cs="Arial" w:hint="eastAsia"/>
          <w:color w:val="000000"/>
          <w:sz w:val="24"/>
        </w:rPr>
        <w:t xml:space="preserve">　）</w:t>
      </w:r>
      <w:r w:rsidRPr="00206A94">
        <w:rPr>
          <w:rFonts w:ascii="細明體" w:hAnsi="細明體" w:cs="Arial"/>
          <w:color w:val="000000"/>
          <w:sz w:val="24"/>
        </w:rPr>
        <w:t>42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下列有關辛烷值的敘述，何者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錯誤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>異辛烷的辛烷值為</w:t>
      </w:r>
      <w:r w:rsidR="00901607" w:rsidRPr="00206A94">
        <w:rPr>
          <w:rFonts w:ascii="細明體" w:hAnsi="細明體"/>
          <w:color w:val="000000"/>
          <w:sz w:val="24"/>
        </w:rPr>
        <w:t>100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>正庚烷的辛烷值為</w:t>
      </w:r>
      <w:r w:rsidR="00901607" w:rsidRPr="00206A94">
        <w:rPr>
          <w:rFonts w:ascii="細明體" w:hAnsi="細明體"/>
          <w:color w:val="000000"/>
          <w:sz w:val="24"/>
        </w:rPr>
        <w:t>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>汽油的辛烷值最高可超過</w:t>
      </w:r>
      <w:r w:rsidR="00901607" w:rsidRPr="00206A94">
        <w:rPr>
          <w:rFonts w:ascii="細明體" w:hAnsi="細明體"/>
          <w:color w:val="000000"/>
          <w:sz w:val="24"/>
        </w:rPr>
        <w:t>100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>早期使用的含鉛汽油是添加少量的金屬鉛以提高辛烷值。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43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太陽能是由下列哪一種反應而來？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核分裂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氧化還原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燃燒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核熔合　</w:t>
      </w:r>
      <w:r w:rsidR="00901607" w:rsidRPr="00206A94">
        <w:rPr>
          <w:rFonts w:ascii="細明體" w:hAnsi="細明體"/>
          <w:color w:val="000000"/>
          <w:sz w:val="24"/>
        </w:rPr>
        <w:t>(E)</w:t>
      </w:r>
      <w:r w:rsidR="00901607" w:rsidRPr="00206A94">
        <w:rPr>
          <w:rFonts w:ascii="細明體" w:hAnsi="細明體" w:hint="eastAsia"/>
          <w:color w:val="000000"/>
          <w:sz w:val="24"/>
        </w:rPr>
        <w:t>酸鹼中和。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44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>下列敘述何者</w:t>
      </w:r>
      <w:r w:rsidR="00901607" w:rsidRPr="00206A94">
        <w:rPr>
          <w:rFonts w:ascii="細明體" w:hAnsi="細明體" w:hint="eastAsia"/>
          <w:b/>
          <w:color w:val="000000"/>
          <w:sz w:val="24"/>
        </w:rPr>
        <w:t>不正確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石油分餾所得物質亦非純物質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>汽油是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6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14</w:t>
      </w:r>
      <w:r w:rsidR="00901607" w:rsidRPr="00206A94">
        <w:rPr>
          <w:rFonts w:ascii="細明體" w:hAnsi="細明體" w:hint="eastAsia"/>
          <w:color w:val="000000"/>
          <w:sz w:val="24"/>
        </w:rPr>
        <w:t>～</w:t>
      </w:r>
      <w:r w:rsidR="00901607" w:rsidRPr="00206A94">
        <w:rPr>
          <w:rFonts w:ascii="細明體" w:hAnsi="細明體"/>
          <w:color w:val="000000"/>
          <w:sz w:val="24"/>
        </w:rPr>
        <w:t>C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12</w:t>
      </w:r>
      <w:r w:rsidR="00901607" w:rsidRPr="00206A94">
        <w:rPr>
          <w:rFonts w:ascii="細明體" w:hAnsi="細明體"/>
          <w:color w:val="000000"/>
          <w:sz w:val="24"/>
        </w:rPr>
        <w:t>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26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之烷類混合物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>家庭使用之鋼筒裝液化瓦斯，主要成分是甲烷</w:t>
      </w:r>
      <w:r w:rsidR="00901607" w:rsidRPr="00206A94">
        <w:rPr>
          <w:rFonts w:ascii="細明體" w:hAnsi="細明體"/>
          <w:color w:val="000000"/>
          <w:sz w:val="24"/>
        </w:rPr>
        <w:t>(CH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4</w:t>
      </w:r>
      <w:r w:rsidR="00901607" w:rsidRPr="00206A94">
        <w:rPr>
          <w:rFonts w:ascii="細明體" w:hAnsi="細明體"/>
          <w:color w:val="000000"/>
          <w:sz w:val="24"/>
        </w:rPr>
        <w:t>)</w:t>
      </w:r>
      <w:r w:rsidR="00901607" w:rsidRPr="00206A94">
        <w:rPr>
          <w:rFonts w:ascii="細明體" w:hAnsi="細明體" w:hint="eastAsia"/>
          <w:color w:val="000000"/>
          <w:sz w:val="24"/>
        </w:rPr>
        <w:t>和二氧化碳</w:t>
      </w:r>
      <w:r w:rsidR="00901607" w:rsidRPr="00206A94">
        <w:rPr>
          <w:rFonts w:ascii="細明體" w:hAnsi="細明體"/>
          <w:color w:val="000000"/>
          <w:sz w:val="24"/>
        </w:rPr>
        <w:t>(CO</w:t>
      </w:r>
      <w:r w:rsidR="00901607" w:rsidRPr="00206A94">
        <w:rPr>
          <w:rFonts w:ascii="細明體" w:hAnsi="細明體"/>
          <w:color w:val="000000"/>
          <w:sz w:val="24"/>
          <w:vertAlign w:val="subscript"/>
        </w:rPr>
        <w:t>2</w:t>
      </w:r>
      <w:r w:rsidR="00901607" w:rsidRPr="00206A94">
        <w:rPr>
          <w:rFonts w:ascii="細明體" w:hAnsi="細明體"/>
          <w:color w:val="000000"/>
          <w:sz w:val="24"/>
        </w:rPr>
        <w:t>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石油是古代的動、植物受到地層下高溫、高壓之影響，分解而成的黑色黏稠液體　</w:t>
      </w:r>
      <w:r w:rsidR="00901607" w:rsidRPr="00206A94">
        <w:rPr>
          <w:rFonts w:ascii="細明體" w:hAnsi="細明體"/>
          <w:color w:val="000000"/>
          <w:sz w:val="24"/>
        </w:rPr>
        <w:t>(E)</w:t>
      </w:r>
      <w:r w:rsidR="00901607" w:rsidRPr="00206A94">
        <w:rPr>
          <w:rFonts w:ascii="細明體" w:hAnsi="細明體" w:hint="eastAsia"/>
          <w:color w:val="000000"/>
          <w:sz w:val="24"/>
        </w:rPr>
        <w:t>沸點：汽油＜柴油。</w:t>
      </w:r>
    </w:p>
    <w:p w:rsidR="00901607" w:rsidRPr="00206A94" w:rsidRDefault="00B30F3C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 xml:space="preserve">（　</w:t>
      </w:r>
      <w:r w:rsidR="00901607" w:rsidRPr="00206A94">
        <w:rPr>
          <w:rFonts w:ascii="細明體" w:hAnsi="細明體" w:cs="Arial" w:hint="eastAsia"/>
          <w:color w:val="000000"/>
          <w:sz w:val="24"/>
        </w:rPr>
        <w:t>）</w:t>
      </w:r>
      <w:r w:rsidRPr="00206A94">
        <w:rPr>
          <w:rFonts w:ascii="細明體" w:hAnsi="細明體" w:cs="Arial"/>
          <w:color w:val="000000"/>
          <w:sz w:val="24"/>
        </w:rPr>
        <w:t>45</w:t>
      </w:r>
      <w:r w:rsidR="00901607" w:rsidRPr="00206A94">
        <w:rPr>
          <w:rFonts w:ascii="細明體" w:hAnsi="細明體" w:cs="Arial"/>
          <w:color w:val="000000"/>
          <w:sz w:val="24"/>
        </w:rPr>
        <w:t>.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下列有關燃料的敘述，何者正確？　</w:t>
      </w:r>
      <w:r w:rsidR="00901607" w:rsidRPr="00206A94">
        <w:rPr>
          <w:rFonts w:ascii="細明體" w:hAnsi="細明體"/>
          <w:color w:val="000000"/>
          <w:sz w:val="24"/>
        </w:rPr>
        <w:t>(A)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液態氫熱值最大，故較適合做為太空梭燃料　</w:t>
      </w:r>
      <w:r w:rsidR="00901607" w:rsidRPr="00206A94">
        <w:rPr>
          <w:rFonts w:ascii="細明體" w:hAnsi="細明體"/>
          <w:color w:val="000000"/>
          <w:sz w:val="24"/>
        </w:rPr>
        <w:t>(B)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天然氣為純物質　</w:t>
      </w:r>
      <w:r w:rsidR="00901607" w:rsidRPr="00206A94">
        <w:rPr>
          <w:rFonts w:ascii="細明體" w:hAnsi="細明體"/>
          <w:color w:val="000000"/>
          <w:sz w:val="24"/>
        </w:rPr>
        <w:t>(C)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天然瓦斯與桶裝瓦斯成分相同　</w:t>
      </w:r>
      <w:r w:rsidR="00901607" w:rsidRPr="00206A94">
        <w:rPr>
          <w:rFonts w:ascii="細明體" w:hAnsi="細明體"/>
          <w:color w:val="000000"/>
          <w:sz w:val="24"/>
        </w:rPr>
        <w:t>(D)</w:t>
      </w:r>
      <w:r w:rsidR="00901607" w:rsidRPr="00206A94">
        <w:rPr>
          <w:rFonts w:ascii="細明體" w:hAnsi="細明體" w:hint="eastAsia"/>
          <w:color w:val="000000"/>
          <w:sz w:val="24"/>
        </w:rPr>
        <w:t xml:space="preserve">煤乾餾後所得的煤氣，適合在家庭中使用　</w:t>
      </w:r>
      <w:r w:rsidR="00901607" w:rsidRPr="00206A94">
        <w:rPr>
          <w:rFonts w:ascii="細明體" w:hAnsi="細明體"/>
          <w:color w:val="000000"/>
          <w:sz w:val="24"/>
        </w:rPr>
        <w:t>(E)</w:t>
      </w:r>
      <w:r w:rsidR="00901607" w:rsidRPr="00206A94">
        <w:rPr>
          <w:rFonts w:ascii="細明體" w:hAnsi="細明體" w:hint="eastAsia"/>
          <w:color w:val="000000"/>
          <w:sz w:val="24"/>
        </w:rPr>
        <w:t>煤的純度愈高，燃燒時的煙霧愈大。</w:t>
      </w:r>
    </w:p>
    <w:p w:rsidR="00787C4D" w:rsidRPr="00206A94" w:rsidRDefault="00787C4D" w:rsidP="009F455C">
      <w:pPr>
        <w:ind w:left="993" w:hanging="993"/>
        <w:rPr>
          <w:rFonts w:ascii="細明體" w:hAnsi="細明體"/>
          <w:color w:val="00000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46.</w:t>
      </w:r>
      <w:r w:rsidRPr="00206A94">
        <w:rPr>
          <w:rFonts w:ascii="細明體" w:hAnsi="細明體" w:hint="eastAsia"/>
          <w:color w:val="000000"/>
          <w:sz w:val="24"/>
        </w:rPr>
        <w:t xml:space="preserve">下列有關天然氣的敘述，何者為錯誤？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為純物質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為無毒無臭的氣體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主要成分為甲烷、乙烷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 xml:space="preserve">可用於製造氨、尿素及甲醇　</w:t>
      </w:r>
      <w:r w:rsidRPr="00206A94">
        <w:rPr>
          <w:rFonts w:ascii="細明體" w:hAnsi="細明體"/>
          <w:color w:val="000000"/>
          <w:sz w:val="24"/>
        </w:rPr>
        <w:t>(E)</w:t>
      </w:r>
      <w:r w:rsidRPr="00206A94">
        <w:rPr>
          <w:rFonts w:ascii="細明體" w:hAnsi="細明體" w:hint="eastAsia"/>
          <w:color w:val="000000"/>
          <w:sz w:val="24"/>
        </w:rPr>
        <w:t>空氣充分的條件下燃燒，產物為二氧化碳與水。</w:t>
      </w:r>
    </w:p>
    <w:p w:rsidR="00787C4D" w:rsidRPr="00206A94" w:rsidRDefault="00787C4D" w:rsidP="009F455C">
      <w:pPr>
        <w:ind w:left="993" w:hanging="993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47.</w:t>
      </w:r>
      <w:r w:rsidRPr="00206A94">
        <w:rPr>
          <w:rFonts w:ascii="細明體" w:hAnsi="細明體" w:hint="eastAsia"/>
          <w:sz w:val="24"/>
        </w:rPr>
        <w:t>請問2020年全球最大的產油國(因為頁岩油</w:t>
      </w:r>
      <w:r w:rsidRPr="00206A94">
        <w:rPr>
          <w:rFonts w:ascii="細明體" w:hAnsi="細明體"/>
          <w:sz w:val="24"/>
        </w:rPr>
        <w:t>)</w:t>
      </w:r>
      <w:r w:rsidRPr="00206A94">
        <w:rPr>
          <w:rFonts w:ascii="細明體" w:hAnsi="細明體" w:hint="eastAsia"/>
          <w:sz w:val="24"/>
        </w:rPr>
        <w:t xml:space="preserve"> (A)中國　(B)美國　(C)俄羅斯　(D)台灣。</w:t>
      </w:r>
    </w:p>
    <w:p w:rsidR="00787C4D" w:rsidRPr="00206A94" w:rsidRDefault="00787C4D" w:rsidP="00787C4D">
      <w:pPr>
        <w:ind w:left="1287" w:hanging="1287"/>
        <w:rPr>
          <w:rFonts w:ascii="細明體" w:hAnsi="細明體" w:cs="新細明體"/>
          <w:color w:val="000000"/>
          <w:kern w:val="0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48.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有關鉛蓄電池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下列各項敘述中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="00206A94" w:rsidRPr="00206A94">
        <w:rPr>
          <w:rFonts w:ascii="細明體" w:hAnsi="細明體" w:cs="DFMing-Lt-HK-BF" w:hint="eastAsia"/>
          <w:color w:val="000000"/>
          <w:kern w:val="0"/>
          <w:sz w:val="24"/>
        </w:rPr>
        <w:t>哪些錯誤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？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DFMing-Lt-HK-BF"/>
          <w:color w:val="000000"/>
          <w:kern w:val="0"/>
          <w:sz w:val="24"/>
        </w:rPr>
        <w:t>(A)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放電時陽極為鉛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陰極為二氧化鉛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(B)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電解液為稀硫酸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(C)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通常其電壓為</w:t>
      </w:r>
      <w:r w:rsidRPr="00206A94">
        <w:rPr>
          <w:rFonts w:ascii="細明體" w:hAnsi="細明體" w:cs="TimesNewRomanPSMT"/>
          <w:color w:val="000000"/>
          <w:kern w:val="0"/>
          <w:sz w:val="24"/>
        </w:rPr>
        <w:t>1.5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伏特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 xml:space="preserve">　</w:t>
      </w:r>
      <w:r w:rsidRPr="00206A94">
        <w:rPr>
          <w:rFonts w:ascii="細明體" w:hAnsi="細明體" w:cs="Lange-Ddddd-Horizontal"/>
          <w:color w:val="000000"/>
          <w:kern w:val="0"/>
          <w:sz w:val="24"/>
        </w:rPr>
        <w:t>(D)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可以充電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，</w:t>
      </w:r>
      <w:r w:rsidRPr="00206A94">
        <w:rPr>
          <w:rFonts w:ascii="細明體" w:hAnsi="細明體" w:cs="DFMing-Lt-HK-BF" w:hint="eastAsia"/>
          <w:color w:val="000000"/>
          <w:kern w:val="0"/>
          <w:sz w:val="24"/>
        </w:rPr>
        <w:t>因此可以反覆使用</w:t>
      </w:r>
      <w:r w:rsidRPr="00206A94">
        <w:rPr>
          <w:rFonts w:ascii="細明體" w:hAnsi="細明體" w:cs="新細明體" w:hint="eastAsia"/>
          <w:color w:val="000000"/>
          <w:kern w:val="0"/>
          <w:sz w:val="24"/>
        </w:rPr>
        <w:t>。</w:t>
      </w:r>
    </w:p>
    <w:p w:rsidR="00206A94" w:rsidRPr="00206A94" w:rsidRDefault="00206A94" w:rsidP="00787C4D">
      <w:pPr>
        <w:ind w:left="1287" w:hanging="1287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4</w:t>
      </w:r>
      <w:r w:rsidRPr="00206A94">
        <w:rPr>
          <w:rFonts w:ascii="細明體" w:hAnsi="細明體" w:cs="Arial" w:hint="eastAsia"/>
          <w:color w:val="000000"/>
          <w:sz w:val="24"/>
        </w:rPr>
        <w:t>9</w:t>
      </w:r>
      <w:r w:rsidRPr="00206A94">
        <w:rPr>
          <w:rFonts w:ascii="細明體" w:hAnsi="細明體" w:cs="Arial"/>
          <w:color w:val="000000"/>
          <w:sz w:val="24"/>
        </w:rPr>
        <w:t>.</w:t>
      </w:r>
      <w:r w:rsidRPr="00206A94">
        <w:rPr>
          <w:rFonts w:ascii="細明體" w:hAnsi="細明體" w:hint="eastAsia"/>
          <w:color w:val="000000"/>
          <w:sz w:val="24"/>
        </w:rPr>
        <w:t xml:space="preserve">在製造肥皂時的皂化反應是將動物脂肪轉變成脂肪酸鈉鹽，此時須加入何種化合物來進行此項反應？　</w:t>
      </w:r>
      <w:r w:rsidRPr="00206A94">
        <w:rPr>
          <w:rFonts w:ascii="細明體" w:hAnsi="細明體"/>
          <w:color w:val="000000"/>
          <w:sz w:val="24"/>
        </w:rPr>
        <w:t>(A)</w:t>
      </w:r>
      <w:r w:rsidRPr="00206A94">
        <w:rPr>
          <w:rFonts w:ascii="細明體" w:hAnsi="細明體" w:hint="eastAsia"/>
          <w:color w:val="000000"/>
          <w:sz w:val="24"/>
        </w:rPr>
        <w:t xml:space="preserve">硫酸鈉　</w:t>
      </w:r>
      <w:r w:rsidRPr="00206A94">
        <w:rPr>
          <w:rFonts w:ascii="細明體" w:hAnsi="細明體"/>
          <w:color w:val="000000"/>
          <w:sz w:val="24"/>
        </w:rPr>
        <w:t>(B)</w:t>
      </w:r>
      <w:r w:rsidRPr="00206A94">
        <w:rPr>
          <w:rFonts w:ascii="細明體" w:hAnsi="細明體" w:hint="eastAsia"/>
          <w:color w:val="000000"/>
          <w:sz w:val="24"/>
        </w:rPr>
        <w:t xml:space="preserve">食鹽　</w:t>
      </w:r>
      <w:r w:rsidRPr="00206A94">
        <w:rPr>
          <w:rFonts w:ascii="細明體" w:hAnsi="細明體"/>
          <w:color w:val="000000"/>
          <w:sz w:val="24"/>
        </w:rPr>
        <w:t>(C)</w:t>
      </w:r>
      <w:r w:rsidRPr="00206A94">
        <w:rPr>
          <w:rFonts w:ascii="細明體" w:hAnsi="細明體" w:hint="eastAsia"/>
          <w:color w:val="000000"/>
          <w:sz w:val="24"/>
        </w:rPr>
        <w:t xml:space="preserve">甘油　</w:t>
      </w:r>
      <w:r w:rsidRPr="00206A94">
        <w:rPr>
          <w:rFonts w:ascii="細明體" w:hAnsi="細明體"/>
          <w:color w:val="000000"/>
          <w:sz w:val="24"/>
        </w:rPr>
        <w:t>(D)</w:t>
      </w:r>
      <w:r w:rsidRPr="00206A94">
        <w:rPr>
          <w:rFonts w:ascii="細明體" w:hAnsi="細明體" w:hint="eastAsia"/>
          <w:color w:val="000000"/>
          <w:sz w:val="24"/>
        </w:rPr>
        <w:t>氫氧化鈉</w:t>
      </w:r>
      <w:r w:rsidRPr="00206A94">
        <w:rPr>
          <w:rFonts w:ascii="細明體" w:hAnsi="細明體" w:hint="eastAsia"/>
          <w:sz w:val="24"/>
        </w:rPr>
        <w:t>。</w:t>
      </w:r>
    </w:p>
    <w:p w:rsidR="00206A94" w:rsidRDefault="00206A94" w:rsidP="00206A94">
      <w:pPr>
        <w:ind w:left="1287" w:hanging="1287"/>
        <w:rPr>
          <w:rFonts w:ascii="細明體" w:hAnsi="細明體"/>
          <w:sz w:val="24"/>
        </w:rPr>
      </w:pPr>
      <w:r w:rsidRPr="00206A94">
        <w:rPr>
          <w:rFonts w:ascii="細明體" w:hAnsi="細明體" w:cs="Arial" w:hint="eastAsia"/>
          <w:color w:val="000000"/>
          <w:sz w:val="24"/>
        </w:rPr>
        <w:t>（　）</w:t>
      </w:r>
      <w:r w:rsidRPr="00206A94">
        <w:rPr>
          <w:rFonts w:ascii="細明體" w:hAnsi="細明體" w:cs="Arial"/>
          <w:color w:val="000000"/>
          <w:sz w:val="24"/>
        </w:rPr>
        <w:t>50.</w:t>
      </w:r>
      <w:r w:rsidR="00582B60" w:rsidRPr="00206A94">
        <w:rPr>
          <w:rFonts w:ascii="細明體" w:hAnsi="細明體" w:hint="eastAsia"/>
          <w:sz w:val="24"/>
        </w:rPr>
        <w:t>目前工研院將油棕果或稻稈轉變成木醣醇是屬於(A)廢物能源　(B)發酵能源　(C)生質能源　(D)垃圾能源。</w:t>
      </w:r>
    </w:p>
    <w:p w:rsidR="00131D25" w:rsidRPr="00131D25" w:rsidRDefault="00131D25" w:rsidP="00206A94">
      <w:pPr>
        <w:ind w:left="1287" w:hanging="1287"/>
        <w:rPr>
          <w:rFonts w:ascii="標楷體" w:eastAsia="標楷體" w:hAnsi="標楷體" w:hint="eastAsia"/>
          <w:b/>
          <w:sz w:val="28"/>
          <w:szCs w:val="28"/>
        </w:rPr>
      </w:pPr>
      <w:r w:rsidRPr="00131D25">
        <w:rPr>
          <w:rFonts w:ascii="標楷體" w:eastAsia="標楷體" w:hAnsi="標楷體" w:hint="eastAsia"/>
          <w:b/>
          <w:sz w:val="28"/>
          <w:szCs w:val="28"/>
        </w:rPr>
        <w:t>請問如何解決台灣的空汙問題?</w:t>
      </w:r>
      <w:r>
        <w:rPr>
          <w:rFonts w:ascii="標楷體" w:eastAsia="標楷體" w:hAnsi="標楷體" w:hint="eastAsia"/>
          <w:b/>
          <w:sz w:val="28"/>
          <w:szCs w:val="28"/>
        </w:rPr>
        <w:t>(至少50字</w:t>
      </w:r>
      <w:bookmarkStart w:id="2" w:name="_GoBack"/>
      <w:bookmarkEnd w:id="2"/>
      <w:r>
        <w:rPr>
          <w:rFonts w:ascii="標楷體" w:eastAsia="標楷體" w:hAnsi="標楷體" w:hint="eastAsia"/>
          <w:b/>
          <w:sz w:val="28"/>
          <w:szCs w:val="28"/>
        </w:rPr>
        <w:t>)</w:t>
      </w:r>
    </w:p>
    <w:sectPr w:rsidR="00131D25" w:rsidRPr="00131D25" w:rsidSect="00901607">
      <w:footerReference w:type="even" r:id="rId23"/>
      <w:footerReference w:type="default" r:id="rId24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607" w:rsidRDefault="00901607">
      <w:r>
        <w:separator/>
      </w:r>
    </w:p>
  </w:endnote>
  <w:endnote w:type="continuationSeparator" w:id="0">
    <w:p w:rsidR="00901607" w:rsidRDefault="00901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Ming-Lt-HK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FHei-Bd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421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0">
    <w:altName w:val="華康中特圓體(P)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607" w:rsidRDefault="0090160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901607" w:rsidRDefault="0090160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607" w:rsidRDefault="00901607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31D25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607" w:rsidRDefault="00901607">
      <w:r>
        <w:separator/>
      </w:r>
    </w:p>
  </w:footnote>
  <w:footnote w:type="continuationSeparator" w:id="0">
    <w:p w:rsidR="00901607" w:rsidRDefault="00901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60ED9"/>
    <w:multiLevelType w:val="hybridMultilevel"/>
    <w:tmpl w:val="4560CEBE"/>
    <w:lvl w:ilvl="0" w:tplc="C8C60ABC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oNotTrackMoves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1607"/>
    <w:rsid w:val="000513FD"/>
    <w:rsid w:val="000666CE"/>
    <w:rsid w:val="000947C9"/>
    <w:rsid w:val="00131D25"/>
    <w:rsid w:val="001514AC"/>
    <w:rsid w:val="00206A94"/>
    <w:rsid w:val="00216D23"/>
    <w:rsid w:val="00582B60"/>
    <w:rsid w:val="005B6616"/>
    <w:rsid w:val="007214B2"/>
    <w:rsid w:val="00787C4D"/>
    <w:rsid w:val="0079393A"/>
    <w:rsid w:val="008309F5"/>
    <w:rsid w:val="00901607"/>
    <w:rsid w:val="009C72A8"/>
    <w:rsid w:val="009F455C"/>
    <w:rsid w:val="00B023AA"/>
    <w:rsid w:val="00B30F3C"/>
    <w:rsid w:val="00C25118"/>
    <w:rsid w:val="00CD743E"/>
    <w:rsid w:val="00D7474B"/>
    <w:rsid w:val="00E237FC"/>
    <w:rsid w:val="00E61607"/>
    <w:rsid w:val="00EA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5"/>
    <o:shapelayout v:ext="edit">
      <o:idmap v:ext="edit" data="1"/>
    </o:shapelayout>
  </w:shapeDefaults>
  <w:decimalSymbol w:val="."/>
  <w:listSeparator w:val=","/>
  <w14:docId w14:val="17C2DAEC"/>
  <w15:chartTrackingRefBased/>
  <w15:docId w15:val="{51BA724D-DB5A-4958-BD91-D627A0D2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character" w:customStyle="1" w:styleId="Default20Paragraph20Font">
    <w:name w:val="Default_20_Paragraph_20_Font"/>
    <w:rsid w:val="00051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3</TotalTime>
  <Pages>2</Pages>
  <Words>683</Words>
  <Characters>3898</Characters>
  <Application>Microsoft Office Word</Application>
  <DocSecurity>0</DocSecurity>
  <Lines>32</Lines>
  <Paragraphs>9</Paragraphs>
  <ScaleCrop>false</ScaleCrop>
  <Company>龍騰文化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2019-07-02T03:54:00Z</dcterms:created>
  <dcterms:modified xsi:type="dcterms:W3CDTF">2019-07-02T04:10:00Z</dcterms:modified>
</cp:coreProperties>
</file>