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44"/>
        <w:tblW w:w="1945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80"/>
        <w:gridCol w:w="4463"/>
        <w:gridCol w:w="2587"/>
        <w:gridCol w:w="2793"/>
        <w:gridCol w:w="1486"/>
        <w:gridCol w:w="2012"/>
        <w:gridCol w:w="1583"/>
        <w:gridCol w:w="2651"/>
      </w:tblGrid>
      <w:tr w:rsidR="005444DD" w:rsidTr="00262B3C">
        <w:trPr>
          <w:cantSplit/>
          <w:trHeight w:val="176"/>
        </w:trPr>
        <w:tc>
          <w:tcPr>
            <w:tcW w:w="19455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5444DD" w:rsidRDefault="005444DD" w:rsidP="009A5361">
            <w:pPr>
              <w:pStyle w:val="a5"/>
              <w:jc w:val="center"/>
              <w:rPr>
                <w:rFonts w:hAnsi="新細明體"/>
                <w:sz w:val="28"/>
                <w:szCs w:val="28"/>
              </w:rPr>
            </w:pPr>
            <w:bookmarkStart w:id="0" w:name="Content"/>
            <w:bookmarkStart w:id="1" w:name="_GoBack"/>
            <w:bookmarkEnd w:id="0"/>
            <w:bookmarkEnd w:id="1"/>
            <w:r>
              <w:rPr>
                <w:rFonts w:hAnsi="新細明體" w:hint="eastAsia"/>
                <w:sz w:val="28"/>
                <w:szCs w:val="28"/>
              </w:rPr>
              <w:t>市立新北高工</w:t>
            </w:r>
            <w:r>
              <w:rPr>
                <w:rFonts w:hAnsi="新細明體"/>
                <w:color w:val="FF0000"/>
                <w:sz w:val="28"/>
                <w:szCs w:val="28"/>
              </w:rPr>
              <w:t>107</w:t>
            </w:r>
            <w:r>
              <w:rPr>
                <w:rFonts w:hAnsi="新細明體" w:hint="eastAsia"/>
                <w:sz w:val="28"/>
                <w:szCs w:val="28"/>
              </w:rPr>
              <w:t>學年度第</w:t>
            </w:r>
            <w:r>
              <w:rPr>
                <w:rFonts w:hAnsi="新細明體"/>
                <w:sz w:val="28"/>
                <w:szCs w:val="28"/>
              </w:rPr>
              <w:t>2</w:t>
            </w:r>
            <w:r>
              <w:rPr>
                <w:rFonts w:hAnsi="新細明體" w:hint="eastAsia"/>
                <w:sz w:val="28"/>
                <w:szCs w:val="28"/>
              </w:rPr>
              <w:t>學期</w:t>
            </w:r>
            <w:r>
              <w:rPr>
                <w:rFonts w:hAnsi="新細明體"/>
                <w:color w:val="FF0000"/>
                <w:sz w:val="28"/>
                <w:szCs w:val="28"/>
              </w:rPr>
              <w:t xml:space="preserve"> </w:t>
            </w:r>
            <w:r w:rsidR="009A5361">
              <w:rPr>
                <w:rFonts w:hAnsi="新細明體" w:hint="eastAsia"/>
                <w:color w:val="FF0000"/>
                <w:sz w:val="28"/>
                <w:szCs w:val="28"/>
              </w:rPr>
              <w:t>期末</w:t>
            </w:r>
            <w:r>
              <w:rPr>
                <w:rFonts w:hAnsi="新細明體" w:hint="eastAsia"/>
                <w:color w:val="FF0000"/>
                <w:sz w:val="28"/>
                <w:szCs w:val="28"/>
              </w:rPr>
              <w:t>考</w:t>
            </w:r>
            <w:r>
              <w:rPr>
                <w:rFonts w:hAnsi="新細明體"/>
                <w:color w:val="FF0000"/>
                <w:sz w:val="28"/>
                <w:szCs w:val="28"/>
              </w:rPr>
              <w:t xml:space="preserve"> </w:t>
            </w:r>
            <w:r>
              <w:rPr>
                <w:rFonts w:hAnsi="新細明體" w:hint="eastAsia"/>
                <w:sz w:val="28"/>
                <w:szCs w:val="28"/>
              </w:rPr>
              <w:t>試題</w:t>
            </w:r>
          </w:p>
        </w:tc>
      </w:tr>
      <w:tr w:rsidR="005444DD" w:rsidTr="00262B3C">
        <w:trPr>
          <w:cantSplit/>
          <w:trHeight w:val="178"/>
        </w:trPr>
        <w:tc>
          <w:tcPr>
            <w:tcW w:w="188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444DD" w:rsidRDefault="005444DD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科</w:t>
            </w:r>
            <w:r>
              <w:rPr>
                <w:rFonts w:hAnsi="新細明體"/>
                <w:sz w:val="24"/>
                <w:szCs w:val="24"/>
              </w:rPr>
              <w:t xml:space="preserve"> </w:t>
            </w:r>
            <w:r>
              <w:rPr>
                <w:rFonts w:hAnsi="新細明體" w:hint="eastAsia"/>
                <w:sz w:val="24"/>
                <w:szCs w:val="24"/>
              </w:rPr>
              <w:t>目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444DD" w:rsidRDefault="005444DD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英文文法與句型Ⅵ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444DD" w:rsidRDefault="005444DD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作答方式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444DD" w:rsidRDefault="005444DD" w:rsidP="00262B3C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答案</w:t>
            </w:r>
            <w:r w:rsidR="00262B3C">
              <w:rPr>
                <w:rFonts w:hAnsi="新細明體" w:hint="eastAsia"/>
                <w:sz w:val="24"/>
                <w:szCs w:val="24"/>
              </w:rPr>
              <w:t>卡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444DD" w:rsidRDefault="005444DD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年級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:rsidR="005444DD" w:rsidRDefault="005444DD">
            <w:pPr>
              <w:pStyle w:val="a5"/>
              <w:jc w:val="center"/>
              <w:rPr>
                <w:rFonts w:hAnsi="新細明體"/>
                <w:color w:val="FF0000"/>
                <w:sz w:val="24"/>
                <w:szCs w:val="24"/>
              </w:rPr>
            </w:pPr>
            <w:r>
              <w:rPr>
                <w:rFonts w:hAnsi="新細明體" w:hint="eastAsia"/>
                <w:color w:val="FF0000"/>
                <w:sz w:val="24"/>
                <w:szCs w:val="24"/>
              </w:rPr>
              <w:t>三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5444DD" w:rsidRDefault="005444DD">
            <w:pPr>
              <w:pStyle w:val="a5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科別</w:t>
            </w:r>
          </w:p>
        </w:tc>
        <w:tc>
          <w:tcPr>
            <w:tcW w:w="26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5444DD" w:rsidRDefault="005444DD">
            <w:pPr>
              <w:pStyle w:val="a5"/>
              <w:ind w:left="112"/>
              <w:jc w:val="center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外語科</w:t>
            </w:r>
          </w:p>
        </w:tc>
      </w:tr>
    </w:tbl>
    <w:p w:rsidR="005444DD" w:rsidRDefault="005444DD" w:rsidP="00567026">
      <w:pPr>
        <w:sectPr w:rsidR="005444DD" w:rsidSect="005444DD">
          <w:footerReference w:type="even" r:id="rId6"/>
          <w:footerReference w:type="default" r:id="rId7"/>
          <w:type w:val="continuous"/>
          <w:pgSz w:w="20636" w:h="14570" w:orient="landscape" w:code="9"/>
          <w:pgMar w:top="567" w:right="567" w:bottom="567" w:left="567" w:header="0" w:footer="510" w:gutter="0"/>
          <w:cols w:sep="1" w:space="425"/>
          <w:docGrid w:type="linesAndChars" w:linePitch="413" w:charSpace="-1194"/>
        </w:sectPr>
      </w:pPr>
    </w:p>
    <w:p w:rsidR="005444DD" w:rsidRDefault="005444DD" w:rsidP="005444DD">
      <w:pPr>
        <w:ind w:left="1287" w:hanging="1287"/>
        <w:rPr>
          <w:color w:val="000000"/>
          <w:kern w:val="0"/>
        </w:rPr>
      </w:pPr>
      <w:bookmarkStart w:id="2" w:name="Paper2"/>
      <w:bookmarkEnd w:id="2"/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5444DD">
        <w:rPr>
          <w:color w:val="000000"/>
          <w:kern w:val="0"/>
        </w:rPr>
        <w:t>Some parents ______ letting their children learn at their own pace.</w:t>
      </w:r>
      <w:r w:rsidRPr="005444DD">
        <w:rPr>
          <w:color w:val="000000"/>
          <w:kern w:val="0"/>
        </w:rPr>
        <w:br/>
        <w:t>(A) set up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(B) believe in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(C) change over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 xml:space="preserve">(D) transport to 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5444DD">
        <w:rPr>
          <w:color w:val="000000"/>
          <w:kern w:val="0"/>
        </w:rPr>
        <w:t>The girl was made ______ at last.</w:t>
      </w:r>
      <w:r w:rsidRPr="005444DD">
        <w:rPr>
          <w:color w:val="000000"/>
          <w:kern w:val="0"/>
        </w:rPr>
        <w:br/>
        <w:t>(A) leave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(B) to leave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(C) leaving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(D) to leaving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5444DD">
        <w:rPr>
          <w:color w:val="000000"/>
        </w:rPr>
        <w:t>Mandy let her son ______ video games as soon as he finished his homework.</w:t>
      </w:r>
      <w:r w:rsidRPr="005444DD">
        <w:rPr>
          <w:color w:val="000000"/>
        </w:rPr>
        <w:br/>
        <w:t>(A) plays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played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play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playing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5444DD">
        <w:rPr>
          <w:color w:val="000000"/>
        </w:rPr>
        <w:t>There is a pack of wolves ______ the goats.</w:t>
      </w:r>
      <w:r w:rsidRPr="005444DD">
        <w:rPr>
          <w:color w:val="000000"/>
        </w:rPr>
        <w:br/>
        <w:t>(A) chase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chases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chasing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chased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5444DD">
        <w:rPr>
          <w:color w:val="000000"/>
        </w:rPr>
        <w:t>People’s diets vary.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Some people like beef.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______ like pork.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Still others like fish.</w:t>
      </w:r>
      <w:r w:rsidRPr="005444DD">
        <w:rPr>
          <w:color w:val="000000"/>
        </w:rPr>
        <w:br/>
        <w:t>(A) Another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The other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Others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The others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各校段考題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5444DD">
        <w:rPr>
          <w:color w:val="000000"/>
        </w:rPr>
        <w:t>On weekends, our trash ______ by my brother.</w:t>
      </w:r>
      <w:r w:rsidRPr="005444DD">
        <w:rPr>
          <w:color w:val="000000"/>
        </w:rPr>
        <w:br/>
        <w:t>(A) taken out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took out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was taking out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is taken out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5444DD">
        <w:rPr>
          <w:color w:val="000000"/>
        </w:rPr>
        <w:t>This class ______ up of forty-five students.</w:t>
      </w:r>
      <w:r w:rsidRPr="005444DD">
        <w:rPr>
          <w:color w:val="000000"/>
        </w:rPr>
        <w:br/>
        <w:t>(A) has  (B) is included  (C) is made  (D) consists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句型練習講義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5444DD">
        <w:rPr>
          <w:color w:val="000000"/>
        </w:rPr>
        <w:t>Everyone leaned forward to listen to her ______ the story of her adventure.</w:t>
      </w:r>
      <w:r w:rsidRPr="005444DD">
        <w:rPr>
          <w:color w:val="000000"/>
        </w:rPr>
        <w:br/>
        <w:t>(A) told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tell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being told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to tell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5444DD">
        <w:rPr>
          <w:color w:val="000000"/>
        </w:rPr>
        <w:t>______, I felt the breeze ______ gently.</w:t>
      </w:r>
      <w:r w:rsidRPr="005444DD">
        <w:rPr>
          <w:color w:val="000000"/>
        </w:rPr>
        <w:br/>
        <w:t>(A) On my way to home; blow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In my way to work; blowing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On my way home; to blow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On my way to work; blowing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各校段考題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5444DD">
        <w:rPr>
          <w:color w:val="000000"/>
          <w:kern w:val="0"/>
        </w:rPr>
        <w:t>Instead of ______ to school on time, he went to 7-Eleven to read magazines.</w:t>
      </w:r>
      <w:r w:rsidRPr="005444DD">
        <w:rPr>
          <w:color w:val="000000"/>
          <w:kern w:val="0"/>
        </w:rPr>
        <w:br/>
        <w:t>(A) gone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(B) go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(C) went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(D) going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5444DD">
        <w:rPr>
          <w:color w:val="000000"/>
        </w:rPr>
        <w:t xml:space="preserve">There are always ______ channels ______ </w:t>
      </w:r>
      <w:r w:rsidRPr="005444DD">
        <w:rPr>
          <w:i/>
          <w:color w:val="000000"/>
        </w:rPr>
        <w:t>National Geographic</w:t>
      </w:r>
      <w:r w:rsidRPr="005444DD">
        <w:rPr>
          <w:color w:val="000000"/>
        </w:rPr>
        <w:t xml:space="preserve"> and </w:t>
      </w:r>
      <w:r w:rsidRPr="005444DD">
        <w:rPr>
          <w:i/>
          <w:color w:val="000000"/>
        </w:rPr>
        <w:t>Discovery</w:t>
      </w:r>
      <w:r w:rsidRPr="005444DD">
        <w:rPr>
          <w:color w:val="000000"/>
        </w:rPr>
        <w:t xml:space="preserve"> on TV that bring you extracurricular knowledge.</w:t>
      </w:r>
      <w:r w:rsidRPr="005444DD">
        <w:rPr>
          <w:color w:val="000000"/>
        </w:rPr>
        <w:br/>
        <w:t>(A) such; that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such; as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so; as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so; that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各校段考題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5444DD">
        <w:rPr>
          <w:color w:val="000000"/>
        </w:rPr>
        <w:t>The tree fell and hurt some people _____ the spot.</w:t>
      </w:r>
      <w:r w:rsidRPr="005444DD">
        <w:rPr>
          <w:color w:val="000000"/>
        </w:rPr>
        <w:br/>
        <w:t>(A) in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of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on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to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5444DD">
        <w:rPr>
          <w:color w:val="000000"/>
        </w:rPr>
        <w:t>The hostess tried to make all her guests ______ at home.</w:t>
      </w:r>
      <w:r w:rsidRPr="005444DD">
        <w:rPr>
          <w:color w:val="000000"/>
        </w:rPr>
        <w:br/>
        <w:t>(A) feel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to feel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feeling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felt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各校段考題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5444DD">
        <w:rPr>
          <w:color w:val="000000"/>
        </w:rPr>
        <w:t xml:space="preserve">John finished all his homework last Friday so that he ______ go camping with his parents on </w:t>
      </w:r>
      <w:r w:rsidRPr="005444DD">
        <w:rPr>
          <w:color w:val="000000"/>
        </w:rPr>
        <w:t>the weekend.</w:t>
      </w:r>
      <w:r w:rsidRPr="005444DD">
        <w:rPr>
          <w:color w:val="000000"/>
        </w:rPr>
        <w:br/>
        <w:t>(A) can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could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will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should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5444DD">
        <w:rPr>
          <w:color w:val="000000"/>
        </w:rPr>
        <w:t>Some people kill elephants to get ivories and sell them at high prices.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So, the number of elephants now ______ smaller than before.</w:t>
      </w:r>
      <w:r w:rsidRPr="005444DD">
        <w:rPr>
          <w:color w:val="000000"/>
        </w:rPr>
        <w:br/>
        <w:t>(A) are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is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have been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has been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各校段考題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5444DD">
        <w:rPr>
          <w:color w:val="000000"/>
          <w:kern w:val="0"/>
        </w:rPr>
        <w:t>Choose the INCORRECT sentence.</w:t>
      </w:r>
      <w:r w:rsidRPr="005444DD">
        <w:rPr>
          <w:color w:val="000000"/>
          <w:kern w:val="0"/>
        </w:rPr>
        <w:br/>
        <w:t>(A) Add some sugar to the coffee, and it will be pleasant to drink.</w:t>
      </w:r>
      <w:r w:rsidRPr="005444DD">
        <w:rPr>
          <w:color w:val="000000"/>
          <w:kern w:val="0"/>
        </w:rPr>
        <w:br/>
        <w:t>(B) Add some sugar to the coffee, or it will be too bitter to drink.</w:t>
      </w:r>
      <w:r w:rsidRPr="005444DD">
        <w:rPr>
          <w:color w:val="000000"/>
          <w:kern w:val="0"/>
        </w:rPr>
        <w:br/>
        <w:t>(C) Add some sugar to the coffee, so that it won’t be too bitter to drink.</w:t>
      </w:r>
      <w:r w:rsidRPr="005444DD">
        <w:rPr>
          <w:color w:val="000000"/>
          <w:kern w:val="0"/>
        </w:rPr>
        <w:br/>
        <w:t>(D) Add some sugar to the coffee, thus it will be pleasant to drink.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5444DD">
        <w:rPr>
          <w:color w:val="000000"/>
          <w:kern w:val="0"/>
        </w:rPr>
        <w:t>There ______ plenty of fish in the lake ten years ago.</w:t>
      </w:r>
      <w:r w:rsidRPr="005444DD">
        <w:rPr>
          <w:color w:val="000000"/>
          <w:kern w:val="0"/>
        </w:rPr>
        <w:br/>
        <w:t>(A) was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(B) are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(C) is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(D) were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5444DD">
        <w:rPr>
          <w:color w:val="000000"/>
        </w:rPr>
        <w:t>One side of my yard is planted with tall trees, and ______ with bushes.</w:t>
      </w:r>
      <w:r w:rsidRPr="005444DD">
        <w:rPr>
          <w:color w:val="000000"/>
        </w:rPr>
        <w:br/>
        <w:t>(A) another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the other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other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others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5444DD">
        <w:rPr>
          <w:color w:val="000000"/>
          <w:kern w:val="0"/>
        </w:rPr>
        <w:t>These pills can help make you ______ better.</w:t>
      </w:r>
      <w:r w:rsidRPr="005444DD">
        <w:rPr>
          <w:color w:val="000000"/>
          <w:kern w:val="0"/>
        </w:rPr>
        <w:br/>
        <w:t>(A) feel  (B) feeling  (C) felt  (D) to feel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5444DD">
        <w:rPr>
          <w:color w:val="000000"/>
        </w:rPr>
        <w:t>Though many idioms may seem easy, in fact they may ______ a lot of time to learn.</w:t>
      </w:r>
      <w:r w:rsidRPr="005444DD">
        <w:rPr>
          <w:color w:val="000000"/>
        </w:rPr>
        <w:br/>
        <w:t>(A) have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take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spend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cost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Pr="005444DD">
        <w:rPr>
          <w:color w:val="000000"/>
        </w:rPr>
        <w:t>Stop talking on the cell phone, ______ you will annoy all the people in the library.</w:t>
      </w:r>
      <w:r w:rsidRPr="005444DD">
        <w:rPr>
          <w:color w:val="000000"/>
        </w:rPr>
        <w:br/>
        <w:t>(A) or  (B) and  (C) so  (D) but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句型練習講義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Pr="005444DD">
        <w:rPr>
          <w:color w:val="000000"/>
          <w:kern w:val="0"/>
        </w:rPr>
        <w:t>The author ______ and sign her books after the lecture.</w:t>
      </w:r>
      <w:r w:rsidRPr="005444DD">
        <w:rPr>
          <w:color w:val="000000"/>
          <w:kern w:val="0"/>
        </w:rPr>
        <w:br/>
        <w:t>(A) was asked to stay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(B) was stayed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(C) was asking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(D) asked to staying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Pr="005444DD">
        <w:rPr>
          <w:color w:val="000000"/>
        </w:rPr>
        <w:t>The fire didn</w:t>
      </w:r>
      <w:r w:rsidRPr="005444DD">
        <w:rPr>
          <w:color w:val="000000"/>
          <w:kern w:val="0"/>
        </w:rPr>
        <w:t>’</w:t>
      </w:r>
      <w:r w:rsidRPr="005444DD">
        <w:rPr>
          <w:color w:val="000000"/>
        </w:rPr>
        <w:t>t happen at midnight, ______ in the early morning.</w:t>
      </w:r>
      <w:r w:rsidRPr="005444DD">
        <w:rPr>
          <w:color w:val="000000"/>
        </w:rPr>
        <w:br/>
        <w:t>(A) and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as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though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but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習作簿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Pr="005444DD">
        <w:rPr>
          <w:color w:val="000000"/>
        </w:rPr>
        <w:t>Kevin is not ______ with.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He is picky and quite demanding in many ways.</w:t>
      </w:r>
      <w:r w:rsidRPr="005444DD">
        <w:rPr>
          <w:color w:val="000000"/>
        </w:rPr>
        <w:br/>
        <w:t>(A) easy getting along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easy to get along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easily getting along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easily to get along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5444DD">
        <w:rPr>
          <w:color w:val="000000"/>
          <w:kern w:val="0"/>
        </w:rPr>
        <w:t>At the sight of her room, Zoe ______ all her valuables taken away by her revengeful boyfriend.</w:t>
      </w:r>
      <w:r w:rsidRPr="005444DD">
        <w:rPr>
          <w:color w:val="000000"/>
          <w:kern w:val="0"/>
        </w:rPr>
        <w:br/>
        <w:t>(A) was found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(B) finding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(C) found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(D) to be found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Pr="005444DD">
        <w:rPr>
          <w:color w:val="000000"/>
        </w:rPr>
        <w:t>I realize ______ doing two jobs at the same time is hard.</w:t>
      </w:r>
      <w:r w:rsidRPr="005444DD">
        <w:rPr>
          <w:color w:val="000000"/>
        </w:rPr>
        <w:br/>
      </w:r>
      <w:r w:rsidRPr="005444DD">
        <w:rPr>
          <w:color w:val="000000"/>
        </w:rPr>
        <w:lastRenderedPageBreak/>
        <w:t>(A) what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which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that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when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Pr="005444DD">
        <w:rPr>
          <w:color w:val="000000"/>
          <w:kern w:val="0"/>
        </w:rPr>
        <w:t xml:space="preserve">I have to have my car </w:t>
      </w:r>
      <w:r w:rsidRPr="005444DD">
        <w:rPr>
          <w:color w:val="000000"/>
        </w:rPr>
        <w:t>______</w:t>
      </w:r>
      <w:r w:rsidRPr="005444DD">
        <w:rPr>
          <w:color w:val="000000"/>
          <w:kern w:val="0"/>
        </w:rPr>
        <w:t>.</w:t>
      </w:r>
      <w:r w:rsidRPr="005444DD">
        <w:rPr>
          <w:color w:val="000000"/>
          <w:kern w:val="0"/>
        </w:rPr>
        <w:br/>
        <w:t>(A) to fix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(B) fixing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(C) fixed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(D) fix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Pr="005444DD">
        <w:rPr>
          <w:color w:val="000000"/>
          <w:kern w:val="0"/>
        </w:rPr>
        <w:t>Those permissive parents ______ their kids have whatever they want.  They deny their kids nothing.</w:t>
      </w:r>
      <w:r w:rsidRPr="005444DD">
        <w:rPr>
          <w:color w:val="000000"/>
          <w:kern w:val="0"/>
        </w:rPr>
        <w:br/>
        <w:t>(A) permit  (B) allow  (C) get  (D) let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 w:rsidRPr="005444DD">
        <w:rPr>
          <w:color w:val="000000"/>
          <w:kern w:val="0"/>
        </w:rPr>
        <w:t xml:space="preserve">No one wants to ______ by his or her loved ones.  </w:t>
      </w:r>
      <w:r w:rsidRPr="005444DD">
        <w:rPr>
          <w:color w:val="000000"/>
          <w:kern w:val="0"/>
        </w:rPr>
        <w:br/>
        <w:t>(A) cheat  (B) cheated  (C) being cheated  (D) be cheated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 w:rsidRPr="005444DD">
        <w:rPr>
          <w:color w:val="000000"/>
        </w:rPr>
        <w:t>Instant noodles ______ good.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However, they may not be nutritious.</w:t>
      </w:r>
      <w:r w:rsidRPr="005444DD">
        <w:rPr>
          <w:color w:val="000000"/>
        </w:rPr>
        <w:br/>
        <w:t>(A) taste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are tasted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eat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are eaten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bCs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31.</w:t>
      </w:r>
      <w:r w:rsidRPr="005444DD">
        <w:rPr>
          <w:color w:val="000000"/>
        </w:rPr>
        <w:t>There were some students ______ their lunch furtively while the teacher was giving his lecture.</w:t>
      </w:r>
      <w:r w:rsidRPr="005444DD">
        <w:rPr>
          <w:color w:val="000000"/>
        </w:rPr>
        <w:br/>
        <w:t>(A)</w:t>
      </w:r>
      <w:r w:rsidRPr="005444DD">
        <w:rPr>
          <w:bCs/>
          <w:color w:val="000000"/>
        </w:rPr>
        <w:t xml:space="preserve"> have</w:t>
      </w:r>
      <w:r w:rsidRPr="005444DD">
        <w:rPr>
          <w:rFonts w:hint="eastAsia"/>
          <w:bCs/>
          <w:color w:val="000000"/>
        </w:rPr>
        <w:t xml:space="preserve">　</w:t>
      </w:r>
      <w:r w:rsidRPr="005444DD">
        <w:rPr>
          <w:bCs/>
          <w:color w:val="000000"/>
        </w:rPr>
        <w:t>(B) having</w:t>
      </w:r>
      <w:r w:rsidRPr="005444DD">
        <w:rPr>
          <w:rFonts w:hint="eastAsia"/>
          <w:bCs/>
          <w:color w:val="000000"/>
        </w:rPr>
        <w:t xml:space="preserve">　</w:t>
      </w:r>
      <w:r w:rsidRPr="005444DD">
        <w:rPr>
          <w:bCs/>
          <w:color w:val="000000"/>
        </w:rPr>
        <w:t>(C) had</w:t>
      </w:r>
      <w:r w:rsidRPr="005444DD">
        <w:rPr>
          <w:rFonts w:hint="eastAsia"/>
          <w:bCs/>
          <w:color w:val="000000"/>
        </w:rPr>
        <w:t xml:space="preserve">　</w:t>
      </w:r>
      <w:r w:rsidRPr="005444DD">
        <w:rPr>
          <w:bCs/>
          <w:color w:val="000000"/>
        </w:rPr>
        <w:t>(D) had had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各校段考題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32.</w:t>
      </w:r>
      <w:r w:rsidRPr="005444DD">
        <w:rPr>
          <w:color w:val="000000"/>
          <w:kern w:val="0"/>
        </w:rPr>
        <w:t>The movie is very exciting and entertaining ______.</w:t>
      </w:r>
      <w:r w:rsidRPr="005444DD">
        <w:rPr>
          <w:color w:val="000000"/>
          <w:kern w:val="0"/>
        </w:rPr>
        <w:br/>
        <w:t>(A) so that everyone would like  (B) enough that it wins praise worldwide</w:t>
      </w:r>
      <w:r w:rsidRPr="005444DD">
        <w:rPr>
          <w:color w:val="000000"/>
          <w:kern w:val="0"/>
        </w:rPr>
        <w:br/>
        <w:t>(C) so I have watched it ten times  (D) enough to be the worst movie in history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33.</w:t>
      </w:r>
      <w:r w:rsidRPr="005444DD">
        <w:rPr>
          <w:color w:val="000000"/>
          <w:kern w:val="0"/>
        </w:rPr>
        <w:t>Some scientists think a person’s personality comes with birth, while ______ think it forms during childhood.</w:t>
      </w:r>
      <w:r w:rsidRPr="005444DD">
        <w:rPr>
          <w:color w:val="000000"/>
          <w:kern w:val="0"/>
        </w:rPr>
        <w:br/>
        <w:t>(A) the others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(B) another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(C) other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(D) others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34.</w:t>
      </w:r>
      <w:r w:rsidRPr="005444DD">
        <w:rPr>
          <w:color w:val="000000"/>
        </w:rPr>
        <w:t>Which sentence is correct?</w:t>
      </w:r>
      <w:r w:rsidRPr="005444DD">
        <w:rPr>
          <w:color w:val="000000"/>
        </w:rPr>
        <w:br/>
        <w:t>(A) This team makes up of only five members.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I am used to get up early.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It is good for health.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My teacher devotes her leisure time to helping the poor children in the remote places.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The mountain is covered by show.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What a beautiful sight!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各校段考題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35.</w:t>
      </w:r>
      <w:r w:rsidRPr="005444DD">
        <w:rPr>
          <w:color w:val="000000"/>
        </w:rPr>
        <w:t>______ the approach of the final exams, lots of students study at night in the library as well as in their dorms.</w:t>
      </w:r>
      <w:r w:rsidRPr="005444DD">
        <w:rPr>
          <w:color w:val="000000"/>
        </w:rPr>
        <w:br/>
        <w:t>(A) Because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On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As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With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36.</w:t>
      </w:r>
      <w:r w:rsidRPr="005444DD">
        <w:rPr>
          <w:color w:val="000000"/>
        </w:rPr>
        <w:t>Both Tzu Chi Foundation and World Vision are organizations ______ the needy.</w:t>
      </w:r>
      <w:r w:rsidRPr="005444DD">
        <w:rPr>
          <w:color w:val="000000"/>
        </w:rPr>
        <w:br/>
        <w:t>(A) devoting to help  (B) devoted to helping  (C) devoting to helping  (D) devoted to help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37.</w:t>
      </w:r>
      <w:r w:rsidRPr="005444DD">
        <w:rPr>
          <w:color w:val="000000"/>
        </w:rPr>
        <w:t>Dr. Chang has devoted himself to ______ the cure ______ this rare disease.</w:t>
      </w:r>
      <w:r w:rsidRPr="005444DD">
        <w:rPr>
          <w:color w:val="000000"/>
        </w:rPr>
        <w:br/>
        <w:t>(A) finding, on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finding, for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find, with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find, in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各校段考題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38.</w:t>
      </w:r>
      <w:r w:rsidRPr="005444DD">
        <w:rPr>
          <w:color w:val="000000"/>
          <w:kern w:val="0"/>
        </w:rPr>
        <w:t>The man took his dog to the park and ______ it run freely.</w:t>
      </w:r>
      <w:r w:rsidRPr="005444DD">
        <w:rPr>
          <w:color w:val="000000"/>
          <w:kern w:val="0"/>
        </w:rPr>
        <w:br/>
        <w:t>(A) left  (B) let  (C) got  (D) asked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39.</w:t>
      </w:r>
      <w:r w:rsidRPr="005444DD">
        <w:rPr>
          <w:color w:val="000000"/>
        </w:rPr>
        <w:t xml:space="preserve">______ a good rest, and you can regain your strength much faster than you might have </w:t>
      </w:r>
      <w:r w:rsidRPr="005444DD">
        <w:rPr>
          <w:color w:val="000000"/>
        </w:rPr>
        <w:t>imagined.</w:t>
      </w:r>
      <w:r w:rsidRPr="005444DD">
        <w:rPr>
          <w:color w:val="000000"/>
        </w:rPr>
        <w:br/>
        <w:t>(A) Take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To take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Taken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Taking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40.</w:t>
      </w:r>
      <w:r w:rsidRPr="005444DD">
        <w:rPr>
          <w:color w:val="000000"/>
          <w:kern w:val="0"/>
        </w:rPr>
        <w:t>______ increasing number of environmental groups ______ calling for protecting the wetlands on the coast.</w:t>
      </w:r>
      <w:r w:rsidRPr="005444DD">
        <w:rPr>
          <w:color w:val="000000"/>
          <w:kern w:val="0"/>
        </w:rPr>
        <w:br/>
        <w:t>(A) An; is  (B) An; are  (C) The; is  (D) The; are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41.</w:t>
      </w:r>
      <w:r w:rsidRPr="005444DD">
        <w:rPr>
          <w:color w:val="000000"/>
          <w:kern w:val="0"/>
        </w:rPr>
        <w:t>Have you ever wondered ______?</w:t>
      </w:r>
      <w:r w:rsidRPr="005444DD">
        <w:rPr>
          <w:color w:val="000000"/>
          <w:kern w:val="0"/>
        </w:rPr>
        <w:br/>
        <w:t>(A) when can human beings stop being tortured by deadly diseases</w:t>
      </w:r>
      <w:r w:rsidRPr="005444DD">
        <w:rPr>
          <w:color w:val="000000"/>
          <w:kern w:val="0"/>
        </w:rPr>
        <w:br/>
        <w:t>(B) why they got divorced soon after their first child was born</w:t>
      </w:r>
      <w:r w:rsidRPr="005444DD">
        <w:rPr>
          <w:color w:val="000000"/>
          <w:kern w:val="0"/>
        </w:rPr>
        <w:br/>
        <w:t>(C) what makes possible for people to travel around the world</w:t>
      </w:r>
      <w:r w:rsidRPr="005444DD">
        <w:rPr>
          <w:color w:val="000000"/>
          <w:kern w:val="0"/>
        </w:rPr>
        <w:br/>
        <w:t>(D) how he could do without others’ help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42.</w:t>
      </w:r>
      <w:r w:rsidRPr="005444DD">
        <w:rPr>
          <w:color w:val="000000"/>
        </w:rPr>
        <w:t>Ted doesn’t like to play video games ______.</w:t>
      </w:r>
      <w:r w:rsidRPr="005444DD">
        <w:rPr>
          <w:color w:val="000000"/>
        </w:rPr>
        <w:br/>
        <w:t>(A) no longer  (B) more  (C) anymore  (D) all over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句型練習講義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43.</w:t>
      </w:r>
      <w:r w:rsidRPr="005444DD">
        <w:rPr>
          <w:color w:val="000000"/>
        </w:rPr>
        <w:t>When Mary ______ at school this morning, she saw nobody there.</w:t>
      </w:r>
      <w:r w:rsidRPr="005444DD">
        <w:rPr>
          <w:color w:val="000000"/>
        </w:rPr>
        <w:br/>
        <w:t>(A) got  (B) reached  (C) arrived  (D) turned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句型練習講義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44.</w:t>
      </w:r>
      <w:r w:rsidRPr="005444DD">
        <w:rPr>
          <w:color w:val="000000"/>
        </w:rPr>
        <w:t>The teacher was pleased to find her students very ______ in the science project.</w:t>
      </w:r>
      <w:r w:rsidRPr="005444DD">
        <w:rPr>
          <w:color w:val="000000"/>
        </w:rPr>
        <w:br/>
        <w:t>(A) interested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interesting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to interest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have interested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各校段考題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45.</w:t>
      </w:r>
      <w:r w:rsidRPr="005444DD">
        <w:rPr>
          <w:color w:val="000000"/>
        </w:rPr>
        <w:t>Although Giant is one of the largest bike makers in the world, its officials are not</w:t>
      </w:r>
      <w:r w:rsidRPr="005444DD">
        <w:rPr>
          <w:b/>
          <w:color w:val="000000"/>
        </w:rPr>
        <w:t xml:space="preserve"> ______ </w:t>
      </w:r>
      <w:r w:rsidRPr="005444DD">
        <w:rPr>
          <w:color w:val="000000"/>
        </w:rPr>
        <w:t>what they have achieved.</w:t>
      </w:r>
      <w:r w:rsidRPr="005444DD">
        <w:rPr>
          <w:color w:val="000000"/>
          <w:kern w:val="0"/>
        </w:rPr>
        <w:br/>
        <w:t>(A) satisfied with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(B) satisfying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(C) satisfactory to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(D) satisfied from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bCs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46.</w:t>
      </w:r>
      <w:r w:rsidRPr="005444DD">
        <w:rPr>
          <w:color w:val="000000"/>
        </w:rPr>
        <w:t>Let me know the way ______ your decision was made.</w:t>
      </w:r>
      <w:r w:rsidRPr="005444DD">
        <w:rPr>
          <w:color w:val="000000"/>
        </w:rPr>
        <w:br/>
        <w:t>(A)</w:t>
      </w:r>
      <w:r w:rsidRPr="005444DD">
        <w:rPr>
          <w:bCs/>
          <w:color w:val="000000"/>
        </w:rPr>
        <w:t xml:space="preserve"> by which</w:t>
      </w:r>
      <w:r w:rsidRPr="005444DD">
        <w:rPr>
          <w:rFonts w:hint="eastAsia"/>
          <w:bCs/>
          <w:color w:val="000000"/>
        </w:rPr>
        <w:t xml:space="preserve">　</w:t>
      </w:r>
      <w:r w:rsidRPr="005444DD">
        <w:rPr>
          <w:bCs/>
          <w:color w:val="000000"/>
        </w:rPr>
        <w:t>(B) in which</w:t>
      </w:r>
      <w:r w:rsidRPr="005444DD">
        <w:rPr>
          <w:rFonts w:hint="eastAsia"/>
          <w:bCs/>
          <w:color w:val="000000"/>
        </w:rPr>
        <w:t xml:space="preserve">　</w:t>
      </w:r>
      <w:r w:rsidRPr="005444DD">
        <w:rPr>
          <w:bCs/>
          <w:color w:val="000000"/>
        </w:rPr>
        <w:t>(C) in that</w:t>
      </w:r>
      <w:r w:rsidRPr="005444DD">
        <w:rPr>
          <w:rFonts w:hint="eastAsia"/>
          <w:bCs/>
          <w:color w:val="000000"/>
        </w:rPr>
        <w:t xml:space="preserve">　</w:t>
      </w:r>
      <w:r w:rsidRPr="005444DD">
        <w:rPr>
          <w:bCs/>
          <w:color w:val="000000"/>
        </w:rPr>
        <w:t>(D) from that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各校段考題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47.</w:t>
      </w:r>
      <w:r w:rsidRPr="005444DD">
        <w:rPr>
          <w:color w:val="000000"/>
          <w:kern w:val="0"/>
        </w:rPr>
        <w:t xml:space="preserve">Judy can not only sing ______ dance well.  She is likely to be a superstar in the future.  </w:t>
      </w:r>
      <w:r w:rsidRPr="005444DD">
        <w:rPr>
          <w:color w:val="000000"/>
          <w:kern w:val="0"/>
        </w:rPr>
        <w:br/>
        <w:t>(A) but also  (B) and  (C) rather than  (D) or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48.</w:t>
      </w:r>
      <w:r w:rsidRPr="005444DD">
        <w:rPr>
          <w:color w:val="000000"/>
          <w:kern w:val="0"/>
        </w:rPr>
        <w:t>______ of the students is tired of exams.</w:t>
      </w:r>
      <w:r w:rsidRPr="005444DD">
        <w:rPr>
          <w:color w:val="000000"/>
          <w:kern w:val="0"/>
        </w:rPr>
        <w:br/>
        <w:t>(A) Two-thirds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(B) Most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(C) Half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(D) Each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49.</w:t>
      </w:r>
      <w:r w:rsidRPr="005444DD">
        <w:rPr>
          <w:color w:val="000000"/>
        </w:rPr>
        <w:t>Students with the same interest ______ together to finish their term papers.</w:t>
      </w:r>
      <w:r w:rsidRPr="005444DD">
        <w:rPr>
          <w:color w:val="000000"/>
        </w:rPr>
        <w:br/>
        <w:t>(A) will grouping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(B) will be grouped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(C) will to group</w:t>
      </w:r>
      <w:r w:rsidRPr="005444DD">
        <w:rPr>
          <w:rFonts w:hint="eastAsia"/>
          <w:color w:val="000000"/>
        </w:rPr>
        <w:t xml:space="preserve">　</w:t>
      </w:r>
      <w:r w:rsidRPr="005444DD">
        <w:rPr>
          <w:color w:val="000000"/>
        </w:rPr>
        <w:t>(D) will to be grouped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5444DD" w:rsidRDefault="005444DD" w:rsidP="005444DD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50.</w:t>
      </w:r>
      <w:r w:rsidRPr="005444DD">
        <w:rPr>
          <w:color w:val="000000"/>
          <w:kern w:val="0"/>
        </w:rPr>
        <w:t>They looked up to their teacher ______ his passionate teaching style.</w:t>
      </w:r>
      <w:r w:rsidRPr="005444DD">
        <w:rPr>
          <w:color w:val="000000"/>
          <w:kern w:val="0"/>
        </w:rPr>
        <w:br/>
        <w:t>(A) because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(B) because of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(C) unless</w:t>
      </w:r>
      <w:r w:rsidRPr="005444DD">
        <w:rPr>
          <w:rFonts w:hint="eastAsia"/>
          <w:color w:val="000000"/>
          <w:kern w:val="0"/>
        </w:rPr>
        <w:t xml:space="preserve">　</w:t>
      </w:r>
      <w:r w:rsidRPr="005444DD">
        <w:rPr>
          <w:color w:val="000000"/>
          <w:kern w:val="0"/>
        </w:rPr>
        <w:t>(D) as a result</w:t>
      </w:r>
    </w:p>
    <w:p w:rsidR="005444DD" w:rsidRPr="005444DD" w:rsidRDefault="005444DD" w:rsidP="005444DD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5444DD">
        <w:rPr>
          <w:rFonts w:ascii="新細明體" w:eastAsia="新細明體" w:hAnsi="新細明體" w:cs="Arial" w:hint="eastAsia"/>
          <w:vanish/>
          <w:color w:val="008000"/>
        </w:rPr>
        <w:t>【</w:t>
      </w:r>
      <w:r w:rsidRPr="005444DD">
        <w:rPr>
          <w:rFonts w:eastAsia="新細明體" w:hint="eastAsia"/>
          <w:vanish/>
          <w:color w:val="008000"/>
          <w:sz w:val="24"/>
        </w:rPr>
        <w:t>龍騰自命題</w:t>
      </w:r>
      <w:r w:rsidRPr="005444DD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052D53" w:rsidRPr="005444DD" w:rsidRDefault="00052D53" w:rsidP="005444DD">
      <w:pPr>
        <w:rPr>
          <w:rFonts w:ascii="新細明體" w:eastAsia="新細明體" w:hAnsi="新細明體" w:cs="Arial"/>
          <w:color w:val="000000"/>
        </w:rPr>
      </w:pPr>
    </w:p>
    <w:sectPr w:rsidR="00052D53" w:rsidRPr="005444DD" w:rsidSect="005444DD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1AA9" w:rsidRDefault="00401AA9">
      <w:r>
        <w:separator/>
      </w:r>
    </w:p>
  </w:endnote>
  <w:endnote w:type="continuationSeparator" w:id="0">
    <w:p w:rsidR="00401AA9" w:rsidRDefault="00401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2D53" w:rsidRDefault="008F01C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8F01CD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8F01CD">
      <w:rPr>
        <w:rStyle w:val="a4"/>
        <w:sz w:val="22"/>
        <w:szCs w:val="22"/>
      </w:rPr>
      <w:fldChar w:fldCharType="separate"/>
    </w:r>
    <w:r w:rsidR="00170D6F">
      <w:rPr>
        <w:rStyle w:val="a4"/>
        <w:noProof/>
        <w:sz w:val="22"/>
        <w:szCs w:val="22"/>
      </w:rPr>
      <w:t>1</w:t>
    </w:r>
    <w:r w:rsidR="008F01CD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1AA9" w:rsidRDefault="00401AA9">
      <w:r>
        <w:separator/>
      </w:r>
    </w:p>
  </w:footnote>
  <w:footnote w:type="continuationSeparator" w:id="0">
    <w:p w:rsidR="00401AA9" w:rsidRDefault="00401A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B35"/>
    <w:rsid w:val="00052D53"/>
    <w:rsid w:val="0009519C"/>
    <w:rsid w:val="00140096"/>
    <w:rsid w:val="00170D6F"/>
    <w:rsid w:val="00262B3C"/>
    <w:rsid w:val="00401AA9"/>
    <w:rsid w:val="00417B35"/>
    <w:rsid w:val="005444DD"/>
    <w:rsid w:val="00567026"/>
    <w:rsid w:val="0070556A"/>
    <w:rsid w:val="008D2DAB"/>
    <w:rsid w:val="008F01CD"/>
    <w:rsid w:val="00902CD4"/>
    <w:rsid w:val="009A5361"/>
    <w:rsid w:val="00AB73B6"/>
    <w:rsid w:val="00D517A4"/>
    <w:rsid w:val="00D74131"/>
    <w:rsid w:val="00EB5CE1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7803DBC-B384-4CA1-ACDD-F443DAC0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417B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417B35"/>
  </w:style>
  <w:style w:type="paragraph" w:styleId="a5">
    <w:name w:val="header"/>
    <w:basedOn w:val="a"/>
    <w:link w:val="a6"/>
    <w:uiPriority w:val="99"/>
    <w:rsid w:val="00417B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sid w:val="00417B35"/>
    <w:rPr>
      <w:color w:val="0000FF"/>
      <w:u w:val="single"/>
    </w:rPr>
  </w:style>
  <w:style w:type="character" w:customStyle="1" w:styleId="a6">
    <w:name w:val="頁首 字元"/>
    <w:basedOn w:val="a0"/>
    <w:link w:val="a5"/>
    <w:uiPriority w:val="99"/>
    <w:rsid w:val="005444DD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0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0</TotalTime>
  <Pages>2</Pages>
  <Words>1137</Words>
  <Characters>6482</Characters>
  <Application>Microsoft Office Word</Application>
  <DocSecurity>0</DocSecurity>
  <Lines>54</Lines>
  <Paragraphs>15</Paragraphs>
  <ScaleCrop>false</ScaleCrop>
  <Company>龍騰文化</Company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isan</dc:creator>
  <cp:lastModifiedBy>User</cp:lastModifiedBy>
  <cp:revision>2</cp:revision>
  <dcterms:created xsi:type="dcterms:W3CDTF">2019-04-23T04:51:00Z</dcterms:created>
  <dcterms:modified xsi:type="dcterms:W3CDTF">2019-04-23T04:51:00Z</dcterms:modified>
</cp:coreProperties>
</file>