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83A7D" w:rsidRPr="0039198C" w:rsidTr="008C4855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105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 w:rsidR="00EC283E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第一</w:t>
            </w:r>
            <w:r w:rsidRPr="0039198C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次段考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C83A7D" w:rsidRPr="0039198C" w:rsidTr="008C4855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C83A7D" w:rsidRPr="0039198C" w:rsidRDefault="00EC283E" w:rsidP="008C4855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電訊模汽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C83A7D" w:rsidRPr="0039198C" w:rsidRDefault="00C83A7D" w:rsidP="008C485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color w:val="FF0000"/>
                <w:sz w:val="24"/>
              </w:rPr>
              <w:t>(是)</w:t>
            </w:r>
          </w:p>
        </w:tc>
      </w:tr>
    </w:tbl>
    <w:p w:rsidR="00C83A7D" w:rsidRDefault="00C83A7D" w:rsidP="00CC1A01">
      <w:pPr>
        <w:rPr>
          <w:rFonts w:eastAsia="標楷體"/>
          <w:b/>
          <w:color w:val="000000"/>
          <w:sz w:val="24"/>
        </w:rPr>
      </w:pPr>
    </w:p>
    <w:p w:rsidR="00E237FC" w:rsidRPr="00C83A7D" w:rsidRDefault="00CC1A01" w:rsidP="00CC1A01">
      <w:pPr>
        <w:rPr>
          <w:rFonts w:eastAsia="標楷體"/>
          <w:b/>
          <w:color w:val="000000"/>
          <w:sz w:val="24"/>
        </w:rPr>
      </w:pPr>
      <w:r w:rsidRPr="00C83A7D">
        <w:rPr>
          <w:rFonts w:eastAsia="標楷體" w:hint="eastAsia"/>
          <w:b/>
          <w:color w:val="000000"/>
          <w:sz w:val="24"/>
        </w:rPr>
        <w:t>一、單選題</w:t>
      </w:r>
      <w:r w:rsidRPr="00C83A7D">
        <w:rPr>
          <w:rFonts w:eastAsia="標楷體" w:hint="eastAsia"/>
          <w:b/>
          <w:color w:val="000000"/>
          <w:sz w:val="24"/>
        </w:rPr>
        <w:t xml:space="preserve"> (</w:t>
      </w:r>
      <w:r w:rsidR="00EC283E">
        <w:rPr>
          <w:rFonts w:eastAsia="標楷體" w:hint="eastAsia"/>
          <w:b/>
          <w:color w:val="000000"/>
          <w:sz w:val="24"/>
        </w:rPr>
        <w:t>50</w:t>
      </w:r>
      <w:r w:rsidRPr="00C83A7D">
        <w:rPr>
          <w:rFonts w:eastAsia="標楷體" w:hint="eastAsia"/>
          <w:b/>
          <w:color w:val="000000"/>
          <w:sz w:val="24"/>
        </w:rPr>
        <w:t>題</w:t>
      </w:r>
      <w:r w:rsidRPr="00C83A7D">
        <w:rPr>
          <w:rFonts w:eastAsia="標楷體" w:hint="eastAsia"/>
          <w:b/>
          <w:color w:val="000000"/>
          <w:sz w:val="24"/>
        </w:rPr>
        <w:t xml:space="preserve"> </w:t>
      </w:r>
      <w:r w:rsidRPr="00C83A7D">
        <w:rPr>
          <w:rFonts w:eastAsia="標楷體" w:hint="eastAsia"/>
          <w:b/>
          <w:color w:val="000000"/>
          <w:sz w:val="24"/>
        </w:rPr>
        <w:t>每題</w:t>
      </w:r>
      <w:r w:rsidR="004251F8" w:rsidRPr="00C83A7D">
        <w:rPr>
          <w:rFonts w:eastAsia="標楷體" w:hint="eastAsia"/>
          <w:b/>
          <w:color w:val="000000"/>
          <w:sz w:val="24"/>
        </w:rPr>
        <w:t>2</w:t>
      </w:r>
      <w:r w:rsidRPr="00C83A7D">
        <w:rPr>
          <w:rFonts w:eastAsia="標楷體" w:hint="eastAsia"/>
          <w:b/>
          <w:color w:val="000000"/>
          <w:sz w:val="24"/>
        </w:rPr>
        <w:t>分</w:t>
      </w:r>
      <w:r w:rsidRPr="00C83A7D">
        <w:rPr>
          <w:rFonts w:eastAsia="標楷體" w:hint="eastAsia"/>
          <w:b/>
          <w:color w:val="000000"/>
          <w:sz w:val="24"/>
        </w:rPr>
        <w:t xml:space="preserve"> </w:t>
      </w:r>
      <w:r w:rsidRPr="00C83A7D">
        <w:rPr>
          <w:rFonts w:eastAsia="標楷體" w:hint="eastAsia"/>
          <w:b/>
          <w:color w:val="000000"/>
          <w:sz w:val="24"/>
        </w:rPr>
        <w:t>共</w:t>
      </w:r>
      <w:r w:rsidR="00EC283E">
        <w:rPr>
          <w:rFonts w:eastAsia="標楷體" w:hint="eastAsia"/>
          <w:b/>
          <w:color w:val="000000"/>
          <w:sz w:val="24"/>
        </w:rPr>
        <w:t>100</w:t>
      </w:r>
      <w:r w:rsidRPr="00C83A7D">
        <w:rPr>
          <w:rFonts w:eastAsia="標楷體" w:hint="eastAsia"/>
          <w:b/>
          <w:color w:val="000000"/>
          <w:sz w:val="24"/>
        </w:rPr>
        <w:t>分</w:t>
      </w:r>
      <w:r w:rsidRPr="00C83A7D">
        <w:rPr>
          <w:rFonts w:eastAsia="標楷體" w:hint="eastAsia"/>
          <w:b/>
          <w:color w:val="000000"/>
          <w:sz w:val="24"/>
        </w:rPr>
        <w:t>)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1.</w:t>
      </w:r>
      <w:r w:rsidR="00EC283E" w:rsidRPr="00556F82">
        <w:rPr>
          <w:rFonts w:ascii="標楷體" w:eastAsia="標楷體" w:hAnsi="標楷體" w:hint="eastAsia"/>
          <w:color w:val="000000"/>
          <w:sz w:val="26"/>
          <w:szCs w:val="26"/>
        </w:rPr>
        <w:t>下列有關化合物與組成元素的敘述，何者錯誤?</w:t>
      </w:r>
      <w:r w:rsidR="00EC283E" w:rsidRPr="00556F82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="00EC283E" w:rsidRPr="00556F82">
        <w:rPr>
          <w:rFonts w:ascii="標楷體" w:eastAsia="標楷體" w:hAnsi="標楷體" w:hint="eastAsia"/>
          <w:color w:val="000000"/>
          <w:sz w:val="26"/>
          <w:szCs w:val="26"/>
        </w:rPr>
        <w:t>將水電解可獲得氫氣與氧氣</w:t>
      </w:r>
      <w:r w:rsidR="00EC283E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EC283E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氯化鈉的性質與鈉和氯不同　</w:t>
      </w:r>
      <w:r w:rsidR="00EC283E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EC283E" w:rsidRPr="00556F82">
        <w:rPr>
          <w:rFonts w:ascii="標楷體" w:eastAsia="標楷體" w:hAnsi="標楷體" w:hint="eastAsia"/>
          <w:color w:val="000000"/>
          <w:sz w:val="26"/>
          <w:szCs w:val="26"/>
        </w:rPr>
        <w:t>將元素從化合物</w:t>
      </w:r>
      <w:r w:rsidR="001A10A2" w:rsidRPr="00556F82">
        <w:rPr>
          <w:rFonts w:ascii="標楷體" w:eastAsia="標楷體" w:hAnsi="標楷體" w:hint="eastAsia"/>
          <w:color w:val="000000"/>
          <w:sz w:val="26"/>
          <w:szCs w:val="26"/>
        </w:rPr>
        <w:t>分離需要使用化學方法</w:t>
      </w:r>
      <w:r w:rsidR="00EC283E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EC283E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1A10A2" w:rsidRPr="00556F82">
        <w:rPr>
          <w:rFonts w:ascii="標楷體" w:eastAsia="標楷體" w:hAnsi="標楷體" w:hint="eastAsia"/>
          <w:color w:val="000000"/>
          <w:sz w:val="26"/>
          <w:szCs w:val="26"/>
        </w:rPr>
        <w:t>元素可用化學方法加以分離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2.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下列何者為化合物？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臭氧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鑽石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冰塊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茶水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3.</w:t>
      </w:r>
      <w:r w:rsidR="00C83A7D" w:rsidRPr="00556F82">
        <w:rPr>
          <w:rFonts w:ascii="標楷體" w:eastAsia="標楷體" w:hAnsi="標楷體" w:hint="eastAsia"/>
          <w:color w:val="000000"/>
          <w:sz w:val="26"/>
          <w:szCs w:val="26"/>
        </w:rPr>
        <w:t>下列有關常見物質分類的敘述，何者正確？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(A)</w:t>
      </w:r>
      <w:r w:rsidR="00C83A7D" w:rsidRPr="00556F82">
        <w:rPr>
          <w:rFonts w:ascii="標楷體" w:eastAsia="標楷體" w:hAnsi="標楷體" w:hint="eastAsia"/>
          <w:color w:val="000000"/>
          <w:sz w:val="26"/>
          <w:szCs w:val="26"/>
        </w:rPr>
        <w:t>純水可經由電解生成氫氣及氧氣，所以不是純物質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糖水為純糖溶於純水所組成，所以是純物質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氯化鈉晶體由氯原子與鈉原子化合而成，所以是純物質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不鏽鋼不易生鏽，所以是純物質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課本題─自我評量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4.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下列何者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不是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純物質的特性？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有一定的熔點與沸點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由單一的元素組成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用物理方法不能分出本身以外的物質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有一定的密度與結構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5.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道耳頓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>認為何種粒子為組成物質的最小單位？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 xml:space="preserve">  (A)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>分子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 xml:space="preserve">  (B)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>原子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 xml:space="preserve">  (C)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>中子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 xml:space="preserve">  (D)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>質子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6.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構成物質的基本單位，用一般化學方法不能再分解成更簡單的物質者，稱為</w:t>
      </w:r>
      <w:r w:rsidR="00C83A7D" w:rsidRPr="00556F82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純物質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均勻物質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 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元素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 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化合物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7.</w:t>
      </w:r>
      <w:r w:rsidR="00942E89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 下列關於氣體性質與應用的敘述，何者</w:t>
      </w:r>
      <w:r w:rsidR="00942E89"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942E89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942E89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942E89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可用高壓低溫的方法液化空氣,藉由氮氣與氧氣沸點不同，進而得到氮氣　</w:t>
      </w:r>
      <w:r w:rsidR="00942E89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942E89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固化的二氧化碳，可作為冷劑及舞台煙霧　</w:t>
      </w:r>
      <w:r w:rsidR="00942E89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942E89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氦氣在通電下發紅光，可用於製造霓虹燈　</w:t>
      </w:r>
      <w:r w:rsidR="00942E89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942E89" w:rsidRPr="00556F82">
        <w:rPr>
          <w:rFonts w:ascii="標楷體" w:eastAsia="標楷體" w:hAnsi="標楷體" w:hint="eastAsia"/>
          <w:color w:val="000000"/>
          <w:sz w:val="26"/>
          <w:szCs w:val="26"/>
        </w:rPr>
        <w:t>惰性氣體為單原子的分子，反應性不如氮氣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8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某物質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X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(</w:t>
      </w:r>
      <w:r w:rsidR="001A10A2" w:rsidRPr="00556F82">
        <w:rPr>
          <w:rFonts w:ascii="標楷體" w:eastAsia="標楷體" w:hAnsi="標楷體" w:hint="eastAsia"/>
          <w:i/>
          <w:iCs/>
          <w:color w:val="000000"/>
          <w:sz w:val="26"/>
          <w:szCs w:val="26"/>
          <w:vertAlign w:val="subscript"/>
        </w:rPr>
        <w:t>aq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，其中括弧內的「</w:t>
      </w:r>
      <w:r w:rsidR="001A10A2" w:rsidRPr="00556F82">
        <w:rPr>
          <w:rFonts w:ascii="標楷體" w:eastAsia="標楷體" w:hAnsi="標楷體" w:hint="eastAsia"/>
          <w:i/>
          <w:iCs/>
          <w:color w:val="000000"/>
          <w:sz w:val="26"/>
          <w:szCs w:val="26"/>
        </w:rPr>
        <w:t>aq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」代表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固態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液態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氣態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水溶液態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9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1A10A2" w:rsidRPr="00556F82">
        <w:rPr>
          <w:rFonts w:ascii="標楷體" w:eastAsia="標楷體" w:hAnsi="標楷體" w:hint="eastAsia"/>
          <w:color w:val="000000"/>
          <w:sz w:val="26"/>
          <w:szCs w:val="26"/>
        </w:rPr>
        <w:t>下列</w:t>
      </w:r>
      <w:r w:rsidR="0034586C" w:rsidRPr="00556F82">
        <w:rPr>
          <w:rFonts w:ascii="標楷體" w:eastAsia="標楷體" w:hAnsi="標楷體" w:hint="eastAsia"/>
          <w:color w:val="000000"/>
          <w:sz w:val="26"/>
          <w:szCs w:val="26"/>
        </w:rPr>
        <w:t>理論與提出的的配對是錯誤的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34586C" w:rsidRPr="00556F82">
        <w:rPr>
          <w:rFonts w:ascii="標楷體" w:eastAsia="標楷體" w:hAnsi="標楷體" w:hint="eastAsia"/>
          <w:color w:val="000000"/>
          <w:sz w:val="26"/>
          <w:szCs w:val="26"/>
        </w:rPr>
        <w:t>燃素說:史達耳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34586C" w:rsidRPr="00556F82">
        <w:rPr>
          <w:rFonts w:ascii="標楷體" w:eastAsia="標楷體" w:hAnsi="標楷體" w:hint="eastAsia"/>
          <w:color w:val="000000"/>
          <w:sz w:val="26"/>
          <w:szCs w:val="26"/>
        </w:rPr>
        <w:t>氧化論:拉瓦節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A6E57" w:rsidRPr="00556F82">
        <w:rPr>
          <w:rFonts w:ascii="標楷體" w:eastAsia="標楷體" w:hAnsi="標楷體" w:hint="eastAsia"/>
          <w:color w:val="000000"/>
          <w:sz w:val="26"/>
          <w:szCs w:val="26"/>
        </w:rPr>
        <w:t>原子說:門德烈夫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A6E57" w:rsidRPr="00556F82">
        <w:rPr>
          <w:rFonts w:ascii="標楷體" w:eastAsia="標楷體" w:hAnsi="標楷體" w:hint="eastAsia"/>
          <w:color w:val="000000"/>
          <w:sz w:val="26"/>
          <w:szCs w:val="26"/>
        </w:rPr>
        <w:t>質量守恆: 拉瓦節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3B0588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  <w:u w:val="single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0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>下列關於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拉瓦節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>的敘述，下列何者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C83A7D" w:rsidRPr="00556F82">
        <w:rPr>
          <w:rFonts w:ascii="標楷體" w:eastAsia="標楷體" w:hAnsi="標楷體" w:hint="eastAsia"/>
          <w:color w:val="000000"/>
          <w:sz w:val="26"/>
          <w:szCs w:val="26"/>
        </w:rPr>
        <w:t>？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83A7D" w:rsidRPr="00556F82">
        <w:rPr>
          <w:rFonts w:ascii="標楷體" w:eastAsia="標楷體" w:hAnsi="標楷體" w:hint="eastAsia"/>
          <w:color w:val="000000"/>
          <w:sz w:val="26"/>
          <w:szCs w:val="26"/>
        </w:rPr>
        <w:t>為近代化學之父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提出氧化理論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提出質量守恆定律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>提出燃素理論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課本題─自我評量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1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  <w:u w:val="wave"/>
        </w:rPr>
        <w:t>請問2015年巴黎氣候協定</w:t>
      </w:r>
      <w:r w:rsidR="00556F82">
        <w:rPr>
          <w:rFonts w:ascii="標楷體" w:eastAsia="標楷體" w:hAnsi="標楷體" w:hint="eastAsia"/>
          <w:color w:val="000000"/>
          <w:sz w:val="26"/>
          <w:szCs w:val="26"/>
        </w:rPr>
        <w:t>主要是針對下列何種氣體的排放加以限制？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(A)SO</w:t>
      </w:r>
      <w:r w:rsidR="004251F8"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(B)NO</w:t>
      </w:r>
      <w:r w:rsidR="004251F8"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(C)CO</w:t>
      </w:r>
      <w:r w:rsidR="004251F8"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>氟氯碳化物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2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有關環境汙染的敘述，下列何者正確？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大氣中若一氧化碳含量過高，會引起溫室效應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含砷的清潔劑容易造成河川及湖泊的優養化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7267AE" w:rsidRPr="00556F82">
        <w:rPr>
          <w:rFonts w:ascii="標楷體" w:eastAsia="標楷體" w:hAnsi="標楷體" w:hint="eastAsia"/>
          <w:color w:val="000000"/>
          <w:sz w:val="26"/>
          <w:szCs w:val="26"/>
        </w:rPr>
        <w:t>汽車內燃機所排放的NOx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，會進一步造成光煙霧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>火力發電廠所排放出的含硫氧化物，會造成臭氧層的破洞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3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下列關於化學與民生的敘述，何者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556F82">
        <w:rPr>
          <w:rFonts w:ascii="標楷體" w:eastAsia="標楷體" w:hAnsi="標楷體" w:hint="eastAsia"/>
          <w:color w:val="000000"/>
          <w:sz w:val="26"/>
          <w:szCs w:val="26"/>
        </w:rPr>
        <w:t>？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556F82">
        <w:rPr>
          <w:rFonts w:ascii="標楷體" w:eastAsia="標楷體" w:hAnsi="標楷體" w:hint="eastAsia"/>
          <w:color w:val="000000"/>
          <w:sz w:val="26"/>
          <w:szCs w:val="26"/>
        </w:rPr>
        <w:t>化學工業日新月異，人類的生活因而更完善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556F82">
        <w:rPr>
          <w:rFonts w:ascii="標楷體" w:eastAsia="標楷體" w:hAnsi="標楷體" w:hint="eastAsia"/>
          <w:color w:val="000000"/>
          <w:sz w:val="26"/>
          <w:szCs w:val="26"/>
        </w:rPr>
        <w:t>化學與食衣住行育樂密不可分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化學帶來的汙染問題無法以化學方法解決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化學產業的發展與環保、生態平衡可以同時並進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4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水何以具有調節氣溫的功能？因其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比熱小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比熱大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7267AE" w:rsidRPr="00556F82">
        <w:rPr>
          <w:rFonts w:ascii="標楷體" w:eastAsia="標楷體" w:hAnsi="標楷體" w:hint="eastAsia"/>
          <w:color w:val="000000"/>
          <w:sz w:val="26"/>
          <w:szCs w:val="26"/>
        </w:rPr>
        <w:t>汽化熱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小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密度大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103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5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有關水的淨化，何項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利用沉降法可以除去水中所有懸浮物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明礬可以作為凝聚劑，去除懸浮物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臺灣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的自來水是利用氯氣來殺菌消毒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最常用的水中除臭劑為活性碳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kern w:val="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6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粗鹽中因含有何種成分而容易潮解？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氯化鈉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氯化鎂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氯化鈣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>磷酸鈣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課本題─自我評量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kern w:val="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17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7267AE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關於空氣汙染的敘述,何者正確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(A)</w:t>
      </w:r>
      <w:r w:rsidR="007267AE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>光煙霧主要來源是二氧化硫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(B)</w:t>
      </w:r>
      <w:r w:rsidR="007267AE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>酸雨主要來源是二氧化碳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(C)</w:t>
      </w:r>
      <w:r w:rsidR="007267AE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>空氣汙染不會影響水和土地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(D)</w:t>
      </w:r>
      <w:r w:rsidR="007267AE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>一氧化氮會破壞臭氧層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課本題─自我評量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18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想要從工業廢水中回收純水，可利用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滲透原理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逆滲透原理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擴散原理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拉午耳定律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726D87" w:rsidRPr="00556F82" w:rsidRDefault="00726D87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　）19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下列有關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BOD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及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COD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敘述何項</w:t>
      </w:r>
      <w:r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(A)COD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為化學需氧量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(B)BOD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是指微生物分解需氧廢料所消耗的氧量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通常一般廢水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BOD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值大於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COD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值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(D)COD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值愈大，表示汙染愈嚴重</w:t>
      </w:r>
    </w:p>
    <w:p w:rsidR="00CC1A01" w:rsidRPr="00556F82" w:rsidRDefault="00CC1A01" w:rsidP="00F029BB">
      <w:pPr>
        <w:ind w:left="993" w:hanging="993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3B0588" w:rsidP="00F029BB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2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0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現已被禁用的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DDT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或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BHC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等農藥（殺蟲劑）是屬於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多氯烴類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二醇類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羧酸類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環烷類</w:t>
      </w:r>
    </w:p>
    <w:p w:rsidR="00CC1A01" w:rsidRPr="00556F82" w:rsidRDefault="00CC1A01" w:rsidP="00556F82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CA6E57" w:rsidP="00556F82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2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1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>熱水瓶用久後，瓶膽內壁常附有一層水垢，下列有關敘述，何者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不正確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減低熱傳導效果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>水垢主要成分為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CaCO</w:t>
      </w:r>
      <w:r w:rsidR="00F029BB"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3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7267AE" w:rsidRPr="00556F82">
        <w:rPr>
          <w:rFonts w:ascii="標楷體" w:eastAsia="標楷體" w:hAnsi="標楷體" w:hint="eastAsia"/>
          <w:color w:val="000000"/>
          <w:sz w:val="26"/>
          <w:szCs w:val="26"/>
        </w:rPr>
        <w:t>可用小蘇打洗滌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>家庭用醋能用來洗滌此水垢</w:t>
      </w:r>
    </w:p>
    <w:p w:rsidR="00CC1A01" w:rsidRPr="00556F82" w:rsidRDefault="00CC1A01" w:rsidP="00556F82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53B00" w:rsidP="00556F82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2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2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下列哪一種水中含有鈣、鎂的酸式碳酸鹽？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永久硬水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純水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軟水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暫時硬水</w:t>
      </w:r>
    </w:p>
    <w:p w:rsidR="00CC1A01" w:rsidRPr="00556F82" w:rsidRDefault="00CC1A01" w:rsidP="00556F82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Default="00753B00" w:rsidP="00556F82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2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3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有關水汙染之敘述，何者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水汙染即使魚貝類不死亡，人類亦可能因食用這些魚貝類而中毒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家庭廢棄物和清潔劑亦會造成水汙染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工廠排放的熱水不算是水汙染之來源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重金屬的汙染具累積性，對人體的傷害很大</w:t>
      </w:r>
    </w:p>
    <w:p w:rsidR="00556F82" w:rsidRPr="00556F82" w:rsidRDefault="00556F82" w:rsidP="00556F82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</w:p>
    <w:p w:rsidR="00CC1A01" w:rsidRPr="00556F82" w:rsidRDefault="00CC1A01" w:rsidP="00556F82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lastRenderedPageBreak/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53B00" w:rsidP="00556F82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2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4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 下列各項有關重金屬與無機化合物汙染對人體造成的危害，何者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不正確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銅汙染：綠牡蠣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汞汙染：水俣病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鉛汙染：烏腳病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>鎘汙染：痛痛病</w:t>
      </w:r>
    </w:p>
    <w:p w:rsidR="00CC1A01" w:rsidRPr="00556F82" w:rsidRDefault="00CC1A01" w:rsidP="00556F82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53B00" w:rsidP="00556F82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2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5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1A10A2" w:rsidRPr="00556F82">
        <w:rPr>
          <w:rFonts w:ascii="標楷體" w:eastAsia="標楷體" w:hAnsi="標楷體" w:hint="eastAsia"/>
          <w:color w:val="000000"/>
          <w:sz w:val="26"/>
          <w:szCs w:val="26"/>
        </w:rPr>
        <w:t>油條或鬆餅中加入何種膨</w:t>
      </w:r>
      <w:r w:rsidR="00726D87" w:rsidRPr="00556F82">
        <w:rPr>
          <w:rFonts w:ascii="標楷體" w:eastAsia="標楷體" w:hAnsi="標楷體" w:hint="eastAsia"/>
          <w:color w:val="000000"/>
          <w:sz w:val="26"/>
          <w:szCs w:val="26"/>
        </w:rPr>
        <w:t>鬆劑會造成老人痴呆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726D87" w:rsidRPr="00556F82">
        <w:rPr>
          <w:rFonts w:ascii="標楷體" w:eastAsia="標楷體" w:hAnsi="標楷體" w:hint="eastAsia"/>
          <w:color w:val="000000"/>
          <w:sz w:val="26"/>
          <w:szCs w:val="26"/>
        </w:rPr>
        <w:t>明礬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726D87" w:rsidRPr="00556F82">
        <w:rPr>
          <w:rFonts w:ascii="標楷體" w:eastAsia="標楷體" w:hAnsi="標楷體" w:hint="eastAsia"/>
          <w:color w:val="000000"/>
          <w:sz w:val="26"/>
          <w:szCs w:val="26"/>
        </w:rPr>
        <w:t>蘇打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726D87" w:rsidRPr="00556F82">
        <w:rPr>
          <w:rFonts w:ascii="標楷體" w:eastAsia="標楷體" w:hAnsi="標楷體" w:hint="eastAsia"/>
          <w:color w:val="000000"/>
          <w:sz w:val="26"/>
          <w:szCs w:val="26"/>
        </w:rPr>
        <w:t>石灰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726D87" w:rsidRPr="00556F82">
        <w:rPr>
          <w:rFonts w:ascii="標楷體" w:eastAsia="標楷體" w:hAnsi="標楷體" w:hint="eastAsia"/>
          <w:color w:val="000000"/>
          <w:sz w:val="26"/>
          <w:szCs w:val="26"/>
        </w:rPr>
        <w:t>小蘇打</w:t>
      </w:r>
    </w:p>
    <w:p w:rsidR="00CC1A01" w:rsidRPr="00556F82" w:rsidRDefault="00CC1A01" w:rsidP="00556F82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26D87" w:rsidP="00556F82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2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6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在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日本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發生有名之水</w:t>
      </w:r>
      <w:r w:rsidR="00CC1A01" w:rsidRPr="00556F82">
        <w:rPr>
          <w:rFonts w:ascii="標楷體" w:eastAsia="標楷體" w:hAnsi="標楷體"/>
          <w:noProof/>
          <w:color w:val="000000"/>
          <w:position w:val="-4"/>
          <w:sz w:val="26"/>
          <w:szCs w:val="26"/>
        </w:rPr>
        <w:drawing>
          <wp:inline distT="0" distB="0" distL="0" distR="0" wp14:anchorId="3E56474A" wp14:editId="0EF9B3DC">
            <wp:extent cx="142875" cy="142875"/>
            <wp:effectExtent l="0" t="0" r="9525" b="9525"/>
            <wp:docPr id="5" name="圖片 5" descr="F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病，是因為人體長期遭受何種物質之傷害？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</w:rPr>
        <w:t>Hg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</w:rPr>
        <w:t>Cd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</w:rPr>
        <w:t>Pb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</w:rPr>
        <w:t>Cu</w:t>
      </w:r>
    </w:p>
    <w:p w:rsidR="00CC1A01" w:rsidRPr="00556F82" w:rsidRDefault="00CC1A01" w:rsidP="00556F82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942E89" w:rsidRPr="00556F82" w:rsidRDefault="007267AE" w:rsidP="00556F82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2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7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>空氣汙染物中，何類會造成酸雨、臭氧層破洞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及光化學煙霧四大空氣汙染問題，最常被冠以惡名？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(A)CO</w:t>
      </w:r>
      <w:r w:rsidR="004251F8"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x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(B)NO</w:t>
      </w:r>
      <w:r w:rsidR="004251F8"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x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(C)SO</w:t>
      </w:r>
      <w:r w:rsidR="004251F8"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x</w:t>
      </w:r>
      <w:r w:rsidR="004251F8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(D)C</w:t>
      </w:r>
      <w:r w:rsidR="004251F8"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x</w:t>
      </w:r>
      <w:r w:rsidR="004251F8" w:rsidRPr="00556F82">
        <w:rPr>
          <w:rFonts w:ascii="標楷體" w:eastAsia="標楷體" w:hAnsi="標楷體"/>
          <w:color w:val="000000"/>
          <w:sz w:val="26"/>
          <w:szCs w:val="26"/>
        </w:rPr>
        <w:t>H</w:t>
      </w:r>
      <w:r w:rsidR="004251F8"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y</w:t>
      </w:r>
    </w:p>
    <w:p w:rsidR="00CC1A01" w:rsidRPr="00556F82" w:rsidRDefault="00CC1A01" w:rsidP="00556F82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26D87" w:rsidP="00556F82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  <w:vertAlign w:val="superscript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28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海水中含量最多的前三種陽離子順序為何？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(A)Na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+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&gt; Mg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2+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&gt; Ca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2+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(B)Mg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2+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&gt; Na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+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&gt; Ca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2+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(C)Mg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2+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&gt; Ca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2+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&gt; Na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+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(D)Na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+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&gt; Ca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2+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&gt; Mg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2+</w:t>
      </w:r>
    </w:p>
    <w:p w:rsidR="00CC1A01" w:rsidRPr="00556F82" w:rsidRDefault="00CC1A01" w:rsidP="00556F82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26D87" w:rsidP="00556F82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29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潛水時於氧氣筒中添加何種氣體可避免潛水夫病？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氮氣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</w:rPr>
        <w:t>N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  <w:vertAlign w:val="subscript"/>
        </w:rPr>
        <w:t>2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氫氣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</w:rPr>
        <w:t>H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  <w:vertAlign w:val="subscript"/>
        </w:rPr>
        <w:t>2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氦氣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</w:rPr>
        <w:t>He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氧氣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</w:rPr>
        <w:t>O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  <w:vertAlign w:val="subscript"/>
        </w:rPr>
        <w:t>2</w:t>
      </w:r>
    </w:p>
    <w:p w:rsidR="00CC1A01" w:rsidRPr="00556F82" w:rsidRDefault="00CC1A01" w:rsidP="00556F82">
      <w:pPr>
        <w:ind w:left="1009" w:hangingChars="397" w:hanging="100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26D87" w:rsidP="00556F82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3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0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A6E57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土壤的發育受下列何者影響? </w:t>
      </w:r>
      <w:r w:rsidR="00CA6E57" w:rsidRPr="00556F82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="00CA6E57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氣候　</w:t>
      </w:r>
      <w:r w:rsidR="00CA6E57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A6E57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岩石性質　</w:t>
      </w:r>
      <w:r w:rsidR="00CA6E57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A6E57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生物活動　</w:t>
      </w:r>
      <w:r w:rsidR="00CA6E57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A6E57" w:rsidRPr="00556F82">
        <w:rPr>
          <w:rFonts w:ascii="標楷體" w:eastAsia="標楷體" w:hAnsi="標楷體" w:hint="eastAsia"/>
          <w:color w:val="000000"/>
          <w:sz w:val="26"/>
          <w:szCs w:val="26"/>
        </w:rPr>
        <w:t>以上皆是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26D87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3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1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下列敘述何者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雨水為淡水的主要來源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淨水處理的過程中，曝氣的目的為殺死水中的細菌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活性碳可用來除去溶於水中的有機物質及臭味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用凝聚法淨化水，最常用的試劑為明礬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26D87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3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2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有關硬水性質的敘述，何者正確？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暫時硬水是水中含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Ca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2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  <w:vertAlign w:val="superscript"/>
        </w:rPr>
        <w:t>＋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、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Mg</w:t>
      </w:r>
      <w:r w:rsidR="00CC1A01" w:rsidRPr="00556F82">
        <w:rPr>
          <w:rFonts w:ascii="標楷體" w:eastAsia="標楷體" w:hAnsi="標楷體"/>
          <w:color w:val="000000"/>
          <w:sz w:val="26"/>
          <w:szCs w:val="26"/>
          <w:vertAlign w:val="superscript"/>
        </w:rPr>
        <w:t>2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  <w:vertAlign w:val="superscript"/>
        </w:rPr>
        <w:t>＋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的硫酸鹽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肥皂在硬水中會形成鈣肥皂、鎂肥皂，降低洗濯效果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可用陰離子交換樹脂軟化硬水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將所有硬水加熱時都會產生白色的鍋垢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26D87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3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3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 請問下列何種</w:t>
      </w:r>
      <w:r w:rsidR="001A10A2" w:rsidRPr="00556F82">
        <w:rPr>
          <w:rFonts w:ascii="標楷體" w:eastAsia="標楷體" w:hAnsi="標楷體" w:hint="eastAsia"/>
          <w:color w:val="000000"/>
          <w:sz w:val="26"/>
          <w:szCs w:val="26"/>
        </w:rPr>
        <w:t>不是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>製造</w:t>
      </w:r>
      <w:r w:rsidR="001A10A2" w:rsidRPr="00556F82">
        <w:rPr>
          <w:rFonts w:ascii="標楷體" w:eastAsia="標楷體" w:hAnsi="標楷體" w:hint="eastAsia"/>
          <w:color w:val="000000"/>
          <w:sz w:val="26"/>
          <w:szCs w:val="26"/>
        </w:rPr>
        <w:t>氧氣的方法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雙氧水加二氧化錳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氧化汞加熱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氯酸鉀加熱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>加熱亞硝酸鈉與氯化銨的混合物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26D87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3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4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海水淡化近來常用逆滲透法，其原理可用下列哪一個圖來表示？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br/>
        <w:t>(A)</w:t>
      </w:r>
      <w:r w:rsidR="00CC1A01" w:rsidRPr="00556F82">
        <w:rPr>
          <w:rFonts w:ascii="標楷體" w:eastAsia="標楷體" w:hAnsi="標楷體"/>
          <w:noProof/>
          <w:color w:val="000000"/>
          <w:position w:val="-110"/>
          <w:sz w:val="26"/>
          <w:szCs w:val="26"/>
        </w:rPr>
        <w:drawing>
          <wp:inline distT="0" distB="0" distL="0" distR="0" wp14:anchorId="1C75A776" wp14:editId="68A6179B">
            <wp:extent cx="781050" cy="809625"/>
            <wp:effectExtent l="0" t="0" r="0" b="9525"/>
            <wp:docPr id="6" name="圖片 6" descr="220選項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20選項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A01" w:rsidRPr="00556F82">
        <w:rPr>
          <w:rFonts w:ascii="標楷體" w:eastAsia="標楷體" w:hAnsi="標楷體" w:hint="eastAsia"/>
          <w:color w:val="000000"/>
          <w:position w:val="-11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/>
          <w:noProof/>
          <w:color w:val="000000"/>
          <w:position w:val="-110"/>
          <w:sz w:val="26"/>
          <w:szCs w:val="26"/>
        </w:rPr>
        <w:drawing>
          <wp:inline distT="0" distB="0" distL="0" distR="0" wp14:anchorId="46E488EC" wp14:editId="4865A9FD">
            <wp:extent cx="790575" cy="809625"/>
            <wp:effectExtent l="0" t="0" r="9525" b="9525"/>
            <wp:docPr id="7" name="圖片 7" descr="220選項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20選項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A01" w:rsidRPr="00556F82">
        <w:rPr>
          <w:rFonts w:ascii="標楷體" w:eastAsia="標楷體" w:hAnsi="標楷體" w:hint="eastAsia"/>
          <w:color w:val="000000"/>
          <w:position w:val="-11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/>
          <w:noProof/>
          <w:color w:val="000000"/>
          <w:position w:val="-110"/>
          <w:sz w:val="26"/>
          <w:szCs w:val="26"/>
        </w:rPr>
        <w:drawing>
          <wp:inline distT="0" distB="0" distL="0" distR="0" wp14:anchorId="7F372A18" wp14:editId="0256DD19">
            <wp:extent cx="781050" cy="809625"/>
            <wp:effectExtent l="0" t="0" r="0" b="9525"/>
            <wp:docPr id="8" name="圖片 8" descr="220選項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220選項C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A01" w:rsidRPr="00556F82">
        <w:rPr>
          <w:rFonts w:ascii="標楷體" w:eastAsia="標楷體" w:hAnsi="標楷體" w:hint="eastAsia"/>
          <w:color w:val="000000"/>
          <w:position w:val="-11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/>
          <w:noProof/>
          <w:color w:val="000000"/>
          <w:position w:val="-110"/>
          <w:sz w:val="26"/>
          <w:szCs w:val="26"/>
        </w:rPr>
        <w:drawing>
          <wp:inline distT="0" distB="0" distL="0" distR="0" wp14:anchorId="596CBDA8" wp14:editId="3BB4AB01">
            <wp:extent cx="790575" cy="809625"/>
            <wp:effectExtent l="0" t="0" r="9525" b="9525"/>
            <wp:docPr id="9" name="圖片 9" descr="220選項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20選項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 xml:space="preserve"> 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26D87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3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5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永久硬水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無法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以下列何種方法軟化？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石灰法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逆滲透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法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蒸餾法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陽離子交換法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726D87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3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6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A6E57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下列何者是利用離子交換膜與電廠的海水淡化技術</w:t>
      </w:r>
      <w:r w:rsidR="00556F82">
        <w:rPr>
          <w:rFonts w:ascii="標楷體" w:eastAsia="標楷體" w:hAnsi="標楷體" w:hint="eastAsia"/>
          <w:color w:val="000000"/>
          <w:sz w:val="26"/>
          <w:szCs w:val="26"/>
        </w:rPr>
        <w:t>？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A6E57" w:rsidRPr="00556F82">
        <w:rPr>
          <w:rFonts w:ascii="標楷體" w:eastAsia="標楷體" w:hAnsi="標楷體" w:hint="eastAsia"/>
          <w:color w:val="000000"/>
          <w:sz w:val="26"/>
          <w:szCs w:val="26"/>
        </w:rPr>
        <w:t>電透析法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A6E57" w:rsidRPr="00556F82">
        <w:rPr>
          <w:rFonts w:ascii="標楷體" w:eastAsia="標楷體" w:hAnsi="標楷體" w:hint="eastAsia"/>
          <w:color w:val="000000"/>
          <w:sz w:val="26"/>
          <w:szCs w:val="26"/>
        </w:rPr>
        <w:t>逆滲透法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A6E57" w:rsidRPr="00556F82">
        <w:rPr>
          <w:rFonts w:ascii="標楷體" w:eastAsia="標楷體" w:hAnsi="標楷體" w:hint="eastAsia"/>
          <w:color w:val="000000"/>
          <w:sz w:val="26"/>
          <w:szCs w:val="26"/>
        </w:rPr>
        <w:t>陽離子交換法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A6E57" w:rsidRPr="00556F82">
        <w:rPr>
          <w:rFonts w:ascii="標楷體" w:eastAsia="標楷體" w:hAnsi="標楷體" w:hint="eastAsia"/>
          <w:color w:val="000000"/>
          <w:sz w:val="26"/>
          <w:szCs w:val="26"/>
        </w:rPr>
        <w:t>煮沸法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094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097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年歷屆試題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172331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37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A70DF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台灣的</w:t>
      </w:r>
      <w:r w:rsidR="004401B9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PM2.5</w:t>
      </w:r>
      <w:r w:rsidR="004A70DF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從何來,下列何者錯誤?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 　</w:t>
      </w:r>
      <w:r w:rsidR="004401B9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4A70DF" w:rsidRPr="00556F82">
        <w:rPr>
          <w:rFonts w:ascii="標楷體" w:eastAsia="標楷體" w:hAnsi="標楷體" w:hint="eastAsia"/>
          <w:color w:val="000000"/>
          <w:sz w:val="26"/>
          <w:szCs w:val="26"/>
        </w:rPr>
        <w:t>台灣的霾害境外來自於中國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A70DF" w:rsidRPr="00556F82">
        <w:rPr>
          <w:rFonts w:ascii="標楷體" w:eastAsia="標楷體" w:hAnsi="標楷體"/>
          <w:color w:val="000000"/>
          <w:sz w:val="26"/>
          <w:szCs w:val="26"/>
        </w:rPr>
        <w:t>(B</w:t>
      </w:r>
      <w:r w:rsidR="004A70DF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 台灣的霾害境內來自火力發電廠.</w:t>
      </w:r>
      <w:r w:rsidR="004A70DF" w:rsidRPr="00556F82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4401B9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4A70DF" w:rsidRPr="00556F82">
        <w:rPr>
          <w:rFonts w:ascii="標楷體" w:eastAsia="標楷體" w:hAnsi="標楷體" w:hint="eastAsia"/>
          <w:color w:val="000000"/>
          <w:sz w:val="26"/>
          <w:szCs w:val="26"/>
        </w:rPr>
        <w:t>來自於石化廠例如六輕</w:t>
      </w:r>
      <w:r w:rsidR="004401B9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401B9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4A70DF" w:rsidRPr="00556F82">
        <w:rPr>
          <w:rFonts w:ascii="標楷體" w:eastAsia="標楷體" w:hAnsi="標楷體" w:hint="eastAsia"/>
          <w:color w:val="000000"/>
          <w:sz w:val="26"/>
          <w:szCs w:val="26"/>
        </w:rPr>
        <w:t>主要來自中國的霾害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課堂學習手冊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4A70DF" w:rsidRPr="00556F82" w:rsidRDefault="00172331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 w:cs="Arial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F1522A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38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A70DF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請問如何解決空氣汙染的問題,</w:t>
      </w:r>
      <w:r w:rsidR="004A70DF" w:rsidRPr="00556F82">
        <w:rPr>
          <w:rFonts w:ascii="標楷體" w:eastAsia="標楷體" w:hAnsi="標楷體" w:cs="Arial" w:hint="eastAsia"/>
          <w:b/>
          <w:color w:val="000000"/>
          <w:sz w:val="26"/>
          <w:szCs w:val="26"/>
          <w:u w:val="single"/>
        </w:rPr>
        <w:t>何者不可行</w:t>
      </w:r>
      <w:r w:rsidR="004A70DF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?</w:t>
      </w:r>
      <w:r w:rsidR="007267AE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</w:t>
      </w:r>
      <w:r w:rsidR="004A70DF" w:rsidRPr="00556F82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="00274BBB" w:rsidRPr="00556F82">
        <w:rPr>
          <w:rFonts w:ascii="標楷體" w:eastAsia="標楷體" w:hAnsi="標楷體" w:hint="eastAsia"/>
          <w:color w:val="000000"/>
          <w:sz w:val="26"/>
          <w:szCs w:val="26"/>
        </w:rPr>
        <w:t>興建火力發電廠</w:t>
      </w:r>
      <w:r w:rsidR="004A70DF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A70DF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274BBB" w:rsidRPr="00556F82">
        <w:rPr>
          <w:rFonts w:ascii="標楷體" w:eastAsia="標楷體" w:hAnsi="標楷體" w:hint="eastAsia"/>
          <w:color w:val="000000"/>
          <w:sz w:val="26"/>
          <w:szCs w:val="26"/>
        </w:rPr>
        <w:t>開發太陽能發電</w:t>
      </w:r>
      <w:r w:rsidR="004A70DF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A70DF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274BBB" w:rsidRPr="00556F82">
        <w:rPr>
          <w:rFonts w:ascii="標楷體" w:eastAsia="標楷體" w:hAnsi="標楷體" w:hint="eastAsia"/>
          <w:color w:val="000000"/>
          <w:sz w:val="26"/>
          <w:szCs w:val="26"/>
        </w:rPr>
        <w:t>汽機車加裝觸媒轉化器</w:t>
      </w:r>
      <w:r w:rsidR="004A70DF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A70DF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274BBB" w:rsidRPr="00556F82">
        <w:rPr>
          <w:rFonts w:ascii="標楷體" w:eastAsia="標楷體" w:hAnsi="標楷體" w:hint="eastAsia"/>
          <w:color w:val="000000"/>
          <w:sz w:val="26"/>
          <w:szCs w:val="26"/>
        </w:rPr>
        <w:t>電動汽機車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課堂學習手冊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F1522A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39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124F5E" w:rsidRPr="00556F82">
        <w:rPr>
          <w:rFonts w:ascii="標楷體" w:eastAsia="標楷體" w:hAnsi="標楷體" w:hint="eastAsia"/>
          <w:color w:val="000000"/>
          <w:sz w:val="26"/>
          <w:szCs w:val="26"/>
        </w:rPr>
        <w:t>下列氣體與用途的配對何者正確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124F5E" w:rsidRPr="00556F82">
        <w:rPr>
          <w:rFonts w:ascii="標楷體" w:eastAsia="標楷體" w:hAnsi="標楷體" w:hint="eastAsia"/>
          <w:color w:val="000000"/>
          <w:sz w:val="26"/>
          <w:szCs w:val="26"/>
        </w:rPr>
        <w:t>He可預防潛水夫病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124F5E" w:rsidRPr="00556F82">
        <w:rPr>
          <w:rFonts w:ascii="標楷體" w:eastAsia="標楷體" w:hAnsi="標楷體" w:hint="eastAsia"/>
          <w:color w:val="000000"/>
          <w:sz w:val="26"/>
          <w:szCs w:val="26"/>
        </w:rPr>
        <w:t>CO2為生物行呼吸作用所需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124F5E" w:rsidRPr="00556F82">
        <w:rPr>
          <w:rFonts w:ascii="標楷體" w:eastAsia="標楷體" w:hAnsi="標楷體" w:hint="eastAsia"/>
          <w:color w:val="000000"/>
          <w:sz w:val="26"/>
          <w:szCs w:val="26"/>
        </w:rPr>
        <w:t>Ar為填充鎢絲燈泡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124F5E" w:rsidRPr="00556F82">
        <w:rPr>
          <w:rFonts w:ascii="標楷體" w:eastAsia="標楷體" w:hAnsi="標楷體" w:hint="eastAsia"/>
          <w:color w:val="000000"/>
          <w:sz w:val="26"/>
          <w:szCs w:val="26"/>
        </w:rPr>
        <w:t>氮氣與乙炔混燃可焊接金屬玻璃等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F1522A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4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0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997E53" w:rsidRPr="00556F82">
        <w:rPr>
          <w:rFonts w:ascii="標楷體" w:eastAsia="標楷體" w:hAnsi="標楷體" w:hint="eastAsia"/>
          <w:color w:val="000000"/>
          <w:sz w:val="26"/>
          <w:szCs w:val="26"/>
        </w:rPr>
        <w:t>鈍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氣中含量最多的氣體是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997E53" w:rsidRPr="00556F82">
        <w:rPr>
          <w:rFonts w:ascii="標楷體" w:eastAsia="標楷體" w:hAnsi="標楷體" w:hint="eastAsia"/>
          <w:color w:val="000000"/>
          <w:sz w:val="26"/>
          <w:szCs w:val="26"/>
        </w:rPr>
        <w:t>He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997E53" w:rsidRPr="00556F82">
        <w:rPr>
          <w:rFonts w:ascii="標楷體" w:eastAsia="標楷體" w:hAnsi="標楷體" w:hint="eastAsia"/>
          <w:color w:val="000000"/>
          <w:sz w:val="26"/>
          <w:szCs w:val="26"/>
        </w:rPr>
        <w:t>Ne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997E53" w:rsidRPr="00556F82">
        <w:rPr>
          <w:rFonts w:ascii="標楷體" w:eastAsia="標楷體" w:hAnsi="標楷體" w:hint="eastAsia"/>
          <w:color w:val="000000"/>
          <w:sz w:val="26"/>
          <w:szCs w:val="26"/>
        </w:rPr>
        <w:t>Ar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997E53" w:rsidRPr="00556F82">
        <w:rPr>
          <w:rFonts w:ascii="標楷體" w:eastAsia="標楷體" w:hAnsi="標楷體" w:hint="eastAsia"/>
          <w:color w:val="000000"/>
          <w:sz w:val="26"/>
          <w:szCs w:val="26"/>
        </w:rPr>
        <w:t>Kr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F54B1F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4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1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紅色霓虹燈是填入何種氣體？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氮氣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氖氣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氬氣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氧氣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F54B1F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kern w:val="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4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2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下列何種物質會破壞臭氧層？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二氧化碳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氧氣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氟氯碳化物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>烴類（碳氫化合物）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F54B1F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4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3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大氣層中可減少紫外線照射的是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對流層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平流層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中氣層　</w:t>
      </w:r>
      <w:r w:rsidR="00CC1A01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>游離層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F54B1F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kern w:val="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44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何種氣體可以吸收紅外線？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(A)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二氧化碳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(B)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氧氣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(C)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 xml:space="preserve">氬氣　</w:t>
      </w:r>
      <w:r w:rsidR="00CC1A01" w:rsidRPr="00556F82">
        <w:rPr>
          <w:rFonts w:ascii="標楷體" w:eastAsia="標楷體" w:hAnsi="標楷體"/>
          <w:color w:val="000000"/>
          <w:kern w:val="0"/>
          <w:sz w:val="26"/>
          <w:szCs w:val="26"/>
        </w:rPr>
        <w:t>(D)</w:t>
      </w:r>
      <w:r w:rsidR="00CC1A01" w:rsidRPr="00556F82">
        <w:rPr>
          <w:rFonts w:ascii="標楷體" w:eastAsia="標楷體" w:hAnsi="標楷體" w:hint="eastAsia"/>
          <w:color w:val="000000"/>
          <w:kern w:val="0"/>
          <w:sz w:val="26"/>
          <w:szCs w:val="26"/>
        </w:rPr>
        <w:t>氮氣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課本題─自我評量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F54B1F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45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火力發電廠或大型煉油廠附近所造成之酸雨，其主要是何種氣體汙染所引起的？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(A)CO</w:t>
      </w:r>
      <w:r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(B)SO</w:t>
      </w:r>
      <w:r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(C)CFCs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(D)NO</w:t>
      </w:r>
      <w:r w:rsidRPr="00556F82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F54B1F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  <w:vertAlign w:val="subscript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4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6.</w:t>
      </w:r>
      <w:r w:rsidR="00124F5E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下列何者是構成土</w:t>
      </w:r>
      <w:r w:rsidR="00997E53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壤</w:t>
      </w:r>
      <w:r w:rsidR="00124F5E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的主要成分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124F5E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124F5E" w:rsidRPr="00556F82">
        <w:rPr>
          <w:rFonts w:ascii="標楷體" w:eastAsia="標楷體" w:hAnsi="標楷體" w:hint="eastAsia"/>
          <w:color w:val="000000"/>
          <w:sz w:val="26"/>
          <w:szCs w:val="26"/>
        </w:rPr>
        <w:t>碳酸鹽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124F5E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124F5E" w:rsidRPr="00556F82">
        <w:rPr>
          <w:rFonts w:ascii="標楷體" w:eastAsia="標楷體" w:hAnsi="標楷體" w:hint="eastAsia"/>
          <w:color w:val="000000"/>
          <w:sz w:val="26"/>
          <w:szCs w:val="26"/>
        </w:rPr>
        <w:t>氧化鐵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124F5E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124F5E" w:rsidRPr="00556F82">
        <w:rPr>
          <w:rFonts w:ascii="標楷體" w:eastAsia="標楷體" w:hAnsi="標楷體" w:hint="eastAsia"/>
          <w:color w:val="000000"/>
          <w:sz w:val="26"/>
          <w:szCs w:val="26"/>
        </w:rPr>
        <w:t>矽酸鹽</w:t>
      </w:r>
      <w:r w:rsidR="00CC1A01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124F5E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124F5E" w:rsidRPr="00556F82">
        <w:rPr>
          <w:rFonts w:ascii="標楷體" w:eastAsia="標楷體" w:hAnsi="標楷體" w:hint="eastAsia"/>
          <w:color w:val="000000"/>
          <w:sz w:val="26"/>
          <w:szCs w:val="26"/>
        </w:rPr>
        <w:t>氧化鋁</w:t>
      </w:r>
    </w:p>
    <w:p w:rsidR="00CC1A01" w:rsidRPr="00556F82" w:rsidRDefault="00CC1A01" w:rsidP="00556F82">
      <w:pPr>
        <w:tabs>
          <w:tab w:val="left" w:pos="851"/>
        </w:tabs>
        <w:ind w:leftChars="-1" w:left="1177" w:hangingChars="464" w:hanging="1179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556F82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556F82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556F82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CC1A01" w:rsidRPr="00556F82" w:rsidRDefault="00F54B1F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CC1A01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4</w:t>
      </w:r>
      <w:r w:rsidR="00CC1A01" w:rsidRPr="00556F82">
        <w:rPr>
          <w:rFonts w:ascii="標楷體" w:eastAsia="標楷體" w:hAnsi="標楷體" w:cs="Arial"/>
          <w:color w:val="000000"/>
          <w:sz w:val="26"/>
          <w:szCs w:val="26"/>
        </w:rPr>
        <w:t>7</w:t>
      </w:r>
      <w:r w:rsidR="00EC283E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.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>下列關於二氧化碳之敘述，何者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固態的二氧化碳俗稱乾冰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二氧化碳可使澄清石灰水產生混濁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二氧化碳比空氣輕　</w:t>
      </w:r>
      <w:r w:rsidR="00F029BB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F029BB" w:rsidRPr="00556F82">
        <w:rPr>
          <w:rFonts w:ascii="標楷體" w:eastAsia="標楷體" w:hAnsi="標楷體" w:hint="eastAsia"/>
          <w:color w:val="000000"/>
          <w:sz w:val="26"/>
          <w:szCs w:val="26"/>
        </w:rPr>
        <w:t>二氧化碳不助燃</w:t>
      </w:r>
    </w:p>
    <w:p w:rsidR="00EC283E" w:rsidRPr="00556F82" w:rsidRDefault="00EC283E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  <w:vertAlign w:val="subscript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　）48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下列何者為元素？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石墨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水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蔗糖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食鹽</w:t>
      </w:r>
    </w:p>
    <w:p w:rsidR="00997E53" w:rsidRPr="00556F82" w:rsidRDefault="00997E53" w:rsidP="00556F82">
      <w:pPr>
        <w:tabs>
          <w:tab w:val="left" w:pos="851"/>
        </w:tabs>
        <w:ind w:leftChars="-1" w:left="1177" w:hangingChars="464" w:hanging="1179"/>
        <w:rPr>
          <w:rFonts w:ascii="標楷體" w:eastAsia="標楷體" w:hAnsi="標楷體"/>
          <w:color w:val="000000"/>
          <w:sz w:val="26"/>
          <w:szCs w:val="26"/>
          <w:vertAlign w:val="subscript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　）49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下列配對何者正確？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COx:酸雨的主因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(B)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NOx:溫室效應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SOx:光煙霧的主因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>CxHy:芳香烃致癌</w:t>
      </w:r>
    </w:p>
    <w:p w:rsidR="00997E53" w:rsidRPr="00556F82" w:rsidRDefault="00997E53" w:rsidP="00556F82">
      <w:pPr>
        <w:tabs>
          <w:tab w:val="left" w:pos="851"/>
        </w:tabs>
        <w:ind w:leftChars="-1" w:left="1177" w:hangingChars="464" w:hanging="1179"/>
        <w:rPr>
          <w:color w:val="000000"/>
          <w:sz w:val="24"/>
          <w:vertAlign w:val="subscript"/>
        </w:rPr>
      </w:pPr>
      <w:r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（　）50</w:t>
      </w:r>
      <w:r w:rsidRPr="00556F82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F35385" w:rsidRPr="00556F82">
        <w:rPr>
          <w:rFonts w:ascii="標楷體" w:eastAsia="標楷體" w:hAnsi="標楷體" w:cs="Arial" w:hint="eastAsia"/>
          <w:color w:val="000000"/>
          <w:sz w:val="26"/>
          <w:szCs w:val="26"/>
        </w:rPr>
        <w:t>關於空氣汙染的敘述何者正確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Pr="00556F82">
        <w:rPr>
          <w:rFonts w:ascii="標楷體" w:eastAsia="標楷體" w:hAnsi="標楷體"/>
          <w:color w:val="000000"/>
          <w:sz w:val="26"/>
          <w:szCs w:val="26"/>
        </w:rPr>
        <w:t>(A)</w:t>
      </w:r>
      <w:r w:rsidR="00556F82" w:rsidRPr="00556F82">
        <w:rPr>
          <w:rFonts w:ascii="標楷體" w:eastAsia="標楷體" w:hAnsi="標楷體" w:hint="eastAsia"/>
          <w:color w:val="000000"/>
          <w:sz w:val="26"/>
          <w:szCs w:val="26"/>
        </w:rPr>
        <w:t>酸雨的主要</w:t>
      </w:r>
      <w:r w:rsidR="00556F82" w:rsidRPr="00556F82">
        <w:rPr>
          <w:rFonts w:ascii="標楷體" w:eastAsia="標楷體" w:hAnsi="標楷體"/>
          <w:color w:val="000000"/>
          <w:sz w:val="26"/>
          <w:szCs w:val="26"/>
        </w:rPr>
        <w:t>是二氧化碳</w:t>
      </w:r>
      <w:r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556F82" w:rsidRPr="00556F82">
        <w:rPr>
          <w:rFonts w:ascii="標楷體" w:eastAsia="標楷體" w:hAnsi="標楷體"/>
          <w:color w:val="000000"/>
          <w:sz w:val="26"/>
          <w:szCs w:val="26"/>
        </w:rPr>
        <w:t>(B</w:t>
      </w:r>
      <w:r w:rsidR="00556F82" w:rsidRPr="00556F82">
        <w:rPr>
          <w:rFonts w:ascii="標楷體" w:eastAsia="標楷體" w:hAnsi="標楷體" w:hint="eastAsia"/>
          <w:color w:val="000000"/>
          <w:sz w:val="26"/>
          <w:szCs w:val="26"/>
        </w:rPr>
        <w:t xml:space="preserve">)空氣汙染不會影響水和土壤　</w:t>
      </w:r>
      <w:r w:rsidR="00556F82" w:rsidRPr="00556F82">
        <w:rPr>
          <w:rFonts w:ascii="標楷體" w:eastAsia="標楷體" w:hAnsi="標楷體"/>
          <w:color w:val="000000"/>
          <w:sz w:val="26"/>
          <w:szCs w:val="26"/>
        </w:rPr>
        <w:t>(C)</w:t>
      </w:r>
      <w:r w:rsidR="00556F82" w:rsidRPr="00556F82">
        <w:rPr>
          <w:rFonts w:ascii="標楷體" w:eastAsia="標楷體" w:hAnsi="標楷體" w:hint="eastAsia"/>
          <w:color w:val="000000"/>
          <w:sz w:val="26"/>
          <w:szCs w:val="26"/>
        </w:rPr>
        <w:t>一氧化碳會破壞臭氧</w:t>
      </w:r>
      <w:r w:rsidR="00556F82" w:rsidRPr="00556F82">
        <w:rPr>
          <w:rFonts w:ascii="標楷體" w:eastAsia="標楷體" w:hAnsi="標楷體"/>
          <w:color w:val="000000"/>
          <w:sz w:val="26"/>
          <w:szCs w:val="26"/>
        </w:rPr>
        <w:t>(D)</w:t>
      </w:r>
      <w:r w:rsidR="00556F82" w:rsidRPr="00556F82">
        <w:rPr>
          <w:rFonts w:ascii="標楷體" w:eastAsia="標楷體" w:hAnsi="標楷體" w:hint="eastAsia"/>
          <w:color w:val="000000"/>
          <w:sz w:val="26"/>
          <w:szCs w:val="26"/>
        </w:rPr>
        <w:t>有色光煙霧的主要來源是二氧化硫</w:t>
      </w:r>
    </w:p>
    <w:p w:rsidR="00CC1A01" w:rsidRPr="00CC1A01" w:rsidRDefault="00CC1A01" w:rsidP="00CC1A0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CC1A0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CC1A01">
        <w:rPr>
          <w:rFonts w:eastAsia="新細明體" w:hint="eastAsia"/>
          <w:vanish/>
          <w:color w:val="008000"/>
          <w:sz w:val="24"/>
        </w:rPr>
        <w:t>課本補充題</w:t>
      </w:r>
      <w:r w:rsidRPr="00CC1A01">
        <w:rPr>
          <w:rFonts w:eastAsia="新細明體"/>
          <w:vanish/>
          <w:color w:val="008000"/>
          <w:sz w:val="24"/>
        </w:rPr>
        <w:t>.</w:t>
      </w:r>
      <w:r w:rsidRPr="00CC1A01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CC1A01" w:rsidRPr="00CC1A01" w:rsidRDefault="00CC1A01" w:rsidP="00CC1A01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CC1A01">
        <w:rPr>
          <w:rFonts w:ascii="新細明體" w:eastAsia="新細明體" w:hAnsi="新細明體" w:cs="Arial" w:hint="eastAsia"/>
          <w:vanish/>
          <w:color w:val="008000"/>
        </w:rPr>
        <w:t>【</w:t>
      </w:r>
      <w:r w:rsidRPr="00CC1A01">
        <w:rPr>
          <w:rFonts w:eastAsia="新細明體" w:hint="eastAsia"/>
          <w:vanish/>
          <w:color w:val="008000"/>
          <w:sz w:val="24"/>
        </w:rPr>
        <w:t>課本補充題</w:t>
      </w:r>
      <w:r w:rsidRPr="00CC1A01">
        <w:rPr>
          <w:rFonts w:eastAsia="新細明體"/>
          <w:vanish/>
          <w:color w:val="008000"/>
          <w:sz w:val="24"/>
        </w:rPr>
        <w:t>.</w:t>
      </w:r>
      <w:r w:rsidRPr="00CC1A01">
        <w:rPr>
          <w:rFonts w:ascii="新細明體" w:eastAsia="新細明體" w:hAnsi="新細明體" w:cs="Arial" w:hint="eastAsia"/>
          <w:vanish/>
          <w:color w:val="008000"/>
        </w:rPr>
        <w:t>】</w:t>
      </w:r>
    </w:p>
    <w:sectPr w:rsidR="00CC1A01" w:rsidRPr="00CC1A01" w:rsidSect="00CC1A01">
      <w:footerReference w:type="even" r:id="rId12"/>
      <w:footerReference w:type="default" r:id="rId13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D35" w:rsidRDefault="00E54D35">
      <w:r>
        <w:separator/>
      </w:r>
    </w:p>
  </w:endnote>
  <w:endnote w:type="continuationSeparator" w:id="0">
    <w:p w:rsidR="00E54D35" w:rsidRDefault="00E54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3F74D3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D35" w:rsidRDefault="00E54D35">
      <w:r>
        <w:separator/>
      </w:r>
    </w:p>
  </w:footnote>
  <w:footnote w:type="continuationSeparator" w:id="0">
    <w:p w:rsidR="00E54D35" w:rsidRDefault="00E54D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A01"/>
    <w:rsid w:val="000A1F77"/>
    <w:rsid w:val="00124F5E"/>
    <w:rsid w:val="00172331"/>
    <w:rsid w:val="001A10A2"/>
    <w:rsid w:val="00274BBB"/>
    <w:rsid w:val="0034586C"/>
    <w:rsid w:val="003B0588"/>
    <w:rsid w:val="003F74D3"/>
    <w:rsid w:val="004251F8"/>
    <w:rsid w:val="004401B9"/>
    <w:rsid w:val="004A70DF"/>
    <w:rsid w:val="00556F82"/>
    <w:rsid w:val="005B6616"/>
    <w:rsid w:val="007267AE"/>
    <w:rsid w:val="00726D87"/>
    <w:rsid w:val="00753B00"/>
    <w:rsid w:val="008345B5"/>
    <w:rsid w:val="00942E89"/>
    <w:rsid w:val="00997E53"/>
    <w:rsid w:val="009C72A8"/>
    <w:rsid w:val="00C83A7D"/>
    <w:rsid w:val="00CA6E57"/>
    <w:rsid w:val="00CC1A01"/>
    <w:rsid w:val="00CD743E"/>
    <w:rsid w:val="00D7474B"/>
    <w:rsid w:val="00E237FC"/>
    <w:rsid w:val="00E54D35"/>
    <w:rsid w:val="00EA22CB"/>
    <w:rsid w:val="00EA7B33"/>
    <w:rsid w:val="00EC283E"/>
    <w:rsid w:val="00F029BB"/>
    <w:rsid w:val="00F1522A"/>
    <w:rsid w:val="00F35385"/>
    <w:rsid w:val="00F54B1F"/>
    <w:rsid w:val="00FF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69C7465-16BD-4BA8-892B-29E60AD9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3B058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3B0588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AD2A5-8D0B-44BF-B684-EB42BC26E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1</TotalTime>
  <Pages>1</Pages>
  <Words>645</Words>
  <Characters>3683</Characters>
  <Application>Microsoft Office Word</Application>
  <DocSecurity>0</DocSecurity>
  <Lines>30</Lines>
  <Paragraphs>8</Paragraphs>
  <ScaleCrop>false</ScaleCrop>
  <Company>龍騰文化</Company>
  <LinksUpToDate>false</LinksUpToDate>
  <CharactersWithSpaces>4320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2017-03-21T06:19:00Z</cp:lastPrinted>
  <dcterms:created xsi:type="dcterms:W3CDTF">2017-03-21T06:20:00Z</dcterms:created>
  <dcterms:modified xsi:type="dcterms:W3CDTF">2017-03-21T06:20:00Z</dcterms:modified>
</cp:coreProperties>
</file>