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6C9" w:rsidRPr="008B06C9" w:rsidRDefault="008B06C9" w:rsidP="008B06C9">
      <w:pPr>
        <w:spacing w:line="220" w:lineRule="exact"/>
        <w:rPr>
          <w:b/>
          <w:color w:val="000000"/>
        </w:rPr>
      </w:pPr>
      <w:bookmarkStart w:id="0" w:name="_GoBack"/>
      <w:bookmarkEnd w:id="0"/>
    </w:p>
    <w:p w:rsidR="00CC215F" w:rsidRDefault="0072214C" w:rsidP="00567AE0">
      <w:pPr>
        <w:spacing w:line="220" w:lineRule="exact"/>
        <w:rPr>
          <w:color w:val="000000"/>
        </w:rPr>
      </w:pPr>
      <w:r>
        <w:rPr>
          <w:rFonts w:hint="eastAsia"/>
          <w:color w:val="000000"/>
        </w:rPr>
        <w:t>一</w:t>
      </w:r>
      <w:r w:rsidR="00567AE0" w:rsidRPr="008B06C9">
        <w:rPr>
          <w:color w:val="000000"/>
        </w:rPr>
        <w:t>、文法與慣用語</w:t>
      </w:r>
      <w:r w:rsidR="00C47E63">
        <w:rPr>
          <w:color w:val="000000"/>
        </w:rPr>
        <w:t xml:space="preserve"> (2</w:t>
      </w:r>
      <w:r w:rsidR="00C47E63">
        <w:rPr>
          <w:rFonts w:hint="eastAsia"/>
          <w:color w:val="000000"/>
        </w:rPr>
        <w:t>8</w:t>
      </w:r>
      <w:r w:rsidR="00567AE0" w:rsidRPr="008B06C9">
        <w:rPr>
          <w:color w:val="000000"/>
        </w:rPr>
        <w:t>%)</w:t>
      </w:r>
    </w:p>
    <w:p w:rsidR="00113F86" w:rsidRDefault="00BC6A27" w:rsidP="00E155EE">
      <w:pPr>
        <w:ind w:left="1287" w:hanging="1287"/>
        <w:rPr>
          <w:color w:val="000000"/>
          <w:kern w:val="0"/>
        </w:rPr>
      </w:pPr>
      <w:r w:rsidRPr="00113F86">
        <w:rPr>
          <w:rFonts w:eastAsiaTheme="majorEastAsia" w:hint="eastAsia"/>
        </w:rPr>
        <w:t xml:space="preserve">(     ) </w:t>
      </w:r>
      <w:r w:rsidR="00001D3B" w:rsidRPr="00113F86">
        <w:rPr>
          <w:rFonts w:eastAsiaTheme="majorEastAsia" w:hint="eastAsia"/>
        </w:rPr>
        <w:t>1.</w:t>
      </w:r>
      <w:r w:rsidR="00001D3B" w:rsidRPr="00113F86">
        <w:rPr>
          <w:rFonts w:eastAsiaTheme="majorEastAsia"/>
        </w:rPr>
        <w:t xml:space="preserve"> </w:t>
      </w:r>
      <w:r w:rsidR="00E155EE" w:rsidRPr="00113F86">
        <w:rPr>
          <w:color w:val="000000"/>
          <w:kern w:val="0"/>
        </w:rPr>
        <w:t>It was not hard to fix the leaking water pipe. All you had to do i</w:t>
      </w:r>
      <w:r w:rsidR="00113F86">
        <w:rPr>
          <w:color w:val="000000"/>
          <w:kern w:val="0"/>
        </w:rPr>
        <w:t>s _____ the plumber and let</w:t>
      </w:r>
    </w:p>
    <w:p w:rsidR="00001D3B" w:rsidRPr="00113F86" w:rsidRDefault="00113F86" w:rsidP="00113F86">
      <w:pPr>
        <w:ind w:leftChars="50" w:left="117" w:firstLineChars="400" w:firstLine="937"/>
        <w:rPr>
          <w:color w:val="000000"/>
          <w:kern w:val="0"/>
        </w:rPr>
      </w:pPr>
      <w:r>
        <w:rPr>
          <w:color w:val="000000"/>
          <w:kern w:val="0"/>
        </w:rPr>
        <w:t>h</w:t>
      </w:r>
      <w:r w:rsidR="00001D3B" w:rsidRPr="00113F86">
        <w:rPr>
          <w:color w:val="000000"/>
          <w:kern w:val="0"/>
        </w:rPr>
        <w:t>im</w:t>
      </w:r>
      <w:r>
        <w:rPr>
          <w:rFonts w:hint="eastAsia"/>
          <w:color w:val="000000"/>
          <w:kern w:val="0"/>
        </w:rPr>
        <w:t xml:space="preserve"> </w:t>
      </w:r>
      <w:r w:rsidR="00E155EE" w:rsidRPr="00113F86">
        <w:rPr>
          <w:color w:val="000000"/>
          <w:kern w:val="0"/>
        </w:rPr>
        <w:t>take care of the problem.</w:t>
      </w:r>
      <w:r w:rsidR="00001D3B" w:rsidRPr="00113F86">
        <w:rPr>
          <w:rFonts w:hint="eastAsia"/>
          <w:color w:val="000000"/>
          <w:kern w:val="0"/>
        </w:rPr>
        <w:t xml:space="preserve"> </w:t>
      </w:r>
    </w:p>
    <w:p w:rsidR="00E155EE" w:rsidRPr="00113F86" w:rsidRDefault="00113F86" w:rsidP="00E155EE">
      <w:pPr>
        <w:ind w:left="1287" w:hanging="1287"/>
        <w:rPr>
          <w:color w:val="000000"/>
          <w:kern w:val="0"/>
        </w:rPr>
      </w:pPr>
      <w:r>
        <w:rPr>
          <w:rFonts w:hint="eastAsia"/>
          <w:color w:val="000000"/>
          <w:kern w:val="0"/>
        </w:rPr>
        <w:t xml:space="preserve">         </w:t>
      </w:r>
      <w:r w:rsidR="00E155EE" w:rsidRPr="00113F86">
        <w:rPr>
          <w:color w:val="000000"/>
          <w:kern w:val="0"/>
        </w:rPr>
        <w:t>(A) calls  (B) call  (C) called  (D) been called</w:t>
      </w:r>
    </w:p>
    <w:p w:rsidR="00E155EE" w:rsidRPr="007879CF" w:rsidRDefault="00E155EE" w:rsidP="00600A33">
      <w:pPr>
        <w:ind w:right="234"/>
        <w:jc w:val="right"/>
        <w:rPr>
          <w:rFonts w:ascii="新細明體" w:hAnsi="新細明體" w:cs="Arial"/>
          <w:vanish/>
          <w:color w:val="008000"/>
        </w:rPr>
      </w:pPr>
      <w:r w:rsidRPr="007879CF">
        <w:rPr>
          <w:rFonts w:ascii="新細明體" w:hAnsi="新細明體" w:cs="Arial" w:hint="eastAsia"/>
          <w:vanish/>
          <w:color w:val="008000"/>
        </w:rPr>
        <w:t>【</w:t>
      </w:r>
      <w:r w:rsidRPr="007879CF">
        <w:rPr>
          <w:rFonts w:hint="eastAsia"/>
          <w:vanish/>
          <w:color w:val="008000"/>
        </w:rPr>
        <w:t>龍騰自命題</w:t>
      </w:r>
      <w:r w:rsidRPr="007879CF">
        <w:rPr>
          <w:vanish/>
          <w:color w:val="008000"/>
        </w:rPr>
        <w:t>.</w:t>
      </w:r>
      <w:r w:rsidRPr="007879CF">
        <w:rPr>
          <w:rFonts w:ascii="新細明體" w:hAnsi="新細明體" w:cs="Arial" w:hint="eastAsia"/>
          <w:vanish/>
          <w:color w:val="008000"/>
        </w:rPr>
        <w:t>】</w:t>
      </w:r>
    </w:p>
    <w:p w:rsidR="00600A33" w:rsidRDefault="00BC6A27" w:rsidP="00600A33">
      <w:pPr>
        <w:rPr>
          <w:color w:val="000000"/>
        </w:rPr>
      </w:pPr>
      <w:r>
        <w:rPr>
          <w:rFonts w:eastAsiaTheme="majorEastAsia" w:hint="eastAsia"/>
        </w:rPr>
        <w:t>(     ) 2</w:t>
      </w:r>
      <w:r w:rsidR="00600A33" w:rsidRPr="00602602">
        <w:rPr>
          <w:rFonts w:eastAsiaTheme="majorEastAsia" w:hint="eastAsia"/>
        </w:rPr>
        <w:t>.</w:t>
      </w:r>
      <w:r w:rsidR="00600A33">
        <w:rPr>
          <w:rFonts w:eastAsiaTheme="majorEastAsia" w:hint="eastAsia"/>
        </w:rPr>
        <w:t xml:space="preserve"> </w:t>
      </w:r>
      <w:r w:rsidR="00600A33" w:rsidRPr="00656178">
        <w:rPr>
          <w:color w:val="000000"/>
        </w:rPr>
        <w:t xml:space="preserve">Matt is _____ a successful writer that every publisher in the city wants him to work for </w:t>
      </w:r>
    </w:p>
    <w:p w:rsidR="00600A33" w:rsidRDefault="00AA17C2" w:rsidP="00600A33">
      <w:r>
        <w:rPr>
          <w:rFonts w:hint="eastAsia"/>
          <w:color w:val="000000"/>
        </w:rPr>
        <w:t xml:space="preserve">         </w:t>
      </w:r>
      <w:r w:rsidR="00600A33" w:rsidRPr="00656178">
        <w:rPr>
          <w:color w:val="000000"/>
        </w:rPr>
        <w:t>them</w:t>
      </w:r>
    </w:p>
    <w:p w:rsidR="00600A33" w:rsidRPr="00BE1AEB" w:rsidRDefault="00600A33" w:rsidP="00600A33">
      <w:r>
        <w:rPr>
          <w:rFonts w:hint="eastAsia"/>
          <w:color w:val="000000"/>
        </w:rPr>
        <w:t xml:space="preserve">          </w:t>
      </w:r>
      <w:r w:rsidRPr="00656178">
        <w:rPr>
          <w:color w:val="000000"/>
        </w:rPr>
        <w:t>(A) so</w:t>
      </w:r>
      <w:r>
        <w:rPr>
          <w:rFonts w:hint="eastAsia"/>
          <w:color w:val="000000"/>
        </w:rPr>
        <w:t xml:space="preserve">  </w:t>
      </w:r>
      <w:r w:rsidRPr="00656178">
        <w:rPr>
          <w:color w:val="000000"/>
        </w:rPr>
        <w:t>(B) such</w:t>
      </w:r>
      <w:r>
        <w:rPr>
          <w:rFonts w:hint="eastAsia"/>
          <w:color w:val="000000"/>
        </w:rPr>
        <w:t xml:space="preserve">  </w:t>
      </w:r>
      <w:r w:rsidRPr="00656178">
        <w:rPr>
          <w:color w:val="000000"/>
        </w:rPr>
        <w:t>(C) too</w:t>
      </w:r>
      <w:r>
        <w:rPr>
          <w:rFonts w:hint="eastAsia"/>
          <w:color w:val="000000"/>
        </w:rPr>
        <w:t xml:space="preserve">  </w:t>
      </w:r>
      <w:r w:rsidRPr="00656178">
        <w:rPr>
          <w:color w:val="000000"/>
        </w:rPr>
        <w:t>(D) even</w:t>
      </w:r>
    </w:p>
    <w:p w:rsidR="007C3FCA" w:rsidRDefault="00BC6A27" w:rsidP="00602602">
      <w:pPr>
        <w:pStyle w:val="af"/>
        <w:ind w:leftChars="0" w:left="0"/>
        <w:rPr>
          <w:color w:val="000000"/>
          <w:kern w:val="0"/>
        </w:rPr>
      </w:pPr>
      <w:r>
        <w:rPr>
          <w:rFonts w:eastAsiaTheme="majorEastAsia" w:hint="eastAsia"/>
          <w:sz w:val="24"/>
        </w:rPr>
        <w:t>(     ) 3</w:t>
      </w:r>
      <w:r w:rsidR="00602602" w:rsidRPr="00602602">
        <w:rPr>
          <w:rFonts w:eastAsiaTheme="majorEastAsia" w:hint="eastAsia"/>
          <w:sz w:val="24"/>
        </w:rPr>
        <w:t>.</w:t>
      </w:r>
      <w:r w:rsidR="00602602" w:rsidRPr="00602602">
        <w:rPr>
          <w:rFonts w:eastAsiaTheme="majorEastAsia"/>
          <w:sz w:val="24"/>
        </w:rPr>
        <w:t xml:space="preserve"> </w:t>
      </w:r>
      <w:r w:rsidR="00BE1AEB" w:rsidRPr="00656178">
        <w:rPr>
          <w:color w:val="000000"/>
          <w:kern w:val="0"/>
        </w:rPr>
        <w:t xml:space="preserve">There are so many words on this menu that I don’t know. I think I’ll have to _____ some of </w:t>
      </w:r>
      <w:r w:rsidR="00602602">
        <w:rPr>
          <w:rFonts w:hint="eastAsia"/>
          <w:color w:val="000000"/>
          <w:kern w:val="0"/>
        </w:rPr>
        <w:t xml:space="preserve">           </w:t>
      </w:r>
      <w:r w:rsidR="007C3FCA">
        <w:rPr>
          <w:rFonts w:hint="eastAsia"/>
          <w:color w:val="000000"/>
          <w:kern w:val="0"/>
        </w:rPr>
        <w:t xml:space="preserve"> </w:t>
      </w:r>
    </w:p>
    <w:p w:rsidR="00BE1AEB" w:rsidRPr="00602602" w:rsidRDefault="007C3FCA" w:rsidP="00602602">
      <w:pPr>
        <w:pStyle w:val="af"/>
        <w:ind w:leftChars="0" w:left="0"/>
        <w:rPr>
          <w:color w:val="000000"/>
          <w:kern w:val="0"/>
        </w:rPr>
      </w:pPr>
      <w:r>
        <w:rPr>
          <w:rFonts w:hint="eastAsia"/>
          <w:color w:val="000000"/>
          <w:kern w:val="0"/>
        </w:rPr>
        <w:t xml:space="preserve">          </w:t>
      </w:r>
      <w:r w:rsidR="00BE1AEB" w:rsidRPr="00656178">
        <w:rPr>
          <w:color w:val="000000"/>
          <w:kern w:val="0"/>
        </w:rPr>
        <w:t>the words before I order.</w:t>
      </w:r>
      <w:r w:rsidR="00BE1AEB" w:rsidRPr="00656178">
        <w:rPr>
          <w:color w:val="000000"/>
          <w:kern w:val="0"/>
        </w:rPr>
        <w:br/>
      </w:r>
      <w:r>
        <w:rPr>
          <w:rFonts w:hint="eastAsia"/>
          <w:color w:val="000000"/>
          <w:kern w:val="0"/>
        </w:rPr>
        <w:t xml:space="preserve">          </w:t>
      </w:r>
      <w:r w:rsidR="00BE1AEB" w:rsidRPr="00656178">
        <w:rPr>
          <w:color w:val="000000"/>
          <w:kern w:val="0"/>
        </w:rPr>
        <w:t>(A) hear up  (B) hear out  (C) look up  (D) look out</w:t>
      </w:r>
    </w:p>
    <w:p w:rsidR="00A026C2" w:rsidRDefault="00BC6A27" w:rsidP="007C3FCA">
      <w:pPr>
        <w:rPr>
          <w:color w:val="000000"/>
        </w:rPr>
      </w:pPr>
      <w:r>
        <w:rPr>
          <w:rFonts w:eastAsiaTheme="majorEastAsia" w:hint="eastAsia"/>
        </w:rPr>
        <w:t>(     ) 4</w:t>
      </w:r>
      <w:r w:rsidR="00602602" w:rsidRPr="00602602">
        <w:rPr>
          <w:rFonts w:eastAsiaTheme="majorEastAsia" w:hint="eastAsia"/>
        </w:rPr>
        <w:t>.</w:t>
      </w:r>
      <w:r w:rsidR="007C3FCA">
        <w:rPr>
          <w:rFonts w:eastAsiaTheme="majorEastAsia" w:hint="eastAsia"/>
        </w:rPr>
        <w:t xml:space="preserve"> </w:t>
      </w:r>
      <w:r w:rsidR="00A026C2" w:rsidRPr="00656178">
        <w:rPr>
          <w:color w:val="000000"/>
        </w:rPr>
        <w:t>I have two sisters. One of them is really tidy, but _____ is very messy.</w:t>
      </w:r>
      <w:r w:rsidR="00A026C2" w:rsidRPr="00656178">
        <w:rPr>
          <w:color w:val="000000"/>
        </w:rPr>
        <w:br/>
      </w:r>
      <w:r w:rsidR="007C3FCA">
        <w:rPr>
          <w:rFonts w:hint="eastAsia"/>
          <w:color w:val="000000"/>
        </w:rPr>
        <w:t xml:space="preserve">        </w:t>
      </w:r>
      <w:r w:rsidR="00602602">
        <w:rPr>
          <w:rFonts w:hint="eastAsia"/>
          <w:color w:val="000000"/>
        </w:rPr>
        <w:t xml:space="preserve"> </w:t>
      </w:r>
      <w:r w:rsidR="00A026C2" w:rsidRPr="00656178">
        <w:rPr>
          <w:color w:val="000000"/>
        </w:rPr>
        <w:t>(A) other  (B) the others  (C) another  (D) the other</w:t>
      </w:r>
    </w:p>
    <w:p w:rsidR="00600A33" w:rsidRDefault="00BC6A27" w:rsidP="00113F86">
      <w:pPr>
        <w:ind w:left="1287" w:hanging="1287"/>
        <w:rPr>
          <w:color w:val="000000"/>
        </w:rPr>
      </w:pPr>
      <w:r>
        <w:rPr>
          <w:rFonts w:eastAsiaTheme="majorEastAsia" w:hint="eastAsia"/>
        </w:rPr>
        <w:t>(     ) 5</w:t>
      </w:r>
      <w:r w:rsidR="00600A33" w:rsidRPr="00602602">
        <w:rPr>
          <w:rFonts w:eastAsiaTheme="majorEastAsia" w:hint="eastAsia"/>
        </w:rPr>
        <w:t>.</w:t>
      </w:r>
      <w:r w:rsidR="00600A33">
        <w:rPr>
          <w:rFonts w:eastAsiaTheme="majorEastAsia" w:hint="eastAsia"/>
        </w:rPr>
        <w:t xml:space="preserve"> </w:t>
      </w:r>
      <w:r w:rsidR="00FC5B71" w:rsidRPr="00656178">
        <w:rPr>
          <w:color w:val="000000"/>
        </w:rPr>
        <w:t>_____</w:t>
      </w:r>
      <w:r w:rsidR="00FC5B71">
        <w:rPr>
          <w:rFonts w:hint="eastAsia"/>
          <w:color w:val="000000"/>
        </w:rPr>
        <w:t xml:space="preserve"> L</w:t>
      </w:r>
      <w:r w:rsidR="00FC5B71">
        <w:rPr>
          <w:color w:val="000000"/>
        </w:rPr>
        <w:t>ucy is short, she is a good basketball player.</w:t>
      </w:r>
    </w:p>
    <w:p w:rsidR="00FC5B71" w:rsidRDefault="00FC5B71" w:rsidP="00113F86">
      <w:pPr>
        <w:ind w:left="1287" w:hanging="1287"/>
        <w:rPr>
          <w:color w:val="000000"/>
          <w:kern w:val="0"/>
        </w:rPr>
      </w:pPr>
      <w:r>
        <w:rPr>
          <w:rFonts w:eastAsiaTheme="majorEastAsia"/>
        </w:rPr>
        <w:t xml:space="preserve">         (A) But  (B) In spite of  (C) Although </w:t>
      </w:r>
      <w:r w:rsidR="00112E65">
        <w:rPr>
          <w:rFonts w:eastAsiaTheme="majorEastAsia"/>
        </w:rPr>
        <w:t xml:space="preserve"> </w:t>
      </w:r>
      <w:r>
        <w:rPr>
          <w:rFonts w:eastAsiaTheme="majorEastAsia"/>
        </w:rPr>
        <w:t>(D) Despite</w:t>
      </w:r>
    </w:p>
    <w:p w:rsidR="00602602" w:rsidRDefault="00BC6A27" w:rsidP="00600A33">
      <w:pPr>
        <w:rPr>
          <w:color w:val="000000"/>
        </w:rPr>
      </w:pPr>
      <w:r>
        <w:rPr>
          <w:rFonts w:eastAsiaTheme="majorEastAsia" w:hint="eastAsia"/>
        </w:rPr>
        <w:t>(     ) 6</w:t>
      </w:r>
      <w:r w:rsidR="00602602" w:rsidRPr="00602602">
        <w:rPr>
          <w:rFonts w:eastAsiaTheme="majorEastAsia" w:hint="eastAsia"/>
        </w:rPr>
        <w:t>.</w:t>
      </w:r>
      <w:r w:rsidR="007C3FCA">
        <w:rPr>
          <w:rFonts w:eastAsiaTheme="majorEastAsia" w:hint="eastAsia"/>
        </w:rPr>
        <w:t xml:space="preserve"> </w:t>
      </w:r>
      <w:r w:rsidR="00A026C2" w:rsidRPr="00656178">
        <w:rPr>
          <w:color w:val="000000"/>
        </w:rPr>
        <w:t xml:space="preserve">_____ seems to encourage people to behave more responsibly and to make their best </w:t>
      </w:r>
      <w:r w:rsidR="00602602">
        <w:rPr>
          <w:rFonts w:hint="eastAsia"/>
          <w:color w:val="000000"/>
        </w:rPr>
        <w:t xml:space="preserve">  </w:t>
      </w:r>
    </w:p>
    <w:p w:rsidR="007C3FCA" w:rsidRDefault="00602602" w:rsidP="00A026C2">
      <w:pPr>
        <w:ind w:left="1287" w:hanging="1287"/>
        <w:rPr>
          <w:color w:val="000000"/>
        </w:rPr>
      </w:pPr>
      <w:r>
        <w:rPr>
          <w:rFonts w:eastAsiaTheme="majorEastAsia" w:hint="eastAsia"/>
        </w:rPr>
        <w:t xml:space="preserve">        </w:t>
      </w:r>
      <w:r w:rsidR="00AA17C2">
        <w:rPr>
          <w:rFonts w:eastAsiaTheme="majorEastAsia" w:hint="eastAsia"/>
        </w:rPr>
        <w:t xml:space="preserve"> </w:t>
      </w:r>
      <w:r w:rsidR="007C3FCA">
        <w:rPr>
          <w:rFonts w:hint="eastAsia"/>
          <w:color w:val="000000"/>
        </w:rPr>
        <w:t>e</w:t>
      </w:r>
      <w:r w:rsidR="007C3FCA">
        <w:rPr>
          <w:color w:val="000000"/>
        </w:rPr>
        <w:t>ffort</w:t>
      </w:r>
      <w:r w:rsidR="007C3FCA">
        <w:rPr>
          <w:rFonts w:hint="eastAsia"/>
          <w:color w:val="000000"/>
        </w:rPr>
        <w:t>.</w:t>
      </w:r>
    </w:p>
    <w:p w:rsidR="00A026C2" w:rsidRDefault="00A026C2" w:rsidP="007C3FCA">
      <w:pPr>
        <w:ind w:leftChars="50" w:left="117" w:firstLineChars="350" w:firstLine="820"/>
        <w:rPr>
          <w:color w:val="000000"/>
        </w:rPr>
      </w:pPr>
      <w:r w:rsidRPr="00656178">
        <w:rPr>
          <w:color w:val="000000"/>
        </w:rPr>
        <w:t>(A) Being dressed</w:t>
      </w:r>
      <w:r w:rsidR="00113F86">
        <w:rPr>
          <w:color w:val="000000"/>
        </w:rPr>
        <w:t xml:space="preserve"> in</w:t>
      </w:r>
      <w:r w:rsidRPr="00656178">
        <w:rPr>
          <w:color w:val="000000"/>
        </w:rPr>
        <w:t xml:space="preserve">  (B) Dressing up  (C) Dress up  (D) Dressed in</w:t>
      </w:r>
    </w:p>
    <w:p w:rsidR="00602602" w:rsidRDefault="00BC6A27" w:rsidP="00A026C2">
      <w:pPr>
        <w:ind w:left="1287" w:hanging="1287"/>
        <w:rPr>
          <w:color w:val="000000"/>
        </w:rPr>
      </w:pPr>
      <w:r>
        <w:rPr>
          <w:rFonts w:eastAsiaTheme="majorEastAsia" w:hint="eastAsia"/>
        </w:rPr>
        <w:t>(     ) 7</w:t>
      </w:r>
      <w:r w:rsidR="00602602" w:rsidRPr="00602602">
        <w:rPr>
          <w:rFonts w:eastAsiaTheme="majorEastAsia" w:hint="eastAsia"/>
        </w:rPr>
        <w:t>.</w:t>
      </w:r>
      <w:r w:rsidR="007C3FCA">
        <w:rPr>
          <w:rFonts w:eastAsiaTheme="majorEastAsia" w:hint="eastAsia"/>
        </w:rPr>
        <w:t xml:space="preserve"> </w:t>
      </w:r>
      <w:r w:rsidR="00A026C2" w:rsidRPr="00656178">
        <w:rPr>
          <w:color w:val="000000"/>
        </w:rPr>
        <w:t xml:space="preserve">We should show the utmost respect to firefighters, _____ jobs require bravery and </w:t>
      </w:r>
    </w:p>
    <w:p w:rsidR="00113F86" w:rsidRDefault="00602602" w:rsidP="00A026C2">
      <w:pPr>
        <w:ind w:left="1287" w:hanging="1287"/>
        <w:rPr>
          <w:color w:val="000000"/>
        </w:rPr>
      </w:pPr>
      <w:r>
        <w:rPr>
          <w:rFonts w:eastAsiaTheme="majorEastAsia" w:hint="eastAsia"/>
        </w:rPr>
        <w:t xml:space="preserve">         </w:t>
      </w:r>
      <w:r w:rsidR="007C3FCA">
        <w:rPr>
          <w:rFonts w:hint="eastAsia"/>
          <w:color w:val="000000"/>
        </w:rPr>
        <w:t>s</w:t>
      </w:r>
      <w:r w:rsidR="007C3FCA">
        <w:rPr>
          <w:color w:val="000000"/>
        </w:rPr>
        <w:t>acrifice</w:t>
      </w:r>
      <w:r w:rsidR="007C3FCA">
        <w:rPr>
          <w:rFonts w:hint="eastAsia"/>
          <w:color w:val="000000"/>
        </w:rPr>
        <w:t>.</w:t>
      </w:r>
    </w:p>
    <w:p w:rsidR="00A026C2" w:rsidRDefault="00A026C2" w:rsidP="00113F86">
      <w:pPr>
        <w:ind w:leftChars="50" w:left="117" w:firstLineChars="400" w:firstLine="937"/>
        <w:rPr>
          <w:color w:val="000000"/>
        </w:rPr>
      </w:pPr>
      <w:r w:rsidRPr="00656178">
        <w:rPr>
          <w:color w:val="000000"/>
        </w:rPr>
        <w:t>(A) whose  (B) whom  (C) which  (D) who</w:t>
      </w:r>
    </w:p>
    <w:p w:rsidR="00600A33" w:rsidRDefault="00BC6A27" w:rsidP="00600A33">
      <w:pPr>
        <w:ind w:left="1287" w:hanging="1287"/>
        <w:rPr>
          <w:color w:val="000000"/>
          <w:kern w:val="0"/>
        </w:rPr>
      </w:pPr>
      <w:r>
        <w:rPr>
          <w:rFonts w:eastAsiaTheme="majorEastAsia" w:hint="eastAsia"/>
        </w:rPr>
        <w:t>(     ) 8</w:t>
      </w:r>
      <w:r w:rsidR="00600A33" w:rsidRPr="00602602">
        <w:rPr>
          <w:rFonts w:eastAsiaTheme="majorEastAsia" w:hint="eastAsia"/>
        </w:rPr>
        <w:t>.</w:t>
      </w:r>
      <w:r w:rsidR="00600A33">
        <w:rPr>
          <w:rFonts w:eastAsiaTheme="majorEastAsia" w:hint="eastAsia"/>
        </w:rPr>
        <w:t xml:space="preserve"> </w:t>
      </w:r>
      <w:r w:rsidR="00600A33" w:rsidRPr="00656178">
        <w:rPr>
          <w:color w:val="000000"/>
          <w:kern w:val="0"/>
        </w:rPr>
        <w:t>Doing volunteer work seems _____ the old man ha</w:t>
      </w:r>
      <w:r w:rsidR="00600A33">
        <w:rPr>
          <w:color w:val="000000"/>
          <w:kern w:val="0"/>
        </w:rPr>
        <w:t>ppier.</w:t>
      </w:r>
    </w:p>
    <w:p w:rsidR="00600A33" w:rsidRPr="00BE1AEB" w:rsidRDefault="00600A33" w:rsidP="00600A33">
      <w:pPr>
        <w:ind w:leftChars="50" w:left="117" w:firstLineChars="400" w:firstLine="937"/>
        <w:rPr>
          <w:color w:val="000000"/>
          <w:kern w:val="0"/>
        </w:rPr>
      </w:pPr>
      <w:r w:rsidRPr="00656178">
        <w:rPr>
          <w:color w:val="000000"/>
          <w:kern w:val="0"/>
        </w:rPr>
        <w:t>(A) making  (B) to make  (C) that makes  (D) that it makes</w:t>
      </w:r>
    </w:p>
    <w:p w:rsidR="007C3FCA" w:rsidRDefault="00BC6A27" w:rsidP="00600A33">
      <w:pPr>
        <w:rPr>
          <w:color w:val="000000"/>
          <w:kern w:val="0"/>
        </w:rPr>
      </w:pPr>
      <w:r>
        <w:rPr>
          <w:rFonts w:eastAsiaTheme="majorEastAsia" w:hint="eastAsia"/>
        </w:rPr>
        <w:t>(     ) 9</w:t>
      </w:r>
      <w:r w:rsidR="00602602" w:rsidRPr="00602602">
        <w:rPr>
          <w:rFonts w:eastAsiaTheme="majorEastAsia" w:hint="eastAsia"/>
        </w:rPr>
        <w:t>.</w:t>
      </w:r>
      <w:r w:rsidR="007C3FCA">
        <w:rPr>
          <w:rFonts w:eastAsiaTheme="majorEastAsia" w:hint="eastAsia"/>
        </w:rPr>
        <w:t xml:space="preserve"> </w:t>
      </w:r>
      <w:r w:rsidR="00A026C2" w:rsidRPr="00656178">
        <w:rPr>
          <w:color w:val="000000"/>
          <w:kern w:val="0"/>
        </w:rPr>
        <w:t>Gary is 30 years old, but his parents still treat him as if he _____ a kid.</w:t>
      </w:r>
      <w:r w:rsidR="00602602">
        <w:rPr>
          <w:rFonts w:hint="eastAsia"/>
          <w:color w:val="000000"/>
          <w:kern w:val="0"/>
        </w:rPr>
        <w:t xml:space="preserve"> </w:t>
      </w:r>
    </w:p>
    <w:p w:rsidR="00A026C2" w:rsidRDefault="00A026C2" w:rsidP="007C3FCA">
      <w:pPr>
        <w:ind w:leftChars="50" w:left="117" w:firstLineChars="400" w:firstLine="937"/>
        <w:rPr>
          <w:color w:val="000000"/>
          <w:kern w:val="0"/>
        </w:rPr>
      </w:pPr>
      <w:r w:rsidRPr="00656178">
        <w:rPr>
          <w:color w:val="000000"/>
          <w:kern w:val="0"/>
        </w:rPr>
        <w:t>(A) is  (B) were  (C) are  (D) been</w:t>
      </w:r>
    </w:p>
    <w:p w:rsidR="007C3FCA" w:rsidRDefault="00BC6A27" w:rsidP="00A026C2">
      <w:pPr>
        <w:ind w:left="1287" w:hanging="1287"/>
        <w:rPr>
          <w:color w:val="000000"/>
          <w:kern w:val="0"/>
        </w:rPr>
      </w:pPr>
      <w:r>
        <w:rPr>
          <w:rFonts w:eastAsiaTheme="majorEastAsia" w:hint="eastAsia"/>
        </w:rPr>
        <w:t>(     )10</w:t>
      </w:r>
      <w:r w:rsidR="00602602" w:rsidRPr="00602602">
        <w:rPr>
          <w:rFonts w:eastAsiaTheme="majorEastAsia" w:hint="eastAsia"/>
        </w:rPr>
        <w:t>.</w:t>
      </w:r>
      <w:r w:rsidR="007C3FCA">
        <w:rPr>
          <w:rFonts w:eastAsiaTheme="majorEastAsia" w:hint="eastAsia"/>
        </w:rPr>
        <w:t xml:space="preserve"> </w:t>
      </w:r>
      <w:r w:rsidR="00A026C2" w:rsidRPr="00656178">
        <w:rPr>
          <w:color w:val="000000"/>
          <w:kern w:val="0"/>
        </w:rPr>
        <w:t>The old ma</w:t>
      </w:r>
      <w:r w:rsidR="007C3FCA">
        <w:rPr>
          <w:color w:val="000000"/>
          <w:kern w:val="0"/>
        </w:rPr>
        <w:t>n _____ downstairs is a German.</w:t>
      </w:r>
    </w:p>
    <w:p w:rsidR="00A026C2" w:rsidRDefault="00A026C2" w:rsidP="007C3FCA">
      <w:pPr>
        <w:ind w:leftChars="50" w:left="117" w:firstLineChars="400" w:firstLine="937"/>
        <w:rPr>
          <w:color w:val="000000"/>
          <w:kern w:val="0"/>
        </w:rPr>
      </w:pPr>
      <w:r w:rsidRPr="00656178">
        <w:rPr>
          <w:color w:val="000000"/>
          <w:kern w:val="0"/>
        </w:rPr>
        <w:t xml:space="preserve">(A) lived  (B) live  (C) lives  (D) living </w:t>
      </w:r>
    </w:p>
    <w:p w:rsidR="007C3FCA" w:rsidRDefault="00044784" w:rsidP="00A026C2">
      <w:pPr>
        <w:ind w:left="1287" w:hanging="1287"/>
        <w:rPr>
          <w:color w:val="000000"/>
        </w:rPr>
      </w:pPr>
      <w:r>
        <w:rPr>
          <w:rFonts w:eastAsiaTheme="majorEastAsia" w:hint="eastAsia"/>
        </w:rPr>
        <w:t>(     )1</w:t>
      </w:r>
      <w:r w:rsidR="00BC6A27">
        <w:rPr>
          <w:rFonts w:eastAsiaTheme="majorEastAsia" w:hint="eastAsia"/>
        </w:rPr>
        <w:t>1</w:t>
      </w:r>
      <w:r w:rsidR="00602602" w:rsidRPr="00602602">
        <w:rPr>
          <w:rFonts w:eastAsiaTheme="majorEastAsia" w:hint="eastAsia"/>
        </w:rPr>
        <w:t>.</w:t>
      </w:r>
      <w:r w:rsidR="007C3FCA">
        <w:rPr>
          <w:rFonts w:eastAsiaTheme="majorEastAsia" w:hint="eastAsia"/>
        </w:rPr>
        <w:t xml:space="preserve"> </w:t>
      </w:r>
      <w:r w:rsidR="00A026C2" w:rsidRPr="00656178">
        <w:rPr>
          <w:color w:val="000000"/>
        </w:rPr>
        <w:t>Many student</w:t>
      </w:r>
      <w:r w:rsidR="007C3FCA">
        <w:rPr>
          <w:color w:val="000000"/>
        </w:rPr>
        <w:t>s were seen _____ off in class.</w:t>
      </w:r>
    </w:p>
    <w:p w:rsidR="00A026C2" w:rsidRDefault="00A026C2" w:rsidP="007C3FCA">
      <w:pPr>
        <w:ind w:leftChars="50" w:left="117" w:firstLineChars="400" w:firstLine="937"/>
        <w:rPr>
          <w:color w:val="000000"/>
        </w:rPr>
      </w:pPr>
      <w:r w:rsidRPr="00656178">
        <w:rPr>
          <w:color w:val="000000"/>
        </w:rPr>
        <w:t>(A) doze  (B) dozed  (C) to dozing  (D) dozing</w:t>
      </w:r>
    </w:p>
    <w:p w:rsidR="007C3FCA" w:rsidRDefault="00BC6A27" w:rsidP="00A026C2">
      <w:pPr>
        <w:ind w:left="1287" w:hanging="1287"/>
        <w:rPr>
          <w:color w:val="000000"/>
        </w:rPr>
      </w:pPr>
      <w:r>
        <w:rPr>
          <w:rFonts w:eastAsiaTheme="majorEastAsia" w:hint="eastAsia"/>
        </w:rPr>
        <w:t>(     )12</w:t>
      </w:r>
      <w:r w:rsidR="00602602" w:rsidRPr="00602602">
        <w:rPr>
          <w:rFonts w:eastAsiaTheme="majorEastAsia" w:hint="eastAsia"/>
        </w:rPr>
        <w:t>.</w:t>
      </w:r>
      <w:r w:rsidR="007C3FCA">
        <w:rPr>
          <w:rFonts w:eastAsiaTheme="majorEastAsia" w:hint="eastAsia"/>
        </w:rPr>
        <w:t xml:space="preserve"> </w:t>
      </w:r>
      <w:r w:rsidR="00A026C2" w:rsidRPr="00656178">
        <w:rPr>
          <w:color w:val="000000"/>
        </w:rPr>
        <w:t>Listening to loud music makes it ___</w:t>
      </w:r>
      <w:r w:rsidR="007C3FCA">
        <w:rPr>
          <w:color w:val="000000"/>
        </w:rPr>
        <w:t>__ to concentrate when driving.</w:t>
      </w:r>
    </w:p>
    <w:p w:rsidR="00A026C2" w:rsidRDefault="00A026C2" w:rsidP="007C3FCA">
      <w:pPr>
        <w:ind w:leftChars="50" w:left="117" w:firstLineChars="400" w:firstLine="937"/>
        <w:rPr>
          <w:color w:val="000000"/>
        </w:rPr>
      </w:pPr>
      <w:r w:rsidRPr="00656178">
        <w:rPr>
          <w:color w:val="000000"/>
        </w:rPr>
        <w:lastRenderedPageBreak/>
        <w:t>(A) be difficult  (B) to be difficult  (C) difficult  (D) being difficult</w:t>
      </w:r>
    </w:p>
    <w:p w:rsidR="00044784" w:rsidRDefault="00BC6A27" w:rsidP="00A026C2">
      <w:pPr>
        <w:ind w:left="1287" w:hanging="1287"/>
        <w:rPr>
          <w:color w:val="000000"/>
          <w:kern w:val="0"/>
        </w:rPr>
      </w:pPr>
      <w:r>
        <w:rPr>
          <w:rFonts w:eastAsiaTheme="majorEastAsia" w:hint="eastAsia"/>
        </w:rPr>
        <w:t>(     )13</w:t>
      </w:r>
      <w:r w:rsidR="00602602" w:rsidRPr="00602602">
        <w:rPr>
          <w:rFonts w:eastAsiaTheme="majorEastAsia" w:hint="eastAsia"/>
        </w:rPr>
        <w:t>.</w:t>
      </w:r>
      <w:r w:rsidR="00A026C2" w:rsidRPr="00656178">
        <w:rPr>
          <w:color w:val="000000"/>
          <w:kern w:val="0"/>
        </w:rPr>
        <w:t xml:space="preserve">The technician was explaining the production process, but I felt that what he was </w:t>
      </w:r>
      <w:r w:rsidR="00044784">
        <w:rPr>
          <w:rFonts w:hint="eastAsia"/>
          <w:color w:val="000000"/>
          <w:kern w:val="0"/>
        </w:rPr>
        <w:t xml:space="preserve">  </w:t>
      </w:r>
    </w:p>
    <w:p w:rsidR="007C3FCA" w:rsidRDefault="00044784" w:rsidP="00A026C2">
      <w:pPr>
        <w:ind w:left="1287" w:hanging="1287"/>
        <w:rPr>
          <w:color w:val="000000"/>
          <w:kern w:val="0"/>
        </w:rPr>
      </w:pPr>
      <w:r>
        <w:rPr>
          <w:rFonts w:eastAsiaTheme="majorEastAsia" w:hint="eastAsia"/>
        </w:rPr>
        <w:t xml:space="preserve">         </w:t>
      </w:r>
      <w:r w:rsidR="007C3FCA">
        <w:rPr>
          <w:color w:val="000000"/>
          <w:kern w:val="0"/>
        </w:rPr>
        <w:t>saying was _____.</w:t>
      </w:r>
    </w:p>
    <w:p w:rsidR="00A026C2" w:rsidRDefault="00A026C2" w:rsidP="007C3FCA">
      <w:pPr>
        <w:ind w:leftChars="50" w:left="117" w:firstLineChars="400" w:firstLine="937"/>
        <w:rPr>
          <w:color w:val="000000"/>
          <w:kern w:val="0"/>
        </w:rPr>
      </w:pPr>
      <w:r w:rsidRPr="00656178">
        <w:rPr>
          <w:color w:val="000000"/>
          <w:kern w:val="0"/>
        </w:rPr>
        <w:t>(A) all Greek to me  (B) all Greek to you  (C) all Roman to me  (D) all Roman to you</w:t>
      </w:r>
    </w:p>
    <w:p w:rsidR="00AA17C2" w:rsidRPr="00113F86" w:rsidRDefault="00BC6A27" w:rsidP="00600A33">
      <w:pPr>
        <w:ind w:left="1287" w:hanging="1287"/>
        <w:rPr>
          <w:color w:val="000000"/>
          <w:kern w:val="0"/>
        </w:rPr>
      </w:pPr>
      <w:r w:rsidRPr="00113F86">
        <w:rPr>
          <w:rFonts w:eastAsiaTheme="majorEastAsia" w:hint="eastAsia"/>
        </w:rPr>
        <w:t>(     )14</w:t>
      </w:r>
      <w:r w:rsidR="00600A33" w:rsidRPr="00113F86">
        <w:rPr>
          <w:rFonts w:eastAsiaTheme="majorEastAsia" w:hint="eastAsia"/>
        </w:rPr>
        <w:t>.</w:t>
      </w:r>
      <w:r w:rsidR="00600A33" w:rsidRPr="00113F86">
        <w:rPr>
          <w:rFonts w:eastAsiaTheme="majorEastAsia"/>
        </w:rPr>
        <w:t xml:space="preserve"> </w:t>
      </w:r>
      <w:r w:rsidR="00600A33" w:rsidRPr="00113F86">
        <w:rPr>
          <w:color w:val="000000"/>
          <w:kern w:val="0"/>
        </w:rPr>
        <w:t>_____ all these technological breakthroughs (</w:t>
      </w:r>
      <w:r w:rsidR="00600A33" w:rsidRPr="00113F86">
        <w:rPr>
          <w:rFonts w:hint="eastAsia"/>
          <w:color w:val="000000"/>
          <w:kern w:val="0"/>
        </w:rPr>
        <w:t>突破</w:t>
      </w:r>
      <w:r w:rsidR="00600A33" w:rsidRPr="00113F86">
        <w:rPr>
          <w:color w:val="000000"/>
          <w:kern w:val="0"/>
        </w:rPr>
        <w:t>), pe</w:t>
      </w:r>
      <w:r w:rsidR="00AA17C2" w:rsidRPr="00113F86">
        <w:rPr>
          <w:color w:val="000000"/>
          <w:kern w:val="0"/>
        </w:rPr>
        <w:t>ople can now access and analyze</w:t>
      </w:r>
    </w:p>
    <w:p w:rsidR="00AA17C2" w:rsidRPr="00113F86" w:rsidRDefault="00AA17C2" w:rsidP="00600A33">
      <w:pPr>
        <w:ind w:left="1287" w:hanging="1287"/>
        <w:rPr>
          <w:color w:val="000000"/>
          <w:kern w:val="0"/>
        </w:rPr>
      </w:pPr>
      <w:r w:rsidRPr="00113F86">
        <w:rPr>
          <w:rFonts w:eastAsiaTheme="majorEastAsia" w:hint="eastAsia"/>
        </w:rPr>
        <w:t xml:space="preserve">         </w:t>
      </w:r>
      <w:r w:rsidRPr="00113F86">
        <w:rPr>
          <w:color w:val="000000"/>
          <w:kern w:val="0"/>
        </w:rPr>
        <w:t>information faster than before.</w:t>
      </w:r>
    </w:p>
    <w:p w:rsidR="00600A33" w:rsidRPr="00113F86" w:rsidRDefault="00113F86" w:rsidP="00600A33">
      <w:pPr>
        <w:ind w:left="1287" w:hanging="1287"/>
        <w:rPr>
          <w:color w:val="000000"/>
          <w:kern w:val="0"/>
        </w:rPr>
      </w:pPr>
      <w:r>
        <w:rPr>
          <w:rFonts w:hint="eastAsia"/>
          <w:color w:val="000000"/>
          <w:kern w:val="0"/>
        </w:rPr>
        <w:t xml:space="preserve">         </w:t>
      </w:r>
      <w:r w:rsidR="00600A33" w:rsidRPr="00113F86">
        <w:rPr>
          <w:color w:val="000000"/>
          <w:kern w:val="0"/>
        </w:rPr>
        <w:t>(A) With  (B) Apart from  (C) Except for  (D) As</w:t>
      </w:r>
    </w:p>
    <w:p w:rsidR="00A026C2" w:rsidRPr="00A026C2" w:rsidRDefault="00A026C2" w:rsidP="00567AE0">
      <w:pPr>
        <w:spacing w:line="220" w:lineRule="exact"/>
        <w:rPr>
          <w:color w:val="000000"/>
        </w:rPr>
      </w:pPr>
    </w:p>
    <w:p w:rsidR="00567AE0" w:rsidRPr="008B06C9" w:rsidRDefault="00567AE0" w:rsidP="00567AE0">
      <w:pPr>
        <w:spacing w:line="220" w:lineRule="exact"/>
        <w:rPr>
          <w:color w:val="000000"/>
        </w:rPr>
      </w:pPr>
    </w:p>
    <w:p w:rsidR="00567AE0" w:rsidRDefault="0072214C" w:rsidP="00567AE0">
      <w:pPr>
        <w:spacing w:line="220" w:lineRule="exact"/>
        <w:rPr>
          <w:color w:val="000000"/>
        </w:rPr>
      </w:pPr>
      <w:r>
        <w:rPr>
          <w:rFonts w:hint="eastAsia"/>
          <w:color w:val="000000"/>
        </w:rPr>
        <w:t>二</w:t>
      </w:r>
      <w:r w:rsidR="00567AE0" w:rsidRPr="008B06C9">
        <w:rPr>
          <w:color w:val="000000"/>
        </w:rPr>
        <w:t>、文意字彙</w:t>
      </w:r>
      <w:r w:rsidR="00C47E63">
        <w:rPr>
          <w:color w:val="000000"/>
        </w:rPr>
        <w:t xml:space="preserve"> (</w:t>
      </w:r>
      <w:r w:rsidR="00C47E63">
        <w:rPr>
          <w:rFonts w:hint="eastAsia"/>
          <w:color w:val="000000"/>
        </w:rPr>
        <w:t>32</w:t>
      </w:r>
      <w:r w:rsidR="00567AE0" w:rsidRPr="008B06C9">
        <w:rPr>
          <w:color w:val="000000"/>
        </w:rPr>
        <w:t>%)</w:t>
      </w:r>
    </w:p>
    <w:p w:rsidR="00A026C2" w:rsidRPr="008B06C9" w:rsidRDefault="00A026C2" w:rsidP="00567AE0">
      <w:pPr>
        <w:spacing w:line="220" w:lineRule="exact"/>
        <w:rPr>
          <w:color w:val="000000"/>
        </w:rPr>
      </w:pPr>
    </w:p>
    <w:p w:rsidR="0072214C" w:rsidRPr="00294988" w:rsidRDefault="00294988" w:rsidP="00294988">
      <w:pPr>
        <w:rPr>
          <w:color w:val="000000"/>
          <w:kern w:val="0"/>
          <w:sz w:val="22"/>
        </w:rPr>
      </w:pPr>
      <w:r>
        <w:rPr>
          <w:rFonts w:eastAsiaTheme="majorEastAsia" w:hint="eastAsia"/>
        </w:rPr>
        <w:t>(     )15</w:t>
      </w:r>
      <w:r w:rsidR="00600A33" w:rsidRPr="00602602">
        <w:rPr>
          <w:rFonts w:eastAsiaTheme="majorEastAsia" w:hint="eastAsia"/>
        </w:rPr>
        <w:t>.</w:t>
      </w:r>
      <w:r>
        <w:rPr>
          <w:rFonts w:eastAsiaTheme="majorEastAsia" w:hint="eastAsia"/>
        </w:rPr>
        <w:t xml:space="preserve"> </w:t>
      </w:r>
      <w:r w:rsidR="0072214C" w:rsidRPr="007879CF">
        <w:rPr>
          <w:color w:val="000000"/>
          <w:kern w:val="0"/>
          <w:sz w:val="22"/>
        </w:rPr>
        <w:t>I’m happy to tell you that your husband was found _____ after the serious earthquake yesterday.</w:t>
      </w:r>
      <w:r w:rsidR="0072214C" w:rsidRPr="007879CF">
        <w:rPr>
          <w:color w:val="000000"/>
          <w:kern w:val="0"/>
          <w:sz w:val="22"/>
        </w:rPr>
        <w:br/>
      </w:r>
      <w:r>
        <w:rPr>
          <w:rFonts w:hint="eastAsia"/>
          <w:color w:val="000000"/>
          <w:kern w:val="0"/>
          <w:sz w:val="22"/>
        </w:rPr>
        <w:t xml:space="preserve">          </w:t>
      </w:r>
      <w:r w:rsidR="0072214C" w:rsidRPr="007879CF">
        <w:rPr>
          <w:color w:val="000000"/>
          <w:kern w:val="0"/>
          <w:sz w:val="22"/>
        </w:rPr>
        <w:t>(A) aware  (B) mobile  (C) trendy  (D) alive</w:t>
      </w:r>
    </w:p>
    <w:p w:rsidR="00600A33" w:rsidRDefault="00294988" w:rsidP="00600A33">
      <w:pPr>
        <w:ind w:left="1287" w:hanging="1287"/>
        <w:rPr>
          <w:color w:val="000000"/>
          <w:kern w:val="0"/>
        </w:rPr>
      </w:pPr>
      <w:r>
        <w:rPr>
          <w:rFonts w:eastAsiaTheme="majorEastAsia" w:hint="eastAsia"/>
        </w:rPr>
        <w:t>(     )16</w:t>
      </w:r>
      <w:r w:rsidR="00600A33" w:rsidRPr="00602602">
        <w:rPr>
          <w:rFonts w:eastAsiaTheme="majorEastAsia" w:hint="eastAsia"/>
        </w:rPr>
        <w:t>.</w:t>
      </w:r>
      <w:r w:rsidR="00600A33">
        <w:rPr>
          <w:rFonts w:eastAsiaTheme="majorEastAsia" w:hint="eastAsia"/>
        </w:rPr>
        <w:t xml:space="preserve"> </w:t>
      </w:r>
      <w:r w:rsidR="00600A33" w:rsidRPr="00656178">
        <w:rPr>
          <w:color w:val="000000"/>
          <w:kern w:val="0"/>
        </w:rPr>
        <w:t>The _____ estimated that the current bird population of t</w:t>
      </w:r>
      <w:r w:rsidR="00600A33">
        <w:rPr>
          <w:color w:val="000000"/>
          <w:kern w:val="0"/>
        </w:rPr>
        <w:t>his island has decreased to 300</w:t>
      </w:r>
    </w:p>
    <w:p w:rsidR="00600A33" w:rsidRDefault="00294988" w:rsidP="00600A33">
      <w:pPr>
        <w:ind w:leftChars="50" w:left="117" w:firstLineChars="400" w:firstLine="937"/>
        <w:rPr>
          <w:color w:val="000000"/>
          <w:kern w:val="0"/>
        </w:rPr>
      </w:pPr>
      <w:r>
        <w:rPr>
          <w:rFonts w:hint="eastAsia"/>
          <w:color w:val="000000"/>
          <w:kern w:val="0"/>
        </w:rPr>
        <w:t xml:space="preserve"> </w:t>
      </w:r>
      <w:r w:rsidR="00600A33" w:rsidRPr="00656178">
        <w:rPr>
          <w:color w:val="000000"/>
          <w:kern w:val="0"/>
        </w:rPr>
        <w:t>due to poll</w:t>
      </w:r>
      <w:r w:rsidR="00600A33">
        <w:rPr>
          <w:color w:val="000000"/>
          <w:kern w:val="0"/>
        </w:rPr>
        <w:t>ution from chemical factories.</w:t>
      </w:r>
    </w:p>
    <w:p w:rsidR="00600A33" w:rsidRPr="00BC6A27" w:rsidRDefault="00600A33" w:rsidP="00BC6A27">
      <w:pPr>
        <w:ind w:leftChars="50" w:left="117" w:firstLineChars="400" w:firstLine="937"/>
        <w:rPr>
          <w:color w:val="000000"/>
          <w:kern w:val="0"/>
        </w:rPr>
      </w:pPr>
      <w:r w:rsidRPr="00656178">
        <w:rPr>
          <w:color w:val="000000"/>
          <w:kern w:val="0"/>
        </w:rPr>
        <w:t>(A) challengers  (B) publishers  (C) participants  (D) researchers</w:t>
      </w:r>
    </w:p>
    <w:p w:rsidR="0072214C" w:rsidRPr="00113F86" w:rsidRDefault="0072214C" w:rsidP="00BC6A27">
      <w:pPr>
        <w:ind w:right="936"/>
        <w:jc w:val="center"/>
        <w:rPr>
          <w:vanish/>
          <w:color w:val="008000"/>
        </w:rPr>
      </w:pPr>
      <w:r w:rsidRPr="00113F86">
        <w:rPr>
          <w:vanish/>
          <w:color w:val="008000"/>
        </w:rPr>
        <w:t>【龍騰自命題</w:t>
      </w:r>
      <w:r w:rsidRPr="00113F86">
        <w:rPr>
          <w:vanish/>
          <w:color w:val="008000"/>
        </w:rPr>
        <w:t>.</w:t>
      </w:r>
      <w:r w:rsidRPr="00113F86">
        <w:rPr>
          <w:vanish/>
          <w:color w:val="008000"/>
        </w:rPr>
        <w:t>】</w:t>
      </w:r>
    </w:p>
    <w:p w:rsidR="00113F86" w:rsidRDefault="00600A33" w:rsidP="0072214C">
      <w:pPr>
        <w:ind w:left="1287" w:hanging="1287"/>
        <w:rPr>
          <w:color w:val="000000"/>
          <w:kern w:val="0"/>
        </w:rPr>
      </w:pPr>
      <w:r w:rsidRPr="00113F86">
        <w:rPr>
          <w:rFonts w:eastAsiaTheme="majorEastAsia"/>
        </w:rPr>
        <w:t>(     )</w:t>
      </w:r>
      <w:r w:rsidR="00294988" w:rsidRPr="00113F86">
        <w:rPr>
          <w:rFonts w:eastAsiaTheme="majorEastAsia"/>
        </w:rPr>
        <w:t>17</w:t>
      </w:r>
      <w:r w:rsidRPr="00113F86">
        <w:rPr>
          <w:rFonts w:eastAsiaTheme="majorEastAsia"/>
        </w:rPr>
        <w:t>.</w:t>
      </w:r>
      <w:r w:rsidR="00294988" w:rsidRPr="00113F86">
        <w:rPr>
          <w:rFonts w:eastAsiaTheme="majorEastAsia"/>
        </w:rPr>
        <w:t xml:space="preserve"> </w:t>
      </w:r>
      <w:r w:rsidR="0072214C" w:rsidRPr="00113F86">
        <w:rPr>
          <w:color w:val="000000"/>
        </w:rPr>
        <w:t xml:space="preserve">The fashion </w:t>
      </w:r>
      <w:r w:rsidR="0072214C" w:rsidRPr="00113F86">
        <w:rPr>
          <w:color w:val="000000"/>
          <w:kern w:val="0"/>
        </w:rPr>
        <w:t>_____</w:t>
      </w:r>
      <w:r w:rsidR="0072214C" w:rsidRPr="00113F86">
        <w:rPr>
          <w:color w:val="000000"/>
        </w:rPr>
        <w:t xml:space="preserve"> for this winter is long boots with fur.</w:t>
      </w:r>
    </w:p>
    <w:p w:rsidR="0072214C" w:rsidRPr="00113F86" w:rsidRDefault="0072214C" w:rsidP="00113F86">
      <w:pPr>
        <w:ind w:firstLineChars="500" w:firstLine="1171"/>
        <w:rPr>
          <w:color w:val="000000"/>
          <w:kern w:val="0"/>
        </w:rPr>
      </w:pPr>
      <w:r w:rsidRPr="00113F86">
        <w:rPr>
          <w:color w:val="000000"/>
          <w:kern w:val="0"/>
        </w:rPr>
        <w:t>(A) combination  (B) trend  (C) influence  (D) issue</w:t>
      </w:r>
    </w:p>
    <w:p w:rsidR="00BC6A27" w:rsidRDefault="00294988" w:rsidP="00BC6A27">
      <w:pPr>
        <w:ind w:left="1287" w:hanging="1287"/>
        <w:rPr>
          <w:color w:val="000000"/>
        </w:rPr>
      </w:pPr>
      <w:r>
        <w:rPr>
          <w:rFonts w:eastAsiaTheme="majorEastAsia" w:hint="eastAsia"/>
        </w:rPr>
        <w:t>(     )18</w:t>
      </w:r>
      <w:r w:rsidR="00BC6A27" w:rsidRPr="00602602">
        <w:rPr>
          <w:rFonts w:eastAsiaTheme="majorEastAsia" w:hint="eastAsia"/>
        </w:rPr>
        <w:t>.</w:t>
      </w:r>
      <w:r w:rsidR="00BC6A27">
        <w:rPr>
          <w:rFonts w:eastAsiaTheme="majorEastAsia" w:hint="eastAsia"/>
        </w:rPr>
        <w:t xml:space="preserve"> </w:t>
      </w:r>
      <w:r w:rsidR="00BC6A27" w:rsidRPr="00656178">
        <w:rPr>
          <w:color w:val="000000"/>
        </w:rPr>
        <w:t>There are no _____ differences between the way the two</w:t>
      </w:r>
      <w:r w:rsidR="00BC6A27">
        <w:rPr>
          <w:color w:val="000000"/>
        </w:rPr>
        <w:t xml:space="preserve"> brothers look. That’s why they</w:t>
      </w:r>
    </w:p>
    <w:p w:rsidR="00BC6A27" w:rsidRDefault="00BC6A27" w:rsidP="00BC6A27">
      <w:pPr>
        <w:ind w:leftChars="50" w:left="117" w:firstLineChars="400" w:firstLine="937"/>
        <w:rPr>
          <w:color w:val="000000"/>
        </w:rPr>
      </w:pPr>
      <w:r w:rsidRPr="00656178">
        <w:rPr>
          <w:color w:val="000000"/>
        </w:rPr>
        <w:t>ar</w:t>
      </w:r>
      <w:r>
        <w:rPr>
          <w:color w:val="000000"/>
        </w:rPr>
        <w:t>e often considered to be twins.</w:t>
      </w:r>
    </w:p>
    <w:p w:rsidR="00BC6A27" w:rsidRPr="00BC6A27" w:rsidRDefault="00BC6A27" w:rsidP="00BC6A27">
      <w:pPr>
        <w:ind w:leftChars="50" w:left="117" w:firstLineChars="400" w:firstLine="937"/>
        <w:rPr>
          <w:color w:val="000000"/>
        </w:rPr>
      </w:pPr>
      <w:r w:rsidRPr="00656178">
        <w:rPr>
          <w:color w:val="000000"/>
        </w:rPr>
        <w:t>(A) common  (B) full  (C) mature  (D) significant</w:t>
      </w:r>
    </w:p>
    <w:p w:rsidR="0072214C" w:rsidRPr="007879CF" w:rsidRDefault="0072214C" w:rsidP="00BC6A27">
      <w:pPr>
        <w:ind w:right="936"/>
        <w:jc w:val="center"/>
        <w:rPr>
          <w:rFonts w:ascii="新細明體" w:hAnsi="新細明體" w:cs="Arial"/>
          <w:vanish/>
          <w:color w:val="008000"/>
        </w:rPr>
      </w:pPr>
      <w:r w:rsidRPr="007879CF">
        <w:rPr>
          <w:rFonts w:ascii="新細明體" w:hAnsi="新細明體" w:cs="Arial" w:hint="eastAsia"/>
          <w:vanish/>
          <w:color w:val="008000"/>
        </w:rPr>
        <w:t>【</w:t>
      </w:r>
      <w:r w:rsidRPr="007879CF">
        <w:rPr>
          <w:rFonts w:hint="eastAsia"/>
          <w:vanish/>
          <w:color w:val="008000"/>
        </w:rPr>
        <w:t>龍騰自命題</w:t>
      </w:r>
      <w:r w:rsidRPr="007879CF">
        <w:rPr>
          <w:vanish/>
          <w:color w:val="008000"/>
        </w:rPr>
        <w:t>.</w:t>
      </w:r>
      <w:r w:rsidRPr="007879CF">
        <w:rPr>
          <w:rFonts w:ascii="新細明體" w:hAnsi="新細明體" w:cs="Arial" w:hint="eastAsia"/>
          <w:vanish/>
          <w:color w:val="008000"/>
        </w:rPr>
        <w:t>】</w:t>
      </w:r>
    </w:p>
    <w:p w:rsidR="007C3FCA" w:rsidRDefault="00294988" w:rsidP="0072214C">
      <w:pPr>
        <w:rPr>
          <w:color w:val="000000"/>
          <w:kern w:val="0"/>
        </w:rPr>
      </w:pPr>
      <w:r>
        <w:rPr>
          <w:rFonts w:eastAsiaTheme="majorEastAsia" w:hint="eastAsia"/>
        </w:rPr>
        <w:t>(     )19</w:t>
      </w:r>
      <w:r w:rsidR="007C3FCA" w:rsidRPr="00602602">
        <w:rPr>
          <w:rFonts w:eastAsiaTheme="majorEastAsia" w:hint="eastAsia"/>
        </w:rPr>
        <w:t>.</w:t>
      </w:r>
      <w:r w:rsidR="007C3FCA">
        <w:rPr>
          <w:rFonts w:eastAsiaTheme="majorEastAsia" w:hint="eastAsia"/>
        </w:rPr>
        <w:t xml:space="preserve"> </w:t>
      </w:r>
      <w:r w:rsidR="00573122" w:rsidRPr="00656178">
        <w:rPr>
          <w:color w:val="000000"/>
          <w:kern w:val="0"/>
        </w:rPr>
        <w:t>Social equality is a heatedly debated _____ in the US and</w:t>
      </w:r>
      <w:r w:rsidR="007C3FCA">
        <w:rPr>
          <w:color w:val="000000"/>
          <w:kern w:val="0"/>
        </w:rPr>
        <w:t xml:space="preserve"> many other parts of the world.</w:t>
      </w:r>
    </w:p>
    <w:p w:rsidR="00573122" w:rsidRDefault="00573122" w:rsidP="007C3FCA">
      <w:pPr>
        <w:ind w:leftChars="50" w:left="117" w:firstLineChars="400" w:firstLine="937"/>
        <w:rPr>
          <w:color w:val="000000"/>
          <w:kern w:val="0"/>
        </w:rPr>
      </w:pPr>
      <w:r w:rsidRPr="00656178">
        <w:rPr>
          <w:color w:val="000000"/>
          <w:kern w:val="0"/>
        </w:rPr>
        <w:t>(A) society  (B) culture  (C) issue  (D) symbol</w:t>
      </w:r>
    </w:p>
    <w:p w:rsidR="007C3FCA" w:rsidRDefault="007C3FCA" w:rsidP="00573122">
      <w:pPr>
        <w:ind w:left="1287" w:hanging="1287"/>
        <w:rPr>
          <w:color w:val="000000"/>
        </w:rPr>
      </w:pPr>
      <w:r>
        <w:rPr>
          <w:rFonts w:eastAsiaTheme="majorEastAsia" w:hint="eastAsia"/>
        </w:rPr>
        <w:t>(     )2</w:t>
      </w:r>
      <w:r w:rsidR="00294988">
        <w:rPr>
          <w:rFonts w:eastAsiaTheme="majorEastAsia" w:hint="eastAsia"/>
        </w:rPr>
        <w:t>0</w:t>
      </w:r>
      <w:r w:rsidRPr="00602602">
        <w:rPr>
          <w:rFonts w:eastAsiaTheme="majorEastAsia" w:hint="eastAsia"/>
        </w:rPr>
        <w:t>.</w:t>
      </w:r>
      <w:r>
        <w:rPr>
          <w:rFonts w:eastAsiaTheme="majorEastAsia" w:hint="eastAsia"/>
        </w:rPr>
        <w:t xml:space="preserve"> </w:t>
      </w:r>
      <w:r w:rsidR="00573122" w:rsidRPr="00656178">
        <w:rPr>
          <w:color w:val="000000"/>
        </w:rPr>
        <w:t xml:space="preserve">Vocational high school students should have greater _____ </w:t>
      </w:r>
      <w:r>
        <w:rPr>
          <w:color w:val="000000"/>
        </w:rPr>
        <w:t>in themselves in order to learn</w:t>
      </w:r>
    </w:p>
    <w:p w:rsidR="00573122" w:rsidRDefault="00573122" w:rsidP="007C3FCA">
      <w:pPr>
        <w:ind w:leftChars="450" w:left="1054"/>
        <w:rPr>
          <w:color w:val="000000"/>
        </w:rPr>
      </w:pPr>
      <w:r w:rsidRPr="00656178">
        <w:rPr>
          <w:color w:val="000000"/>
        </w:rPr>
        <w:t>English well.</w:t>
      </w:r>
      <w:r w:rsidRPr="00656178">
        <w:rPr>
          <w:color w:val="000000"/>
        </w:rPr>
        <w:br/>
        <w:t>(A) influence</w:t>
      </w:r>
      <w:r w:rsidRPr="00656178">
        <w:rPr>
          <w:rFonts w:hint="eastAsia"/>
          <w:color w:val="000000"/>
        </w:rPr>
        <w:t xml:space="preserve">　</w:t>
      </w:r>
      <w:r w:rsidRPr="00656178">
        <w:rPr>
          <w:color w:val="000000"/>
        </w:rPr>
        <w:t>(B) dependence</w:t>
      </w:r>
      <w:r w:rsidRPr="00656178">
        <w:rPr>
          <w:rFonts w:hint="eastAsia"/>
          <w:color w:val="000000"/>
        </w:rPr>
        <w:t xml:space="preserve">　</w:t>
      </w:r>
      <w:r w:rsidRPr="00656178">
        <w:rPr>
          <w:color w:val="000000"/>
        </w:rPr>
        <w:t>(C) confidence</w:t>
      </w:r>
      <w:r w:rsidRPr="00656178">
        <w:rPr>
          <w:rFonts w:hint="eastAsia"/>
          <w:color w:val="000000"/>
        </w:rPr>
        <w:t xml:space="preserve">　</w:t>
      </w:r>
      <w:r w:rsidRPr="00656178">
        <w:rPr>
          <w:color w:val="000000"/>
        </w:rPr>
        <w:t>(D) performance</w:t>
      </w:r>
    </w:p>
    <w:p w:rsidR="007C3FCA" w:rsidRDefault="007C3FCA" w:rsidP="00573122">
      <w:pPr>
        <w:ind w:left="1287" w:hanging="1287"/>
        <w:rPr>
          <w:color w:val="000000"/>
          <w:kern w:val="0"/>
        </w:rPr>
      </w:pPr>
      <w:r>
        <w:rPr>
          <w:rFonts w:eastAsiaTheme="majorEastAsia" w:hint="eastAsia"/>
        </w:rPr>
        <w:t>(     )2</w:t>
      </w:r>
      <w:r w:rsidR="00294988">
        <w:rPr>
          <w:rFonts w:eastAsiaTheme="majorEastAsia" w:hint="eastAsia"/>
        </w:rPr>
        <w:t>1</w:t>
      </w:r>
      <w:r w:rsidRPr="00602602">
        <w:rPr>
          <w:rFonts w:eastAsiaTheme="majorEastAsia" w:hint="eastAsia"/>
        </w:rPr>
        <w:t>.</w:t>
      </w:r>
      <w:r>
        <w:rPr>
          <w:rFonts w:eastAsiaTheme="majorEastAsia" w:hint="eastAsia"/>
        </w:rPr>
        <w:t xml:space="preserve"> </w:t>
      </w:r>
      <w:r w:rsidR="00573122" w:rsidRPr="00656178">
        <w:rPr>
          <w:color w:val="000000"/>
          <w:kern w:val="0"/>
        </w:rPr>
        <w:t>The school holds _____ meetings to hear the opinions of s</w:t>
      </w:r>
      <w:r>
        <w:rPr>
          <w:color w:val="000000"/>
          <w:kern w:val="0"/>
        </w:rPr>
        <w:t>tudents, parents, and teachers.</w:t>
      </w:r>
    </w:p>
    <w:p w:rsidR="00573122" w:rsidRDefault="00573122" w:rsidP="007C3FCA">
      <w:pPr>
        <w:ind w:leftChars="50" w:left="117" w:firstLineChars="400" w:firstLine="937"/>
        <w:rPr>
          <w:color w:val="000000"/>
          <w:kern w:val="0"/>
        </w:rPr>
      </w:pPr>
      <w:r w:rsidRPr="00656178">
        <w:rPr>
          <w:color w:val="000000"/>
          <w:kern w:val="0"/>
        </w:rPr>
        <w:t xml:space="preserve">(A) regular  (B) recent  (C) strong  (D) competitive </w:t>
      </w:r>
    </w:p>
    <w:p w:rsidR="007C3FCA" w:rsidRDefault="007C3FCA" w:rsidP="00BE1AEB">
      <w:pPr>
        <w:ind w:left="1287" w:hanging="1287"/>
        <w:rPr>
          <w:color w:val="000000"/>
          <w:kern w:val="0"/>
        </w:rPr>
      </w:pPr>
      <w:r>
        <w:rPr>
          <w:rFonts w:eastAsiaTheme="majorEastAsia" w:hint="eastAsia"/>
        </w:rPr>
        <w:t>(     )2</w:t>
      </w:r>
      <w:r w:rsidR="00294988">
        <w:rPr>
          <w:rFonts w:eastAsiaTheme="majorEastAsia" w:hint="eastAsia"/>
        </w:rPr>
        <w:t>2</w:t>
      </w:r>
      <w:r w:rsidRPr="00602602">
        <w:rPr>
          <w:rFonts w:eastAsiaTheme="majorEastAsia" w:hint="eastAsia"/>
        </w:rPr>
        <w:t>.</w:t>
      </w:r>
      <w:r w:rsidRPr="00656178">
        <w:rPr>
          <w:color w:val="000000"/>
          <w:kern w:val="0"/>
        </w:rPr>
        <w:t xml:space="preserve"> </w:t>
      </w:r>
      <w:r w:rsidR="00BE1AEB" w:rsidRPr="00656178">
        <w:rPr>
          <w:color w:val="000000"/>
          <w:kern w:val="0"/>
        </w:rPr>
        <w:t>“Working from home” is no longer a new _____ in today</w:t>
      </w:r>
      <w:r>
        <w:rPr>
          <w:color w:val="000000"/>
          <w:kern w:val="0"/>
        </w:rPr>
        <w:t>’s society. Many companies have</w:t>
      </w:r>
    </w:p>
    <w:p w:rsidR="007C3FCA" w:rsidRDefault="007C3FCA" w:rsidP="007C3FCA">
      <w:pPr>
        <w:ind w:leftChars="50" w:left="117" w:firstLineChars="450" w:firstLine="1054"/>
        <w:rPr>
          <w:color w:val="000000"/>
          <w:kern w:val="0"/>
        </w:rPr>
      </w:pPr>
      <w:r>
        <w:rPr>
          <w:color w:val="000000"/>
          <w:kern w:val="0"/>
        </w:rPr>
        <w:t>adopted this idea.</w:t>
      </w:r>
    </w:p>
    <w:p w:rsidR="00BE1AEB" w:rsidRPr="00BE1AEB" w:rsidRDefault="00BE1AEB" w:rsidP="007C3FCA">
      <w:pPr>
        <w:ind w:leftChars="50" w:left="117" w:firstLineChars="450" w:firstLine="1054"/>
        <w:rPr>
          <w:color w:val="000000"/>
          <w:kern w:val="0"/>
        </w:rPr>
      </w:pPr>
      <w:r w:rsidRPr="00656178">
        <w:rPr>
          <w:color w:val="000000"/>
          <w:kern w:val="0"/>
        </w:rPr>
        <w:t>(A) modification  (B) frequency  (C) concept  (D) demand</w:t>
      </w:r>
    </w:p>
    <w:p w:rsidR="007C3FCA" w:rsidRDefault="007C3FCA" w:rsidP="00573122">
      <w:pPr>
        <w:ind w:left="1287" w:hanging="1287"/>
        <w:rPr>
          <w:color w:val="000000"/>
        </w:rPr>
      </w:pPr>
      <w:r>
        <w:rPr>
          <w:rFonts w:eastAsiaTheme="majorEastAsia" w:hint="eastAsia"/>
        </w:rPr>
        <w:lastRenderedPageBreak/>
        <w:t>(     )2</w:t>
      </w:r>
      <w:r w:rsidR="00294988">
        <w:rPr>
          <w:rFonts w:eastAsiaTheme="majorEastAsia" w:hint="eastAsia"/>
        </w:rPr>
        <w:t>3</w:t>
      </w:r>
      <w:r w:rsidRPr="00602602">
        <w:rPr>
          <w:rFonts w:eastAsiaTheme="majorEastAsia" w:hint="eastAsia"/>
        </w:rPr>
        <w:t>.</w:t>
      </w:r>
      <w:r>
        <w:rPr>
          <w:rFonts w:eastAsiaTheme="majorEastAsia" w:hint="eastAsia"/>
        </w:rPr>
        <w:t xml:space="preserve"> </w:t>
      </w:r>
      <w:r w:rsidR="00573122" w:rsidRPr="00656178">
        <w:rPr>
          <w:color w:val="000000"/>
        </w:rPr>
        <w:t>We should not judge a person too quickly because fi</w:t>
      </w:r>
      <w:r>
        <w:rPr>
          <w:color w:val="000000"/>
        </w:rPr>
        <w:t>rst _____ are often misleading.</w:t>
      </w:r>
    </w:p>
    <w:p w:rsidR="00573122" w:rsidRDefault="00573122" w:rsidP="007C3FCA">
      <w:pPr>
        <w:ind w:leftChars="50" w:left="117" w:firstLineChars="450" w:firstLine="1054"/>
        <w:rPr>
          <w:color w:val="000000"/>
        </w:rPr>
      </w:pPr>
      <w:r w:rsidRPr="00656178">
        <w:rPr>
          <w:color w:val="000000"/>
        </w:rPr>
        <w:t>(A) impressions  (B) restrictions  (C) elements  (D) experiments</w:t>
      </w:r>
    </w:p>
    <w:p w:rsidR="007C3FCA" w:rsidRDefault="007C3FCA" w:rsidP="00573122">
      <w:pPr>
        <w:ind w:left="1287" w:hanging="1287"/>
        <w:rPr>
          <w:color w:val="000000"/>
        </w:rPr>
      </w:pPr>
      <w:r>
        <w:rPr>
          <w:rFonts w:eastAsiaTheme="majorEastAsia" w:hint="eastAsia"/>
        </w:rPr>
        <w:t>(     )</w:t>
      </w:r>
      <w:r w:rsidR="00294988">
        <w:rPr>
          <w:rFonts w:eastAsiaTheme="majorEastAsia" w:hint="eastAsia"/>
        </w:rPr>
        <w:t>24</w:t>
      </w:r>
      <w:r w:rsidRPr="00602602">
        <w:rPr>
          <w:rFonts w:eastAsiaTheme="majorEastAsia" w:hint="eastAsia"/>
        </w:rPr>
        <w:t>.</w:t>
      </w:r>
      <w:r>
        <w:rPr>
          <w:rFonts w:eastAsiaTheme="majorEastAsia" w:hint="eastAsia"/>
        </w:rPr>
        <w:t xml:space="preserve"> </w:t>
      </w:r>
      <w:r w:rsidR="00573122" w:rsidRPr="00656178">
        <w:rPr>
          <w:color w:val="000000"/>
        </w:rPr>
        <w:t>Since my grandfather was hospitalized (</w:t>
      </w:r>
      <w:r w:rsidR="00573122" w:rsidRPr="00656178">
        <w:rPr>
          <w:rFonts w:hint="eastAsia"/>
          <w:color w:val="000000"/>
        </w:rPr>
        <w:t>住院</w:t>
      </w:r>
      <w:r w:rsidR="00573122" w:rsidRPr="00656178">
        <w:rPr>
          <w:color w:val="000000"/>
        </w:rPr>
        <w:t>), my father ha</w:t>
      </w:r>
      <w:r>
        <w:rPr>
          <w:color w:val="000000"/>
        </w:rPr>
        <w:t>d to rush _____ from his office</w:t>
      </w:r>
    </w:p>
    <w:p w:rsidR="00573122" w:rsidRDefault="00573122" w:rsidP="007C3FCA">
      <w:pPr>
        <w:ind w:leftChars="500" w:left="1171"/>
        <w:rPr>
          <w:color w:val="000000"/>
        </w:rPr>
      </w:pPr>
      <w:r w:rsidRPr="00656178">
        <w:rPr>
          <w:color w:val="000000"/>
        </w:rPr>
        <w:t>to the hospital after he got off work.</w:t>
      </w:r>
      <w:r w:rsidRPr="00656178">
        <w:rPr>
          <w:color w:val="000000"/>
        </w:rPr>
        <w:br/>
        <w:t>(A) accurately  (B) powerfully  (C) frequently  (D) wildly</w:t>
      </w:r>
    </w:p>
    <w:p w:rsidR="00294988" w:rsidRPr="00113F86" w:rsidRDefault="00294988" w:rsidP="00600A33">
      <w:pPr>
        <w:ind w:left="1287" w:hanging="1287"/>
        <w:rPr>
          <w:color w:val="000000"/>
        </w:rPr>
      </w:pPr>
      <w:r w:rsidRPr="00113F86">
        <w:rPr>
          <w:rFonts w:eastAsiaTheme="majorEastAsia" w:hint="eastAsia"/>
        </w:rPr>
        <w:t>(     )25</w:t>
      </w:r>
      <w:r w:rsidR="00600A33" w:rsidRPr="00113F86">
        <w:rPr>
          <w:rFonts w:eastAsiaTheme="majorEastAsia" w:hint="eastAsia"/>
        </w:rPr>
        <w:t>.</w:t>
      </w:r>
      <w:r w:rsidRPr="00113F86">
        <w:rPr>
          <w:rFonts w:eastAsiaTheme="majorEastAsia" w:hint="eastAsia"/>
        </w:rPr>
        <w:t xml:space="preserve"> </w:t>
      </w:r>
      <w:r w:rsidR="00600A33" w:rsidRPr="00113F86">
        <w:rPr>
          <w:color w:val="000000"/>
        </w:rPr>
        <w:t xml:space="preserve">Last month, fifty couples, who were married for fifty years and more, _____ their golden </w:t>
      </w:r>
    </w:p>
    <w:p w:rsidR="00294988" w:rsidRPr="00113F86" w:rsidRDefault="00294988" w:rsidP="00600A33">
      <w:pPr>
        <w:ind w:left="1287" w:hanging="1287"/>
        <w:rPr>
          <w:color w:val="000000"/>
        </w:rPr>
      </w:pPr>
      <w:r w:rsidRPr="00113F86">
        <w:rPr>
          <w:rFonts w:eastAsiaTheme="majorEastAsia" w:hint="eastAsia"/>
        </w:rPr>
        <w:t xml:space="preserve">          </w:t>
      </w:r>
      <w:r w:rsidRPr="00113F86">
        <w:rPr>
          <w:color w:val="000000"/>
        </w:rPr>
        <w:t xml:space="preserve">anniversary in the city hall. </w:t>
      </w:r>
      <w:r w:rsidRPr="00113F86">
        <w:rPr>
          <w:rFonts w:hint="eastAsia"/>
          <w:color w:val="000000"/>
        </w:rPr>
        <w:t xml:space="preserve"> </w:t>
      </w:r>
    </w:p>
    <w:p w:rsidR="00600A33" w:rsidRPr="00113F86" w:rsidRDefault="00113F86" w:rsidP="00600A33">
      <w:pPr>
        <w:ind w:left="1287" w:hanging="1287"/>
        <w:rPr>
          <w:color w:val="000000"/>
        </w:rPr>
      </w:pPr>
      <w:r>
        <w:rPr>
          <w:rFonts w:hint="eastAsia"/>
          <w:color w:val="000000"/>
        </w:rPr>
        <w:t xml:space="preserve">          </w:t>
      </w:r>
      <w:r w:rsidR="00600A33" w:rsidRPr="00113F86">
        <w:rPr>
          <w:color w:val="000000"/>
        </w:rPr>
        <w:t>(A) contributed</w:t>
      </w:r>
      <w:r w:rsidR="00600A33" w:rsidRPr="00113F86">
        <w:rPr>
          <w:rFonts w:hint="eastAsia"/>
          <w:color w:val="000000"/>
        </w:rPr>
        <w:t xml:space="preserve">　</w:t>
      </w:r>
      <w:r w:rsidR="00600A33" w:rsidRPr="00113F86">
        <w:rPr>
          <w:color w:val="000000"/>
        </w:rPr>
        <w:t>(B) confirmed</w:t>
      </w:r>
      <w:r w:rsidR="00600A33" w:rsidRPr="00113F86">
        <w:rPr>
          <w:rFonts w:hint="eastAsia"/>
          <w:color w:val="000000"/>
        </w:rPr>
        <w:t xml:space="preserve">　</w:t>
      </w:r>
      <w:r w:rsidR="00600A33" w:rsidRPr="00113F86">
        <w:rPr>
          <w:color w:val="000000"/>
        </w:rPr>
        <w:t>(C) celebrated</w:t>
      </w:r>
      <w:r w:rsidR="00600A33" w:rsidRPr="00113F86">
        <w:rPr>
          <w:rFonts w:hint="eastAsia"/>
          <w:color w:val="000000"/>
        </w:rPr>
        <w:t xml:space="preserve">　</w:t>
      </w:r>
      <w:r w:rsidR="00600A33" w:rsidRPr="00113F86">
        <w:rPr>
          <w:color w:val="000000"/>
        </w:rPr>
        <w:t>(D) combined</w:t>
      </w:r>
    </w:p>
    <w:p w:rsidR="007C3FCA" w:rsidRDefault="007C3FCA" w:rsidP="00600A33">
      <w:pPr>
        <w:rPr>
          <w:color w:val="000000"/>
        </w:rPr>
      </w:pPr>
      <w:r>
        <w:rPr>
          <w:rFonts w:eastAsiaTheme="majorEastAsia" w:hint="eastAsia"/>
        </w:rPr>
        <w:t>(     )</w:t>
      </w:r>
      <w:r w:rsidR="00294988">
        <w:rPr>
          <w:rFonts w:eastAsiaTheme="majorEastAsia" w:hint="eastAsia"/>
        </w:rPr>
        <w:t>26</w:t>
      </w:r>
      <w:r w:rsidRPr="00602602">
        <w:rPr>
          <w:rFonts w:eastAsiaTheme="majorEastAsia" w:hint="eastAsia"/>
        </w:rPr>
        <w:t>.</w:t>
      </w:r>
      <w:r>
        <w:rPr>
          <w:rFonts w:eastAsiaTheme="majorEastAsia" w:hint="eastAsia"/>
        </w:rPr>
        <w:t xml:space="preserve"> </w:t>
      </w:r>
      <w:r w:rsidR="00573122" w:rsidRPr="00656178">
        <w:rPr>
          <w:color w:val="000000"/>
        </w:rPr>
        <w:t>The main street was blocked. Drivers wer</w:t>
      </w:r>
      <w:r>
        <w:rPr>
          <w:color w:val="000000"/>
        </w:rPr>
        <w:t>e advised to take _____ routes.</w:t>
      </w:r>
    </w:p>
    <w:p w:rsidR="00573122" w:rsidRDefault="00294988" w:rsidP="007C3FCA">
      <w:pPr>
        <w:ind w:leftChars="50" w:left="117" w:firstLineChars="400" w:firstLine="937"/>
        <w:rPr>
          <w:color w:val="000000"/>
        </w:rPr>
      </w:pPr>
      <w:r>
        <w:rPr>
          <w:rFonts w:hint="eastAsia"/>
          <w:color w:val="000000"/>
        </w:rPr>
        <w:t xml:space="preserve"> </w:t>
      </w:r>
      <w:r w:rsidR="00573122" w:rsidRPr="00656178">
        <w:rPr>
          <w:color w:val="000000"/>
        </w:rPr>
        <w:t>(A) formal  (B) mature  (C) mobile  (D) alternative</w:t>
      </w:r>
    </w:p>
    <w:p w:rsidR="00BC6A27" w:rsidRDefault="00294988" w:rsidP="00BC6A27">
      <w:pPr>
        <w:ind w:left="1287" w:hanging="1287"/>
        <w:rPr>
          <w:color w:val="000000"/>
          <w:kern w:val="0"/>
        </w:rPr>
      </w:pPr>
      <w:r>
        <w:rPr>
          <w:rFonts w:eastAsiaTheme="majorEastAsia" w:hint="eastAsia"/>
        </w:rPr>
        <w:t>(     )27</w:t>
      </w:r>
      <w:r w:rsidR="00BC6A27" w:rsidRPr="00602602">
        <w:rPr>
          <w:rFonts w:eastAsiaTheme="majorEastAsia" w:hint="eastAsia"/>
        </w:rPr>
        <w:t>.</w:t>
      </w:r>
      <w:r w:rsidR="00BC6A27">
        <w:rPr>
          <w:rFonts w:eastAsiaTheme="majorEastAsia" w:hint="eastAsia"/>
        </w:rPr>
        <w:t xml:space="preserve"> </w:t>
      </w:r>
      <w:r w:rsidR="00BC6A27" w:rsidRPr="00656178">
        <w:rPr>
          <w:color w:val="000000"/>
          <w:kern w:val="0"/>
        </w:rPr>
        <w:t>Even if you don’t agree with someone, sticking your to</w:t>
      </w:r>
      <w:r w:rsidR="00BC6A27">
        <w:rPr>
          <w:color w:val="000000"/>
          <w:kern w:val="0"/>
        </w:rPr>
        <w:t>ngue out is not what a(n) _____</w:t>
      </w:r>
    </w:p>
    <w:p w:rsidR="00BC6A27" w:rsidRDefault="00294988" w:rsidP="00BC6A27">
      <w:pPr>
        <w:ind w:leftChars="450" w:left="1054"/>
        <w:rPr>
          <w:color w:val="000000"/>
          <w:kern w:val="0"/>
        </w:rPr>
      </w:pPr>
      <w:r>
        <w:rPr>
          <w:rFonts w:hint="eastAsia"/>
          <w:color w:val="000000"/>
          <w:kern w:val="0"/>
        </w:rPr>
        <w:t xml:space="preserve"> </w:t>
      </w:r>
      <w:r w:rsidR="00BC6A27" w:rsidRPr="00656178">
        <w:rPr>
          <w:color w:val="000000"/>
          <w:kern w:val="0"/>
        </w:rPr>
        <w:t>person should do.</w:t>
      </w:r>
      <w:r w:rsidR="00BC6A27" w:rsidRPr="00656178">
        <w:rPr>
          <w:color w:val="000000"/>
          <w:kern w:val="0"/>
        </w:rPr>
        <w:br/>
      </w:r>
      <w:r>
        <w:rPr>
          <w:rFonts w:hint="eastAsia"/>
          <w:color w:val="000000"/>
          <w:kern w:val="0"/>
        </w:rPr>
        <w:t xml:space="preserve"> </w:t>
      </w:r>
      <w:r w:rsidR="00BC6A27" w:rsidRPr="00656178">
        <w:rPr>
          <w:color w:val="000000"/>
          <w:kern w:val="0"/>
        </w:rPr>
        <w:t xml:space="preserve">(A) mature  (B) adventurous  (C) certain  (D) general </w:t>
      </w:r>
    </w:p>
    <w:p w:rsidR="00BC6A27" w:rsidRDefault="00BC6A27" w:rsidP="00BC6A27">
      <w:pPr>
        <w:rPr>
          <w:color w:val="000000"/>
        </w:rPr>
      </w:pPr>
      <w:r>
        <w:rPr>
          <w:rFonts w:eastAsiaTheme="majorEastAsia" w:hint="eastAsia"/>
        </w:rPr>
        <w:t>(     )2</w:t>
      </w:r>
      <w:r w:rsidR="00294988">
        <w:rPr>
          <w:rFonts w:eastAsiaTheme="majorEastAsia" w:hint="eastAsia"/>
        </w:rPr>
        <w:t>8</w:t>
      </w:r>
      <w:r w:rsidRPr="00602602">
        <w:rPr>
          <w:rFonts w:eastAsiaTheme="majorEastAsia" w:hint="eastAsia"/>
        </w:rPr>
        <w:t>.</w:t>
      </w:r>
      <w:r>
        <w:rPr>
          <w:rFonts w:eastAsiaTheme="majorEastAsia" w:hint="eastAsia"/>
        </w:rPr>
        <w:t xml:space="preserve"> </w:t>
      </w:r>
      <w:r w:rsidRPr="00656178">
        <w:rPr>
          <w:color w:val="000000"/>
        </w:rPr>
        <w:t xml:space="preserve">I really enjoyed the play, especially the </w:t>
      </w:r>
      <w:r w:rsidRPr="00656178">
        <w:rPr>
          <w:color w:val="000000"/>
          <w:kern w:val="0"/>
        </w:rPr>
        <w:t>_____</w:t>
      </w:r>
      <w:r w:rsidRPr="00656178">
        <w:rPr>
          <w:color w:val="000000"/>
        </w:rPr>
        <w:t>. The thi</w:t>
      </w:r>
      <w:r>
        <w:rPr>
          <w:color w:val="000000"/>
        </w:rPr>
        <w:t>ngs the performers said were so</w:t>
      </w:r>
    </w:p>
    <w:p w:rsidR="00BC6A27" w:rsidRDefault="00294988" w:rsidP="00BC6A27">
      <w:pPr>
        <w:ind w:leftChars="450" w:left="1054"/>
        <w:rPr>
          <w:color w:val="000000"/>
          <w:kern w:val="0"/>
        </w:rPr>
      </w:pPr>
      <w:r>
        <w:rPr>
          <w:rFonts w:hint="eastAsia"/>
          <w:color w:val="000000"/>
        </w:rPr>
        <w:t xml:space="preserve"> </w:t>
      </w:r>
      <w:r w:rsidR="00BC6A27" w:rsidRPr="00656178">
        <w:rPr>
          <w:color w:val="000000"/>
        </w:rPr>
        <w:t>witty.</w:t>
      </w:r>
      <w:r w:rsidR="00BC6A27" w:rsidRPr="00656178">
        <w:rPr>
          <w:color w:val="000000"/>
          <w:kern w:val="0"/>
        </w:rPr>
        <w:br/>
      </w:r>
      <w:r>
        <w:rPr>
          <w:rFonts w:hint="eastAsia"/>
          <w:color w:val="000000"/>
          <w:kern w:val="0"/>
        </w:rPr>
        <w:t xml:space="preserve"> </w:t>
      </w:r>
      <w:r w:rsidR="00BC6A27" w:rsidRPr="00656178">
        <w:rPr>
          <w:color w:val="000000"/>
          <w:kern w:val="0"/>
        </w:rPr>
        <w:t>(A) dialogues  (B) interests  (C) websites  (D) alternatives</w:t>
      </w:r>
    </w:p>
    <w:p w:rsidR="007C3FCA" w:rsidRDefault="007C3FCA" w:rsidP="00BC6A27">
      <w:pPr>
        <w:rPr>
          <w:color w:val="000000"/>
        </w:rPr>
      </w:pPr>
      <w:r>
        <w:rPr>
          <w:rFonts w:eastAsiaTheme="majorEastAsia" w:hint="eastAsia"/>
        </w:rPr>
        <w:t>(     )</w:t>
      </w:r>
      <w:r w:rsidR="00294988">
        <w:rPr>
          <w:rFonts w:eastAsiaTheme="majorEastAsia" w:hint="eastAsia"/>
        </w:rPr>
        <w:t>29</w:t>
      </w:r>
      <w:r w:rsidRPr="00602602">
        <w:rPr>
          <w:rFonts w:eastAsiaTheme="majorEastAsia" w:hint="eastAsia"/>
        </w:rPr>
        <w:t>.</w:t>
      </w:r>
      <w:r>
        <w:rPr>
          <w:rFonts w:eastAsiaTheme="majorEastAsia" w:hint="eastAsia"/>
        </w:rPr>
        <w:t xml:space="preserve"> </w:t>
      </w:r>
      <w:r w:rsidR="00573122" w:rsidRPr="00656178">
        <w:rPr>
          <w:color w:val="000000"/>
        </w:rPr>
        <w:t>The competition for first prize _____ my re</w:t>
      </w:r>
      <w:r>
        <w:rPr>
          <w:color w:val="000000"/>
        </w:rPr>
        <w:t>lationship with my best friend.</w:t>
      </w:r>
    </w:p>
    <w:p w:rsidR="00567AE0" w:rsidRDefault="00294988" w:rsidP="007C3FCA">
      <w:pPr>
        <w:ind w:leftChars="50" w:left="117" w:firstLineChars="400" w:firstLine="937"/>
        <w:rPr>
          <w:color w:val="000000"/>
        </w:rPr>
      </w:pPr>
      <w:r>
        <w:rPr>
          <w:rFonts w:hint="eastAsia"/>
          <w:color w:val="000000"/>
        </w:rPr>
        <w:t xml:space="preserve"> </w:t>
      </w:r>
      <w:r w:rsidR="00573122" w:rsidRPr="00656178">
        <w:rPr>
          <w:color w:val="000000"/>
        </w:rPr>
        <w:t>(A) impressed  (B) alerted  (C) affected  (D) performed</w:t>
      </w:r>
    </w:p>
    <w:p w:rsidR="00EF5DFE" w:rsidRDefault="007C3FCA" w:rsidP="00BE1AEB">
      <w:pPr>
        <w:ind w:left="1287" w:hanging="1287"/>
        <w:rPr>
          <w:color w:val="000000"/>
          <w:kern w:val="0"/>
        </w:rPr>
      </w:pPr>
      <w:r>
        <w:rPr>
          <w:rFonts w:eastAsiaTheme="majorEastAsia" w:hint="eastAsia"/>
        </w:rPr>
        <w:t>(     )</w:t>
      </w:r>
      <w:r w:rsidR="00D0353B">
        <w:rPr>
          <w:rFonts w:eastAsiaTheme="majorEastAsia" w:hint="eastAsia"/>
        </w:rPr>
        <w:t>3</w:t>
      </w:r>
      <w:r w:rsidR="00294988">
        <w:rPr>
          <w:rFonts w:eastAsiaTheme="majorEastAsia" w:hint="eastAsia"/>
        </w:rPr>
        <w:t>0</w:t>
      </w:r>
      <w:r w:rsidRPr="00602602">
        <w:rPr>
          <w:rFonts w:eastAsiaTheme="majorEastAsia" w:hint="eastAsia"/>
        </w:rPr>
        <w:t>.</w:t>
      </w:r>
      <w:r>
        <w:rPr>
          <w:rFonts w:eastAsiaTheme="majorEastAsia" w:hint="eastAsia"/>
        </w:rPr>
        <w:t xml:space="preserve"> </w:t>
      </w:r>
      <w:r w:rsidR="00BE1AEB" w:rsidRPr="00656178">
        <w:rPr>
          <w:color w:val="000000"/>
          <w:kern w:val="0"/>
        </w:rPr>
        <w:t xml:space="preserve">The athlete’s long-distance run through the </w:t>
      </w:r>
      <w:smartTag w:uri="urn:schemas-microsoft-com:office:smarttags" w:element="place">
        <w:smartTag w:uri="urn:schemas-microsoft-com:office:smarttags" w:element="country-region">
          <w:smartTag w:uri="urn:schemas-microsoft-com:office:smarttags" w:element="PlaceName">
            <w:r w:rsidR="00BE1AEB" w:rsidRPr="00656178">
              <w:rPr>
                <w:color w:val="000000"/>
                <w:kern w:val="0"/>
              </w:rPr>
              <w:t>Sahara</w:t>
            </w:r>
          </w:smartTag>
          <w:r w:rsidR="00BE1AEB" w:rsidRPr="00656178">
            <w:rPr>
              <w:color w:val="000000"/>
              <w:kern w:val="0"/>
            </w:rPr>
            <w:t xml:space="preserve"> </w:t>
          </w:r>
          <w:smartTag w:uri="urn:schemas-microsoft-com:office:smarttags" w:element="PlaceType">
            <w:smartTag w:uri="urn:schemas-microsoft-com:office:smarttags" w:element="City">
              <w:r w:rsidR="00BE1AEB" w:rsidRPr="00656178">
                <w:rPr>
                  <w:color w:val="000000"/>
                  <w:kern w:val="0"/>
                </w:rPr>
                <w:t>Desert</w:t>
              </w:r>
            </w:smartTag>
          </w:smartTag>
        </w:smartTag>
      </w:smartTag>
      <w:r w:rsidR="00BE1AEB" w:rsidRPr="00656178">
        <w:rPr>
          <w:color w:val="000000"/>
          <w:kern w:val="0"/>
        </w:rPr>
        <w:t xml:space="preserve"> was a(n) _____ achievement.</w:t>
      </w:r>
    </w:p>
    <w:p w:rsidR="00BE1AEB" w:rsidRDefault="00294988" w:rsidP="00EF5DFE">
      <w:pPr>
        <w:ind w:leftChars="50" w:left="117" w:firstLineChars="400" w:firstLine="937"/>
        <w:rPr>
          <w:color w:val="000000"/>
          <w:kern w:val="0"/>
        </w:rPr>
      </w:pPr>
      <w:r>
        <w:rPr>
          <w:rFonts w:hint="eastAsia"/>
          <w:color w:val="000000"/>
          <w:kern w:val="0"/>
        </w:rPr>
        <w:t xml:space="preserve"> </w:t>
      </w:r>
      <w:r w:rsidR="00BE1AEB" w:rsidRPr="00656178">
        <w:rPr>
          <w:color w:val="000000"/>
          <w:kern w:val="0"/>
        </w:rPr>
        <w:t xml:space="preserve">(A) impressive  (B) regular  (C) accurate  (D) foreign  </w:t>
      </w:r>
    </w:p>
    <w:p w:rsidR="00BC6A27" w:rsidRDefault="00BC6A27" w:rsidP="00567AE0">
      <w:pPr>
        <w:spacing w:line="220" w:lineRule="exact"/>
        <w:rPr>
          <w:color w:val="000000"/>
        </w:rPr>
      </w:pPr>
    </w:p>
    <w:p w:rsidR="00294988" w:rsidRDefault="00294988" w:rsidP="00567AE0">
      <w:pPr>
        <w:spacing w:line="220" w:lineRule="exact"/>
        <w:rPr>
          <w:color w:val="000000"/>
        </w:rPr>
      </w:pPr>
    </w:p>
    <w:p w:rsidR="00573122" w:rsidRDefault="0072214C" w:rsidP="00567AE0">
      <w:pPr>
        <w:spacing w:line="220" w:lineRule="exact"/>
        <w:rPr>
          <w:color w:val="000000"/>
        </w:rPr>
      </w:pPr>
      <w:r>
        <w:rPr>
          <w:rFonts w:hint="eastAsia"/>
          <w:color w:val="000000"/>
        </w:rPr>
        <w:t>三</w:t>
      </w:r>
      <w:r w:rsidR="00567AE0" w:rsidRPr="008B06C9">
        <w:rPr>
          <w:color w:val="000000"/>
        </w:rPr>
        <w:t>、綜合選擇</w:t>
      </w:r>
      <w:r w:rsidR="00567AE0" w:rsidRPr="008B06C9">
        <w:rPr>
          <w:color w:val="000000"/>
        </w:rPr>
        <w:t xml:space="preserve"> (20%)</w:t>
      </w:r>
    </w:p>
    <w:p w:rsidR="00001D3B" w:rsidRPr="00113F86" w:rsidRDefault="004A3463" w:rsidP="004A3463">
      <w:pPr>
        <w:tabs>
          <w:tab w:val="left" w:pos="119"/>
        </w:tabs>
        <w:rPr>
          <w:color w:val="000000"/>
        </w:rPr>
      </w:pPr>
      <w:r w:rsidRPr="00113F86">
        <w:rPr>
          <w:rFonts w:hint="eastAsia"/>
          <w:color w:val="000000"/>
          <w:kern w:val="0"/>
        </w:rPr>
        <w:t xml:space="preserve">    </w:t>
      </w:r>
      <w:r w:rsidR="00001D3B" w:rsidRPr="00113F86">
        <w:rPr>
          <w:color w:val="000000"/>
          <w:kern w:val="0"/>
        </w:rPr>
        <w:t xml:space="preserve">Language, like most things in life, is constantly changing. New technology, products, and concepts </w:t>
      </w:r>
      <w:r w:rsidR="00600A33" w:rsidRPr="00113F86">
        <w:rPr>
          <w:color w:val="000000"/>
        </w:rPr>
        <w:t>__</w:t>
      </w:r>
      <w:r w:rsidR="00A1206D" w:rsidRPr="00113F86">
        <w:rPr>
          <w:rFonts w:hint="eastAsia"/>
          <w:color w:val="000000"/>
        </w:rPr>
        <w:t>3</w:t>
      </w:r>
      <w:r w:rsidRPr="00113F86">
        <w:rPr>
          <w:rFonts w:hint="eastAsia"/>
          <w:color w:val="000000"/>
        </w:rPr>
        <w:t>1</w:t>
      </w:r>
      <w:r w:rsidR="00600A33" w:rsidRPr="00113F86">
        <w:rPr>
          <w:color w:val="000000"/>
        </w:rPr>
        <w:t>__</w:t>
      </w:r>
      <w:r w:rsidR="00600A33" w:rsidRPr="00113F86">
        <w:rPr>
          <w:rFonts w:hint="eastAsia"/>
          <w:color w:val="000000"/>
        </w:rPr>
        <w:t xml:space="preserve"> </w:t>
      </w:r>
      <w:r w:rsidR="00001D3B" w:rsidRPr="00113F86">
        <w:rPr>
          <w:color w:val="000000"/>
          <w:kern w:val="0"/>
        </w:rPr>
        <w:t xml:space="preserve">new words and alternative uses </w:t>
      </w:r>
      <w:r w:rsidR="00600A33" w:rsidRPr="00113F86">
        <w:rPr>
          <w:color w:val="000000"/>
        </w:rPr>
        <w:t>__</w:t>
      </w:r>
      <w:r w:rsidR="00A1206D" w:rsidRPr="00113F86">
        <w:rPr>
          <w:rFonts w:hint="eastAsia"/>
          <w:color w:val="000000"/>
        </w:rPr>
        <w:t>3</w:t>
      </w:r>
      <w:r w:rsidR="00600A33" w:rsidRPr="00113F86">
        <w:rPr>
          <w:rFonts w:hint="eastAsia"/>
          <w:color w:val="000000"/>
        </w:rPr>
        <w:t>2</w:t>
      </w:r>
      <w:r w:rsidR="00600A33" w:rsidRPr="00113F86">
        <w:rPr>
          <w:color w:val="000000"/>
        </w:rPr>
        <w:t>__</w:t>
      </w:r>
      <w:r w:rsidR="00600A33" w:rsidRPr="00113F86">
        <w:rPr>
          <w:rFonts w:hint="eastAsia"/>
          <w:color w:val="000000"/>
        </w:rPr>
        <w:t xml:space="preserve"> </w:t>
      </w:r>
      <w:r w:rsidR="00001D3B" w:rsidRPr="00113F86">
        <w:rPr>
          <w:color w:val="000000"/>
          <w:kern w:val="0"/>
        </w:rPr>
        <w:t xml:space="preserve">existing words. We use words today that our grandparents didn’t, </w:t>
      </w:r>
      <w:r w:rsidR="00600A33" w:rsidRPr="00113F86">
        <w:rPr>
          <w:color w:val="000000"/>
        </w:rPr>
        <w:t>__</w:t>
      </w:r>
      <w:r w:rsidR="00A1206D" w:rsidRPr="00113F86">
        <w:rPr>
          <w:rFonts w:hint="eastAsia"/>
          <w:color w:val="000000"/>
        </w:rPr>
        <w:t>3</w:t>
      </w:r>
      <w:r w:rsidRPr="00113F86">
        <w:rPr>
          <w:rFonts w:hint="eastAsia"/>
          <w:color w:val="000000"/>
        </w:rPr>
        <w:t>3</w:t>
      </w:r>
      <w:r w:rsidR="00600A33" w:rsidRPr="00113F86">
        <w:rPr>
          <w:color w:val="000000"/>
        </w:rPr>
        <w:t>__</w:t>
      </w:r>
      <w:r w:rsidR="00600A33" w:rsidRPr="00113F86">
        <w:rPr>
          <w:rFonts w:hint="eastAsia"/>
          <w:color w:val="000000"/>
        </w:rPr>
        <w:t xml:space="preserve"> </w:t>
      </w:r>
      <w:r w:rsidR="00001D3B" w:rsidRPr="00113F86">
        <w:rPr>
          <w:color w:val="000000"/>
          <w:kern w:val="0"/>
        </w:rPr>
        <w:t xml:space="preserve">our grandchildren will use words that we have never used. With all these changes, how can we keep </w:t>
      </w:r>
      <w:r w:rsidR="00600A33" w:rsidRPr="00113F86">
        <w:rPr>
          <w:color w:val="000000"/>
        </w:rPr>
        <w:t>__</w:t>
      </w:r>
      <w:r w:rsidR="00A1206D" w:rsidRPr="00113F86">
        <w:rPr>
          <w:rFonts w:hint="eastAsia"/>
          <w:color w:val="000000"/>
        </w:rPr>
        <w:t>3</w:t>
      </w:r>
      <w:r w:rsidRPr="00113F86">
        <w:rPr>
          <w:rFonts w:hint="eastAsia"/>
          <w:color w:val="000000"/>
        </w:rPr>
        <w:t>4</w:t>
      </w:r>
      <w:r w:rsidR="00600A33" w:rsidRPr="00113F86">
        <w:rPr>
          <w:color w:val="000000"/>
        </w:rPr>
        <w:t>__</w:t>
      </w:r>
      <w:r w:rsidR="00001D3B" w:rsidRPr="00113F86">
        <w:rPr>
          <w:color w:val="000000"/>
          <w:kern w:val="0"/>
        </w:rPr>
        <w:t xml:space="preserve">? Let’s look at the </w:t>
      </w:r>
      <w:r w:rsidR="00600A33" w:rsidRPr="00113F86">
        <w:rPr>
          <w:color w:val="000000"/>
        </w:rPr>
        <w:t>__</w:t>
      </w:r>
      <w:r w:rsidR="00A1206D" w:rsidRPr="00113F86">
        <w:rPr>
          <w:rFonts w:hint="eastAsia"/>
          <w:color w:val="000000"/>
        </w:rPr>
        <w:t>3</w:t>
      </w:r>
      <w:r w:rsidRPr="00113F86">
        <w:rPr>
          <w:rFonts w:hint="eastAsia"/>
          <w:color w:val="000000"/>
        </w:rPr>
        <w:t>5</w:t>
      </w:r>
      <w:r w:rsidR="00600A33" w:rsidRPr="00113F86">
        <w:rPr>
          <w:color w:val="000000"/>
        </w:rPr>
        <w:t>__</w:t>
      </w:r>
      <w:r w:rsidR="00600A33" w:rsidRPr="00113F86">
        <w:rPr>
          <w:rFonts w:hint="eastAsia"/>
          <w:color w:val="000000"/>
        </w:rPr>
        <w:t xml:space="preserve"> </w:t>
      </w:r>
      <w:r w:rsidR="00001D3B" w:rsidRPr="00113F86">
        <w:rPr>
          <w:color w:val="000000"/>
          <w:kern w:val="0"/>
        </w:rPr>
        <w:t xml:space="preserve"> on the right.</w:t>
      </w:r>
      <w:r w:rsidR="00001D3B" w:rsidRPr="00113F86">
        <w:rPr>
          <w:color w:val="000000"/>
        </w:rPr>
        <w:br/>
      </w:r>
      <w:r w:rsidR="00600A33" w:rsidRPr="00113F86">
        <w:rPr>
          <w:rFonts w:eastAsiaTheme="majorEastAsia" w:hint="eastAsia"/>
        </w:rPr>
        <w:t>(     )</w:t>
      </w:r>
      <w:r w:rsidR="00A1206D" w:rsidRPr="00113F86">
        <w:rPr>
          <w:rFonts w:eastAsiaTheme="majorEastAsia" w:hint="eastAsia"/>
        </w:rPr>
        <w:t>3</w:t>
      </w:r>
      <w:r w:rsidR="00600A33" w:rsidRPr="00113F86">
        <w:rPr>
          <w:rFonts w:eastAsiaTheme="majorEastAsia" w:hint="eastAsia"/>
        </w:rPr>
        <w:t xml:space="preserve">1. </w:t>
      </w:r>
      <w:r w:rsidR="00001D3B" w:rsidRPr="00113F86">
        <w:rPr>
          <w:color w:val="000000"/>
        </w:rPr>
        <w:t xml:space="preserve">(A) modify  (B) alert  (C) combine  (D) demand </w:t>
      </w:r>
      <w:r w:rsidR="00001D3B" w:rsidRPr="00113F86">
        <w:rPr>
          <w:color w:val="000000"/>
        </w:rPr>
        <w:br/>
      </w:r>
      <w:r w:rsidR="00600A33" w:rsidRPr="00113F86">
        <w:rPr>
          <w:rFonts w:eastAsiaTheme="majorEastAsia" w:hint="eastAsia"/>
        </w:rPr>
        <w:t>(     )</w:t>
      </w:r>
      <w:r w:rsidR="00A1206D" w:rsidRPr="00113F86">
        <w:rPr>
          <w:rFonts w:eastAsiaTheme="majorEastAsia" w:hint="eastAsia"/>
        </w:rPr>
        <w:t>3</w:t>
      </w:r>
      <w:r w:rsidRPr="00113F86">
        <w:rPr>
          <w:rFonts w:eastAsiaTheme="majorEastAsia" w:hint="eastAsia"/>
        </w:rPr>
        <w:t>2</w:t>
      </w:r>
      <w:r w:rsidR="00600A33" w:rsidRPr="00113F86">
        <w:rPr>
          <w:rFonts w:eastAsiaTheme="majorEastAsia" w:hint="eastAsia"/>
        </w:rPr>
        <w:t xml:space="preserve">. </w:t>
      </w:r>
      <w:r w:rsidR="00001D3B" w:rsidRPr="00113F86">
        <w:rPr>
          <w:color w:val="000000"/>
        </w:rPr>
        <w:t xml:space="preserve">(A) to  (B) with  (C) for  (D) against </w:t>
      </w:r>
      <w:r w:rsidR="00001D3B" w:rsidRPr="00113F86">
        <w:rPr>
          <w:color w:val="000000"/>
        </w:rPr>
        <w:br/>
      </w:r>
      <w:r w:rsidR="00600A33" w:rsidRPr="00113F86">
        <w:rPr>
          <w:rFonts w:eastAsiaTheme="majorEastAsia" w:hint="eastAsia"/>
        </w:rPr>
        <w:t>(     )</w:t>
      </w:r>
      <w:r w:rsidR="00A1206D" w:rsidRPr="00113F86">
        <w:rPr>
          <w:rFonts w:eastAsiaTheme="majorEastAsia" w:hint="eastAsia"/>
        </w:rPr>
        <w:t>3</w:t>
      </w:r>
      <w:r w:rsidRPr="00113F86">
        <w:rPr>
          <w:rFonts w:eastAsiaTheme="majorEastAsia" w:hint="eastAsia"/>
        </w:rPr>
        <w:t>3</w:t>
      </w:r>
      <w:r w:rsidR="00600A33" w:rsidRPr="00113F86">
        <w:rPr>
          <w:rFonts w:eastAsiaTheme="majorEastAsia" w:hint="eastAsia"/>
        </w:rPr>
        <w:t xml:space="preserve">. </w:t>
      </w:r>
      <w:r w:rsidR="00001D3B" w:rsidRPr="00113F86">
        <w:rPr>
          <w:color w:val="000000"/>
        </w:rPr>
        <w:t xml:space="preserve">(A) while  (B) so  (C) or  (D) because </w:t>
      </w:r>
      <w:r w:rsidR="00001D3B" w:rsidRPr="00113F86">
        <w:rPr>
          <w:color w:val="000000"/>
        </w:rPr>
        <w:br/>
      </w:r>
      <w:r w:rsidR="00600A33" w:rsidRPr="00113F86">
        <w:rPr>
          <w:rFonts w:eastAsiaTheme="majorEastAsia" w:hint="eastAsia"/>
        </w:rPr>
        <w:t>(     )</w:t>
      </w:r>
      <w:r w:rsidR="00A1206D" w:rsidRPr="00113F86">
        <w:rPr>
          <w:rFonts w:eastAsiaTheme="majorEastAsia" w:hint="eastAsia"/>
        </w:rPr>
        <w:t>3</w:t>
      </w:r>
      <w:r w:rsidRPr="00113F86">
        <w:rPr>
          <w:rFonts w:eastAsiaTheme="majorEastAsia" w:hint="eastAsia"/>
        </w:rPr>
        <w:t>4</w:t>
      </w:r>
      <w:r w:rsidR="00600A33" w:rsidRPr="00113F86">
        <w:rPr>
          <w:rFonts w:eastAsiaTheme="majorEastAsia" w:hint="eastAsia"/>
        </w:rPr>
        <w:t>.</w:t>
      </w:r>
      <w:r w:rsidR="00600A33" w:rsidRPr="00113F86">
        <w:rPr>
          <w:color w:val="000000"/>
        </w:rPr>
        <w:t xml:space="preserve"> </w:t>
      </w:r>
      <w:r w:rsidR="00001D3B" w:rsidRPr="00113F86">
        <w:rPr>
          <w:color w:val="000000"/>
        </w:rPr>
        <w:t xml:space="preserve">(A) on  (B) in  (C) up  (D) from </w:t>
      </w:r>
      <w:r w:rsidR="00001D3B" w:rsidRPr="00113F86">
        <w:rPr>
          <w:color w:val="000000"/>
        </w:rPr>
        <w:br/>
      </w:r>
      <w:r w:rsidR="00600A33" w:rsidRPr="00113F86">
        <w:rPr>
          <w:rFonts w:eastAsiaTheme="majorEastAsia" w:hint="eastAsia"/>
        </w:rPr>
        <w:lastRenderedPageBreak/>
        <w:t>(     )</w:t>
      </w:r>
      <w:r w:rsidR="00A1206D" w:rsidRPr="00113F86">
        <w:rPr>
          <w:rFonts w:eastAsiaTheme="majorEastAsia" w:hint="eastAsia"/>
        </w:rPr>
        <w:t>35</w:t>
      </w:r>
      <w:r w:rsidR="00600A33" w:rsidRPr="00113F86">
        <w:rPr>
          <w:rFonts w:eastAsiaTheme="majorEastAsia" w:hint="eastAsia"/>
        </w:rPr>
        <w:t>.</w:t>
      </w:r>
      <w:r w:rsidR="00600A33" w:rsidRPr="00113F86">
        <w:rPr>
          <w:color w:val="000000"/>
        </w:rPr>
        <w:t xml:space="preserve"> </w:t>
      </w:r>
      <w:r w:rsidR="00001D3B" w:rsidRPr="00113F86">
        <w:rPr>
          <w:color w:val="000000"/>
        </w:rPr>
        <w:t xml:space="preserve">(A) element  (B) dialogue  (C) tourism  (D) celebrity </w:t>
      </w:r>
    </w:p>
    <w:p w:rsidR="00001D3B" w:rsidRPr="00A1206D" w:rsidRDefault="00001D3B" w:rsidP="00567AE0">
      <w:pPr>
        <w:spacing w:line="220" w:lineRule="exact"/>
        <w:rPr>
          <w:color w:val="000000"/>
        </w:rPr>
      </w:pPr>
    </w:p>
    <w:p w:rsidR="00573122" w:rsidRDefault="00573122" w:rsidP="00573122">
      <w:pPr>
        <w:tabs>
          <w:tab w:val="left" w:pos="119"/>
        </w:tabs>
        <w:ind w:left="119" w:hanging="119"/>
        <w:rPr>
          <w:color w:val="000000"/>
        </w:rPr>
      </w:pPr>
      <w:r w:rsidRPr="00656178">
        <w:rPr>
          <w:color w:val="000000"/>
        </w:rPr>
        <w:t xml:space="preserve">  </w:t>
      </w:r>
      <w:r w:rsidR="00D0353B">
        <w:rPr>
          <w:color w:val="000000"/>
          <w:kern w:val="0"/>
        </w:rPr>
        <w:t xml:space="preserve"> </w:t>
      </w:r>
      <w:r w:rsidR="00D0353B">
        <w:rPr>
          <w:rFonts w:hint="eastAsia"/>
          <w:color w:val="000000"/>
          <w:kern w:val="0"/>
        </w:rPr>
        <w:t xml:space="preserve">     </w:t>
      </w:r>
      <w:r w:rsidRPr="00656178">
        <w:rPr>
          <w:color w:val="000000"/>
          <w:kern w:val="0"/>
        </w:rPr>
        <w:t xml:space="preserve">Just like e-words, symbols such as “♥” have also </w:t>
      </w:r>
      <w:r w:rsidR="00D0353B" w:rsidRPr="00656178">
        <w:rPr>
          <w:color w:val="000000"/>
        </w:rPr>
        <w:t>__</w:t>
      </w:r>
      <w:r w:rsidR="00A1206D">
        <w:rPr>
          <w:rFonts w:hint="eastAsia"/>
          <w:color w:val="000000"/>
        </w:rPr>
        <w:t>36</w:t>
      </w:r>
      <w:r w:rsidR="00D0353B">
        <w:rPr>
          <w:color w:val="000000"/>
        </w:rPr>
        <w:t>__</w:t>
      </w:r>
      <w:r w:rsidRPr="00656178">
        <w:rPr>
          <w:color w:val="000000"/>
          <w:kern w:val="0"/>
        </w:rPr>
        <w:t xml:space="preserve"> common elements in computer and </w:t>
      </w:r>
      <w:r w:rsidR="00D0353B" w:rsidRPr="00656178">
        <w:rPr>
          <w:color w:val="000000"/>
        </w:rPr>
        <w:t xml:space="preserve"> __</w:t>
      </w:r>
      <w:r w:rsidR="00A1206D">
        <w:rPr>
          <w:rFonts w:hint="eastAsia"/>
          <w:color w:val="000000"/>
        </w:rPr>
        <w:t>37</w:t>
      </w:r>
      <w:r w:rsidR="00D0353B">
        <w:rPr>
          <w:color w:val="000000"/>
        </w:rPr>
        <w:t>__</w:t>
      </w:r>
      <w:r w:rsidR="00D0353B">
        <w:rPr>
          <w:rFonts w:hint="eastAsia"/>
          <w:color w:val="000000"/>
        </w:rPr>
        <w:t xml:space="preserve"> </w:t>
      </w:r>
      <w:r w:rsidRPr="00656178">
        <w:rPr>
          <w:color w:val="000000"/>
          <w:kern w:val="0"/>
        </w:rPr>
        <w:t xml:space="preserve">phone text messages. It all started </w:t>
      </w:r>
      <w:r w:rsidR="00D0353B" w:rsidRPr="00656178">
        <w:rPr>
          <w:color w:val="000000"/>
        </w:rPr>
        <w:t>__</w:t>
      </w:r>
      <w:r w:rsidR="00A1206D">
        <w:rPr>
          <w:rFonts w:hint="eastAsia"/>
          <w:color w:val="000000"/>
        </w:rPr>
        <w:t>38</w:t>
      </w:r>
      <w:r w:rsidR="00D0353B">
        <w:rPr>
          <w:color w:val="000000"/>
        </w:rPr>
        <w:t>__</w:t>
      </w:r>
      <w:r w:rsidRPr="00656178">
        <w:rPr>
          <w:color w:val="000000"/>
          <w:kern w:val="0"/>
        </w:rPr>
        <w:t xml:space="preserve"> the “I ♥ NY” T-shirts printed in the 1980s to promote tourism. The design became so popular that almost everyone owned a T-shirt with an “I ♥…” logo on it. People can still be seen today </w:t>
      </w:r>
      <w:r w:rsidR="00D0353B" w:rsidRPr="00656178">
        <w:rPr>
          <w:color w:val="000000"/>
        </w:rPr>
        <w:t>__</w:t>
      </w:r>
      <w:r w:rsidR="00A1206D">
        <w:rPr>
          <w:rFonts w:hint="eastAsia"/>
          <w:color w:val="000000"/>
        </w:rPr>
        <w:t>39</w:t>
      </w:r>
      <w:r w:rsidR="00D0353B">
        <w:rPr>
          <w:color w:val="000000"/>
        </w:rPr>
        <w:t>__</w:t>
      </w:r>
      <w:r w:rsidRPr="00656178">
        <w:rPr>
          <w:color w:val="000000"/>
          <w:kern w:val="0"/>
        </w:rPr>
        <w:t xml:space="preserve"> shirts that say “I ♥ TW.” </w:t>
      </w:r>
      <w:r w:rsidRPr="00656178">
        <w:rPr>
          <w:color w:val="000000"/>
        </w:rPr>
        <w:t xml:space="preserve">These days, the symbol “♥” can even be used as a word. </w:t>
      </w:r>
      <w:r w:rsidRPr="00656178">
        <w:rPr>
          <w:color w:val="000000"/>
          <w:kern w:val="0"/>
        </w:rPr>
        <w:t xml:space="preserve">If you look up the word “heart” in </w:t>
      </w:r>
      <w:r w:rsidRPr="00656178">
        <w:rPr>
          <w:i/>
          <w:color w:val="000000"/>
          <w:kern w:val="0"/>
        </w:rPr>
        <w:t>Oxford Dictionaries Online</w:t>
      </w:r>
      <w:r w:rsidRPr="00656178">
        <w:rPr>
          <w:color w:val="000000"/>
          <w:kern w:val="0"/>
        </w:rPr>
        <w:t xml:space="preserve">, you will find the symbol “♥” </w:t>
      </w:r>
      <w:r w:rsidR="00D0353B" w:rsidRPr="00656178">
        <w:rPr>
          <w:color w:val="000000"/>
        </w:rPr>
        <w:t>__</w:t>
      </w:r>
      <w:r w:rsidR="00A1206D">
        <w:rPr>
          <w:rFonts w:hint="eastAsia"/>
          <w:color w:val="000000"/>
        </w:rPr>
        <w:t>40</w:t>
      </w:r>
      <w:r w:rsidR="00D0353B">
        <w:rPr>
          <w:color w:val="000000"/>
        </w:rPr>
        <w:t>__</w:t>
      </w:r>
      <w:r w:rsidRPr="00656178">
        <w:rPr>
          <w:color w:val="000000"/>
          <w:kern w:val="0"/>
        </w:rPr>
        <w:t xml:space="preserve"> the same entry.</w:t>
      </w:r>
      <w:r w:rsidRPr="00656178">
        <w:rPr>
          <w:color w:val="000000"/>
        </w:rPr>
        <w:br/>
      </w:r>
      <w:r w:rsidR="00D0353B">
        <w:rPr>
          <w:rFonts w:eastAsiaTheme="majorEastAsia" w:hint="eastAsia"/>
        </w:rPr>
        <w:t>(     )</w:t>
      </w:r>
      <w:r w:rsidR="00A1206D">
        <w:rPr>
          <w:rFonts w:eastAsiaTheme="majorEastAsia" w:hint="eastAsia"/>
        </w:rPr>
        <w:t>36</w:t>
      </w:r>
      <w:r w:rsidR="00D0353B" w:rsidRPr="00602602">
        <w:rPr>
          <w:rFonts w:eastAsiaTheme="majorEastAsia" w:hint="eastAsia"/>
        </w:rPr>
        <w:t>.</w:t>
      </w:r>
      <w:r w:rsidR="00D0353B">
        <w:rPr>
          <w:rFonts w:eastAsiaTheme="majorEastAsia" w:hint="eastAsia"/>
        </w:rPr>
        <w:t xml:space="preserve"> </w:t>
      </w:r>
      <w:r w:rsidRPr="00656178">
        <w:rPr>
          <w:color w:val="000000"/>
        </w:rPr>
        <w:t>(A) became  (B) becoming  (C) becomed  (D) become</w:t>
      </w:r>
      <w:r w:rsidRPr="00656178">
        <w:rPr>
          <w:color w:val="000000"/>
        </w:rPr>
        <w:br/>
      </w:r>
      <w:r w:rsidR="00D0353B">
        <w:rPr>
          <w:rFonts w:eastAsiaTheme="majorEastAsia" w:hint="eastAsia"/>
        </w:rPr>
        <w:t>(     )</w:t>
      </w:r>
      <w:r w:rsidR="00A1206D">
        <w:rPr>
          <w:rFonts w:eastAsiaTheme="majorEastAsia" w:hint="eastAsia"/>
        </w:rPr>
        <w:t>37</w:t>
      </w:r>
      <w:r w:rsidR="00D0353B" w:rsidRPr="00602602">
        <w:rPr>
          <w:rFonts w:eastAsiaTheme="majorEastAsia" w:hint="eastAsia"/>
        </w:rPr>
        <w:t>.</w:t>
      </w:r>
      <w:r w:rsidR="00D0353B">
        <w:rPr>
          <w:rFonts w:eastAsiaTheme="majorEastAsia" w:hint="eastAsia"/>
        </w:rPr>
        <w:t xml:space="preserve"> </w:t>
      </w:r>
      <w:r w:rsidRPr="00656178">
        <w:rPr>
          <w:color w:val="000000"/>
        </w:rPr>
        <w:t xml:space="preserve">(A) alert  (B) alternative  (C) mobile  (D) frequent </w:t>
      </w:r>
      <w:r w:rsidRPr="00656178">
        <w:rPr>
          <w:color w:val="000000"/>
        </w:rPr>
        <w:br/>
      </w:r>
      <w:r w:rsidR="00D0353B">
        <w:rPr>
          <w:rFonts w:eastAsiaTheme="majorEastAsia" w:hint="eastAsia"/>
        </w:rPr>
        <w:t>(     )</w:t>
      </w:r>
      <w:r w:rsidR="00A1206D">
        <w:rPr>
          <w:rFonts w:eastAsiaTheme="majorEastAsia" w:hint="eastAsia"/>
        </w:rPr>
        <w:t>38</w:t>
      </w:r>
      <w:r w:rsidR="00D0353B" w:rsidRPr="00602602">
        <w:rPr>
          <w:rFonts w:eastAsiaTheme="majorEastAsia" w:hint="eastAsia"/>
        </w:rPr>
        <w:t>.</w:t>
      </w:r>
      <w:r w:rsidR="00D0353B">
        <w:rPr>
          <w:rFonts w:eastAsiaTheme="majorEastAsia" w:hint="eastAsia"/>
        </w:rPr>
        <w:t xml:space="preserve"> </w:t>
      </w:r>
      <w:r w:rsidRPr="00656178">
        <w:rPr>
          <w:color w:val="000000"/>
        </w:rPr>
        <w:t xml:space="preserve">(A) to  (B) with  (C) by  (D) on </w:t>
      </w:r>
      <w:r w:rsidRPr="00656178">
        <w:rPr>
          <w:color w:val="000000"/>
        </w:rPr>
        <w:br/>
      </w:r>
      <w:r w:rsidR="00D0353B">
        <w:rPr>
          <w:rFonts w:eastAsiaTheme="majorEastAsia" w:hint="eastAsia"/>
        </w:rPr>
        <w:t>(     )</w:t>
      </w:r>
      <w:r w:rsidR="00A1206D">
        <w:rPr>
          <w:rFonts w:eastAsiaTheme="majorEastAsia" w:hint="eastAsia"/>
        </w:rPr>
        <w:t>39</w:t>
      </w:r>
      <w:r w:rsidR="00D0353B" w:rsidRPr="00602602">
        <w:rPr>
          <w:rFonts w:eastAsiaTheme="majorEastAsia" w:hint="eastAsia"/>
        </w:rPr>
        <w:t>.</w:t>
      </w:r>
      <w:r w:rsidR="00D0353B">
        <w:rPr>
          <w:rFonts w:eastAsiaTheme="majorEastAsia" w:hint="eastAsia"/>
        </w:rPr>
        <w:t xml:space="preserve"> </w:t>
      </w:r>
      <w:r w:rsidRPr="00656178">
        <w:rPr>
          <w:color w:val="000000"/>
        </w:rPr>
        <w:t xml:space="preserve">(A) are wearing  (B) wearing  (C) wear  (D) worn </w:t>
      </w:r>
      <w:r w:rsidRPr="00656178">
        <w:rPr>
          <w:color w:val="000000"/>
        </w:rPr>
        <w:br/>
      </w:r>
      <w:r w:rsidR="00D0353B">
        <w:rPr>
          <w:rFonts w:eastAsiaTheme="majorEastAsia" w:hint="eastAsia"/>
        </w:rPr>
        <w:t>(     )</w:t>
      </w:r>
      <w:r w:rsidR="00A1206D">
        <w:rPr>
          <w:rFonts w:eastAsiaTheme="majorEastAsia" w:hint="eastAsia"/>
        </w:rPr>
        <w:t>40</w:t>
      </w:r>
      <w:r w:rsidR="00D0353B" w:rsidRPr="00602602">
        <w:rPr>
          <w:rFonts w:eastAsiaTheme="majorEastAsia" w:hint="eastAsia"/>
        </w:rPr>
        <w:t>.</w:t>
      </w:r>
      <w:r w:rsidR="00D0353B">
        <w:rPr>
          <w:rFonts w:eastAsiaTheme="majorEastAsia" w:hint="eastAsia"/>
        </w:rPr>
        <w:t xml:space="preserve"> </w:t>
      </w:r>
      <w:r w:rsidRPr="00656178">
        <w:rPr>
          <w:color w:val="000000"/>
        </w:rPr>
        <w:t xml:space="preserve">(A) under  (B) in  (C) from  (D) by </w:t>
      </w:r>
    </w:p>
    <w:p w:rsidR="00567AE0" w:rsidRPr="00573122" w:rsidRDefault="00567AE0" w:rsidP="00567AE0">
      <w:pPr>
        <w:spacing w:line="220" w:lineRule="exact"/>
        <w:rPr>
          <w:color w:val="000000"/>
        </w:rPr>
      </w:pPr>
    </w:p>
    <w:p w:rsidR="00FE1588" w:rsidRDefault="00FE1588" w:rsidP="00567AE0">
      <w:pPr>
        <w:spacing w:line="220" w:lineRule="exact"/>
        <w:rPr>
          <w:color w:val="000000"/>
        </w:rPr>
      </w:pPr>
    </w:p>
    <w:p w:rsidR="00567AE0" w:rsidRDefault="0072214C" w:rsidP="00567AE0">
      <w:pPr>
        <w:spacing w:line="220" w:lineRule="exact"/>
        <w:rPr>
          <w:color w:val="000000"/>
        </w:rPr>
      </w:pPr>
      <w:r>
        <w:rPr>
          <w:rFonts w:hint="eastAsia"/>
          <w:color w:val="000000"/>
        </w:rPr>
        <w:t>四</w:t>
      </w:r>
      <w:r w:rsidR="00567AE0" w:rsidRPr="008B06C9">
        <w:rPr>
          <w:color w:val="000000"/>
        </w:rPr>
        <w:t>、對話</w:t>
      </w:r>
      <w:r w:rsidR="00567AE0" w:rsidRPr="008B06C9">
        <w:rPr>
          <w:color w:val="000000"/>
        </w:rPr>
        <w:t xml:space="preserve"> (10%)</w:t>
      </w:r>
    </w:p>
    <w:p w:rsidR="000343CD" w:rsidRDefault="00E04D91" w:rsidP="00BE1AEB">
      <w:pPr>
        <w:tabs>
          <w:tab w:val="left" w:pos="119"/>
        </w:tabs>
        <w:ind w:left="1287" w:hanging="1287"/>
        <w:rPr>
          <w:color w:val="000000"/>
        </w:rPr>
      </w:pPr>
      <w:r>
        <w:rPr>
          <w:rFonts w:eastAsiaTheme="majorEastAsia" w:hint="eastAsia"/>
        </w:rPr>
        <w:t>(     )41</w:t>
      </w:r>
      <w:r w:rsidR="000343CD" w:rsidRPr="000343CD">
        <w:rPr>
          <w:rFonts w:eastAsiaTheme="majorEastAsia" w:hint="eastAsia"/>
        </w:rPr>
        <w:t>.</w:t>
      </w:r>
      <w:r w:rsidR="000343CD">
        <w:rPr>
          <w:rFonts w:eastAsiaTheme="majorEastAsia" w:hint="eastAsia"/>
        </w:rPr>
        <w:t xml:space="preserve"> </w:t>
      </w:r>
      <w:r w:rsidR="00BE1AEB" w:rsidRPr="000343CD">
        <w:rPr>
          <w:color w:val="000000"/>
        </w:rPr>
        <w:t>Fanny: What are you doing, Adam? You sho</w:t>
      </w:r>
      <w:r w:rsidR="000343CD">
        <w:rPr>
          <w:color w:val="000000"/>
        </w:rPr>
        <w:t>uldn’t use your phone in class.</w:t>
      </w:r>
    </w:p>
    <w:p w:rsidR="000343CD" w:rsidRDefault="00BE1AEB" w:rsidP="000343CD">
      <w:pPr>
        <w:tabs>
          <w:tab w:val="left" w:pos="119"/>
        </w:tabs>
        <w:ind w:leftChars="50" w:left="117" w:firstLineChars="400" w:firstLine="937"/>
        <w:rPr>
          <w:color w:val="000000"/>
        </w:rPr>
      </w:pPr>
      <w:r w:rsidRPr="000343CD">
        <w:rPr>
          <w:color w:val="000000"/>
        </w:rPr>
        <w:t>Adam: _____</w:t>
      </w:r>
      <w:r w:rsidR="000343CD">
        <w:rPr>
          <w:color w:val="000000"/>
        </w:rPr>
        <w:t xml:space="preserve"> I have to read it now.</w:t>
      </w:r>
    </w:p>
    <w:p w:rsidR="00BE1AEB" w:rsidRPr="000343CD" w:rsidRDefault="00BE1AEB" w:rsidP="000343CD">
      <w:pPr>
        <w:tabs>
          <w:tab w:val="left" w:pos="119"/>
        </w:tabs>
        <w:ind w:leftChars="450" w:left="1054"/>
        <w:rPr>
          <w:color w:val="000000"/>
        </w:rPr>
      </w:pPr>
      <w:r w:rsidRPr="000343CD">
        <w:rPr>
          <w:color w:val="000000"/>
        </w:rPr>
        <w:t>Fanny: Stop it, or the teacher will take your phone away.</w:t>
      </w:r>
      <w:r w:rsidRPr="000343CD">
        <w:rPr>
          <w:color w:val="000000"/>
        </w:rPr>
        <w:br/>
        <w:t xml:space="preserve">(A) I’m sending a letter to my teacher.  </w:t>
      </w:r>
      <w:r w:rsidR="000343CD">
        <w:rPr>
          <w:rFonts w:hint="eastAsia"/>
          <w:color w:val="000000"/>
        </w:rPr>
        <w:t xml:space="preserve">    </w:t>
      </w:r>
      <w:r w:rsidRPr="000343CD">
        <w:rPr>
          <w:color w:val="000000"/>
        </w:rPr>
        <w:t>(B) I’m looking around for my date.</w:t>
      </w:r>
      <w:r w:rsidRPr="000343CD">
        <w:rPr>
          <w:color w:val="000000"/>
        </w:rPr>
        <w:br/>
        <w:t>(C) My girlfriend sent me a LINE message.  (D) I’m using the keyboard to type.</w:t>
      </w:r>
    </w:p>
    <w:p w:rsidR="000343CD" w:rsidRDefault="000343CD" w:rsidP="00BE1AEB">
      <w:pPr>
        <w:tabs>
          <w:tab w:val="left" w:pos="119"/>
        </w:tabs>
        <w:ind w:left="1287" w:hanging="1287"/>
        <w:rPr>
          <w:color w:val="000000"/>
        </w:rPr>
      </w:pPr>
      <w:r w:rsidRPr="000343CD">
        <w:rPr>
          <w:rFonts w:eastAsiaTheme="majorEastAsia" w:hint="eastAsia"/>
        </w:rPr>
        <w:t>(     )</w:t>
      </w:r>
      <w:r w:rsidR="00E04D91">
        <w:rPr>
          <w:rFonts w:eastAsiaTheme="majorEastAsia" w:hint="eastAsia"/>
        </w:rPr>
        <w:t>42</w:t>
      </w:r>
      <w:r w:rsidRPr="000343CD">
        <w:rPr>
          <w:rFonts w:eastAsiaTheme="majorEastAsia" w:hint="eastAsia"/>
        </w:rPr>
        <w:t>.</w:t>
      </w:r>
      <w:r>
        <w:rPr>
          <w:rFonts w:eastAsiaTheme="majorEastAsia" w:hint="eastAsia"/>
        </w:rPr>
        <w:t xml:space="preserve"> </w:t>
      </w:r>
      <w:r w:rsidR="00BE1AEB" w:rsidRPr="000343CD">
        <w:rPr>
          <w:color w:val="000000"/>
        </w:rPr>
        <w:t>Jasmine: Do you have this T-shirt in any other colors? I do</w:t>
      </w:r>
      <w:r>
        <w:rPr>
          <w:color w:val="000000"/>
        </w:rPr>
        <w:t>n’t think it’s my style to wear</w:t>
      </w:r>
    </w:p>
    <w:p w:rsidR="000343CD" w:rsidRDefault="000343CD" w:rsidP="000343CD">
      <w:pPr>
        <w:tabs>
          <w:tab w:val="left" w:pos="119"/>
        </w:tabs>
        <w:ind w:leftChars="50" w:left="117" w:firstLineChars="800" w:firstLine="1873"/>
        <w:rPr>
          <w:color w:val="000000"/>
        </w:rPr>
      </w:pPr>
      <w:r>
        <w:rPr>
          <w:color w:val="000000"/>
        </w:rPr>
        <w:t>such a bright color.</w:t>
      </w:r>
    </w:p>
    <w:p w:rsidR="00BE1AEB" w:rsidRDefault="00BE1AEB" w:rsidP="000343CD">
      <w:pPr>
        <w:tabs>
          <w:tab w:val="left" w:pos="119"/>
        </w:tabs>
        <w:ind w:leftChars="450" w:left="1054" w:firstLineChars="100" w:firstLine="234"/>
        <w:rPr>
          <w:color w:val="000000"/>
        </w:rPr>
      </w:pPr>
      <w:r w:rsidRPr="000343CD">
        <w:rPr>
          <w:color w:val="000000"/>
        </w:rPr>
        <w:t>Clerk: In fact, _____.</w:t>
      </w:r>
      <w:r w:rsidRPr="000343CD">
        <w:rPr>
          <w:color w:val="000000"/>
        </w:rPr>
        <w:br/>
        <w:t>Jasmine: That would look better on me. I’ll take it.</w:t>
      </w:r>
      <w:r w:rsidRPr="000343CD">
        <w:rPr>
          <w:color w:val="000000"/>
        </w:rPr>
        <w:br/>
        <w:t>(A) this one als</w:t>
      </w:r>
      <w:r w:rsidRPr="00656178">
        <w:rPr>
          <w:color w:val="000000"/>
        </w:rPr>
        <w:t>o comes in black  (B) we also have it in a small size</w:t>
      </w:r>
      <w:r w:rsidRPr="00656178">
        <w:rPr>
          <w:color w:val="000000"/>
        </w:rPr>
        <w:br/>
        <w:t xml:space="preserve">(C) we can shorten it  </w:t>
      </w:r>
      <w:r w:rsidR="000343CD">
        <w:rPr>
          <w:rFonts w:hint="eastAsia"/>
          <w:color w:val="000000"/>
        </w:rPr>
        <w:t xml:space="preserve">         </w:t>
      </w:r>
      <w:r w:rsidRPr="00656178">
        <w:rPr>
          <w:color w:val="000000"/>
        </w:rPr>
        <w:t>(D) it isn’t that tight</w:t>
      </w:r>
    </w:p>
    <w:p w:rsidR="000343CD" w:rsidRDefault="00E04D91" w:rsidP="00BE1AEB">
      <w:pPr>
        <w:tabs>
          <w:tab w:val="left" w:pos="119"/>
        </w:tabs>
        <w:ind w:left="1287" w:hanging="1287"/>
        <w:rPr>
          <w:color w:val="000000"/>
          <w:kern w:val="0"/>
        </w:rPr>
      </w:pPr>
      <w:r>
        <w:rPr>
          <w:rFonts w:eastAsiaTheme="majorEastAsia" w:hint="eastAsia"/>
        </w:rPr>
        <w:t>(     )43</w:t>
      </w:r>
      <w:r w:rsidR="000343CD" w:rsidRPr="00602602">
        <w:rPr>
          <w:rFonts w:eastAsiaTheme="majorEastAsia" w:hint="eastAsia"/>
        </w:rPr>
        <w:t>.</w:t>
      </w:r>
      <w:r w:rsidR="000343CD">
        <w:rPr>
          <w:rFonts w:eastAsiaTheme="majorEastAsia" w:hint="eastAsia"/>
        </w:rPr>
        <w:t xml:space="preserve"> </w:t>
      </w:r>
      <w:r w:rsidR="00BE1AEB" w:rsidRPr="00656178">
        <w:rPr>
          <w:color w:val="000000"/>
          <w:kern w:val="0"/>
        </w:rPr>
        <w:t>Derek: I’m</w:t>
      </w:r>
      <w:r w:rsidR="000343CD">
        <w:rPr>
          <w:color w:val="000000"/>
          <w:kern w:val="0"/>
        </w:rPr>
        <w:t xml:space="preserve"> going on a blind date tonight.</w:t>
      </w:r>
    </w:p>
    <w:p w:rsidR="000343CD" w:rsidRDefault="00BE1AEB" w:rsidP="000343CD">
      <w:pPr>
        <w:tabs>
          <w:tab w:val="left" w:pos="119"/>
        </w:tabs>
        <w:ind w:leftChars="50" w:left="117" w:firstLineChars="450" w:firstLine="1054"/>
        <w:rPr>
          <w:color w:val="000000"/>
          <w:kern w:val="0"/>
        </w:rPr>
      </w:pPr>
      <w:r w:rsidRPr="00656178">
        <w:rPr>
          <w:color w:val="000000"/>
          <w:kern w:val="0"/>
        </w:rPr>
        <w:t xml:space="preserve">Finn: Here’s a tip: Interaction is very important. Pay close attention to what she says. So I </w:t>
      </w:r>
    </w:p>
    <w:p w:rsidR="000343CD" w:rsidRDefault="00BE1AEB" w:rsidP="000343CD">
      <w:pPr>
        <w:tabs>
          <w:tab w:val="left" w:pos="119"/>
        </w:tabs>
        <w:ind w:leftChars="50" w:left="117" w:firstLineChars="700" w:firstLine="1639"/>
        <w:rPr>
          <w:color w:val="000000"/>
          <w:kern w:val="0"/>
        </w:rPr>
      </w:pPr>
      <w:r w:rsidRPr="00656178">
        <w:rPr>
          <w:color w:val="000000"/>
          <w:kern w:val="0"/>
        </w:rPr>
        <w:t xml:space="preserve">suggest that when you two </w:t>
      </w:r>
      <w:r w:rsidR="000343CD">
        <w:rPr>
          <w:color w:val="000000"/>
          <w:kern w:val="0"/>
        </w:rPr>
        <w:t>meet tonight, you should _____.</w:t>
      </w:r>
    </w:p>
    <w:p w:rsidR="000343CD" w:rsidRDefault="00BE1AEB" w:rsidP="000343CD">
      <w:pPr>
        <w:tabs>
          <w:tab w:val="left" w:pos="119"/>
        </w:tabs>
        <w:ind w:leftChars="50" w:left="117" w:firstLineChars="450" w:firstLine="1054"/>
        <w:rPr>
          <w:color w:val="000000"/>
          <w:kern w:val="0"/>
        </w:rPr>
      </w:pPr>
      <w:r w:rsidRPr="00656178">
        <w:rPr>
          <w:color w:val="000000"/>
          <w:kern w:val="0"/>
        </w:rPr>
        <w:t>Derek: Your advice</w:t>
      </w:r>
      <w:r w:rsidR="000343CD">
        <w:rPr>
          <w:color w:val="000000"/>
          <w:kern w:val="0"/>
        </w:rPr>
        <w:t xml:space="preserve"> is very helpful. Thanks a lot!</w:t>
      </w:r>
    </w:p>
    <w:p w:rsidR="000343CD" w:rsidRPr="00001D3B" w:rsidRDefault="00BE1AEB" w:rsidP="00001D3B">
      <w:pPr>
        <w:tabs>
          <w:tab w:val="left" w:pos="119"/>
        </w:tabs>
        <w:ind w:leftChars="500" w:left="1171"/>
        <w:rPr>
          <w:color w:val="000000"/>
          <w:kern w:val="0"/>
        </w:rPr>
      </w:pPr>
      <w:r w:rsidRPr="00656178">
        <w:rPr>
          <w:color w:val="000000"/>
          <w:kern w:val="0"/>
        </w:rPr>
        <w:lastRenderedPageBreak/>
        <w:t>(A) google her before you head out for the date</w:t>
      </w:r>
      <w:r w:rsidRPr="00656178">
        <w:rPr>
          <w:color w:val="000000"/>
          <w:kern w:val="0"/>
        </w:rPr>
        <w:br/>
        <w:t>(B) try talking to her instead of focusing on your phone</w:t>
      </w:r>
      <w:r w:rsidRPr="00656178">
        <w:rPr>
          <w:color w:val="000000"/>
          <w:kern w:val="0"/>
        </w:rPr>
        <w:br/>
        <w:t>(C) be sure you’re going to find a husband there</w:t>
      </w:r>
      <w:r w:rsidRPr="00656178">
        <w:rPr>
          <w:color w:val="000000"/>
          <w:kern w:val="0"/>
        </w:rPr>
        <w:br/>
        <w:t>(D) ask for her Facebook account and chat with her on Facebook</w:t>
      </w:r>
    </w:p>
    <w:p w:rsidR="000343CD" w:rsidRDefault="00E04D91" w:rsidP="00BE1AEB">
      <w:pPr>
        <w:tabs>
          <w:tab w:val="left" w:pos="119"/>
        </w:tabs>
        <w:ind w:left="1287" w:hanging="1287"/>
        <w:rPr>
          <w:color w:val="000000"/>
          <w:kern w:val="0"/>
        </w:rPr>
      </w:pPr>
      <w:r>
        <w:rPr>
          <w:rFonts w:eastAsiaTheme="majorEastAsia" w:hint="eastAsia"/>
        </w:rPr>
        <w:t>(     )44</w:t>
      </w:r>
      <w:r w:rsidR="000343CD" w:rsidRPr="00602602">
        <w:rPr>
          <w:rFonts w:eastAsiaTheme="majorEastAsia" w:hint="eastAsia"/>
        </w:rPr>
        <w:t>.</w:t>
      </w:r>
      <w:r w:rsidR="000343CD">
        <w:rPr>
          <w:rFonts w:eastAsiaTheme="majorEastAsia" w:hint="eastAsia"/>
        </w:rPr>
        <w:t xml:space="preserve"> </w:t>
      </w:r>
      <w:r w:rsidR="000343CD">
        <w:rPr>
          <w:color w:val="000000"/>
          <w:kern w:val="0"/>
        </w:rPr>
        <w:t>Clerk: Here you are. Size 6.</w:t>
      </w:r>
    </w:p>
    <w:p w:rsidR="00BE1AEB" w:rsidRDefault="00BE1AEB" w:rsidP="000343CD">
      <w:pPr>
        <w:tabs>
          <w:tab w:val="left" w:pos="119"/>
        </w:tabs>
        <w:ind w:leftChars="450" w:left="1054"/>
        <w:rPr>
          <w:color w:val="000000"/>
          <w:kern w:val="0"/>
        </w:rPr>
      </w:pPr>
      <w:r w:rsidRPr="00656178">
        <w:rPr>
          <w:color w:val="000000"/>
          <w:kern w:val="0"/>
        </w:rPr>
        <w:t>May: Thank you. _____</w:t>
      </w:r>
      <w:r w:rsidRPr="00656178">
        <w:rPr>
          <w:color w:val="000000"/>
          <w:kern w:val="0"/>
        </w:rPr>
        <w:br/>
        <w:t>Clerk: Of course. The fitting room is right this way.</w:t>
      </w:r>
      <w:r w:rsidRPr="00656178">
        <w:rPr>
          <w:color w:val="000000"/>
          <w:kern w:val="0"/>
        </w:rPr>
        <w:br/>
        <w:t>(A) Could you give me a hand?  (B) May I try it on?</w:t>
      </w:r>
      <w:r w:rsidRPr="00656178">
        <w:rPr>
          <w:color w:val="000000"/>
          <w:kern w:val="0"/>
        </w:rPr>
        <w:br/>
        <w:t xml:space="preserve">(C) Is that a good one?  </w:t>
      </w:r>
      <w:r w:rsidR="000343CD">
        <w:rPr>
          <w:rFonts w:hint="eastAsia"/>
          <w:color w:val="000000"/>
          <w:kern w:val="0"/>
        </w:rPr>
        <w:t xml:space="preserve">       </w:t>
      </w:r>
      <w:r w:rsidRPr="00656178">
        <w:rPr>
          <w:color w:val="000000"/>
          <w:kern w:val="0"/>
        </w:rPr>
        <w:t>(D) May I buy it online?</w:t>
      </w:r>
    </w:p>
    <w:p w:rsidR="000343CD" w:rsidRDefault="00E04D91" w:rsidP="00BE1AEB">
      <w:pPr>
        <w:tabs>
          <w:tab w:val="left" w:pos="119"/>
        </w:tabs>
        <w:ind w:left="1287" w:hanging="1287"/>
        <w:rPr>
          <w:color w:val="000000"/>
          <w:kern w:val="0"/>
        </w:rPr>
      </w:pPr>
      <w:r>
        <w:rPr>
          <w:rFonts w:eastAsiaTheme="majorEastAsia" w:hint="eastAsia"/>
        </w:rPr>
        <w:t>(     )45</w:t>
      </w:r>
      <w:r w:rsidR="000343CD" w:rsidRPr="00602602">
        <w:rPr>
          <w:rFonts w:eastAsiaTheme="majorEastAsia" w:hint="eastAsia"/>
        </w:rPr>
        <w:t>.</w:t>
      </w:r>
      <w:r w:rsidR="000343CD">
        <w:rPr>
          <w:rFonts w:eastAsiaTheme="majorEastAsia" w:hint="eastAsia"/>
        </w:rPr>
        <w:t xml:space="preserve"> </w:t>
      </w:r>
      <w:r w:rsidR="00BE1AEB" w:rsidRPr="00656178">
        <w:rPr>
          <w:color w:val="000000"/>
          <w:kern w:val="0"/>
        </w:rPr>
        <w:t>Kate: I like this cute pair of shorts very much, b</w:t>
      </w:r>
      <w:r w:rsidR="000343CD">
        <w:rPr>
          <w:color w:val="000000"/>
          <w:kern w:val="0"/>
        </w:rPr>
        <w:t>ut they are a little too tight.</w:t>
      </w:r>
    </w:p>
    <w:p w:rsidR="00BE1AEB" w:rsidRDefault="00BE1AEB" w:rsidP="000343CD">
      <w:pPr>
        <w:tabs>
          <w:tab w:val="left" w:pos="119"/>
        </w:tabs>
        <w:ind w:leftChars="450" w:left="1054"/>
        <w:rPr>
          <w:color w:val="000000"/>
          <w:kern w:val="0"/>
        </w:rPr>
      </w:pPr>
      <w:r w:rsidRPr="00656178">
        <w:rPr>
          <w:color w:val="000000"/>
          <w:kern w:val="0"/>
        </w:rPr>
        <w:t>Clerk: No problem. _____</w:t>
      </w:r>
      <w:r w:rsidRPr="00656178">
        <w:rPr>
          <w:color w:val="000000"/>
          <w:kern w:val="0"/>
        </w:rPr>
        <w:br/>
        <w:t>Kate: That’s great. Can I try them on?</w:t>
      </w:r>
      <w:r w:rsidRPr="00656178">
        <w:rPr>
          <w:color w:val="000000"/>
          <w:kern w:val="0"/>
        </w:rPr>
        <w:br/>
        <w:t xml:space="preserve">(A) They are out of stock.  </w:t>
      </w:r>
      <w:r w:rsidR="00B23F85">
        <w:rPr>
          <w:rFonts w:hint="eastAsia"/>
          <w:color w:val="000000"/>
          <w:kern w:val="0"/>
        </w:rPr>
        <w:t xml:space="preserve">   </w:t>
      </w:r>
      <w:r w:rsidRPr="00656178">
        <w:rPr>
          <w:color w:val="000000"/>
          <w:kern w:val="0"/>
        </w:rPr>
        <w:t>(B) They come in many colors.</w:t>
      </w:r>
      <w:r w:rsidRPr="00656178">
        <w:rPr>
          <w:color w:val="000000"/>
          <w:kern w:val="0"/>
        </w:rPr>
        <w:br/>
        <w:t xml:space="preserve">(C) You can get a full refund.  (D) We have them in larger sizes. </w:t>
      </w:r>
    </w:p>
    <w:p w:rsidR="00573122" w:rsidRPr="00BE1AEB" w:rsidRDefault="00573122" w:rsidP="00567AE0">
      <w:pPr>
        <w:spacing w:line="220" w:lineRule="exact"/>
        <w:rPr>
          <w:color w:val="000000"/>
        </w:rPr>
      </w:pPr>
    </w:p>
    <w:p w:rsidR="00567AE0" w:rsidRPr="008B06C9" w:rsidRDefault="00567AE0" w:rsidP="00567AE0">
      <w:pPr>
        <w:spacing w:line="220" w:lineRule="exact"/>
        <w:rPr>
          <w:color w:val="000000"/>
        </w:rPr>
      </w:pPr>
    </w:p>
    <w:p w:rsidR="00567AE0" w:rsidRDefault="0072214C" w:rsidP="00567AE0">
      <w:pPr>
        <w:spacing w:line="220" w:lineRule="exact"/>
        <w:rPr>
          <w:color w:val="000000"/>
        </w:rPr>
      </w:pPr>
      <w:r>
        <w:rPr>
          <w:rFonts w:hint="eastAsia"/>
          <w:color w:val="000000"/>
        </w:rPr>
        <w:t>五</w:t>
      </w:r>
      <w:r w:rsidR="00567AE0" w:rsidRPr="008B06C9">
        <w:rPr>
          <w:color w:val="000000"/>
        </w:rPr>
        <w:t>、閱測</w:t>
      </w:r>
      <w:r w:rsidR="00567AE0" w:rsidRPr="008B06C9">
        <w:rPr>
          <w:color w:val="000000"/>
        </w:rPr>
        <w:t xml:space="preserve"> (10%)</w:t>
      </w:r>
    </w:p>
    <w:p w:rsidR="00E04D91" w:rsidRPr="00FC5B71" w:rsidRDefault="00BE1AEB" w:rsidP="00001D3B">
      <w:pPr>
        <w:tabs>
          <w:tab w:val="left" w:pos="119"/>
        </w:tabs>
        <w:ind w:left="119" w:hanging="119"/>
        <w:rPr>
          <w:color w:val="000000"/>
          <w:kern w:val="0"/>
        </w:rPr>
      </w:pPr>
      <w:r w:rsidRPr="00656178">
        <w:rPr>
          <w:color w:val="000000"/>
        </w:rPr>
        <w:t xml:space="preserve"> </w:t>
      </w:r>
      <w:r w:rsidRPr="00FC5B71">
        <w:rPr>
          <w:color w:val="000000"/>
        </w:rPr>
        <w:t xml:space="preserve">  </w:t>
      </w:r>
      <w:r w:rsidR="00001D3B" w:rsidRPr="00FC5B71">
        <w:rPr>
          <w:color w:val="000000"/>
        </w:rPr>
        <w:t xml:space="preserve">  </w:t>
      </w:r>
      <w:r w:rsidR="00001D3B" w:rsidRPr="00FC5B71">
        <w:rPr>
          <w:color w:val="000000"/>
          <w:kern w:val="0"/>
        </w:rPr>
        <w:t>Are women really more talkative? Do people really speak in different manners according to their gender and age? Do people at a certain age use certain words more frequently than others? Are some words more formal in an academic context than in other contexts? These are questions that could not have been answered before the rise of Big Data*.</w:t>
      </w:r>
      <w:r w:rsidR="00001D3B" w:rsidRPr="00FC5B71">
        <w:rPr>
          <w:color w:val="000000"/>
          <w:kern w:val="0"/>
        </w:rPr>
        <w:br/>
        <w:t xml:space="preserve">    Big Data is a large collection of data from digital sources. In scholars’ views, today’s vast Internet resources and digital texts* provide a very useful yet inexpensive source of data to analyze the behavior and speech patterns of a language. Just as the telescope and microscope* invented in the 17</w:t>
      </w:r>
      <w:r w:rsidR="00001D3B" w:rsidRPr="00FC5B71">
        <w:rPr>
          <w:color w:val="000000"/>
          <w:kern w:val="0"/>
          <w:vertAlign w:val="superscript"/>
        </w:rPr>
        <w:t>th</w:t>
      </w:r>
      <w:r w:rsidR="00001D3B" w:rsidRPr="00FC5B71">
        <w:rPr>
          <w:color w:val="000000"/>
          <w:kern w:val="0"/>
        </w:rPr>
        <w:t xml:space="preserve"> century allowed scientists to investigate spaces big and small, Big Data allows linguists* to study language patterns in their cultural context.</w:t>
      </w:r>
      <w:r w:rsidR="00001D3B" w:rsidRPr="00FC5B71">
        <w:rPr>
          <w:color w:val="000000"/>
          <w:kern w:val="0"/>
        </w:rPr>
        <w:br/>
        <w:t xml:space="preserve">    This has led to many consequences for both science and the humanities. The most important result is that now we have more convenient tools to analyze text and speech, as even larger digital documents and records emerge to help us.</w:t>
      </w:r>
      <w:r w:rsidR="00001D3B" w:rsidRPr="00FC5B71">
        <w:rPr>
          <w:color w:val="000000"/>
          <w:kern w:val="0"/>
        </w:rPr>
        <w:br/>
        <w:t xml:space="preserve">*Big Data  </w:t>
      </w:r>
      <w:r w:rsidR="00001D3B" w:rsidRPr="00FC5B71">
        <w:rPr>
          <w:color w:val="000000"/>
          <w:kern w:val="0"/>
        </w:rPr>
        <w:t>大數據庫</w:t>
      </w:r>
      <w:r w:rsidR="00001D3B" w:rsidRPr="00FC5B71">
        <w:rPr>
          <w:color w:val="000000"/>
          <w:kern w:val="0"/>
        </w:rPr>
        <w:t xml:space="preserve">  *digital text  </w:t>
      </w:r>
      <w:r w:rsidR="00001D3B" w:rsidRPr="00FC5B71">
        <w:rPr>
          <w:color w:val="000000"/>
          <w:kern w:val="0"/>
        </w:rPr>
        <w:t>數位文本</w:t>
      </w:r>
      <w:r w:rsidR="00001D3B" w:rsidRPr="00FC5B71">
        <w:rPr>
          <w:color w:val="000000"/>
          <w:kern w:val="0"/>
        </w:rPr>
        <w:t xml:space="preserve">  *telescope and microscope  </w:t>
      </w:r>
      <w:r w:rsidR="00001D3B" w:rsidRPr="00FC5B71">
        <w:rPr>
          <w:color w:val="000000"/>
          <w:kern w:val="0"/>
        </w:rPr>
        <w:t>望遠鏡和顯微鏡</w:t>
      </w:r>
      <w:r w:rsidR="00001D3B" w:rsidRPr="00FC5B71">
        <w:rPr>
          <w:color w:val="000000"/>
          <w:kern w:val="0"/>
        </w:rPr>
        <w:t xml:space="preserve">  </w:t>
      </w:r>
    </w:p>
    <w:p w:rsidR="00FC5B71" w:rsidRDefault="00E04D91" w:rsidP="00001D3B">
      <w:pPr>
        <w:tabs>
          <w:tab w:val="left" w:pos="119"/>
        </w:tabs>
        <w:ind w:left="119" w:hanging="119"/>
        <w:rPr>
          <w:rFonts w:eastAsiaTheme="majorEastAsia"/>
        </w:rPr>
      </w:pPr>
      <w:r w:rsidRPr="00FC5B71">
        <w:rPr>
          <w:color w:val="000000"/>
          <w:kern w:val="0"/>
        </w:rPr>
        <w:t xml:space="preserve"> </w:t>
      </w:r>
      <w:r w:rsidR="00001D3B" w:rsidRPr="00FC5B71">
        <w:rPr>
          <w:color w:val="000000"/>
          <w:kern w:val="0"/>
        </w:rPr>
        <w:t>*linguist</w:t>
      </w:r>
      <w:r w:rsidR="00001D3B" w:rsidRPr="00FC5B71">
        <w:rPr>
          <w:color w:val="000000"/>
        </w:rPr>
        <w:t xml:space="preserve">  </w:t>
      </w:r>
      <w:r w:rsidR="00001D3B" w:rsidRPr="00FC5B71">
        <w:rPr>
          <w:i/>
          <w:iCs/>
          <w:color w:val="000000"/>
        </w:rPr>
        <w:t>n</w:t>
      </w:r>
      <w:r w:rsidR="00001D3B" w:rsidRPr="00FC5B71">
        <w:rPr>
          <w:i/>
          <w:color w:val="000000"/>
        </w:rPr>
        <w:t xml:space="preserve">. </w:t>
      </w:r>
      <w:r w:rsidR="00001D3B" w:rsidRPr="00FC5B71">
        <w:rPr>
          <w:i/>
          <w:iCs/>
          <w:color w:val="000000"/>
        </w:rPr>
        <w:t>[C]</w:t>
      </w:r>
      <w:r w:rsidR="00001D3B" w:rsidRPr="00FC5B71">
        <w:rPr>
          <w:color w:val="000000"/>
        </w:rPr>
        <w:t xml:space="preserve"> </w:t>
      </w:r>
      <w:r w:rsidR="00001D3B" w:rsidRPr="00FC5B71">
        <w:rPr>
          <w:color w:val="000000"/>
          <w:kern w:val="0"/>
        </w:rPr>
        <w:t>語言學家</w:t>
      </w:r>
      <w:r w:rsidR="00001D3B" w:rsidRPr="00FC5B71">
        <w:rPr>
          <w:color w:val="000000"/>
          <w:kern w:val="0"/>
        </w:rPr>
        <w:br/>
      </w:r>
    </w:p>
    <w:p w:rsidR="00001D3B" w:rsidRPr="00FC5B71" w:rsidRDefault="00E04D91" w:rsidP="00001D3B">
      <w:pPr>
        <w:tabs>
          <w:tab w:val="left" w:pos="119"/>
        </w:tabs>
        <w:ind w:left="119" w:hanging="119"/>
        <w:rPr>
          <w:color w:val="000000"/>
        </w:rPr>
      </w:pPr>
      <w:r w:rsidRPr="00FC5B71">
        <w:rPr>
          <w:rFonts w:eastAsiaTheme="majorEastAsia"/>
        </w:rPr>
        <w:t>(     )46</w:t>
      </w:r>
      <w:r w:rsidR="00600A33" w:rsidRPr="00FC5B71">
        <w:rPr>
          <w:rFonts w:eastAsiaTheme="majorEastAsia"/>
        </w:rPr>
        <w:t>.</w:t>
      </w:r>
      <w:r w:rsidR="00001D3B" w:rsidRPr="00FC5B71">
        <w:rPr>
          <w:color w:val="000000"/>
        </w:rPr>
        <w:t>What may be the best title for this passage?</w:t>
      </w:r>
      <w:r w:rsidR="00001D3B" w:rsidRPr="00FC5B71">
        <w:rPr>
          <w:color w:val="000000"/>
        </w:rPr>
        <w:br/>
        <w:t xml:space="preserve">     </w:t>
      </w:r>
      <w:r w:rsidR="00600A33" w:rsidRPr="00FC5B71">
        <w:rPr>
          <w:color w:val="000000"/>
        </w:rPr>
        <w:t xml:space="preserve">    </w:t>
      </w:r>
      <w:r w:rsidR="00001D3B" w:rsidRPr="00FC5B71">
        <w:rPr>
          <w:color w:val="000000"/>
        </w:rPr>
        <w:t xml:space="preserve"> (A) Everyone Speaks Differently</w:t>
      </w:r>
      <w:r w:rsidR="00001D3B" w:rsidRPr="00FC5B71">
        <w:rPr>
          <w:color w:val="000000"/>
        </w:rPr>
        <w:br/>
        <w:t xml:space="preserve">      </w:t>
      </w:r>
      <w:r w:rsidR="00600A33" w:rsidRPr="00FC5B71">
        <w:rPr>
          <w:color w:val="000000"/>
        </w:rPr>
        <w:t xml:space="preserve">    </w:t>
      </w:r>
      <w:r w:rsidR="00001D3B" w:rsidRPr="00FC5B71">
        <w:rPr>
          <w:color w:val="000000"/>
        </w:rPr>
        <w:t>(B) Big Data Changes How We Study Languages</w:t>
      </w:r>
      <w:r w:rsidR="00001D3B" w:rsidRPr="00FC5B71">
        <w:rPr>
          <w:color w:val="000000"/>
        </w:rPr>
        <w:br/>
        <w:t xml:space="preserve">      </w:t>
      </w:r>
      <w:r w:rsidR="00600A33" w:rsidRPr="00FC5B71">
        <w:rPr>
          <w:color w:val="000000"/>
        </w:rPr>
        <w:t xml:space="preserve">    </w:t>
      </w:r>
      <w:r w:rsidR="00001D3B" w:rsidRPr="00FC5B71">
        <w:rPr>
          <w:color w:val="000000"/>
        </w:rPr>
        <w:t>(C) Are Men and Women Really Different?</w:t>
      </w:r>
      <w:r w:rsidR="00001D3B" w:rsidRPr="00FC5B71">
        <w:rPr>
          <w:color w:val="000000"/>
        </w:rPr>
        <w:br/>
        <w:t xml:space="preserve">      </w:t>
      </w:r>
      <w:r w:rsidR="00600A33" w:rsidRPr="00FC5B71">
        <w:rPr>
          <w:color w:val="000000"/>
        </w:rPr>
        <w:t xml:space="preserve">    </w:t>
      </w:r>
      <w:r w:rsidR="00001D3B" w:rsidRPr="00FC5B71">
        <w:rPr>
          <w:color w:val="000000"/>
        </w:rPr>
        <w:t>(D) New Tools for Creating Digital Documents</w:t>
      </w:r>
      <w:r w:rsidR="00001D3B" w:rsidRPr="00FC5B71">
        <w:rPr>
          <w:color w:val="000000"/>
        </w:rPr>
        <w:br/>
      </w:r>
      <w:r w:rsidRPr="00FC5B71">
        <w:rPr>
          <w:rFonts w:eastAsiaTheme="majorEastAsia"/>
        </w:rPr>
        <w:t>(     )47</w:t>
      </w:r>
      <w:r w:rsidR="00600A33" w:rsidRPr="00FC5B71">
        <w:rPr>
          <w:rFonts w:eastAsiaTheme="majorEastAsia"/>
        </w:rPr>
        <w:t>.</w:t>
      </w:r>
      <w:r w:rsidR="00001D3B" w:rsidRPr="00FC5B71">
        <w:rPr>
          <w:color w:val="000000"/>
        </w:rPr>
        <w:t>What is the purpose of this passage?</w:t>
      </w:r>
      <w:r w:rsidR="00001D3B" w:rsidRPr="00FC5B71">
        <w:rPr>
          <w:color w:val="000000"/>
        </w:rPr>
        <w:br/>
        <w:t xml:space="preserve">      </w:t>
      </w:r>
      <w:r w:rsidR="00600A33" w:rsidRPr="00FC5B71">
        <w:rPr>
          <w:color w:val="000000"/>
        </w:rPr>
        <w:t xml:space="preserve">    </w:t>
      </w:r>
      <w:r w:rsidR="00001D3B" w:rsidRPr="00FC5B71">
        <w:rPr>
          <w:color w:val="000000"/>
        </w:rPr>
        <w:t>(A) To inform.  (B) To influence.  (C) To persuade.  (D) To advertise.</w:t>
      </w:r>
      <w:r w:rsidR="00001D3B" w:rsidRPr="00FC5B71">
        <w:rPr>
          <w:color w:val="000000"/>
        </w:rPr>
        <w:br/>
      </w:r>
      <w:r w:rsidR="00600A33" w:rsidRPr="00FC5B71">
        <w:rPr>
          <w:rFonts w:eastAsiaTheme="majorEastAsia"/>
        </w:rPr>
        <w:t>(     )48.</w:t>
      </w:r>
      <w:r w:rsidR="00001D3B" w:rsidRPr="00FC5B71">
        <w:rPr>
          <w:color w:val="000000"/>
        </w:rPr>
        <w:t>Why are there many questions raised in the first paragraph?</w:t>
      </w:r>
      <w:r w:rsidR="00001D3B" w:rsidRPr="00FC5B71">
        <w:rPr>
          <w:color w:val="000000"/>
        </w:rPr>
        <w:br/>
        <w:t xml:space="preserve">      </w:t>
      </w:r>
      <w:r w:rsidR="00600A33" w:rsidRPr="00FC5B71">
        <w:rPr>
          <w:color w:val="000000"/>
        </w:rPr>
        <w:t xml:space="preserve">    </w:t>
      </w:r>
      <w:r w:rsidR="00001D3B" w:rsidRPr="00FC5B71">
        <w:rPr>
          <w:color w:val="000000"/>
        </w:rPr>
        <w:t>(A) To show what Big Data can do.</w:t>
      </w:r>
      <w:r w:rsidR="00001D3B" w:rsidRPr="00FC5B71">
        <w:rPr>
          <w:color w:val="000000"/>
        </w:rPr>
        <w:br/>
        <w:t xml:space="preserve">      </w:t>
      </w:r>
      <w:r w:rsidR="00600A33" w:rsidRPr="00FC5B71">
        <w:rPr>
          <w:color w:val="000000"/>
        </w:rPr>
        <w:t xml:space="preserve">    </w:t>
      </w:r>
      <w:r w:rsidR="00001D3B" w:rsidRPr="00FC5B71">
        <w:rPr>
          <w:color w:val="000000"/>
        </w:rPr>
        <w:t>(B) To show the differences between the sexes.</w:t>
      </w:r>
      <w:r w:rsidR="00001D3B" w:rsidRPr="00FC5B71">
        <w:rPr>
          <w:color w:val="000000"/>
        </w:rPr>
        <w:br/>
        <w:t xml:space="preserve">      </w:t>
      </w:r>
      <w:r w:rsidR="00600A33" w:rsidRPr="00FC5B71">
        <w:rPr>
          <w:color w:val="000000"/>
        </w:rPr>
        <w:t xml:space="preserve">    </w:t>
      </w:r>
      <w:r w:rsidR="00001D3B" w:rsidRPr="00FC5B71">
        <w:rPr>
          <w:color w:val="000000"/>
        </w:rPr>
        <w:t>(C) To show how science and technology have evolved.</w:t>
      </w:r>
      <w:r w:rsidR="00001D3B" w:rsidRPr="00FC5B71">
        <w:rPr>
          <w:color w:val="000000"/>
        </w:rPr>
        <w:br/>
        <w:t xml:space="preserve">      </w:t>
      </w:r>
      <w:r w:rsidR="00600A33" w:rsidRPr="00FC5B71">
        <w:rPr>
          <w:color w:val="000000"/>
        </w:rPr>
        <w:t xml:space="preserve">    </w:t>
      </w:r>
      <w:r w:rsidR="00001D3B" w:rsidRPr="00FC5B71">
        <w:rPr>
          <w:color w:val="000000"/>
        </w:rPr>
        <w:t>(D) To show the job of a linguist.</w:t>
      </w:r>
      <w:r w:rsidR="00001D3B" w:rsidRPr="00FC5B71">
        <w:rPr>
          <w:color w:val="000000"/>
        </w:rPr>
        <w:br/>
      </w:r>
      <w:r w:rsidRPr="00FC5B71">
        <w:rPr>
          <w:rFonts w:eastAsiaTheme="majorEastAsia"/>
        </w:rPr>
        <w:t>(     )49</w:t>
      </w:r>
      <w:r w:rsidR="00600A33" w:rsidRPr="00FC5B71">
        <w:rPr>
          <w:rFonts w:eastAsiaTheme="majorEastAsia"/>
        </w:rPr>
        <w:t>.</w:t>
      </w:r>
      <w:r w:rsidR="00001D3B" w:rsidRPr="00FC5B71">
        <w:rPr>
          <w:color w:val="000000"/>
        </w:rPr>
        <w:t>What can Big Data help us do?</w:t>
      </w:r>
      <w:r w:rsidR="00001D3B" w:rsidRPr="00FC5B71">
        <w:rPr>
          <w:color w:val="000000"/>
        </w:rPr>
        <w:br/>
        <w:t xml:space="preserve">      </w:t>
      </w:r>
      <w:r w:rsidR="00600A33" w:rsidRPr="00FC5B71">
        <w:rPr>
          <w:color w:val="000000"/>
        </w:rPr>
        <w:t xml:space="preserve">    </w:t>
      </w:r>
      <w:r w:rsidR="00001D3B" w:rsidRPr="00FC5B71">
        <w:rPr>
          <w:color w:val="000000"/>
        </w:rPr>
        <w:t>(A) Learn a new language.</w:t>
      </w:r>
      <w:r w:rsidR="00001D3B" w:rsidRPr="00FC5B71">
        <w:rPr>
          <w:color w:val="000000"/>
        </w:rPr>
        <w:br/>
        <w:t xml:space="preserve">      </w:t>
      </w:r>
      <w:r w:rsidR="00600A33" w:rsidRPr="00FC5B71">
        <w:rPr>
          <w:color w:val="000000"/>
        </w:rPr>
        <w:t xml:space="preserve">    </w:t>
      </w:r>
      <w:r w:rsidR="00001D3B" w:rsidRPr="00FC5B71">
        <w:rPr>
          <w:color w:val="000000"/>
        </w:rPr>
        <w:t>(B) Predict the birth of a new language.</w:t>
      </w:r>
      <w:r w:rsidR="00001D3B" w:rsidRPr="00FC5B71">
        <w:rPr>
          <w:color w:val="000000"/>
        </w:rPr>
        <w:br/>
        <w:t xml:space="preserve">      </w:t>
      </w:r>
      <w:r w:rsidR="00600A33" w:rsidRPr="00FC5B71">
        <w:rPr>
          <w:color w:val="000000"/>
        </w:rPr>
        <w:t xml:space="preserve">    </w:t>
      </w:r>
      <w:r w:rsidR="00001D3B" w:rsidRPr="00FC5B71">
        <w:rPr>
          <w:color w:val="000000"/>
        </w:rPr>
        <w:t>(C) Observe and analyze a language.</w:t>
      </w:r>
      <w:r w:rsidR="00001D3B" w:rsidRPr="00FC5B71">
        <w:rPr>
          <w:color w:val="000000"/>
        </w:rPr>
        <w:br/>
        <w:t xml:space="preserve">      </w:t>
      </w:r>
      <w:r w:rsidR="00600A33" w:rsidRPr="00FC5B71">
        <w:rPr>
          <w:color w:val="000000"/>
        </w:rPr>
        <w:t xml:space="preserve">    </w:t>
      </w:r>
      <w:r w:rsidR="00001D3B" w:rsidRPr="00FC5B71">
        <w:rPr>
          <w:color w:val="000000"/>
        </w:rPr>
        <w:t>(D) Prevent a dying language from disappearing.</w:t>
      </w:r>
      <w:r w:rsidR="00001D3B" w:rsidRPr="00FC5B71">
        <w:rPr>
          <w:color w:val="000000"/>
        </w:rPr>
        <w:br/>
      </w:r>
      <w:r w:rsidRPr="00FC5B71">
        <w:rPr>
          <w:rFonts w:eastAsiaTheme="majorEastAsia"/>
        </w:rPr>
        <w:t>(     )50</w:t>
      </w:r>
      <w:r w:rsidR="00600A33" w:rsidRPr="00FC5B71">
        <w:rPr>
          <w:rFonts w:eastAsiaTheme="majorEastAsia"/>
        </w:rPr>
        <w:t>.</w:t>
      </w:r>
      <w:r w:rsidR="00001D3B" w:rsidRPr="00FC5B71">
        <w:rPr>
          <w:color w:val="000000"/>
        </w:rPr>
        <w:t>Where is this passage likely to appear?</w:t>
      </w:r>
      <w:r w:rsidR="00001D3B" w:rsidRPr="00FC5B71">
        <w:rPr>
          <w:color w:val="000000"/>
        </w:rPr>
        <w:br/>
        <w:t xml:space="preserve">     </w:t>
      </w:r>
      <w:r w:rsidR="00600A33" w:rsidRPr="00FC5B71">
        <w:rPr>
          <w:color w:val="000000"/>
        </w:rPr>
        <w:t xml:space="preserve">   </w:t>
      </w:r>
      <w:r w:rsidR="00001D3B" w:rsidRPr="00FC5B71">
        <w:rPr>
          <w:color w:val="000000"/>
        </w:rPr>
        <w:t xml:space="preserve"> (A) In a brochure.  (B) In a book review.</w:t>
      </w:r>
      <w:r w:rsidR="00001D3B" w:rsidRPr="00FC5B71">
        <w:rPr>
          <w:color w:val="000000"/>
        </w:rPr>
        <w:br/>
        <w:t xml:space="preserve">     </w:t>
      </w:r>
      <w:r w:rsidR="00600A33" w:rsidRPr="00FC5B71">
        <w:rPr>
          <w:color w:val="000000"/>
        </w:rPr>
        <w:t xml:space="preserve">   </w:t>
      </w:r>
      <w:r w:rsidR="00001D3B" w:rsidRPr="00FC5B71">
        <w:rPr>
          <w:color w:val="000000"/>
        </w:rPr>
        <w:t xml:space="preserve"> (C) In a science journal.  (D) In an advertisement.</w:t>
      </w:r>
    </w:p>
    <w:p w:rsidR="00001D3B" w:rsidRPr="00FC5B71" w:rsidRDefault="00001D3B" w:rsidP="00001D3B"/>
    <w:p w:rsidR="00BE1AEB" w:rsidRPr="00FC5B71" w:rsidRDefault="00BE1AEB" w:rsidP="00001D3B">
      <w:pPr>
        <w:tabs>
          <w:tab w:val="left" w:pos="119"/>
        </w:tabs>
        <w:ind w:leftChars="50" w:left="117"/>
        <w:rPr>
          <w:color w:val="000000"/>
        </w:rPr>
      </w:pPr>
    </w:p>
    <w:p w:rsidR="00BE1AEB" w:rsidRPr="00FC5B71" w:rsidRDefault="00BE1AEB" w:rsidP="00567AE0">
      <w:pPr>
        <w:spacing w:line="220" w:lineRule="exact"/>
        <w:rPr>
          <w:color w:val="000000"/>
        </w:rPr>
      </w:pPr>
    </w:p>
    <w:sectPr w:rsidR="00BE1AEB" w:rsidRPr="00FC5B71" w:rsidSect="00375D01">
      <w:headerReference w:type="default" r:id="rId8"/>
      <w:footerReference w:type="even" r:id="rId9"/>
      <w:footerReference w:type="default" r:id="rId10"/>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0B76" w:rsidRDefault="00700B76">
      <w:r>
        <w:separator/>
      </w:r>
    </w:p>
  </w:endnote>
  <w:endnote w:type="continuationSeparator" w:id="0">
    <w:p w:rsidR="00700B76" w:rsidRDefault="00700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A06" w:rsidRDefault="00F10BDB" w:rsidP="009C3570">
    <w:pPr>
      <w:pStyle w:val="a3"/>
      <w:framePr w:wrap="around" w:vAnchor="text" w:hAnchor="margin" w:xAlign="center" w:y="1"/>
      <w:rPr>
        <w:rStyle w:val="a4"/>
      </w:rPr>
    </w:pPr>
    <w:r>
      <w:rPr>
        <w:rStyle w:val="a4"/>
      </w:rPr>
      <w:fldChar w:fldCharType="begin"/>
    </w:r>
    <w:r w:rsidR="00C00A06">
      <w:rPr>
        <w:rStyle w:val="a4"/>
      </w:rPr>
      <w:instrText xml:space="preserve">PAGE  </w:instrText>
    </w:r>
    <w:r>
      <w:rPr>
        <w:rStyle w:val="a4"/>
      </w:rPr>
      <w:fldChar w:fldCharType="separate"/>
    </w:r>
    <w:r w:rsidR="00C00A06">
      <w:rPr>
        <w:rStyle w:val="a4"/>
        <w:noProof/>
      </w:rPr>
      <w:t>1</w:t>
    </w:r>
    <w:r>
      <w:rPr>
        <w:rStyle w:val="a4"/>
      </w:rPr>
      <w:fldChar w:fldCharType="end"/>
    </w:r>
  </w:p>
  <w:p w:rsidR="00C00A06" w:rsidRDefault="00C00A06">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A06" w:rsidRPr="009C3570" w:rsidRDefault="00C00A06" w:rsidP="009C3570">
    <w:pPr>
      <w:pStyle w:val="a3"/>
      <w:jc w:val="center"/>
      <w:rPr>
        <w:sz w:val="22"/>
        <w:szCs w:val="22"/>
      </w:rPr>
    </w:pPr>
    <w:r w:rsidRPr="0061714B">
      <w:rPr>
        <w:rFonts w:hint="eastAsia"/>
        <w:sz w:val="22"/>
        <w:szCs w:val="22"/>
      </w:rPr>
      <w:t>－</w:t>
    </w:r>
    <w:r w:rsidRPr="0061714B">
      <w:rPr>
        <w:rFonts w:hint="eastAsia"/>
        <w:sz w:val="22"/>
        <w:szCs w:val="22"/>
      </w:rPr>
      <w:t xml:space="preserve"> </w:t>
    </w:r>
    <w:r w:rsidR="00F10BDB" w:rsidRPr="0061714B">
      <w:rPr>
        <w:rStyle w:val="a4"/>
        <w:sz w:val="22"/>
        <w:szCs w:val="22"/>
      </w:rPr>
      <w:fldChar w:fldCharType="begin"/>
    </w:r>
    <w:r w:rsidRPr="0061714B">
      <w:rPr>
        <w:rStyle w:val="a4"/>
        <w:sz w:val="22"/>
        <w:szCs w:val="22"/>
      </w:rPr>
      <w:instrText xml:space="preserve"> PAGE </w:instrText>
    </w:r>
    <w:r w:rsidR="00F10BDB" w:rsidRPr="0061714B">
      <w:rPr>
        <w:rStyle w:val="a4"/>
        <w:sz w:val="22"/>
        <w:szCs w:val="22"/>
      </w:rPr>
      <w:fldChar w:fldCharType="separate"/>
    </w:r>
    <w:r w:rsidR="00334344">
      <w:rPr>
        <w:rStyle w:val="a4"/>
        <w:noProof/>
        <w:sz w:val="22"/>
        <w:szCs w:val="22"/>
      </w:rPr>
      <w:t>1</w:t>
    </w:r>
    <w:r w:rsidR="00F10BDB" w:rsidRPr="0061714B">
      <w:rPr>
        <w:rStyle w:val="a4"/>
        <w:sz w:val="22"/>
        <w:szCs w:val="22"/>
      </w:rPr>
      <w:fldChar w:fldCharType="end"/>
    </w:r>
    <w:r w:rsidRPr="0061714B">
      <w:rPr>
        <w:rStyle w:val="a4"/>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0B76" w:rsidRDefault="00700B76">
      <w:r>
        <w:separator/>
      </w:r>
    </w:p>
  </w:footnote>
  <w:footnote w:type="continuationSeparator" w:id="0">
    <w:p w:rsidR="00700B76" w:rsidRDefault="00700B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A06" w:rsidRDefault="00C00A06">
    <w:pPr>
      <w:pStyle w:val="a5"/>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C00A06" w:rsidRPr="00B968CA" w:rsidTr="00F451B4">
      <w:trPr>
        <w:cantSplit/>
        <w:trHeight w:val="410"/>
        <w:jc w:val="center"/>
      </w:trPr>
      <w:tc>
        <w:tcPr>
          <w:tcW w:w="11363" w:type="dxa"/>
          <w:gridSpan w:val="6"/>
          <w:tcBorders>
            <w:bottom w:val="single" w:sz="4" w:space="0" w:color="auto"/>
          </w:tcBorders>
          <w:vAlign w:val="center"/>
        </w:tcPr>
        <w:p w:rsidR="00C00A06" w:rsidRPr="00BA79CF" w:rsidRDefault="00C00A06" w:rsidP="00A217E5">
          <w:pPr>
            <w:pStyle w:val="a5"/>
            <w:spacing w:line="240" w:lineRule="exact"/>
            <w:jc w:val="center"/>
            <w:rPr>
              <w:b/>
              <w:sz w:val="28"/>
              <w:szCs w:val="28"/>
            </w:rPr>
          </w:pPr>
          <w:bookmarkStart w:id="1" w:name="Content"/>
          <w:bookmarkEnd w:id="1"/>
          <w:r>
            <w:rPr>
              <w:rFonts w:hint="eastAsia"/>
              <w:b/>
              <w:sz w:val="28"/>
              <w:szCs w:val="28"/>
            </w:rPr>
            <w:t>新北市立新北</w:t>
          </w:r>
          <w:r w:rsidRPr="00BA79CF">
            <w:rPr>
              <w:b/>
              <w:sz w:val="28"/>
              <w:szCs w:val="28"/>
            </w:rPr>
            <w:t>高工</w:t>
          </w:r>
          <w:r>
            <w:rPr>
              <w:rFonts w:hint="eastAsia"/>
              <w:b/>
              <w:sz w:val="28"/>
              <w:szCs w:val="28"/>
            </w:rPr>
            <w:t>10</w:t>
          </w:r>
          <w:r>
            <w:rPr>
              <w:b/>
              <w:sz w:val="28"/>
              <w:szCs w:val="28"/>
            </w:rPr>
            <w:t>5</w:t>
          </w:r>
          <w:r w:rsidRPr="00BA79CF">
            <w:rPr>
              <w:b/>
              <w:sz w:val="28"/>
              <w:szCs w:val="28"/>
            </w:rPr>
            <w:t>學年度</w:t>
          </w:r>
          <w:r w:rsidR="00567AE0">
            <w:rPr>
              <w:rFonts w:hint="eastAsia"/>
              <w:b/>
              <w:sz w:val="28"/>
              <w:szCs w:val="28"/>
            </w:rPr>
            <w:t>下</w:t>
          </w:r>
          <w:r w:rsidRPr="00BA79CF">
            <w:rPr>
              <w:b/>
              <w:sz w:val="28"/>
              <w:szCs w:val="28"/>
            </w:rPr>
            <w:t>學期</w:t>
          </w:r>
          <w:r w:rsidRPr="00BA79CF">
            <w:rPr>
              <w:b/>
              <w:sz w:val="28"/>
              <w:szCs w:val="28"/>
            </w:rPr>
            <w:t xml:space="preserve">      </w:t>
          </w:r>
          <w:r w:rsidR="0072214C">
            <w:rPr>
              <w:rFonts w:hint="eastAsia"/>
              <w:b/>
              <w:sz w:val="28"/>
              <w:szCs w:val="28"/>
            </w:rPr>
            <w:t>補考試題</w:t>
          </w:r>
        </w:p>
      </w:tc>
      <w:tc>
        <w:tcPr>
          <w:tcW w:w="773" w:type="dxa"/>
          <w:tcBorders>
            <w:bottom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成</w:t>
          </w:r>
        </w:p>
        <w:p w:rsidR="00C00A06" w:rsidRPr="00BA79CF" w:rsidRDefault="00C00A06" w:rsidP="00A217E5">
          <w:pPr>
            <w:pStyle w:val="a5"/>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rsidR="00C00A06" w:rsidRPr="00BA79CF" w:rsidRDefault="00C00A06" w:rsidP="00A217E5">
          <w:pPr>
            <w:pStyle w:val="a5"/>
            <w:spacing w:line="240" w:lineRule="exact"/>
            <w:ind w:left="152"/>
            <w:rPr>
              <w:b/>
              <w:sz w:val="28"/>
              <w:szCs w:val="28"/>
            </w:rPr>
          </w:pPr>
        </w:p>
      </w:tc>
    </w:tr>
    <w:tr w:rsidR="00C00A06" w:rsidRPr="00B968CA" w:rsidTr="00F451B4">
      <w:trPr>
        <w:cantSplit/>
        <w:trHeight w:val="418"/>
        <w:jc w:val="center"/>
      </w:trPr>
      <w:tc>
        <w:tcPr>
          <w:tcW w:w="2680" w:type="dxa"/>
          <w:tcBorders>
            <w:top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英文</w:t>
          </w:r>
        </w:p>
      </w:tc>
      <w:tc>
        <w:tcPr>
          <w:tcW w:w="1675"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rsidR="00C00A06" w:rsidRPr="00BA79CF" w:rsidRDefault="00567AE0" w:rsidP="00A217E5">
          <w:pPr>
            <w:pStyle w:val="a5"/>
            <w:spacing w:line="240" w:lineRule="exact"/>
            <w:jc w:val="center"/>
            <w:rPr>
              <w:b/>
              <w:sz w:val="28"/>
              <w:szCs w:val="28"/>
            </w:rPr>
          </w:pPr>
          <w:r>
            <w:rPr>
              <w:rFonts w:hint="eastAsia"/>
              <w:b/>
              <w:sz w:val="28"/>
              <w:szCs w:val="28"/>
            </w:rPr>
            <w:t>二</w:t>
          </w:r>
        </w:p>
      </w:tc>
      <w:tc>
        <w:tcPr>
          <w:tcW w:w="1218"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rsidR="00C00A06" w:rsidRPr="00BA79CF" w:rsidRDefault="00567AE0" w:rsidP="00A217E5">
          <w:pPr>
            <w:pStyle w:val="a5"/>
            <w:spacing w:line="240" w:lineRule="exact"/>
            <w:rPr>
              <w:b/>
              <w:sz w:val="28"/>
              <w:szCs w:val="28"/>
            </w:rPr>
          </w:pPr>
          <w:r>
            <w:rPr>
              <w:rFonts w:hint="eastAsia"/>
              <w:b/>
              <w:sz w:val="28"/>
              <w:szCs w:val="28"/>
            </w:rPr>
            <w:t>機鑄圖模汽電資訊</w:t>
          </w:r>
        </w:p>
      </w:tc>
      <w:tc>
        <w:tcPr>
          <w:tcW w:w="773" w:type="dxa"/>
          <w:tcBorders>
            <w:top w:val="single" w:sz="4" w:space="0" w:color="auto"/>
            <w:left w:val="doub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p>
      </w:tc>
      <w:tc>
        <w:tcPr>
          <w:tcW w:w="516" w:type="dxa"/>
          <w:vMerge/>
          <w:tcBorders>
            <w:left w:val="single" w:sz="4" w:space="0" w:color="auto"/>
            <w:right w:val="single" w:sz="4" w:space="0" w:color="auto"/>
          </w:tcBorders>
        </w:tcPr>
        <w:p w:rsidR="00C00A06" w:rsidRPr="00BA79CF" w:rsidRDefault="00C00A06" w:rsidP="00A217E5">
          <w:pPr>
            <w:pStyle w:val="a5"/>
            <w:spacing w:line="240" w:lineRule="exact"/>
            <w:jc w:val="center"/>
            <w:rPr>
              <w:b/>
              <w:sz w:val="28"/>
              <w:szCs w:val="28"/>
            </w:rPr>
          </w:pPr>
        </w:p>
      </w:tc>
      <w:tc>
        <w:tcPr>
          <w:tcW w:w="4944" w:type="dxa"/>
          <w:vMerge/>
          <w:tcBorders>
            <w:left w:val="single" w:sz="4" w:space="0" w:color="auto"/>
          </w:tcBorders>
        </w:tcPr>
        <w:p w:rsidR="00C00A06" w:rsidRPr="00BA79CF" w:rsidRDefault="00C00A06" w:rsidP="00A217E5">
          <w:pPr>
            <w:pStyle w:val="a5"/>
            <w:spacing w:line="240" w:lineRule="exact"/>
            <w:rPr>
              <w:b/>
              <w:sz w:val="28"/>
              <w:szCs w:val="28"/>
            </w:rPr>
          </w:pPr>
        </w:p>
      </w:tc>
    </w:tr>
  </w:tbl>
  <w:p w:rsidR="00C00A06" w:rsidRDefault="00C00A06" w:rsidP="00332DA0">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2">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6">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3">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4"/>
  </w:num>
  <w:num w:numId="3">
    <w:abstractNumId w:val="22"/>
  </w:num>
  <w:num w:numId="4">
    <w:abstractNumId w:val="7"/>
  </w:num>
  <w:num w:numId="5">
    <w:abstractNumId w:val="24"/>
  </w:num>
  <w:num w:numId="6">
    <w:abstractNumId w:val="15"/>
  </w:num>
  <w:num w:numId="7">
    <w:abstractNumId w:val="23"/>
  </w:num>
  <w:num w:numId="8">
    <w:abstractNumId w:val="12"/>
  </w:num>
  <w:num w:numId="9">
    <w:abstractNumId w:val="11"/>
  </w:num>
  <w:num w:numId="10">
    <w:abstractNumId w:val="3"/>
  </w:num>
  <w:num w:numId="11">
    <w:abstractNumId w:val="13"/>
  </w:num>
  <w:num w:numId="12">
    <w:abstractNumId w:val="6"/>
  </w:num>
  <w:num w:numId="13">
    <w:abstractNumId w:val="10"/>
  </w:num>
  <w:num w:numId="14">
    <w:abstractNumId w:val="8"/>
  </w:num>
  <w:num w:numId="15">
    <w:abstractNumId w:val="2"/>
  </w:num>
  <w:num w:numId="16">
    <w:abstractNumId w:val="18"/>
  </w:num>
  <w:num w:numId="17">
    <w:abstractNumId w:val="16"/>
  </w:num>
  <w:num w:numId="18">
    <w:abstractNumId w:val="25"/>
  </w:num>
  <w:num w:numId="19">
    <w:abstractNumId w:val="17"/>
  </w:num>
  <w:num w:numId="20">
    <w:abstractNumId w:val="5"/>
  </w:num>
  <w:num w:numId="21">
    <w:abstractNumId w:val="1"/>
  </w:num>
  <w:num w:numId="22">
    <w:abstractNumId w:val="20"/>
  </w:num>
  <w:num w:numId="23">
    <w:abstractNumId w:val="14"/>
  </w:num>
  <w:num w:numId="24">
    <w:abstractNumId w:val="0"/>
  </w:num>
  <w:num w:numId="25">
    <w:abstractNumId w:val="9"/>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1D3B"/>
    <w:rsid w:val="0000405C"/>
    <w:rsid w:val="0000527A"/>
    <w:rsid w:val="00006DC5"/>
    <w:rsid w:val="00014924"/>
    <w:rsid w:val="0002047F"/>
    <w:rsid w:val="00021FB8"/>
    <w:rsid w:val="00027277"/>
    <w:rsid w:val="0003298A"/>
    <w:rsid w:val="000343CD"/>
    <w:rsid w:val="00040953"/>
    <w:rsid w:val="000422B5"/>
    <w:rsid w:val="00044784"/>
    <w:rsid w:val="00044977"/>
    <w:rsid w:val="00050215"/>
    <w:rsid w:val="0005206A"/>
    <w:rsid w:val="00054230"/>
    <w:rsid w:val="00057753"/>
    <w:rsid w:val="00060AE5"/>
    <w:rsid w:val="000648EB"/>
    <w:rsid w:val="000711B0"/>
    <w:rsid w:val="0007171D"/>
    <w:rsid w:val="00073AC3"/>
    <w:rsid w:val="000741BE"/>
    <w:rsid w:val="0007616C"/>
    <w:rsid w:val="00081B93"/>
    <w:rsid w:val="00084C72"/>
    <w:rsid w:val="00090DD2"/>
    <w:rsid w:val="00093F10"/>
    <w:rsid w:val="000A0497"/>
    <w:rsid w:val="000A16AE"/>
    <w:rsid w:val="000A2070"/>
    <w:rsid w:val="000B0B5B"/>
    <w:rsid w:val="000B0FCE"/>
    <w:rsid w:val="000B1F36"/>
    <w:rsid w:val="000B20C3"/>
    <w:rsid w:val="000B2F2A"/>
    <w:rsid w:val="000B361D"/>
    <w:rsid w:val="000B39D8"/>
    <w:rsid w:val="000C01CF"/>
    <w:rsid w:val="000C131B"/>
    <w:rsid w:val="000C5F45"/>
    <w:rsid w:val="000D7365"/>
    <w:rsid w:val="000D79A6"/>
    <w:rsid w:val="000E0D68"/>
    <w:rsid w:val="000E214B"/>
    <w:rsid w:val="000E5F49"/>
    <w:rsid w:val="00101716"/>
    <w:rsid w:val="0010178B"/>
    <w:rsid w:val="00111141"/>
    <w:rsid w:val="00112E65"/>
    <w:rsid w:val="00113F86"/>
    <w:rsid w:val="00114F33"/>
    <w:rsid w:val="00116CBD"/>
    <w:rsid w:val="001225D5"/>
    <w:rsid w:val="001234F2"/>
    <w:rsid w:val="00123878"/>
    <w:rsid w:val="001272D4"/>
    <w:rsid w:val="0013170B"/>
    <w:rsid w:val="001341D7"/>
    <w:rsid w:val="001353BF"/>
    <w:rsid w:val="0014298C"/>
    <w:rsid w:val="00145D86"/>
    <w:rsid w:val="001536DA"/>
    <w:rsid w:val="00154A80"/>
    <w:rsid w:val="001658AB"/>
    <w:rsid w:val="00166F56"/>
    <w:rsid w:val="00192611"/>
    <w:rsid w:val="001951DE"/>
    <w:rsid w:val="001A00C9"/>
    <w:rsid w:val="001A3294"/>
    <w:rsid w:val="001A47AF"/>
    <w:rsid w:val="001A4FC8"/>
    <w:rsid w:val="001B2626"/>
    <w:rsid w:val="001C689C"/>
    <w:rsid w:val="001D1608"/>
    <w:rsid w:val="001D2F67"/>
    <w:rsid w:val="001D7CC7"/>
    <w:rsid w:val="001F4C44"/>
    <w:rsid w:val="001F5642"/>
    <w:rsid w:val="002002AA"/>
    <w:rsid w:val="002051BB"/>
    <w:rsid w:val="002054F9"/>
    <w:rsid w:val="00206774"/>
    <w:rsid w:val="00211749"/>
    <w:rsid w:val="00214C62"/>
    <w:rsid w:val="00217A37"/>
    <w:rsid w:val="002204BB"/>
    <w:rsid w:val="00231F2E"/>
    <w:rsid w:val="00254B12"/>
    <w:rsid w:val="002610DB"/>
    <w:rsid w:val="00262CF3"/>
    <w:rsid w:val="00264BEB"/>
    <w:rsid w:val="00271DFC"/>
    <w:rsid w:val="00275D1A"/>
    <w:rsid w:val="002832D1"/>
    <w:rsid w:val="00287316"/>
    <w:rsid w:val="00294988"/>
    <w:rsid w:val="002A1213"/>
    <w:rsid w:val="002A532E"/>
    <w:rsid w:val="002A5707"/>
    <w:rsid w:val="002B796A"/>
    <w:rsid w:val="002C285E"/>
    <w:rsid w:val="002E0319"/>
    <w:rsid w:val="002E2627"/>
    <w:rsid w:val="002F1F99"/>
    <w:rsid w:val="002F4AE5"/>
    <w:rsid w:val="00304387"/>
    <w:rsid w:val="00304431"/>
    <w:rsid w:val="0031017C"/>
    <w:rsid w:val="003162BA"/>
    <w:rsid w:val="00317D3E"/>
    <w:rsid w:val="00321E72"/>
    <w:rsid w:val="00322C49"/>
    <w:rsid w:val="00324F8D"/>
    <w:rsid w:val="00332DA0"/>
    <w:rsid w:val="00333D5D"/>
    <w:rsid w:val="00334344"/>
    <w:rsid w:val="003349FF"/>
    <w:rsid w:val="00337FB7"/>
    <w:rsid w:val="00341F0E"/>
    <w:rsid w:val="0034796E"/>
    <w:rsid w:val="003514E5"/>
    <w:rsid w:val="003515BF"/>
    <w:rsid w:val="00351F37"/>
    <w:rsid w:val="00355625"/>
    <w:rsid w:val="00363F6B"/>
    <w:rsid w:val="0037052E"/>
    <w:rsid w:val="00370D7D"/>
    <w:rsid w:val="0037178F"/>
    <w:rsid w:val="00372B8E"/>
    <w:rsid w:val="00375D01"/>
    <w:rsid w:val="00377F46"/>
    <w:rsid w:val="00380802"/>
    <w:rsid w:val="00381776"/>
    <w:rsid w:val="00383927"/>
    <w:rsid w:val="0039130A"/>
    <w:rsid w:val="00391900"/>
    <w:rsid w:val="00393D82"/>
    <w:rsid w:val="003B709E"/>
    <w:rsid w:val="003C3060"/>
    <w:rsid w:val="003C6D54"/>
    <w:rsid w:val="003D1770"/>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6129E"/>
    <w:rsid w:val="0046472C"/>
    <w:rsid w:val="00464D9B"/>
    <w:rsid w:val="00470846"/>
    <w:rsid w:val="0047573E"/>
    <w:rsid w:val="00477FF9"/>
    <w:rsid w:val="00484C62"/>
    <w:rsid w:val="0048745A"/>
    <w:rsid w:val="00491A8F"/>
    <w:rsid w:val="004A3463"/>
    <w:rsid w:val="004A3AF0"/>
    <w:rsid w:val="004B195C"/>
    <w:rsid w:val="004B3368"/>
    <w:rsid w:val="004B6B02"/>
    <w:rsid w:val="004C1233"/>
    <w:rsid w:val="004E244A"/>
    <w:rsid w:val="004E2969"/>
    <w:rsid w:val="004E5A31"/>
    <w:rsid w:val="004E62AB"/>
    <w:rsid w:val="004F3EB1"/>
    <w:rsid w:val="004F417C"/>
    <w:rsid w:val="004F4A47"/>
    <w:rsid w:val="004F671D"/>
    <w:rsid w:val="00511597"/>
    <w:rsid w:val="00513146"/>
    <w:rsid w:val="00525738"/>
    <w:rsid w:val="00530399"/>
    <w:rsid w:val="00533DA5"/>
    <w:rsid w:val="0053610D"/>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0A33"/>
    <w:rsid w:val="006011B9"/>
    <w:rsid w:val="00602602"/>
    <w:rsid w:val="0060565E"/>
    <w:rsid w:val="00611206"/>
    <w:rsid w:val="00615E67"/>
    <w:rsid w:val="006259E6"/>
    <w:rsid w:val="00626988"/>
    <w:rsid w:val="00626E69"/>
    <w:rsid w:val="0063079F"/>
    <w:rsid w:val="00635597"/>
    <w:rsid w:val="006471B0"/>
    <w:rsid w:val="00657C0D"/>
    <w:rsid w:val="0066531A"/>
    <w:rsid w:val="00672A34"/>
    <w:rsid w:val="00681806"/>
    <w:rsid w:val="0068787B"/>
    <w:rsid w:val="00692CCF"/>
    <w:rsid w:val="00693385"/>
    <w:rsid w:val="006954DC"/>
    <w:rsid w:val="006A6871"/>
    <w:rsid w:val="006C3F16"/>
    <w:rsid w:val="006D0507"/>
    <w:rsid w:val="006E01A5"/>
    <w:rsid w:val="006E1040"/>
    <w:rsid w:val="006E2F7E"/>
    <w:rsid w:val="006E56DE"/>
    <w:rsid w:val="006F782E"/>
    <w:rsid w:val="00700B76"/>
    <w:rsid w:val="007210BE"/>
    <w:rsid w:val="00721B60"/>
    <w:rsid w:val="0072214C"/>
    <w:rsid w:val="0072259A"/>
    <w:rsid w:val="0072460F"/>
    <w:rsid w:val="00725940"/>
    <w:rsid w:val="00732B07"/>
    <w:rsid w:val="0073312A"/>
    <w:rsid w:val="00742783"/>
    <w:rsid w:val="00750054"/>
    <w:rsid w:val="00754907"/>
    <w:rsid w:val="00763154"/>
    <w:rsid w:val="0076366E"/>
    <w:rsid w:val="00764AD8"/>
    <w:rsid w:val="00766426"/>
    <w:rsid w:val="00775C77"/>
    <w:rsid w:val="007848E8"/>
    <w:rsid w:val="00785AD3"/>
    <w:rsid w:val="00792A12"/>
    <w:rsid w:val="00793BCD"/>
    <w:rsid w:val="00796122"/>
    <w:rsid w:val="00797C12"/>
    <w:rsid w:val="007A4DF3"/>
    <w:rsid w:val="007B2534"/>
    <w:rsid w:val="007B3262"/>
    <w:rsid w:val="007C35BC"/>
    <w:rsid w:val="007C3FCA"/>
    <w:rsid w:val="007E3761"/>
    <w:rsid w:val="007F073C"/>
    <w:rsid w:val="007F778A"/>
    <w:rsid w:val="007F7857"/>
    <w:rsid w:val="0080434A"/>
    <w:rsid w:val="00821792"/>
    <w:rsid w:val="0083113C"/>
    <w:rsid w:val="0084388C"/>
    <w:rsid w:val="00852374"/>
    <w:rsid w:val="008571A3"/>
    <w:rsid w:val="00860C3B"/>
    <w:rsid w:val="008630E0"/>
    <w:rsid w:val="008818A6"/>
    <w:rsid w:val="00881EE2"/>
    <w:rsid w:val="008B06C9"/>
    <w:rsid w:val="008B3C7C"/>
    <w:rsid w:val="008B66A5"/>
    <w:rsid w:val="008B6F03"/>
    <w:rsid w:val="008C3158"/>
    <w:rsid w:val="008D4304"/>
    <w:rsid w:val="008E306B"/>
    <w:rsid w:val="008E348A"/>
    <w:rsid w:val="008E379D"/>
    <w:rsid w:val="008E38DC"/>
    <w:rsid w:val="008E71D4"/>
    <w:rsid w:val="008F10A6"/>
    <w:rsid w:val="008F2CCF"/>
    <w:rsid w:val="00905D62"/>
    <w:rsid w:val="009067B3"/>
    <w:rsid w:val="00932077"/>
    <w:rsid w:val="00933A22"/>
    <w:rsid w:val="009342D8"/>
    <w:rsid w:val="00961C1D"/>
    <w:rsid w:val="00965522"/>
    <w:rsid w:val="00982EFD"/>
    <w:rsid w:val="00991829"/>
    <w:rsid w:val="009959AA"/>
    <w:rsid w:val="009A331C"/>
    <w:rsid w:val="009A63CB"/>
    <w:rsid w:val="009B04AC"/>
    <w:rsid w:val="009B3746"/>
    <w:rsid w:val="009B3F1D"/>
    <w:rsid w:val="009C0EFA"/>
    <w:rsid w:val="009C3570"/>
    <w:rsid w:val="009C3CA7"/>
    <w:rsid w:val="009D2CD6"/>
    <w:rsid w:val="009D2F4B"/>
    <w:rsid w:val="009D6DCE"/>
    <w:rsid w:val="009E25DD"/>
    <w:rsid w:val="009E3A3C"/>
    <w:rsid w:val="009F74DF"/>
    <w:rsid w:val="00A00264"/>
    <w:rsid w:val="00A01817"/>
    <w:rsid w:val="00A026C2"/>
    <w:rsid w:val="00A037C3"/>
    <w:rsid w:val="00A1206D"/>
    <w:rsid w:val="00A12965"/>
    <w:rsid w:val="00A149E4"/>
    <w:rsid w:val="00A17509"/>
    <w:rsid w:val="00A217E5"/>
    <w:rsid w:val="00A4352B"/>
    <w:rsid w:val="00A44537"/>
    <w:rsid w:val="00A466E1"/>
    <w:rsid w:val="00A56AD6"/>
    <w:rsid w:val="00A60A93"/>
    <w:rsid w:val="00A61249"/>
    <w:rsid w:val="00A64E01"/>
    <w:rsid w:val="00A67B64"/>
    <w:rsid w:val="00A71D3C"/>
    <w:rsid w:val="00A80844"/>
    <w:rsid w:val="00A8191F"/>
    <w:rsid w:val="00A9375D"/>
    <w:rsid w:val="00A97691"/>
    <w:rsid w:val="00AA0EF3"/>
    <w:rsid w:val="00AA13B6"/>
    <w:rsid w:val="00AA17C2"/>
    <w:rsid w:val="00AA1850"/>
    <w:rsid w:val="00AA4294"/>
    <w:rsid w:val="00AB26C9"/>
    <w:rsid w:val="00AD5346"/>
    <w:rsid w:val="00AD57D5"/>
    <w:rsid w:val="00AE11A0"/>
    <w:rsid w:val="00AE2094"/>
    <w:rsid w:val="00AF5C9C"/>
    <w:rsid w:val="00B00DDD"/>
    <w:rsid w:val="00B01FBB"/>
    <w:rsid w:val="00B14D3D"/>
    <w:rsid w:val="00B20C41"/>
    <w:rsid w:val="00B23F85"/>
    <w:rsid w:val="00B3347E"/>
    <w:rsid w:val="00B34680"/>
    <w:rsid w:val="00B37D8D"/>
    <w:rsid w:val="00B41BE5"/>
    <w:rsid w:val="00B45348"/>
    <w:rsid w:val="00B46E94"/>
    <w:rsid w:val="00B5178F"/>
    <w:rsid w:val="00B556FE"/>
    <w:rsid w:val="00B5589C"/>
    <w:rsid w:val="00B968CA"/>
    <w:rsid w:val="00B96941"/>
    <w:rsid w:val="00BA79CF"/>
    <w:rsid w:val="00BB478D"/>
    <w:rsid w:val="00BC69E2"/>
    <w:rsid w:val="00BC6A27"/>
    <w:rsid w:val="00BC75B7"/>
    <w:rsid w:val="00BE1AEB"/>
    <w:rsid w:val="00BE2BD9"/>
    <w:rsid w:val="00BE6982"/>
    <w:rsid w:val="00BF0443"/>
    <w:rsid w:val="00BF3DDA"/>
    <w:rsid w:val="00C00A06"/>
    <w:rsid w:val="00C12707"/>
    <w:rsid w:val="00C13616"/>
    <w:rsid w:val="00C13BFC"/>
    <w:rsid w:val="00C1609A"/>
    <w:rsid w:val="00C17871"/>
    <w:rsid w:val="00C20A41"/>
    <w:rsid w:val="00C25C49"/>
    <w:rsid w:val="00C25C51"/>
    <w:rsid w:val="00C3116C"/>
    <w:rsid w:val="00C34E52"/>
    <w:rsid w:val="00C40A77"/>
    <w:rsid w:val="00C446FC"/>
    <w:rsid w:val="00C47E63"/>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F68"/>
    <w:rsid w:val="00CD4DDA"/>
    <w:rsid w:val="00CE2898"/>
    <w:rsid w:val="00CE36E6"/>
    <w:rsid w:val="00CE4C4C"/>
    <w:rsid w:val="00CE6CEE"/>
    <w:rsid w:val="00CF569C"/>
    <w:rsid w:val="00D01091"/>
    <w:rsid w:val="00D012E4"/>
    <w:rsid w:val="00D013ED"/>
    <w:rsid w:val="00D0353B"/>
    <w:rsid w:val="00D042FE"/>
    <w:rsid w:val="00D0505C"/>
    <w:rsid w:val="00D149DA"/>
    <w:rsid w:val="00D2193A"/>
    <w:rsid w:val="00D2255A"/>
    <w:rsid w:val="00D23531"/>
    <w:rsid w:val="00D236FB"/>
    <w:rsid w:val="00D312E6"/>
    <w:rsid w:val="00D43A09"/>
    <w:rsid w:val="00D44DE1"/>
    <w:rsid w:val="00D46977"/>
    <w:rsid w:val="00D578DD"/>
    <w:rsid w:val="00D7502F"/>
    <w:rsid w:val="00D77929"/>
    <w:rsid w:val="00D77CA8"/>
    <w:rsid w:val="00D77D1B"/>
    <w:rsid w:val="00D9219D"/>
    <w:rsid w:val="00D9511F"/>
    <w:rsid w:val="00DA1892"/>
    <w:rsid w:val="00DA3929"/>
    <w:rsid w:val="00DB2EDB"/>
    <w:rsid w:val="00DB66B1"/>
    <w:rsid w:val="00DC46F1"/>
    <w:rsid w:val="00DE2D9F"/>
    <w:rsid w:val="00DE5E5F"/>
    <w:rsid w:val="00DE6571"/>
    <w:rsid w:val="00DF1C4C"/>
    <w:rsid w:val="00DF2062"/>
    <w:rsid w:val="00DF392D"/>
    <w:rsid w:val="00DF56AC"/>
    <w:rsid w:val="00DF58EC"/>
    <w:rsid w:val="00E000E8"/>
    <w:rsid w:val="00E01FD6"/>
    <w:rsid w:val="00E04D91"/>
    <w:rsid w:val="00E109A2"/>
    <w:rsid w:val="00E11445"/>
    <w:rsid w:val="00E13046"/>
    <w:rsid w:val="00E150D7"/>
    <w:rsid w:val="00E155EE"/>
    <w:rsid w:val="00E23D3A"/>
    <w:rsid w:val="00E240CF"/>
    <w:rsid w:val="00E246CA"/>
    <w:rsid w:val="00E338B1"/>
    <w:rsid w:val="00E40324"/>
    <w:rsid w:val="00E433D5"/>
    <w:rsid w:val="00E44468"/>
    <w:rsid w:val="00E53B30"/>
    <w:rsid w:val="00E53F20"/>
    <w:rsid w:val="00E613D6"/>
    <w:rsid w:val="00E63BB4"/>
    <w:rsid w:val="00E85D4C"/>
    <w:rsid w:val="00E8682D"/>
    <w:rsid w:val="00E904F9"/>
    <w:rsid w:val="00EA1914"/>
    <w:rsid w:val="00EA1E2F"/>
    <w:rsid w:val="00EA22ED"/>
    <w:rsid w:val="00EB4968"/>
    <w:rsid w:val="00EB52F9"/>
    <w:rsid w:val="00EB5F7C"/>
    <w:rsid w:val="00EC6EEB"/>
    <w:rsid w:val="00ED049B"/>
    <w:rsid w:val="00ED217D"/>
    <w:rsid w:val="00ED2801"/>
    <w:rsid w:val="00ED2ECC"/>
    <w:rsid w:val="00EE1FCF"/>
    <w:rsid w:val="00EE5F97"/>
    <w:rsid w:val="00EF5DFE"/>
    <w:rsid w:val="00EF75E2"/>
    <w:rsid w:val="00F0421F"/>
    <w:rsid w:val="00F07FF7"/>
    <w:rsid w:val="00F10BDB"/>
    <w:rsid w:val="00F2633B"/>
    <w:rsid w:val="00F26A3E"/>
    <w:rsid w:val="00F2718A"/>
    <w:rsid w:val="00F313CE"/>
    <w:rsid w:val="00F32504"/>
    <w:rsid w:val="00F342BF"/>
    <w:rsid w:val="00F373FE"/>
    <w:rsid w:val="00F451B4"/>
    <w:rsid w:val="00F5100E"/>
    <w:rsid w:val="00F522FE"/>
    <w:rsid w:val="00F52B79"/>
    <w:rsid w:val="00F546C8"/>
    <w:rsid w:val="00F607BD"/>
    <w:rsid w:val="00F62EB3"/>
    <w:rsid w:val="00F64673"/>
    <w:rsid w:val="00F72357"/>
    <w:rsid w:val="00F73A01"/>
    <w:rsid w:val="00F74BEC"/>
    <w:rsid w:val="00F86701"/>
    <w:rsid w:val="00F90048"/>
    <w:rsid w:val="00FA2771"/>
    <w:rsid w:val="00FA52B7"/>
    <w:rsid w:val="00FA667B"/>
    <w:rsid w:val="00FB4AF1"/>
    <w:rsid w:val="00FB5AA2"/>
    <w:rsid w:val="00FB649D"/>
    <w:rsid w:val="00FC2252"/>
    <w:rsid w:val="00FC385B"/>
    <w:rsid w:val="00FC5B71"/>
    <w:rsid w:val="00FE15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PlaceName"/>
  <w:shapeDefaults>
    <o:shapedefaults v:ext="edit" spidmax="2049"/>
    <o:shapelayout v:ext="edit">
      <o:idmap v:ext="edit" data="1"/>
    </o:shapelayout>
  </w:shapeDefaults>
  <w:decimalSymbol w:val="."/>
  <w:listSeparator w:val=","/>
  <w15:docId w15:val="{0930CDA9-A317-4E1C-A26F-98FF1E73D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671D"/>
    <w:pPr>
      <w:widowControl w:val="0"/>
    </w:pPr>
    <w:rPr>
      <w:kern w:val="2"/>
      <w:sz w:val="24"/>
      <w:szCs w:val="24"/>
    </w:rPr>
  </w:style>
  <w:style w:type="paragraph" w:styleId="2">
    <w:name w:val="heading 2"/>
    <w:basedOn w:val="a"/>
    <w:next w:val="a"/>
    <w:link w:val="20"/>
    <w:qFormat/>
    <w:rsid w:val="00785AD3"/>
    <w:pPr>
      <w:keepNext/>
      <w:tabs>
        <w:tab w:val="left" w:pos="360"/>
      </w:tabs>
      <w:spacing w:line="240" w:lineRule="exact"/>
      <w:ind w:leftChars="100" w:left="240" w:firstLineChars="54" w:firstLine="130"/>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9C3570"/>
    <w:pPr>
      <w:tabs>
        <w:tab w:val="center" w:pos="4153"/>
        <w:tab w:val="right" w:pos="8306"/>
      </w:tabs>
      <w:snapToGrid w:val="0"/>
    </w:pPr>
    <w:rPr>
      <w:sz w:val="20"/>
      <w:szCs w:val="20"/>
    </w:rPr>
  </w:style>
  <w:style w:type="character" w:styleId="a4">
    <w:name w:val="page number"/>
    <w:basedOn w:val="a0"/>
    <w:rsid w:val="009C3570"/>
  </w:style>
  <w:style w:type="paragraph" w:styleId="a5">
    <w:name w:val="header"/>
    <w:basedOn w:val="a"/>
    <w:link w:val="a6"/>
    <w:uiPriority w:val="99"/>
    <w:rsid w:val="009C3570"/>
    <w:pPr>
      <w:tabs>
        <w:tab w:val="center" w:pos="4153"/>
        <w:tab w:val="right" w:pos="8306"/>
      </w:tabs>
      <w:snapToGrid w:val="0"/>
    </w:pPr>
    <w:rPr>
      <w:sz w:val="20"/>
      <w:szCs w:val="20"/>
    </w:rPr>
  </w:style>
  <w:style w:type="character" w:styleId="a7">
    <w:name w:val="Hyperlink"/>
    <w:rsid w:val="00F2718A"/>
    <w:rPr>
      <w:color w:val="0000FF"/>
      <w:u w:val="single"/>
    </w:rPr>
  </w:style>
  <w:style w:type="paragraph" w:styleId="a8">
    <w:name w:val="Body Text"/>
    <w:basedOn w:val="a"/>
    <w:link w:val="a9"/>
    <w:rsid w:val="000C131B"/>
    <w:pPr>
      <w:spacing w:line="220" w:lineRule="exact"/>
    </w:pPr>
    <w:rPr>
      <w:i/>
      <w:iCs/>
    </w:rPr>
  </w:style>
  <w:style w:type="character" w:customStyle="1" w:styleId="a9">
    <w:name w:val="本文 字元"/>
    <w:link w:val="a8"/>
    <w:rsid w:val="000C131B"/>
    <w:rPr>
      <w:i/>
      <w:iCs/>
      <w:kern w:val="2"/>
      <w:sz w:val="24"/>
      <w:szCs w:val="24"/>
    </w:rPr>
  </w:style>
  <w:style w:type="paragraph" w:styleId="21">
    <w:name w:val="Body Text 2"/>
    <w:basedOn w:val="a"/>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
    <w:next w:val="a"/>
    <w:rsid w:val="007210BE"/>
    <w:pPr>
      <w:widowControl/>
      <w:suppressAutoHyphens/>
      <w:spacing w:before="360" w:after="240"/>
      <w:jc w:val="center"/>
    </w:pPr>
    <w:rPr>
      <w:b/>
      <w:kern w:val="0"/>
      <w:sz w:val="36"/>
      <w:lang w:eastAsia="ar-SA"/>
    </w:rPr>
  </w:style>
  <w:style w:type="character" w:styleId="aa">
    <w:name w:val="Emphasis"/>
    <w:uiPriority w:val="20"/>
    <w:qFormat/>
    <w:rsid w:val="0046129E"/>
    <w:rPr>
      <w:i/>
      <w:iCs/>
    </w:rPr>
  </w:style>
  <w:style w:type="paragraph" w:styleId="ab">
    <w:name w:val="Balloon Text"/>
    <w:basedOn w:val="a"/>
    <w:semiHidden/>
    <w:rsid w:val="0000405C"/>
    <w:rPr>
      <w:rFonts w:ascii="Arial" w:hAnsi="Arial"/>
      <w:sz w:val="18"/>
      <w:szCs w:val="18"/>
    </w:rPr>
  </w:style>
  <w:style w:type="table" w:styleId="ac">
    <w:name w:val="Table Grid"/>
    <w:basedOn w:val="a1"/>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頁首 字元"/>
    <w:link w:val="a5"/>
    <w:uiPriority w:val="99"/>
    <w:rsid w:val="00332DA0"/>
    <w:rPr>
      <w:kern w:val="2"/>
    </w:rPr>
  </w:style>
  <w:style w:type="character" w:customStyle="1" w:styleId="20">
    <w:name w:val="標題 2 字元"/>
    <w:link w:val="2"/>
    <w:rsid w:val="00785AD3"/>
    <w:rPr>
      <w:b/>
      <w:bCs/>
      <w:kern w:val="2"/>
      <w:sz w:val="24"/>
      <w:szCs w:val="24"/>
    </w:rPr>
  </w:style>
  <w:style w:type="paragraph" w:styleId="ad">
    <w:name w:val="Body Text Indent"/>
    <w:basedOn w:val="a"/>
    <w:link w:val="ae"/>
    <w:semiHidden/>
    <w:unhideWhenUsed/>
    <w:rsid w:val="008B06C9"/>
    <w:pPr>
      <w:spacing w:after="120"/>
      <w:ind w:leftChars="200" w:left="480"/>
    </w:pPr>
  </w:style>
  <w:style w:type="character" w:customStyle="1" w:styleId="ae">
    <w:name w:val="本文縮排 字元"/>
    <w:basedOn w:val="a0"/>
    <w:link w:val="ad"/>
    <w:semiHidden/>
    <w:rsid w:val="008B06C9"/>
    <w:rPr>
      <w:kern w:val="2"/>
      <w:sz w:val="24"/>
      <w:szCs w:val="24"/>
    </w:rPr>
  </w:style>
  <w:style w:type="paragraph" w:styleId="af">
    <w:name w:val="List Paragraph"/>
    <w:basedOn w:val="a"/>
    <w:uiPriority w:val="34"/>
    <w:qFormat/>
    <w:rsid w:val="008B06C9"/>
    <w:pPr>
      <w:ind w:leftChars="200" w:left="480"/>
    </w:pPr>
    <w:rPr>
      <w:rFonts w:eastAsia="細明體"/>
      <w:sz w:val="22"/>
    </w:rPr>
  </w:style>
  <w:style w:type="paragraph" w:customStyle="1" w:styleId="10">
    <w:name w:val="1.兩均分"/>
    <w:basedOn w:val="a"/>
    <w:rsid w:val="008B06C9"/>
    <w:pPr>
      <w:widowControl/>
      <w:tabs>
        <w:tab w:val="decimal" w:pos="1037"/>
        <w:tab w:val="left" w:pos="4758"/>
      </w:tabs>
      <w:spacing w:afterLines="30"/>
      <w:ind w:left="1222" w:hangingChars="500" w:hanging="1222"/>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830409-D23A-42B4-ABB9-17E3C4ECF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1</TotalTime>
  <Pages>3</Pages>
  <Words>1528</Words>
  <Characters>8711</Characters>
  <Application>Microsoft Office Word</Application>
  <DocSecurity>0</DocSecurity>
  <Lines>72</Lines>
  <Paragraphs>20</Paragraphs>
  <ScaleCrop>false</ScaleCrop>
  <Company>龍騰文化</Company>
  <LinksUpToDate>false</LinksUpToDate>
  <CharactersWithSpaces>10219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2016-11-04T03:16:00Z</cp:lastPrinted>
  <dcterms:created xsi:type="dcterms:W3CDTF">2017-06-19T07:17:00Z</dcterms:created>
  <dcterms:modified xsi:type="dcterms:W3CDTF">2017-06-19T07:17:00Z</dcterms:modified>
</cp:coreProperties>
</file>