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8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8"/>
        <w:gridCol w:w="1275"/>
        <w:gridCol w:w="1417"/>
        <w:gridCol w:w="993"/>
        <w:gridCol w:w="708"/>
        <w:gridCol w:w="567"/>
        <w:gridCol w:w="851"/>
        <w:gridCol w:w="709"/>
        <w:gridCol w:w="567"/>
        <w:gridCol w:w="851"/>
        <w:gridCol w:w="567"/>
        <w:gridCol w:w="567"/>
      </w:tblGrid>
      <w:tr w:rsidR="00B875EB" w:rsidTr="00B875EB">
        <w:trPr>
          <w:cantSplit/>
          <w:trHeight w:val="510"/>
        </w:trPr>
        <w:tc>
          <w:tcPr>
            <w:tcW w:w="7258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Paper2"/>
            <w:bookmarkStart w:id="1" w:name="Content"/>
            <w:bookmarkStart w:id="2" w:name="_GoBack"/>
            <w:bookmarkEnd w:id="0"/>
            <w:bookmarkEnd w:id="1"/>
            <w:bookmarkEnd w:id="2"/>
            <w:r>
              <w:rPr>
                <w:rFonts w:eastAsia="標楷體" w:hint="eastAsia"/>
                <w:color w:val="000000"/>
                <w:sz w:val="28"/>
              </w:rPr>
              <w:t>市立新北高工</w:t>
            </w:r>
            <w:r>
              <w:rPr>
                <w:rFonts w:eastAsia="標楷體"/>
                <w:color w:val="000000"/>
                <w:sz w:val="28"/>
              </w:rPr>
              <w:t>106</w:t>
            </w:r>
            <w:r>
              <w:rPr>
                <w:rFonts w:eastAsia="標楷體" w:hint="eastAsia"/>
                <w:color w:val="000000"/>
                <w:sz w:val="28"/>
              </w:rPr>
              <w:t>學年度第</w:t>
            </w:r>
            <w:r>
              <w:rPr>
                <w:rFonts w:eastAsia="標楷體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學期外語科補考試題</w:t>
            </w: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班別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</w:tr>
      <w:tr w:rsidR="00B875EB" w:rsidTr="00B875EB">
        <w:trPr>
          <w:cantSplit/>
          <w:trHeight w:val="520"/>
        </w:trPr>
        <w:tc>
          <w:tcPr>
            <w:tcW w:w="73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科</w:t>
            </w:r>
            <w:r>
              <w:rPr>
                <w:rFonts w:eastAsia="標楷體"/>
                <w:sz w:val="24"/>
              </w:rPr>
              <w:t xml:space="preserve"> </w:t>
            </w:r>
            <w:r>
              <w:rPr>
                <w:rFonts w:eastAsia="標楷體" w:hint="eastAsia"/>
                <w:sz w:val="24"/>
              </w:rPr>
              <w:t>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字彙與閱讀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命題教師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林信宏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科別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ind w:left="112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外語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875EB" w:rsidRDefault="00B875EB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</w:tr>
    </w:tbl>
    <w:p w:rsidR="00B875EB" w:rsidRDefault="00B875EB" w:rsidP="00B875EB">
      <w:pPr>
        <w:rPr>
          <w:rFonts w:eastAsia="標楷體"/>
          <w:b/>
          <w:color w:val="000000"/>
          <w:sz w:val="24"/>
        </w:rPr>
      </w:pPr>
    </w:p>
    <w:p w:rsidR="00052D53" w:rsidRDefault="00B875EB" w:rsidP="00B875EB">
      <w:pPr>
        <w:rPr>
          <w:rFonts w:eastAsia="標楷體"/>
          <w:b/>
          <w:color w:val="000000"/>
          <w:sz w:val="24"/>
        </w:rPr>
      </w:pPr>
      <w:r w:rsidRPr="00B875EB">
        <w:rPr>
          <w:rFonts w:eastAsia="標楷體" w:hint="eastAsia"/>
          <w:b/>
          <w:color w:val="000000"/>
          <w:sz w:val="24"/>
        </w:rPr>
        <w:t>一、單選詞彙題</w:t>
      </w:r>
      <w:r w:rsidRPr="00B875EB">
        <w:rPr>
          <w:rFonts w:eastAsia="標楷體" w:hint="eastAsia"/>
          <w:b/>
          <w:color w:val="000000"/>
          <w:sz w:val="24"/>
        </w:rPr>
        <w:t xml:space="preserve"> (1</w:t>
      </w:r>
      <w:r>
        <w:rPr>
          <w:rFonts w:eastAsia="標楷體" w:hint="eastAsia"/>
          <w:b/>
          <w:color w:val="000000"/>
          <w:sz w:val="24"/>
        </w:rPr>
        <w:t>0</w:t>
      </w:r>
      <w:r w:rsidRPr="00B875EB">
        <w:rPr>
          <w:rFonts w:eastAsia="標楷體" w:hint="eastAsia"/>
          <w:b/>
          <w:color w:val="000000"/>
          <w:sz w:val="24"/>
        </w:rPr>
        <w:t>題</w:t>
      </w:r>
      <w:r w:rsidRPr="00B875EB">
        <w:rPr>
          <w:rFonts w:eastAsia="標楷體" w:hint="eastAsia"/>
          <w:b/>
          <w:color w:val="000000"/>
          <w:sz w:val="24"/>
        </w:rPr>
        <w:t xml:space="preserve"> </w:t>
      </w:r>
      <w:r w:rsidRPr="00B875EB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B875EB">
        <w:rPr>
          <w:rFonts w:eastAsia="標楷體" w:hint="eastAsia"/>
          <w:b/>
          <w:color w:val="000000"/>
          <w:sz w:val="24"/>
        </w:rPr>
        <w:t>分</w:t>
      </w:r>
      <w:r w:rsidRPr="00B875EB">
        <w:rPr>
          <w:rFonts w:eastAsia="標楷體" w:hint="eastAsia"/>
          <w:b/>
          <w:color w:val="000000"/>
          <w:sz w:val="24"/>
        </w:rPr>
        <w:t xml:space="preserve"> </w:t>
      </w:r>
      <w:r w:rsidRPr="00B875EB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2</w:t>
      </w:r>
      <w:r w:rsidRPr="00B875EB">
        <w:rPr>
          <w:rFonts w:eastAsia="標楷體" w:hint="eastAsia"/>
          <w:b/>
          <w:color w:val="000000"/>
          <w:sz w:val="24"/>
        </w:rPr>
        <w:t>0</w:t>
      </w:r>
      <w:r w:rsidRPr="00B875EB">
        <w:rPr>
          <w:rFonts w:eastAsia="標楷體" w:hint="eastAsia"/>
          <w:b/>
          <w:color w:val="000000"/>
          <w:sz w:val="24"/>
        </w:rPr>
        <w:t>分</w:t>
      </w:r>
      <w:r w:rsidRPr="00B875EB">
        <w:rPr>
          <w:rFonts w:eastAsia="標楷體" w:hint="eastAsia"/>
          <w:b/>
          <w:color w:val="000000"/>
          <w:sz w:val="24"/>
        </w:rPr>
        <w:t>)</w:t>
      </w:r>
    </w:p>
    <w:p w:rsidR="00B875EB" w:rsidRDefault="00B875EB" w:rsidP="00B875EB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B875EB">
        <w:rPr>
          <w:color w:val="000000"/>
        </w:rPr>
        <w:t>“To cost someone an arm and a leg” is a well-known ______ meaning that some</w:t>
      </w:r>
      <w:r>
        <w:rPr>
          <w:color w:val="000000"/>
        </w:rPr>
        <w:t>thing is indeed very expensive.</w:t>
      </w:r>
      <w:r>
        <w:rPr>
          <w:rFonts w:hint="eastAsia"/>
          <w:color w:val="000000"/>
        </w:rPr>
        <w:t xml:space="preserve">  </w:t>
      </w:r>
      <w:r w:rsidRPr="00B875EB">
        <w:rPr>
          <w:color w:val="000000"/>
        </w:rPr>
        <w:t>(A) benefit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spot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impact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idiom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B875EB">
        <w:rPr>
          <w:color w:val="000000"/>
          <w:kern w:val="0"/>
        </w:rPr>
        <w:t>Mother Teresa has ______ herself to caring for the poor.</w:t>
      </w:r>
      <w:r w:rsidRPr="00B875EB">
        <w:rPr>
          <w:color w:val="000000"/>
          <w:kern w:val="0"/>
        </w:rPr>
        <w:br/>
        <w:t>(A) advanced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(B) devoted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(C) prevented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(D) struggled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B875EB">
        <w:rPr>
          <w:color w:val="000000"/>
          <w:kern w:val="0"/>
        </w:rPr>
        <w:t>One hundred lives were ______ in the typhoon last Sunday.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It was the greatest damage this year.</w:t>
      </w:r>
      <w:r w:rsidRPr="00B875EB">
        <w:rPr>
          <w:color w:val="000000"/>
          <w:kern w:val="0"/>
        </w:rPr>
        <w:br/>
        <w:t>(A) loss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(B) lost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(C) urgent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(D) distant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B875EB">
        <w:rPr>
          <w:color w:val="000000"/>
        </w:rPr>
        <w:t>Rita’s mother gives her a weekly ______ of NT$300.</w:t>
      </w:r>
      <w:r w:rsidRPr="00B875EB">
        <w:rPr>
          <w:color w:val="000000"/>
        </w:rPr>
        <w:br/>
        <w:t>(A) effort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culture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leisure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allowance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各校段考題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  <w:lang w:val="fr-FR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B875EB">
        <w:rPr>
          <w:color w:val="000000"/>
        </w:rPr>
        <w:t>Last night the police arrested a man on ______ of bank robbery, hoping to solve a case they had been working on for months.</w:t>
      </w:r>
      <w:r w:rsidRPr="00B875EB">
        <w:rPr>
          <w:color w:val="000000"/>
        </w:rPr>
        <w:br/>
        <w:t>(A)</w:t>
      </w:r>
      <w:r w:rsidRPr="00B875EB">
        <w:rPr>
          <w:color w:val="000000"/>
          <w:lang w:val="fr-FR"/>
        </w:rPr>
        <w:t xml:space="preserve"> installation</w:t>
      </w:r>
      <w:r w:rsidRPr="00B875EB">
        <w:rPr>
          <w:rFonts w:hint="eastAsia"/>
          <w:color w:val="000000"/>
          <w:lang w:val="fr-FR"/>
        </w:rPr>
        <w:t xml:space="preserve">　</w:t>
      </w:r>
      <w:r w:rsidRPr="00B875EB">
        <w:rPr>
          <w:color w:val="000000"/>
          <w:lang w:val="fr-FR"/>
        </w:rPr>
        <w:t>(B) devotion</w:t>
      </w:r>
      <w:r w:rsidRPr="00B875EB">
        <w:rPr>
          <w:rFonts w:hint="eastAsia"/>
          <w:color w:val="000000"/>
          <w:lang w:val="fr-FR"/>
        </w:rPr>
        <w:t xml:space="preserve">　</w:t>
      </w:r>
      <w:r w:rsidRPr="00B875EB">
        <w:rPr>
          <w:color w:val="000000"/>
          <w:lang w:val="fr-FR"/>
        </w:rPr>
        <w:t>(C) expression</w:t>
      </w:r>
      <w:r w:rsidRPr="00B875EB">
        <w:rPr>
          <w:rFonts w:hint="eastAsia"/>
          <w:color w:val="000000"/>
          <w:lang w:val="fr-FR"/>
        </w:rPr>
        <w:t xml:space="preserve">　</w:t>
      </w:r>
      <w:r w:rsidRPr="00B875EB">
        <w:rPr>
          <w:color w:val="000000"/>
          <w:lang w:val="fr-FR"/>
        </w:rPr>
        <w:t>(D) suspicion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B875EB">
        <w:rPr>
          <w:color w:val="000000"/>
          <w:kern w:val="0"/>
        </w:rPr>
        <w:t>Those ______ jewels that you are wearing go well with your dress.</w:t>
      </w:r>
      <w:r w:rsidRPr="00B875EB">
        <w:rPr>
          <w:color w:val="000000"/>
          <w:kern w:val="0"/>
        </w:rPr>
        <w:br/>
        <w:t>(A) stormy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(B) sticky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(C) foggy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(D) shiny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B875EB">
        <w:rPr>
          <w:color w:val="000000"/>
        </w:rPr>
        <w:t>No fishing is allowed within a twenty-mile ______.</w:t>
      </w:r>
      <w:r w:rsidRPr="00B875EB">
        <w:rPr>
          <w:color w:val="000000"/>
        </w:rPr>
        <w:br/>
        <w:t>(A) carpooling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limit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expression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century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B875EB">
        <w:rPr>
          <w:rFonts w:cs="TimesNewRomanPSMT"/>
          <w:color w:val="000000"/>
          <w:kern w:val="0"/>
        </w:rPr>
        <w:t>I used some glue to ______ the pieces of paper together.</w:t>
      </w:r>
      <w:r w:rsidRPr="00B875EB">
        <w:rPr>
          <w:color w:val="000000"/>
        </w:rPr>
        <w:br/>
        <w:t>(A) pick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stick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slip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thick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課本挖空題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B875EB">
        <w:rPr>
          <w:rFonts w:cs="TimesNewRomanPSMT"/>
          <w:color w:val="000000"/>
          <w:kern w:val="0"/>
        </w:rPr>
        <w:t>Such useful ______ show how small, creative changes can make life much more convenient.</w:t>
      </w:r>
      <w:r w:rsidRPr="00B875EB">
        <w:rPr>
          <w:color w:val="000000"/>
        </w:rPr>
        <w:br/>
        <w:t>(A) identifications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indications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inventions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imaginations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課本挖空題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B875EB">
        <w:rPr>
          <w:color w:val="000000"/>
          <w:kern w:val="0"/>
        </w:rPr>
        <w:t>The ______ in the Harry Potter series are fictional.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They don’t really exist in the real world.</w:t>
      </w:r>
      <w:r w:rsidRPr="00B875EB">
        <w:rPr>
          <w:color w:val="000000"/>
          <w:kern w:val="0"/>
        </w:rPr>
        <w:br/>
        <w:t>(A) writer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(B) author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(C) characters</w:t>
      </w:r>
      <w:r w:rsidRPr="00B875EB">
        <w:rPr>
          <w:rFonts w:hint="eastAsia"/>
          <w:color w:val="000000"/>
          <w:kern w:val="0"/>
        </w:rPr>
        <w:t xml:space="preserve">　</w:t>
      </w:r>
      <w:r w:rsidRPr="00B875EB">
        <w:rPr>
          <w:color w:val="000000"/>
          <w:kern w:val="0"/>
        </w:rPr>
        <w:t>(D) goods</w:t>
      </w:r>
    </w:p>
    <w:p w:rsidR="00B875EB" w:rsidRPr="00B875EB" w:rsidRDefault="00B875EB" w:rsidP="00B875EB">
      <w:pPr>
        <w:ind w:right="107"/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1287" w:hanging="1287"/>
        <w:rPr>
          <w:color w:val="000000"/>
          <w:kern w:val="0"/>
        </w:rPr>
      </w:pPr>
    </w:p>
    <w:p w:rsidR="00B875EB" w:rsidRPr="00B875EB" w:rsidRDefault="00B875EB" w:rsidP="00B875EB">
      <w:pPr>
        <w:ind w:right="321"/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rPr>
          <w:rFonts w:eastAsia="標楷體"/>
          <w:b/>
          <w:color w:val="000000"/>
          <w:sz w:val="24"/>
        </w:rPr>
      </w:pPr>
      <w:r w:rsidRPr="00B875EB">
        <w:rPr>
          <w:rFonts w:eastAsia="標楷體" w:hint="eastAsia"/>
          <w:b/>
          <w:color w:val="000000"/>
          <w:sz w:val="24"/>
        </w:rPr>
        <w:t>二、填空詞彙題</w:t>
      </w:r>
      <w:r w:rsidRPr="00B875EB">
        <w:rPr>
          <w:rFonts w:eastAsia="標楷體"/>
          <w:b/>
          <w:color w:val="000000"/>
          <w:sz w:val="24"/>
        </w:rPr>
        <w:t xml:space="preserve"> (1</w:t>
      </w:r>
      <w:r>
        <w:rPr>
          <w:rFonts w:eastAsia="標楷體" w:hint="eastAsia"/>
          <w:b/>
          <w:color w:val="000000"/>
          <w:sz w:val="24"/>
        </w:rPr>
        <w:t>0</w:t>
      </w:r>
      <w:r w:rsidRPr="00B875EB">
        <w:rPr>
          <w:rFonts w:eastAsia="標楷體"/>
          <w:b/>
          <w:color w:val="000000"/>
          <w:sz w:val="24"/>
        </w:rPr>
        <w:t>題</w:t>
      </w:r>
      <w:r w:rsidRPr="00B875EB">
        <w:rPr>
          <w:rFonts w:eastAsia="標楷體"/>
          <w:b/>
          <w:color w:val="000000"/>
          <w:sz w:val="24"/>
        </w:rPr>
        <w:t xml:space="preserve"> </w:t>
      </w:r>
      <w:r w:rsidRPr="00B875EB">
        <w:rPr>
          <w:rFonts w:eastAsia="標楷體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3</w:t>
      </w:r>
      <w:r w:rsidRPr="00B875EB">
        <w:rPr>
          <w:rFonts w:eastAsia="標楷體"/>
          <w:b/>
          <w:color w:val="000000"/>
          <w:sz w:val="24"/>
        </w:rPr>
        <w:t>分</w:t>
      </w:r>
      <w:r w:rsidRPr="00B875EB">
        <w:rPr>
          <w:rFonts w:eastAsia="標楷體"/>
          <w:b/>
          <w:color w:val="000000"/>
          <w:sz w:val="24"/>
        </w:rPr>
        <w:t xml:space="preserve"> </w:t>
      </w:r>
      <w:r w:rsidRPr="00B875EB">
        <w:rPr>
          <w:rFonts w:eastAsia="標楷體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30</w:t>
      </w:r>
      <w:r w:rsidRPr="00B875EB">
        <w:rPr>
          <w:rFonts w:eastAsia="標楷體"/>
          <w:b/>
          <w:color w:val="000000"/>
          <w:sz w:val="24"/>
        </w:rPr>
        <w:t>分</w:t>
      </w:r>
      <w:r w:rsidRPr="00B875EB">
        <w:rPr>
          <w:rFonts w:eastAsia="標楷體"/>
          <w:b/>
          <w:color w:val="000000"/>
          <w:sz w:val="24"/>
        </w:rPr>
        <w:t>)</w:t>
      </w:r>
    </w:p>
    <w:p w:rsidR="00B875EB" w:rsidRDefault="00B875EB" w:rsidP="00B875EB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1. ____________________ </w:t>
      </w:r>
      <w:r w:rsidRPr="00B875EB">
        <w:rPr>
          <w:color w:val="000000"/>
        </w:rPr>
        <w:t>The charter flight carefully flew the super star’s stage e______t to Taiwan.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2. ____________________ </w:t>
      </w:r>
      <w:r w:rsidRPr="00B875EB">
        <w:rPr>
          <w:color w:val="000000"/>
        </w:rPr>
        <w:t>Try to understand the meaning of the word from the c______t before you look it up in the dictionary.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B875EB">
        <w:rPr>
          <w:rFonts w:eastAsia="新細明體" w:hint="eastAsia"/>
          <w:vanish/>
          <w:color w:val="008000"/>
          <w:sz w:val="24"/>
        </w:rPr>
        <w:t>課本挖空題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  <w:kern w:val="0"/>
        </w:rPr>
      </w:pPr>
      <w:r>
        <w:rPr>
          <w:rFonts w:ascii="新細明體" w:eastAsia="新細明體" w:hAnsi="新細明體" w:cs="Arial"/>
          <w:color w:val="000000"/>
        </w:rPr>
        <w:t xml:space="preserve">3. ____________________ </w:t>
      </w:r>
      <w:r w:rsidRPr="00B875EB">
        <w:rPr>
          <w:color w:val="000000"/>
          <w:kern w:val="0"/>
        </w:rPr>
        <w:t>We enjoy many kinds of t______l fruits in Taiwan because of the warm weather.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4. ____________________ </w:t>
      </w:r>
      <w:r w:rsidRPr="00B875EB">
        <w:rPr>
          <w:color w:val="000000"/>
        </w:rPr>
        <w:t>The six i______ls at the meeting had six different ideas, and they couldn’t agree with each other.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/>
          <w:vanish/>
          <w:color w:val="008000"/>
          <w:sz w:val="24"/>
        </w:rPr>
        <w:t>Lungteng All in One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rFonts w:cs="TimesNewRomanPSMT"/>
          <w:color w:val="000000"/>
          <w:kern w:val="0"/>
        </w:rPr>
      </w:pPr>
      <w:r>
        <w:rPr>
          <w:rFonts w:ascii="新細明體" w:eastAsia="新細明體" w:hAnsi="新細明體" w:cs="Arial"/>
          <w:color w:val="000000"/>
        </w:rPr>
        <w:t xml:space="preserve">5. ____________________ </w:t>
      </w:r>
      <w:r w:rsidRPr="00B875EB">
        <w:rPr>
          <w:rFonts w:cs="TimesNewRomanPSMT"/>
          <w:color w:val="000000"/>
          <w:kern w:val="0"/>
        </w:rPr>
        <w:t xml:space="preserve">The local doctors can watch and learn advanced operating </w:t>
      </w:r>
      <w:r w:rsidRPr="00B875EB">
        <w:rPr>
          <w:rFonts w:cs="TimesNewRomanPS-BoldMT"/>
          <w:bCs/>
          <w:color w:val="000000"/>
          <w:kern w:val="0"/>
        </w:rPr>
        <w:t>s______ls</w:t>
      </w:r>
      <w:r w:rsidRPr="00B875EB">
        <w:rPr>
          <w:rFonts w:cs="TimesNewRomanPSMT"/>
          <w:color w:val="000000"/>
          <w:kern w:val="0"/>
        </w:rPr>
        <w:t>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課本挖空題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6. ____________________ </w:t>
      </w:r>
      <w:r w:rsidRPr="00B875EB">
        <w:rPr>
          <w:color w:val="000000"/>
        </w:rPr>
        <w:t>No factories are allowed to exist in residential a______as.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bCs/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7. ____________________ </w:t>
      </w:r>
      <w:r w:rsidRPr="00B875EB">
        <w:rPr>
          <w:bCs/>
          <w:color w:val="000000"/>
        </w:rPr>
        <w:t>The death of their only son was a t______y to the couple.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They would never forget it.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各校段考題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  <w:kern w:val="0"/>
        </w:rPr>
      </w:pPr>
      <w:r>
        <w:rPr>
          <w:rFonts w:ascii="新細明體" w:eastAsia="新細明體" w:hAnsi="新細明體" w:cs="Arial"/>
          <w:color w:val="000000"/>
        </w:rPr>
        <w:t xml:space="preserve">8. ____________________ </w:t>
      </w:r>
      <w:r w:rsidRPr="00B875EB">
        <w:rPr>
          <w:color w:val="000000"/>
          <w:kern w:val="0"/>
        </w:rPr>
        <w:t xml:space="preserve">The d______ies of food and vegetables were cut off because the mudslide blocked the mountain roads. 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9. ____________________ </w:t>
      </w:r>
      <w:r w:rsidRPr="00B875EB">
        <w:rPr>
          <w:color w:val="000000"/>
        </w:rPr>
        <w:t>People build s______rs in big cities because land is scarce and very expensive.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各校段考題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10. ____________________ </w:t>
      </w:r>
      <w:r w:rsidRPr="00B875EB">
        <w:rPr>
          <w:color w:val="000000"/>
        </w:rPr>
        <w:t>A happy family provides a loving e______t for its children.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/>
          <w:vanish/>
          <w:color w:val="008000"/>
          <w:sz w:val="24"/>
        </w:rPr>
        <w:t>Lungteng All in One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Pr="00B875EB" w:rsidRDefault="00B875EB" w:rsidP="00B875E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龍騰自命題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rPr>
          <w:rFonts w:ascii="新細明體" w:eastAsia="新細明體" w:hAnsi="新細明體" w:cs="Arial"/>
          <w:color w:val="000000"/>
        </w:rPr>
      </w:pPr>
    </w:p>
    <w:p w:rsidR="00B875EB" w:rsidRDefault="00B875EB" w:rsidP="00B875EB">
      <w:pPr>
        <w:rPr>
          <w:rFonts w:eastAsia="標楷體"/>
          <w:b/>
          <w:color w:val="000000"/>
          <w:sz w:val="24"/>
        </w:rPr>
      </w:pPr>
      <w:r w:rsidRPr="00B875EB">
        <w:rPr>
          <w:rFonts w:eastAsia="標楷體" w:hint="eastAsia"/>
          <w:b/>
          <w:color w:val="000000"/>
          <w:sz w:val="24"/>
        </w:rPr>
        <w:t>三、綜合測驗題</w:t>
      </w:r>
      <w:r w:rsidRPr="00B875EB">
        <w:rPr>
          <w:rFonts w:eastAsia="標楷體"/>
          <w:b/>
          <w:color w:val="000000"/>
          <w:sz w:val="24"/>
        </w:rPr>
        <w:t xml:space="preserve"> (2</w:t>
      </w:r>
      <w:r w:rsidRPr="00B875EB">
        <w:rPr>
          <w:rFonts w:eastAsia="標楷體"/>
          <w:b/>
          <w:color w:val="000000"/>
          <w:sz w:val="24"/>
        </w:rPr>
        <w:t>小題</w:t>
      </w:r>
      <w:r w:rsidRPr="00B875EB">
        <w:rPr>
          <w:rFonts w:eastAsia="標楷體"/>
          <w:b/>
          <w:color w:val="000000"/>
          <w:sz w:val="24"/>
        </w:rPr>
        <w:t xml:space="preserve"> </w:t>
      </w:r>
      <w:r w:rsidRPr="00B875EB">
        <w:rPr>
          <w:rFonts w:eastAsia="標楷體"/>
          <w:b/>
          <w:color w:val="000000"/>
          <w:sz w:val="24"/>
        </w:rPr>
        <w:t>每小題</w:t>
      </w:r>
      <w:r>
        <w:rPr>
          <w:rFonts w:eastAsia="標楷體" w:hint="eastAsia"/>
          <w:b/>
          <w:color w:val="000000"/>
          <w:sz w:val="24"/>
        </w:rPr>
        <w:t>2</w:t>
      </w:r>
      <w:r w:rsidRPr="00B875EB">
        <w:rPr>
          <w:rFonts w:eastAsia="標楷體"/>
          <w:b/>
          <w:color w:val="000000"/>
          <w:sz w:val="24"/>
        </w:rPr>
        <w:t>分</w:t>
      </w:r>
      <w:r w:rsidRPr="00B875EB">
        <w:rPr>
          <w:rFonts w:eastAsia="標楷體"/>
          <w:b/>
          <w:color w:val="000000"/>
          <w:sz w:val="24"/>
        </w:rPr>
        <w:t xml:space="preserve"> </w:t>
      </w:r>
      <w:r w:rsidRPr="00B875EB">
        <w:rPr>
          <w:rFonts w:eastAsia="標楷體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3</w:t>
      </w:r>
      <w:r w:rsidRPr="00B875EB">
        <w:rPr>
          <w:rFonts w:eastAsia="標楷體"/>
          <w:b/>
          <w:color w:val="000000"/>
          <w:sz w:val="24"/>
        </w:rPr>
        <w:t>0</w:t>
      </w:r>
      <w:r w:rsidRPr="00B875EB">
        <w:rPr>
          <w:rFonts w:eastAsia="標楷體"/>
          <w:b/>
          <w:color w:val="000000"/>
          <w:sz w:val="24"/>
        </w:rPr>
        <w:t>分</w:t>
      </w:r>
      <w:r w:rsidRPr="00B875EB">
        <w:rPr>
          <w:rFonts w:eastAsia="標楷體"/>
          <w:b/>
          <w:color w:val="000000"/>
          <w:sz w:val="24"/>
        </w:rPr>
        <w:t>)</w:t>
      </w:r>
    </w:p>
    <w:p w:rsidR="00B875EB" w:rsidRDefault="00B875EB" w:rsidP="00B875EB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 xml:space="preserve">ORBIS tries to solve this problem by reaching out to remote areas and </w:t>
      </w:r>
      <w:r w:rsidRPr="00B875EB">
        <w:rPr>
          <w:color w:val="000000"/>
        </w:rPr>
        <w:sym w:font="Wingdings" w:char="0081"/>
      </w:r>
      <w:r w:rsidRPr="00B875EB">
        <w:rPr>
          <w:color w:val="000000"/>
        </w:rPr>
        <w:t>______ training for the doctors there.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The Flying Eye Hospital has the most advanced equipment and operating rooms.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When it stops at a place, the doctors on board give </w:t>
      </w:r>
      <w:r w:rsidRPr="00B875EB">
        <w:rPr>
          <w:color w:val="000000"/>
        </w:rPr>
        <w:sym w:font="Wingdings" w:char="0082"/>
      </w:r>
      <w:r w:rsidRPr="00B875EB">
        <w:rPr>
          <w:color w:val="000000"/>
        </w:rPr>
        <w:t>______ to some patients.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A video camera sends clear pictures of the operation to the ground.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The local doctors can watch and learn advanced operating skills.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In places </w:t>
      </w:r>
      <w:r w:rsidRPr="00B875EB">
        <w:rPr>
          <w:color w:val="000000"/>
        </w:rPr>
        <w:sym w:font="Wingdings" w:char="0083"/>
      </w:r>
      <w:r w:rsidRPr="00B875EB">
        <w:rPr>
          <w:color w:val="000000"/>
        </w:rPr>
        <w:t>______ the aircraft cannot land, ORBIS also has training programs in local hospitals.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To date, more than twenty million blind people have benefited from ORBIS, and the number is still growing. 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ORBIS has permanent programs in several countries.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ORBIS Taiwan is one of the fifteen ORBIS International offices.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A number of volunteer eye doctors from Taiwan </w:t>
      </w:r>
      <w:r w:rsidRPr="00B875EB">
        <w:rPr>
          <w:color w:val="000000"/>
        </w:rPr>
        <w:sym w:font="Wingdings" w:char="0084"/>
      </w:r>
      <w:r w:rsidRPr="00B875EB">
        <w:rPr>
          <w:color w:val="000000"/>
        </w:rPr>
        <w:t>______ been working on board the Flying Eye Hospital.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They join doctors from around the world to help the blind, </w:t>
      </w:r>
      <w:r w:rsidRPr="00B875EB">
        <w:rPr>
          <w:color w:val="000000"/>
        </w:rPr>
        <w:sym w:font="Wingdings" w:char="0085"/>
      </w:r>
      <w:r w:rsidRPr="00B875EB">
        <w:rPr>
          <w:color w:val="000000"/>
        </w:rPr>
        <w:t>______ them the chance to see the blue sky, the green grass, the red flowers, and the smiling faces of their relatives.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1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 provid</w:t>
      </w:r>
      <w:r w:rsidRPr="00B875EB">
        <w:rPr>
          <w:bCs/>
          <w:color w:val="000000"/>
        </w:rPr>
        <w:t>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to provide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provided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providing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2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 impact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equipment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operations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aircrafts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3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 xml:space="preserve">) (A) </w:t>
      </w:r>
      <w:r w:rsidRPr="00B875EB">
        <w:rPr>
          <w:bCs/>
          <w:color w:val="000000"/>
        </w:rPr>
        <w:t>where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when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what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how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4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 has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have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were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is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5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 give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giving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gave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(D) given</w:t>
      </w:r>
    </w:p>
    <w:p w:rsidR="00B875EB" w:rsidRDefault="00B875EB" w:rsidP="00B875EB">
      <w:pPr>
        <w:tabs>
          <w:tab w:val="left" w:pos="119"/>
        </w:tabs>
        <w:ind w:left="119" w:hanging="119"/>
        <w:rPr>
          <w:color w:val="000000"/>
        </w:rPr>
      </w:pPr>
    </w:p>
    <w:p w:rsidR="00B875EB" w:rsidRPr="00B875EB" w:rsidRDefault="00B875EB" w:rsidP="00B875EB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課本挖空題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tabs>
          <w:tab w:val="left" w:pos="119"/>
        </w:tabs>
        <w:ind w:left="119" w:hanging="119"/>
        <w:rPr>
          <w:bCs/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September 22 is International Car-Free Day.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On this day, people are </w:t>
      </w:r>
      <w:r w:rsidRPr="00B875EB">
        <w:rPr>
          <w:color w:val="000000"/>
        </w:rPr>
        <w:sym w:font="Wingdings" w:char="0081"/>
      </w:r>
      <w:r w:rsidRPr="00B875EB">
        <w:rPr>
          <w:color w:val="000000"/>
        </w:rPr>
        <w:t xml:space="preserve">______ to go around without their cars; instead, they can walk, ride bicycles, or take public </w:t>
      </w:r>
      <w:r w:rsidRPr="00B875EB">
        <w:rPr>
          <w:color w:val="000000"/>
        </w:rPr>
        <w:sym w:font="Wingdings" w:char="0082"/>
      </w:r>
      <w:r w:rsidRPr="00B875EB">
        <w:rPr>
          <w:color w:val="000000"/>
        </w:rPr>
        <w:t>______.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In this way, people hope to reduce the amount of carbon dioxide in the atmosphere and control the rising global temperature </w:t>
      </w:r>
      <w:r w:rsidRPr="00B875EB">
        <w:rPr>
          <w:color w:val="000000"/>
        </w:rPr>
        <w:sym w:font="Wingdings" w:char="0083"/>
      </w:r>
      <w:r w:rsidRPr="00B875EB">
        <w:rPr>
          <w:color w:val="000000"/>
        </w:rPr>
        <w:t>______.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lastRenderedPageBreak/>
        <w:t xml:space="preserve">One of those companies most supporting and frequently sponsoring such “green” activities </w:t>
      </w:r>
      <w:r w:rsidRPr="00B875EB">
        <w:rPr>
          <w:color w:val="000000"/>
        </w:rPr>
        <w:sym w:font="Wingdings" w:char="0084"/>
      </w:r>
      <w:r w:rsidRPr="00B875EB">
        <w:rPr>
          <w:color w:val="000000"/>
        </w:rPr>
        <w:t>______ Giant Manufacturing Co., Ltd., a global bicycle company in Taiwan.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 xml:space="preserve">Through these years, Giant’s chairperson, King Liu has </w:t>
      </w:r>
      <w:r w:rsidRPr="00B875EB">
        <w:rPr>
          <w:color w:val="000000"/>
        </w:rPr>
        <w:sym w:font="Wingdings" w:char="0085"/>
      </w:r>
      <w:r w:rsidRPr="00B875EB">
        <w:rPr>
          <w:color w:val="000000"/>
        </w:rPr>
        <w:t>______ great efforts to bicycle riding.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He suggested </w:t>
      </w:r>
      <w:r w:rsidRPr="00B875EB">
        <w:rPr>
          <w:color w:val="000000"/>
        </w:rPr>
        <w:sym w:font="Wingdings" w:char="0086"/>
      </w:r>
      <w:r w:rsidRPr="00B875EB">
        <w:rPr>
          <w:color w:val="000000"/>
        </w:rPr>
        <w:t>______ bicycle rental services in some big cities.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This would </w:t>
      </w:r>
      <w:r w:rsidRPr="00B875EB">
        <w:rPr>
          <w:color w:val="000000"/>
        </w:rPr>
        <w:sym w:font="Wingdings" w:char="0087"/>
      </w:r>
      <w:r w:rsidRPr="00B875EB">
        <w:rPr>
          <w:color w:val="000000"/>
        </w:rPr>
        <w:t xml:space="preserve">______ people to rent bikes at their convenience, and thus help spread the concept of cycling </w:t>
      </w:r>
      <w:r w:rsidRPr="00B875EB">
        <w:rPr>
          <w:color w:val="000000"/>
        </w:rPr>
        <w:sym w:font="Wingdings" w:char="0088"/>
      </w:r>
      <w:r w:rsidRPr="00B875EB">
        <w:rPr>
          <w:color w:val="000000"/>
        </w:rPr>
        <w:t>______ a recreational activity.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Besides, despite his old age, King Liu himself even </w:t>
      </w:r>
      <w:r w:rsidRPr="00B875EB">
        <w:rPr>
          <w:color w:val="000000"/>
        </w:rPr>
        <w:sym w:font="Wingdings" w:char="0089"/>
      </w:r>
      <w:r w:rsidRPr="00B875EB">
        <w:rPr>
          <w:color w:val="000000"/>
        </w:rPr>
        <w:t>______ fifteen days circling Taiwan.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He did not do this in a car or on a motorcycle, </w:t>
      </w:r>
      <w:r w:rsidRPr="00B875EB">
        <w:rPr>
          <w:color w:val="000000"/>
        </w:rPr>
        <w:sym w:font="Wingdings" w:char="008A"/>
      </w:r>
      <w:r w:rsidRPr="00B875EB">
        <w:rPr>
          <w:color w:val="000000"/>
        </w:rPr>
        <w:t>______ on a Giant bike.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With his efforts, there have been more and more people leading a healthier lifestyle through cycling.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1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cured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stuck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encouraged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blown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2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equipment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transportation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stockings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tolerance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3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as a result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as a whole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on board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on time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4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to be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is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are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be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5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taken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spent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devoted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cost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6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looking for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making up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figuring out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setting up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7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allow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express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lose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devote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8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for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in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on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as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9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taken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cost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devoted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spent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A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(A)</w:t>
      </w:r>
      <w:r w:rsidRPr="00B875EB">
        <w:rPr>
          <w:bCs/>
          <w:color w:val="000000"/>
        </w:rPr>
        <w:t xml:space="preserve"> either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(B) and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(C) but</w:t>
      </w:r>
      <w:r w:rsidRPr="00B875EB">
        <w:rPr>
          <w:rFonts w:hint="eastAsia"/>
          <w:bCs/>
          <w:color w:val="000000"/>
        </w:rPr>
        <w:t xml:space="preserve">　</w:t>
      </w:r>
      <w:r w:rsidRPr="00B875EB">
        <w:rPr>
          <w:bCs/>
          <w:color w:val="000000"/>
        </w:rPr>
        <w:t>(D) or</w:t>
      </w:r>
    </w:p>
    <w:p w:rsidR="00B875EB" w:rsidRPr="00B875EB" w:rsidRDefault="00B875EB" w:rsidP="00B875EB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各校段考題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Default="00B875EB" w:rsidP="00B875EB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B875EB" w:rsidRDefault="00B875EB" w:rsidP="00B875EB">
      <w:pPr>
        <w:tabs>
          <w:tab w:val="left" w:pos="119"/>
        </w:tabs>
        <w:rPr>
          <w:rFonts w:eastAsia="標楷體"/>
          <w:b/>
          <w:color w:val="000000"/>
          <w:sz w:val="24"/>
        </w:rPr>
      </w:pPr>
      <w:r w:rsidRPr="00B875EB">
        <w:rPr>
          <w:rFonts w:eastAsia="標楷體" w:hint="eastAsia"/>
          <w:b/>
          <w:color w:val="000000"/>
          <w:sz w:val="24"/>
        </w:rPr>
        <w:t>四、閱讀測驗題</w:t>
      </w:r>
      <w:r w:rsidRPr="00B875EB">
        <w:rPr>
          <w:rFonts w:eastAsia="標楷體"/>
          <w:b/>
          <w:color w:val="000000"/>
          <w:sz w:val="24"/>
        </w:rPr>
        <w:t xml:space="preserve"> (1</w:t>
      </w:r>
      <w:r w:rsidRPr="00B875EB">
        <w:rPr>
          <w:rFonts w:eastAsia="標楷體"/>
          <w:b/>
          <w:color w:val="000000"/>
          <w:sz w:val="24"/>
        </w:rPr>
        <w:t>小題</w:t>
      </w:r>
      <w:r w:rsidRPr="00B875EB">
        <w:rPr>
          <w:rFonts w:eastAsia="標楷體"/>
          <w:b/>
          <w:color w:val="000000"/>
          <w:sz w:val="24"/>
        </w:rPr>
        <w:t xml:space="preserve"> </w:t>
      </w:r>
      <w:r w:rsidRPr="00B875EB">
        <w:rPr>
          <w:rFonts w:eastAsia="標楷體"/>
          <w:b/>
          <w:color w:val="000000"/>
          <w:sz w:val="24"/>
        </w:rPr>
        <w:t>每小題</w:t>
      </w:r>
      <w:r>
        <w:rPr>
          <w:rFonts w:eastAsia="標楷體" w:hint="eastAsia"/>
          <w:b/>
          <w:color w:val="000000"/>
          <w:sz w:val="24"/>
        </w:rPr>
        <w:t>4</w:t>
      </w:r>
      <w:r w:rsidRPr="00B875EB">
        <w:rPr>
          <w:rFonts w:eastAsia="標楷體"/>
          <w:b/>
          <w:color w:val="000000"/>
          <w:sz w:val="24"/>
        </w:rPr>
        <w:t>分</w:t>
      </w:r>
      <w:r w:rsidRPr="00B875EB">
        <w:rPr>
          <w:rFonts w:eastAsia="標楷體"/>
          <w:b/>
          <w:color w:val="000000"/>
          <w:sz w:val="24"/>
        </w:rPr>
        <w:t xml:space="preserve"> </w:t>
      </w:r>
      <w:r w:rsidRPr="00B875EB">
        <w:rPr>
          <w:rFonts w:eastAsia="標楷體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2</w:t>
      </w:r>
      <w:r w:rsidRPr="00B875EB">
        <w:rPr>
          <w:rFonts w:eastAsia="標楷體"/>
          <w:b/>
          <w:color w:val="000000"/>
          <w:sz w:val="24"/>
        </w:rPr>
        <w:t>0</w:t>
      </w:r>
      <w:r w:rsidRPr="00B875EB">
        <w:rPr>
          <w:rFonts w:eastAsia="標楷體"/>
          <w:b/>
          <w:color w:val="000000"/>
          <w:sz w:val="24"/>
        </w:rPr>
        <w:t>分</w:t>
      </w:r>
      <w:r w:rsidRPr="00B875EB">
        <w:rPr>
          <w:rFonts w:eastAsia="標楷體"/>
          <w:b/>
          <w:color w:val="000000"/>
          <w:sz w:val="24"/>
        </w:rPr>
        <w:t>)</w:t>
      </w:r>
    </w:p>
    <w:p w:rsidR="00B875EB" w:rsidRDefault="00B875EB" w:rsidP="00B875EB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You are surrounded by stress in your daily life.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One way to fight stress is to pay attention to what you eat.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While some foods can help you fight stress, others simply cause more stress. 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When you are stressed, many things happen to your body.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Your heart rate and blood pressure increase, your sugar and cholesterol levels go higher, and carbon dioxide starts to collect in your body and act as a poison. Next, your immune system stops working, putting you at risk of illness. 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Eating properly can help protect you at the times of stress.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Try to eat as many fresh fruits and vegetables as possible, for they provide the vitamins and minerals needed to fight stress.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Whole wheat flour and yeast supply the complex B vitamins which are known as the anti-stress vitamins.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Foods such as spinach and chocolate contain magnesium which can help calm a person.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Fish is good for the body because it contains omega fatty acids which protect the heart. 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The foods that should be avoided when you are under stress are caffeine, soda, salt, and sugar.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Coffee and tea contain caffeine, which can make you feel more anxious.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Soft drinks contain sugar, salt, and carbon </w:t>
      </w:r>
      <w:r w:rsidRPr="00B875EB">
        <w:rPr>
          <w:color w:val="000000"/>
        </w:rPr>
        <w:lastRenderedPageBreak/>
        <w:t>dioxide.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Since the body is under stress and already producing surplus sugar and carbon dioxide, it is better not to add more.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It is the same with salt because stress causes high blood pressure and salt can make that condition worse.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Therefore, since you face stress every day, why not protect yourself?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The best way to take care of your body is to eat properly. 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1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What is the best title for the passage?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(A) Combat Stress by Eating Properly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Ways to Boost One’s Immune System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(C) Food and Nutrition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(D) Signs of Nervousness 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2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According to the passage, when a person’s immune system works right, ______.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(A) he or she must be under great stress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(B) carbon dioxide starts to collect in his or her body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(C) he or she is better protected against disease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 xml:space="preserve">(D) he or she must pay attention to his or her diet 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3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Which of the following foods can NOT help when you feel stressed?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(A) Oranges.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Coke.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(C) Broccoli.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(D) Salmon. 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4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 xml:space="preserve">) Which of the following does </w:t>
      </w:r>
      <w:r w:rsidRPr="00B875EB">
        <w:rPr>
          <w:b/>
          <w:color w:val="000000"/>
        </w:rPr>
        <w:t>not</w:t>
      </w:r>
      <w:r w:rsidRPr="00B875EB">
        <w:rPr>
          <w:color w:val="000000"/>
        </w:rPr>
        <w:t xml:space="preserve"> happen to a person’s body when he or she is under pressure?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(A) The amount of carbon dioxide increases.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>(B) The cholesterol levels go higher.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(C) The blood pressure rises.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t xml:space="preserve">(D) The immune system starts to work. </w:t>
      </w:r>
      <w:r w:rsidRPr="00B875EB">
        <w:rPr>
          <w:color w:val="000000"/>
        </w:rPr>
        <w:br/>
      </w:r>
      <w:r w:rsidRPr="00B875EB">
        <w:rPr>
          <w:color w:val="000000"/>
        </w:rPr>
        <w:sym w:font="Wingdings" w:char="0085"/>
      </w:r>
      <w:r w:rsidRPr="00B875EB">
        <w:rPr>
          <w:color w:val="000000"/>
        </w:rPr>
        <w:t xml:space="preserve"> (</w:t>
      </w:r>
      <w:r w:rsidRPr="00B875EB">
        <w:rPr>
          <w:rFonts w:hint="eastAsia"/>
          <w:color w:val="000000"/>
        </w:rPr>
        <w:t xml:space="preserve">　　</w:t>
      </w:r>
      <w:r w:rsidRPr="00B875EB">
        <w:rPr>
          <w:color w:val="000000"/>
        </w:rPr>
        <w:t>) What can be inferred from the passage?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(A) Carbon dioxide is not good for one’s body.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(B) It is not good to eat fish before a big examination.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>(C) Drinking coffee can keep a person awake and calm when he feels nervous.</w:t>
      </w:r>
      <w:r w:rsidRPr="00B875EB">
        <w:rPr>
          <w:rFonts w:hint="eastAsia"/>
          <w:color w:val="000000"/>
        </w:rPr>
        <w:t xml:space="preserve">　</w:t>
      </w:r>
      <w:r w:rsidRPr="00B875EB">
        <w:rPr>
          <w:color w:val="000000"/>
        </w:rPr>
        <w:br/>
      </w:r>
      <w:r w:rsidRPr="00B875EB">
        <w:rPr>
          <w:rFonts w:hint="eastAsia"/>
          <w:color w:val="000000"/>
        </w:rPr>
        <w:t xml:space="preserve">　　　　</w:t>
      </w:r>
      <w:r w:rsidRPr="00B875EB">
        <w:rPr>
          <w:color w:val="000000"/>
        </w:rPr>
        <w:t xml:space="preserve">(D) Salty food can help drop blood pressure. </w:t>
      </w:r>
      <w:r w:rsidRPr="00B875EB">
        <w:rPr>
          <w:color w:val="000000"/>
        </w:rPr>
        <w:br/>
      </w:r>
    </w:p>
    <w:p w:rsidR="00B875EB" w:rsidRPr="00B875EB" w:rsidRDefault="00B875EB" w:rsidP="00B875EB">
      <w:pPr>
        <w:tabs>
          <w:tab w:val="left" w:pos="119"/>
        </w:tabs>
        <w:ind w:right="107"/>
        <w:jc w:val="right"/>
        <w:rPr>
          <w:rFonts w:ascii="新細明體" w:eastAsia="新細明體" w:hAnsi="新細明體" w:cs="Arial"/>
          <w:vanish/>
          <w:color w:val="008000"/>
        </w:rPr>
      </w:pPr>
      <w:r w:rsidRPr="00B875E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B875EB">
        <w:rPr>
          <w:rFonts w:eastAsia="新細明體" w:hint="eastAsia"/>
          <w:vanish/>
          <w:color w:val="008000"/>
          <w:sz w:val="24"/>
        </w:rPr>
        <w:t>各校段考題</w:t>
      </w:r>
      <w:r w:rsidRPr="00B875E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B875EB" w:rsidRPr="00B875EB" w:rsidRDefault="00B875EB" w:rsidP="00B875EB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sectPr w:rsidR="00B875EB" w:rsidRPr="00B875EB" w:rsidSect="00B875EB">
      <w:footerReference w:type="even" r:id="rId6"/>
      <w:footerReference w:type="default" r:id="rId7"/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968" w:rsidRDefault="00D73968">
      <w:r>
        <w:separator/>
      </w:r>
    </w:p>
  </w:endnote>
  <w:endnote w:type="continuationSeparator" w:id="0">
    <w:p w:rsidR="00D73968" w:rsidRDefault="00D7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1E786B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968" w:rsidRDefault="00D73968">
      <w:r>
        <w:separator/>
      </w:r>
    </w:p>
  </w:footnote>
  <w:footnote w:type="continuationSeparator" w:id="0">
    <w:p w:rsidR="00D73968" w:rsidRDefault="00D73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5EB"/>
    <w:rsid w:val="00052D53"/>
    <w:rsid w:val="0009519C"/>
    <w:rsid w:val="00140096"/>
    <w:rsid w:val="001E786B"/>
    <w:rsid w:val="00567026"/>
    <w:rsid w:val="0070556A"/>
    <w:rsid w:val="008D2DAB"/>
    <w:rsid w:val="00902CD4"/>
    <w:rsid w:val="00AB73B6"/>
    <w:rsid w:val="00B875EB"/>
    <w:rsid w:val="00D73968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070EA73-627C-4FD1-A925-5942DD3D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B875EB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8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1</Pages>
  <Words>1239</Words>
  <Characters>7067</Characters>
  <Application>Microsoft Office Word</Application>
  <DocSecurity>0</DocSecurity>
  <Lines>58</Lines>
  <Paragraphs>16</Paragraphs>
  <ScaleCrop>false</ScaleCrop>
  <Company>龍騰文化</Company>
  <LinksUpToDate>false</LinksUpToDate>
  <CharactersWithSpaces>8290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dcterms:created xsi:type="dcterms:W3CDTF">2018-01-24T03:06:00Z</dcterms:created>
  <dcterms:modified xsi:type="dcterms:W3CDTF">2018-01-24T03:06:00Z</dcterms:modified>
</cp:coreProperties>
</file>