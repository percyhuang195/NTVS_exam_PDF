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8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8"/>
        <w:gridCol w:w="1134"/>
        <w:gridCol w:w="1134"/>
        <w:gridCol w:w="992"/>
        <w:gridCol w:w="567"/>
        <w:gridCol w:w="709"/>
        <w:gridCol w:w="992"/>
        <w:gridCol w:w="851"/>
        <w:gridCol w:w="567"/>
        <w:gridCol w:w="992"/>
        <w:gridCol w:w="567"/>
        <w:gridCol w:w="567"/>
      </w:tblGrid>
      <w:tr w:rsidR="001A0A55" w:rsidTr="001A0A55">
        <w:trPr>
          <w:cantSplit/>
          <w:trHeight w:val="510"/>
        </w:trPr>
        <w:tc>
          <w:tcPr>
            <w:tcW w:w="7116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A0A55" w:rsidRDefault="001A0A55" w:rsidP="001A0A55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>
              <w:rPr>
                <w:rFonts w:eastAsia="標楷體" w:hint="eastAsia"/>
                <w:color w:val="000000"/>
                <w:sz w:val="28"/>
              </w:rPr>
              <w:t>市立新北高工</w:t>
            </w:r>
            <w:r>
              <w:rPr>
                <w:rFonts w:eastAsia="標楷體"/>
                <w:color w:val="000000"/>
                <w:sz w:val="28"/>
              </w:rPr>
              <w:t>106</w:t>
            </w:r>
            <w:r>
              <w:rPr>
                <w:rFonts w:eastAsia="標楷體" w:hint="eastAsia"/>
                <w:color w:val="000000"/>
                <w:sz w:val="28"/>
              </w:rPr>
              <w:t>學年度第</w:t>
            </w:r>
            <w:r>
              <w:rPr>
                <w:rFonts w:eastAsia="標楷體"/>
                <w:color w:val="000000"/>
                <w:sz w:val="28"/>
              </w:rPr>
              <w:t>1</w:t>
            </w:r>
            <w:r>
              <w:rPr>
                <w:rFonts w:eastAsia="標楷體" w:hint="eastAsia"/>
                <w:color w:val="000000"/>
                <w:sz w:val="28"/>
              </w:rPr>
              <w:t>學期外語科補考試題</w:t>
            </w:r>
          </w:p>
        </w:tc>
        <w:tc>
          <w:tcPr>
            <w:tcW w:w="56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班別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</w:tr>
      <w:tr w:rsidR="001A0A55" w:rsidTr="001A0A55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科</w:t>
            </w:r>
            <w:r>
              <w:rPr>
                <w:rFonts w:eastAsia="標楷體"/>
                <w:sz w:val="24"/>
              </w:rPr>
              <w:t xml:space="preserve"> </w:t>
            </w:r>
            <w:r>
              <w:rPr>
                <w:rFonts w:eastAsia="標楷體" w:hint="eastAsia"/>
                <w:sz w:val="24"/>
              </w:rPr>
              <w:t>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英</w:t>
            </w:r>
            <w:r>
              <w:rPr>
                <w:rFonts w:eastAsia="標楷體" w:hint="eastAsia"/>
                <w:sz w:val="24"/>
              </w:rPr>
              <w:t xml:space="preserve">  </w:t>
            </w:r>
            <w:r>
              <w:rPr>
                <w:rFonts w:eastAsia="標楷體" w:hint="eastAsia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ind w:left="112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外語</w:t>
            </w:r>
          </w:p>
        </w:tc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姓名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A0A55" w:rsidRDefault="001A0A55" w:rsidP="00F118F9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</w:tr>
    </w:tbl>
    <w:p w:rsidR="001A0A55" w:rsidRDefault="001A0A55" w:rsidP="00567026">
      <w:pPr>
        <w:sectPr w:rsidR="001A0A55" w:rsidSect="001A0A55">
          <w:footerReference w:type="even" r:id="rId6"/>
          <w:footerReference w:type="default" r:id="rId7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</w:p>
    <w:p w:rsidR="00052D53" w:rsidRDefault="001A0A55" w:rsidP="001A0A55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 w:rsidRPr="001A0A55">
        <w:rPr>
          <w:rFonts w:eastAsia="標楷體" w:hint="eastAsia"/>
          <w:b/>
          <w:color w:val="000000"/>
          <w:sz w:val="24"/>
        </w:rPr>
        <w:t>一、單選詞彙題</w:t>
      </w:r>
      <w:r w:rsidRPr="001A0A55">
        <w:rPr>
          <w:rFonts w:eastAsia="標楷體" w:hint="eastAsia"/>
          <w:b/>
          <w:color w:val="000000"/>
          <w:sz w:val="24"/>
        </w:rPr>
        <w:t xml:space="preserve"> (10</w:t>
      </w:r>
      <w:r w:rsidRPr="001A0A55">
        <w:rPr>
          <w:rFonts w:eastAsia="標楷體" w:hint="eastAsia"/>
          <w:b/>
          <w:color w:val="000000"/>
          <w:sz w:val="24"/>
        </w:rPr>
        <w:t>題</w:t>
      </w:r>
      <w:r w:rsidRPr="001A0A55">
        <w:rPr>
          <w:rFonts w:eastAsia="標楷體" w:hint="eastAsia"/>
          <w:b/>
          <w:color w:val="000000"/>
          <w:sz w:val="24"/>
        </w:rPr>
        <w:t xml:space="preserve"> </w:t>
      </w:r>
      <w:r w:rsidRPr="001A0A55">
        <w:rPr>
          <w:rFonts w:eastAsia="標楷體" w:hint="eastAsia"/>
          <w:b/>
          <w:color w:val="000000"/>
          <w:sz w:val="24"/>
        </w:rPr>
        <w:t>每題</w:t>
      </w:r>
      <w:r w:rsidRPr="001A0A55">
        <w:rPr>
          <w:rFonts w:eastAsia="標楷體" w:hint="eastAsia"/>
          <w:b/>
          <w:color w:val="000000"/>
          <w:sz w:val="24"/>
        </w:rPr>
        <w:t>2</w:t>
      </w:r>
      <w:r w:rsidRPr="001A0A55">
        <w:rPr>
          <w:rFonts w:eastAsia="標楷體" w:hint="eastAsia"/>
          <w:b/>
          <w:color w:val="000000"/>
          <w:sz w:val="24"/>
        </w:rPr>
        <w:t>分</w:t>
      </w:r>
      <w:r w:rsidRPr="001A0A55">
        <w:rPr>
          <w:rFonts w:eastAsia="標楷體" w:hint="eastAsia"/>
          <w:b/>
          <w:color w:val="000000"/>
          <w:sz w:val="24"/>
        </w:rPr>
        <w:t xml:space="preserve"> </w:t>
      </w:r>
      <w:r w:rsidRPr="001A0A55">
        <w:rPr>
          <w:rFonts w:eastAsia="標楷體" w:hint="eastAsia"/>
          <w:b/>
          <w:color w:val="000000"/>
          <w:sz w:val="24"/>
        </w:rPr>
        <w:t>共</w:t>
      </w:r>
      <w:r w:rsidRPr="001A0A55">
        <w:rPr>
          <w:rFonts w:eastAsia="標楷體" w:hint="eastAsia"/>
          <w:b/>
          <w:color w:val="000000"/>
          <w:sz w:val="24"/>
        </w:rPr>
        <w:t>20</w:t>
      </w:r>
      <w:r w:rsidRPr="001A0A55">
        <w:rPr>
          <w:rFonts w:eastAsia="標楷體" w:hint="eastAsia"/>
          <w:b/>
          <w:color w:val="000000"/>
          <w:sz w:val="24"/>
        </w:rPr>
        <w:t>分</w:t>
      </w:r>
      <w:r w:rsidRPr="001A0A55">
        <w:rPr>
          <w:rFonts w:eastAsia="標楷體" w:hint="eastAsia"/>
          <w:b/>
          <w:color w:val="000000"/>
          <w:sz w:val="24"/>
        </w:rPr>
        <w:t>)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A0A55">
        <w:rPr>
          <w:color w:val="000000"/>
        </w:rPr>
        <w:t>Rather than look for what we have not, we should ______ what we have.</w:t>
      </w:r>
      <w:r w:rsidRPr="001A0A55">
        <w:rPr>
          <w:color w:val="000000"/>
        </w:rPr>
        <w:br/>
        <w:t>(A) carnival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cherish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chilly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canal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各校段考題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A0A55">
        <w:rPr>
          <w:color w:val="000000"/>
          <w:kern w:val="0"/>
        </w:rPr>
        <w:t xml:space="preserve">It’s </w:t>
      </w:r>
      <w:r w:rsidRPr="001A0A55">
        <w:rPr>
          <w:color w:val="000000"/>
        </w:rPr>
        <w:t>______ for parents to be worried about the safety of their children.</w:t>
      </w:r>
      <w:r w:rsidRPr="001A0A55">
        <w:rPr>
          <w:color w:val="000000"/>
        </w:rPr>
        <w:br/>
        <w:t>(A)</w:t>
      </w:r>
      <w:r w:rsidRPr="001A0A55">
        <w:rPr>
          <w:color w:val="000000"/>
          <w:kern w:val="0"/>
        </w:rPr>
        <w:t xml:space="preserve"> gradual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(B) thoughtful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(C) abnormal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(D) natural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A0A55">
        <w:rPr>
          <w:color w:val="000000"/>
        </w:rPr>
        <w:t>Many Chinese visitors flock to Taipei 101 because it is a ______ of the city.</w:t>
      </w:r>
      <w:r w:rsidRPr="001A0A55">
        <w:rPr>
          <w:color w:val="000000"/>
        </w:rPr>
        <w:br/>
        <w:t>(A) landmark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slope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stream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ditch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各校段考題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A0A55">
        <w:rPr>
          <w:color w:val="000000"/>
          <w:kern w:val="0"/>
        </w:rPr>
        <w:t>Mandy says that she doesn’t know the exact ______ between Taipei and Taichung.</w:t>
      </w:r>
      <w:r w:rsidRPr="001A0A55">
        <w:rPr>
          <w:color w:val="000000"/>
          <w:kern w:val="0"/>
        </w:rPr>
        <w:br/>
        <w:t>(A) description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(B) discovery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(C) deal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(D) distance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A0A55">
        <w:rPr>
          <w:color w:val="000000"/>
        </w:rPr>
        <w:t>Would you please pass me a pair of ______</w:t>
      </w:r>
      <w:r w:rsidRPr="001A0A55">
        <w:rPr>
          <w:color w:val="000000"/>
          <w:kern w:val="0"/>
        </w:rPr>
        <w:t>?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I need to cut the paper in half.</w:t>
      </w:r>
      <w:r w:rsidRPr="001A0A55">
        <w:rPr>
          <w:color w:val="000000"/>
          <w:kern w:val="0"/>
        </w:rPr>
        <w:br/>
        <w:t>(A) scissors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(B) websites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(C) pedals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(D) keyboards</w:t>
      </w:r>
      <w:r w:rsidRPr="001A0A55">
        <w:rPr>
          <w:rFonts w:hint="eastAsia"/>
          <w:color w:val="000000"/>
          <w:kern w:val="0"/>
        </w:rPr>
        <w:t xml:space="preserve">　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A0A55">
        <w:rPr>
          <w:color w:val="000000"/>
        </w:rPr>
        <w:t>When you park on the ______, you have to put stones in front of the wheels to prevent the car from sliding down the hill.</w:t>
      </w:r>
      <w:r w:rsidRPr="001A0A55">
        <w:rPr>
          <w:color w:val="000000"/>
        </w:rPr>
        <w:br/>
        <w:t>(A) square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ditch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slope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system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A0A55">
        <w:rPr>
          <w:color w:val="000000"/>
        </w:rPr>
        <w:t>The mountain is 1,100 meters above sea ______.</w:t>
      </w:r>
      <w:r w:rsidRPr="001A0A55">
        <w:rPr>
          <w:color w:val="000000"/>
        </w:rPr>
        <w:br/>
        <w:t>(A) carnival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heaven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harmony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level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課本挖空題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A0A55">
        <w:rPr>
          <w:color w:val="000000"/>
        </w:rPr>
        <w:t>Based on scientific evidence, it seems that the ______ is the hardest stone on earth.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No wonder it has long been the symbol of eternal love.</w:t>
      </w:r>
      <w:r w:rsidRPr="001A0A55">
        <w:rPr>
          <w:color w:val="000000"/>
        </w:rPr>
        <w:br/>
        <w:t>(A) almond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diamond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command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demand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A0A55">
        <w:rPr>
          <w:color w:val="000000"/>
        </w:rPr>
        <w:t>The ______ of the manager’s visit to Japan is unknown.</w:t>
      </w:r>
      <w:r w:rsidRPr="001A0A55">
        <w:rPr>
          <w:color w:val="000000"/>
        </w:rPr>
        <w:br/>
        <w:t>(A) resource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direction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purpose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trade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課本挖空題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A0A55">
        <w:rPr>
          <w:color w:val="000000"/>
          <w:kern w:val="0"/>
        </w:rPr>
        <w:t>When the news that the politician had been assassinated was reported, all the citizens in the nation were ______ and saddened.</w:t>
      </w:r>
      <w:r w:rsidRPr="001A0A55">
        <w:rPr>
          <w:color w:val="000000"/>
          <w:kern w:val="0"/>
        </w:rPr>
        <w:br/>
        <w:t>(A) distant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(B) shocked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(C) relieved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(D) energetic</w:t>
      </w:r>
    </w:p>
    <w:p w:rsidR="001A0A55" w:rsidRPr="001A0A55" w:rsidRDefault="001A0A55" w:rsidP="001A0A55">
      <w:pPr>
        <w:ind w:right="214"/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rPr>
          <w:rFonts w:eastAsia="標楷體"/>
          <w:b/>
          <w:color w:val="000000"/>
          <w:sz w:val="24"/>
        </w:rPr>
      </w:pPr>
      <w:r w:rsidRPr="001A0A55">
        <w:rPr>
          <w:rFonts w:eastAsia="標楷體" w:hint="eastAsia"/>
          <w:b/>
          <w:color w:val="000000"/>
          <w:sz w:val="24"/>
        </w:rPr>
        <w:t>二、單選文法題</w:t>
      </w:r>
      <w:r w:rsidRPr="001A0A55">
        <w:rPr>
          <w:rFonts w:eastAsia="標楷體"/>
          <w:b/>
          <w:color w:val="000000"/>
          <w:sz w:val="24"/>
        </w:rPr>
        <w:t xml:space="preserve"> (10</w:t>
      </w:r>
      <w:r w:rsidRPr="001A0A55">
        <w:rPr>
          <w:rFonts w:eastAsia="標楷體"/>
          <w:b/>
          <w:color w:val="000000"/>
          <w:sz w:val="24"/>
        </w:rPr>
        <w:t>題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每題</w:t>
      </w:r>
      <w:r w:rsidRPr="001A0A55">
        <w:rPr>
          <w:rFonts w:eastAsia="標楷體"/>
          <w:b/>
          <w:color w:val="000000"/>
          <w:sz w:val="24"/>
        </w:rPr>
        <w:t>2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共</w:t>
      </w:r>
      <w:r w:rsidRPr="001A0A55">
        <w:rPr>
          <w:rFonts w:eastAsia="標楷體"/>
          <w:b/>
          <w:color w:val="000000"/>
          <w:sz w:val="24"/>
        </w:rPr>
        <w:t>20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>)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1A0A55">
        <w:rPr>
          <w:color w:val="000000"/>
        </w:rPr>
        <w:t>On the other side of the park ______ several dog owners playing with their dogs.</w:t>
      </w:r>
      <w:r w:rsidRPr="001A0A55">
        <w:rPr>
          <w:color w:val="000000"/>
        </w:rPr>
        <w:br/>
        <w:t>(A) were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was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is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has been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A0A55">
        <w:rPr>
          <w:color w:val="000000"/>
        </w:rPr>
        <w:t>Under the Christmas tree ______ the gifts the members of the Jones family had prepared for one another.</w:t>
      </w:r>
      <w:r w:rsidRPr="001A0A55">
        <w:rPr>
          <w:color w:val="000000"/>
        </w:rPr>
        <w:br/>
      </w:r>
      <w:r w:rsidRPr="001A0A55">
        <w:rPr>
          <w:color w:val="000000"/>
        </w:rPr>
        <w:lastRenderedPageBreak/>
        <w:t>(A) was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is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are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were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A0A55">
        <w:rPr>
          <w:color w:val="000000"/>
          <w:kern w:val="0"/>
        </w:rPr>
        <w:t>Maggie looked ______ when the teacher was showing how to solve this difficult math problem.</w:t>
      </w:r>
      <w:r w:rsidRPr="001A0A55">
        <w:rPr>
          <w:color w:val="000000"/>
          <w:kern w:val="0"/>
        </w:rPr>
        <w:br/>
        <w:t>(A) confuse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(B) confusing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>(C) confused</w:t>
      </w:r>
      <w:r w:rsidRPr="001A0A55">
        <w:rPr>
          <w:rFonts w:hint="eastAsia"/>
          <w:color w:val="000000"/>
          <w:kern w:val="0"/>
        </w:rPr>
        <w:t xml:space="preserve">　</w:t>
      </w:r>
      <w:r w:rsidRPr="001A0A55">
        <w:rPr>
          <w:color w:val="000000"/>
          <w:kern w:val="0"/>
        </w:rPr>
        <w:t xml:space="preserve">(D) confuses 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A0A55">
        <w:rPr>
          <w:color w:val="000000"/>
        </w:rPr>
        <w:t>I realize ______ doing two jobs at the same time is hard.</w:t>
      </w:r>
      <w:r w:rsidRPr="001A0A55">
        <w:rPr>
          <w:color w:val="000000"/>
        </w:rPr>
        <w:br/>
        <w:t>(A) what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which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that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when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A0A55">
        <w:rPr>
          <w:color w:val="000000"/>
        </w:rPr>
        <w:t>People can ______ a new look at the world with nanotechnology</w:t>
      </w:r>
      <w:r w:rsidRPr="001A0A55">
        <w:rPr>
          <w:rFonts w:hint="eastAsia"/>
          <w:color w:val="000000"/>
        </w:rPr>
        <w:t>（奈米科技）</w:t>
      </w:r>
      <w:r w:rsidRPr="001A0A55">
        <w:rPr>
          <w:color w:val="000000"/>
        </w:rPr>
        <w:t>.</w:t>
      </w:r>
      <w:r w:rsidRPr="001A0A55">
        <w:rPr>
          <w:color w:val="000000"/>
        </w:rPr>
        <w:br/>
        <w:t>(A) make  (B) take  (C) give  (D) send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句型練習講義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1A0A55">
        <w:rPr>
          <w:color w:val="000000"/>
        </w:rPr>
        <w:t>Jeff is interested in public speaking, ______.</w:t>
      </w:r>
      <w:r w:rsidRPr="001A0A55">
        <w:rPr>
          <w:color w:val="000000"/>
        </w:rPr>
        <w:br/>
        <w:t>(A) and so does his wife  (B) and so is his wife  (C) nor is his wife  (D) nor does his wife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句型練習講義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1A0A55">
        <w:rPr>
          <w:color w:val="000000"/>
        </w:rPr>
        <w:t>______ all the other restaurants on campus, this one is only for the faculty.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No students are allowed to dine here.</w:t>
      </w:r>
      <w:r w:rsidRPr="001A0A55">
        <w:rPr>
          <w:color w:val="000000"/>
        </w:rPr>
        <w:br/>
        <w:t>(A) Unless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Until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Unlike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Like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A0A55">
        <w:rPr>
          <w:color w:val="000000"/>
          <w:kern w:val="0"/>
        </w:rPr>
        <w:t>Fred ran for the fire extinguisher when he smelled smoke ______ from behind the door of the storage room.</w:t>
      </w:r>
      <w:r w:rsidRPr="001A0A55">
        <w:rPr>
          <w:color w:val="000000"/>
          <w:kern w:val="0"/>
        </w:rPr>
        <w:br/>
        <w:t>(A) coming  (B) came  (C) comes  (D) come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bCs/>
          <w:color w:val="000000"/>
          <w:lang w:val="en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1A0A55">
        <w:rPr>
          <w:bCs/>
          <w:color w:val="000000"/>
          <w:lang w:val="en"/>
        </w:rPr>
        <w:t>Hank left the room ______ saying anything to us.</w:t>
      </w:r>
      <w:r w:rsidRPr="001A0A55">
        <w:rPr>
          <w:bCs/>
          <w:color w:val="000000"/>
          <w:lang w:val="en"/>
        </w:rPr>
        <w:br/>
        <w:t>(A) without</w:t>
      </w:r>
      <w:r w:rsidRPr="001A0A55">
        <w:rPr>
          <w:rFonts w:hint="eastAsia"/>
          <w:bCs/>
          <w:color w:val="000000"/>
          <w:lang w:val="en"/>
        </w:rPr>
        <w:t xml:space="preserve">　</w:t>
      </w:r>
      <w:r w:rsidRPr="001A0A55">
        <w:rPr>
          <w:bCs/>
          <w:color w:val="000000"/>
          <w:lang w:val="en"/>
        </w:rPr>
        <w:t>(B) with</w:t>
      </w:r>
      <w:r w:rsidRPr="001A0A55">
        <w:rPr>
          <w:rFonts w:hint="eastAsia"/>
          <w:bCs/>
          <w:color w:val="000000"/>
          <w:lang w:val="en"/>
        </w:rPr>
        <w:t xml:space="preserve">　</w:t>
      </w:r>
      <w:r w:rsidRPr="001A0A55">
        <w:rPr>
          <w:bCs/>
          <w:color w:val="000000"/>
          <w:lang w:val="en"/>
        </w:rPr>
        <w:t>(C) within</w:t>
      </w:r>
      <w:r w:rsidRPr="001A0A55">
        <w:rPr>
          <w:rFonts w:hint="eastAsia"/>
          <w:bCs/>
          <w:color w:val="000000"/>
          <w:lang w:val="en"/>
        </w:rPr>
        <w:t xml:space="preserve">　</w:t>
      </w:r>
      <w:r w:rsidRPr="001A0A55">
        <w:rPr>
          <w:bCs/>
          <w:color w:val="000000"/>
          <w:lang w:val="en"/>
        </w:rPr>
        <w:t>(D) instead of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1A0A55">
        <w:rPr>
          <w:color w:val="000000"/>
        </w:rPr>
        <w:t>We heard the couple living next door to us ______ at each other last night.</w:t>
      </w:r>
      <w:r w:rsidRPr="001A0A55">
        <w:rPr>
          <w:rFonts w:hint="eastAsia"/>
          <w:color w:val="000000"/>
        </w:rPr>
        <w:t xml:space="preserve">　</w:t>
      </w:r>
      <w:r>
        <w:rPr>
          <w:color w:val="000000"/>
        </w:rPr>
        <w:t>They must have had a fight.</w:t>
      </w:r>
      <w:r>
        <w:rPr>
          <w:rFonts w:hint="eastAsia"/>
          <w:color w:val="000000"/>
        </w:rPr>
        <w:t xml:space="preserve">  </w:t>
      </w:r>
      <w:r w:rsidRPr="001A0A55">
        <w:rPr>
          <w:color w:val="000000"/>
        </w:rPr>
        <w:t>(A) to shout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shouts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shouted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shouting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rPr>
          <w:rFonts w:eastAsia="標楷體"/>
          <w:b/>
          <w:color w:val="000000"/>
          <w:sz w:val="24"/>
        </w:rPr>
      </w:pPr>
      <w:r w:rsidRPr="001A0A55">
        <w:rPr>
          <w:rFonts w:eastAsia="標楷體" w:hint="eastAsia"/>
          <w:b/>
          <w:color w:val="000000"/>
          <w:sz w:val="24"/>
        </w:rPr>
        <w:t>三、填空詞彙題</w:t>
      </w:r>
      <w:r w:rsidRPr="001A0A55">
        <w:rPr>
          <w:rFonts w:eastAsia="標楷體"/>
          <w:b/>
          <w:color w:val="000000"/>
          <w:sz w:val="24"/>
        </w:rPr>
        <w:t xml:space="preserve"> (10</w:t>
      </w:r>
      <w:r w:rsidRPr="001A0A55">
        <w:rPr>
          <w:rFonts w:eastAsia="標楷體"/>
          <w:b/>
          <w:color w:val="000000"/>
          <w:sz w:val="24"/>
        </w:rPr>
        <w:t>題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每題</w:t>
      </w:r>
      <w:r w:rsidRPr="001A0A55">
        <w:rPr>
          <w:rFonts w:eastAsia="標楷體"/>
          <w:b/>
          <w:color w:val="000000"/>
          <w:sz w:val="24"/>
        </w:rPr>
        <w:t>2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共</w:t>
      </w:r>
      <w:r w:rsidRPr="001A0A55">
        <w:rPr>
          <w:rFonts w:eastAsia="標楷體"/>
          <w:b/>
          <w:color w:val="000000"/>
          <w:sz w:val="24"/>
        </w:rPr>
        <w:t>20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>)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1. ____________________ </w:t>
      </w:r>
      <w:r w:rsidRPr="001A0A55">
        <w:rPr>
          <w:color w:val="000000"/>
        </w:rPr>
        <w:t>If you don’t have any evidence, do not tell anyone that our manager had any c______n with this bribery case.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2. ____________________ </w:t>
      </w:r>
      <w:r w:rsidRPr="001A0A55">
        <w:rPr>
          <w:color w:val="000000"/>
        </w:rPr>
        <w:t>There will be a televised (</w:t>
      </w:r>
      <w:r w:rsidRPr="001A0A55">
        <w:rPr>
          <w:rFonts w:hint="eastAsia"/>
          <w:color w:val="000000"/>
        </w:rPr>
        <w:t>電視轉播的</w:t>
      </w:r>
      <w:r w:rsidRPr="001A0A55">
        <w:rPr>
          <w:color w:val="000000"/>
        </w:rPr>
        <w:t>) debate between those who are in favor of m______y action and those who are against it.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/>
          <w:vanish/>
          <w:color w:val="008000"/>
          <w:sz w:val="24"/>
        </w:rPr>
        <w:t>Lungteng All in One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rFonts w:cs="TimesNewRomanPSMT"/>
          <w:color w:val="000000"/>
          <w:kern w:val="0"/>
        </w:rPr>
      </w:pPr>
      <w:r>
        <w:rPr>
          <w:rFonts w:ascii="新細明體" w:eastAsia="新細明體" w:hAnsi="新細明體" w:cs="Arial"/>
          <w:color w:val="000000"/>
        </w:rPr>
        <w:t xml:space="preserve">3. ____________________ </w:t>
      </w:r>
      <w:r w:rsidRPr="001A0A55">
        <w:rPr>
          <w:rFonts w:cs="TimesNewRomanPSMT"/>
          <w:color w:val="000000"/>
          <w:kern w:val="0"/>
        </w:rPr>
        <w:t xml:space="preserve">Each pool was at a different </w:t>
      </w:r>
      <w:r w:rsidRPr="001A0A55">
        <w:rPr>
          <w:rFonts w:cs="TimesNewRomanPS-BoldMT"/>
          <w:bCs/>
          <w:color w:val="000000"/>
          <w:kern w:val="0"/>
        </w:rPr>
        <w:t>l______l</w:t>
      </w:r>
      <w:r w:rsidRPr="001A0A55">
        <w:rPr>
          <w:rFonts w:cs="TimesNewRomanPSMT"/>
          <w:color w:val="000000"/>
          <w:kern w:val="0"/>
        </w:rPr>
        <w:t>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課本挖空題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4. ____________________ </w:t>
      </w:r>
      <w:r w:rsidRPr="001A0A55">
        <w:rPr>
          <w:color w:val="000000"/>
        </w:rPr>
        <w:t>Jill h______gs her husband at the front door before he goes to work almost every day.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It has been her habit for many years.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5. ____________________ </w:t>
      </w:r>
      <w:r w:rsidRPr="001A0A55">
        <w:rPr>
          <w:color w:val="000000"/>
        </w:rPr>
        <w:t>It is a remote village with a small p______n.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Not many people live there.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各校段考題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6. ____________________ </w:t>
      </w:r>
      <w:r w:rsidRPr="001A0A55">
        <w:rPr>
          <w:color w:val="000000"/>
        </w:rPr>
        <w:t>The old couple s______led hand in hand along the street.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 hope my husband and I can love each other as much as they do when we grow old!</w:t>
      </w:r>
      <w:r w:rsidRPr="001A0A55">
        <w:rPr>
          <w:rFonts w:hint="eastAsia"/>
          <w:color w:val="000000"/>
        </w:rPr>
        <w:t xml:space="preserve">　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7. ____________________ </w:t>
      </w:r>
      <w:r w:rsidRPr="001A0A55">
        <w:rPr>
          <w:color w:val="000000"/>
        </w:rPr>
        <w:t>Doris took all the fish out of the fish tank.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Then, she d______ned the tank and </w:t>
      </w:r>
      <w:r w:rsidRPr="001A0A55">
        <w:rPr>
          <w:color w:val="000000"/>
        </w:rPr>
        <w:lastRenderedPageBreak/>
        <w:t>washed it on the inside, removing all the seaweed that had been growing on the glass.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Finally, she filled it with water again and put all the fish back into the tank.</w:t>
      </w:r>
      <w:r w:rsidRPr="001A0A55">
        <w:rPr>
          <w:rFonts w:hint="eastAsia"/>
          <w:color w:val="000000"/>
        </w:rPr>
        <w:t xml:space="preserve">　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8. ____________________ </w:t>
      </w:r>
      <w:r w:rsidRPr="001A0A55">
        <w:rPr>
          <w:color w:val="000000"/>
        </w:rPr>
        <w:t>Before beginning to practice yoga, the yoga teacher asked everyone to lie f______t on the mat on the floor and take a deep breath.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Afterwards, she asked everyone to sit up, stretching their arms. 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9. ____________________ </w:t>
      </w:r>
      <w:r w:rsidRPr="001A0A55">
        <w:rPr>
          <w:color w:val="000000"/>
        </w:rPr>
        <w:t>For your own health and s_____y, please don’t smoke on the airplane.</w:t>
      </w:r>
    </w:p>
    <w:p w:rsidR="001A0A55" w:rsidRPr="001A0A55" w:rsidRDefault="001A0A55" w:rsidP="001A0A55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課本挖空題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ind w:left="232" w:hanging="232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 xml:space="preserve">10. ____________________ </w:t>
      </w:r>
      <w:r w:rsidRPr="001A0A55">
        <w:rPr>
          <w:color w:val="000000"/>
        </w:rPr>
        <w:t>She should thank Derek for his comments i______d of complaining, because what he said was truthful and sincere.</w:t>
      </w:r>
    </w:p>
    <w:p w:rsidR="001A0A55" w:rsidRPr="001A0A55" w:rsidRDefault="001A0A55" w:rsidP="001A0A55">
      <w:pPr>
        <w:ind w:right="214"/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rPr>
          <w:rFonts w:eastAsia="標楷體"/>
          <w:b/>
          <w:color w:val="000000"/>
          <w:sz w:val="24"/>
        </w:rPr>
      </w:pPr>
      <w:r w:rsidRPr="001A0A55">
        <w:rPr>
          <w:rFonts w:eastAsia="標楷體" w:hint="eastAsia"/>
          <w:b/>
          <w:color w:val="000000"/>
          <w:sz w:val="24"/>
        </w:rPr>
        <w:t>四、綜合測驗題</w:t>
      </w:r>
      <w:r w:rsidRPr="001A0A55">
        <w:rPr>
          <w:rFonts w:eastAsia="標楷體"/>
          <w:b/>
          <w:color w:val="000000"/>
          <w:sz w:val="24"/>
        </w:rPr>
        <w:t xml:space="preserve"> (11</w:t>
      </w:r>
      <w:r w:rsidRPr="001A0A55">
        <w:rPr>
          <w:rFonts w:eastAsia="標楷體"/>
          <w:b/>
          <w:color w:val="000000"/>
          <w:sz w:val="24"/>
        </w:rPr>
        <w:t>小題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每小題</w:t>
      </w:r>
      <w:r w:rsidRPr="001A0A55">
        <w:rPr>
          <w:rFonts w:eastAsia="標楷體"/>
          <w:b/>
          <w:color w:val="000000"/>
          <w:sz w:val="24"/>
        </w:rPr>
        <w:t>2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共</w:t>
      </w:r>
      <w:r w:rsidRPr="001A0A55">
        <w:rPr>
          <w:rFonts w:eastAsia="標楷體"/>
          <w:b/>
          <w:color w:val="000000"/>
          <w:sz w:val="24"/>
        </w:rPr>
        <w:t>22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>)</w:t>
      </w:r>
    </w:p>
    <w:p w:rsidR="001A0A55" w:rsidRDefault="001A0A55" w:rsidP="001A0A55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 xml:space="preserve">As soon as I arrived in the Old Town of Lijiang, I </w:t>
      </w:r>
      <w:r w:rsidRPr="001A0A55">
        <w:rPr>
          <w:color w:val="000000"/>
        </w:rPr>
        <w:sym w:font="Wingdings" w:char="0081"/>
      </w:r>
      <w:r w:rsidRPr="001A0A55">
        <w:rPr>
          <w:color w:val="000000"/>
        </w:rPr>
        <w:t>______ a huge water wheel.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As Lijiang’s landmark, it showed that Lijiang was famous </w:t>
      </w:r>
      <w:r w:rsidRPr="001A0A55">
        <w:rPr>
          <w:color w:val="000000"/>
        </w:rPr>
        <w:sym w:font="Wingdings" w:char="0082"/>
      </w:r>
      <w:r w:rsidRPr="001A0A55">
        <w:rPr>
          <w:color w:val="000000"/>
        </w:rPr>
        <w:t>______ its smart ways of water use.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The old town had an orderly system of waterways and bridges.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The snow in the nearby mountains turned into countless streams, which </w:t>
      </w:r>
      <w:r w:rsidRPr="001A0A55">
        <w:rPr>
          <w:color w:val="000000"/>
        </w:rPr>
        <w:sym w:font="Wingdings" w:char="0083"/>
      </w:r>
      <w:r w:rsidRPr="001A0A55">
        <w:rPr>
          <w:color w:val="000000"/>
        </w:rPr>
        <w:t xml:space="preserve">______ a marvelous network of canals and </w:t>
      </w:r>
      <w:r w:rsidRPr="001A0A55">
        <w:rPr>
          <w:color w:val="000000"/>
        </w:rPr>
        <w:sym w:font="Wingdings" w:char="0084"/>
      </w:r>
      <w:r w:rsidRPr="001A0A55">
        <w:rPr>
          <w:color w:val="000000"/>
        </w:rPr>
        <w:t xml:space="preserve">______ water </w:t>
      </w:r>
      <w:r w:rsidRPr="001A0A55">
        <w:rPr>
          <w:color w:val="000000"/>
        </w:rPr>
        <w:sym w:font="Wingdings" w:char="0084"/>
      </w:r>
      <w:r w:rsidRPr="001A0A55">
        <w:rPr>
          <w:color w:val="000000"/>
        </w:rPr>
        <w:t>______ every need.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On some streets, there were three-eyed wells </w:t>
      </w:r>
      <w:r w:rsidRPr="001A0A55">
        <w:rPr>
          <w:color w:val="000000"/>
        </w:rPr>
        <w:sym w:font="Wingdings" w:char="0085"/>
      </w:r>
      <w:r w:rsidRPr="001A0A55">
        <w:rPr>
          <w:color w:val="000000"/>
        </w:rPr>
        <w:t>______ three levels of pools.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The water at each level </w:t>
      </w:r>
      <w:r w:rsidRPr="001A0A55">
        <w:rPr>
          <w:color w:val="000000"/>
        </w:rPr>
        <w:sym w:font="Wingdings" w:char="0086"/>
      </w:r>
      <w:r w:rsidRPr="001A0A55">
        <w:rPr>
          <w:color w:val="000000"/>
        </w:rPr>
        <w:t>______ a different purpose and was used again and again.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Most admirable was the town’s “street-cleaning” system.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When a day’s trade </w:t>
      </w:r>
      <w:r w:rsidRPr="001A0A55">
        <w:rPr>
          <w:color w:val="000000"/>
        </w:rPr>
        <w:sym w:font="Wingdings" w:char="0087"/>
      </w:r>
      <w:r w:rsidRPr="001A0A55">
        <w:rPr>
          <w:color w:val="000000"/>
        </w:rPr>
        <w:t xml:space="preserve">______, people would close a water gate on the canal </w:t>
      </w:r>
      <w:r w:rsidRPr="001A0A55">
        <w:rPr>
          <w:color w:val="000000"/>
        </w:rPr>
        <w:sym w:font="Wingdings" w:char="0088"/>
      </w:r>
      <w:r w:rsidRPr="001A0A55">
        <w:rPr>
          <w:color w:val="000000"/>
        </w:rPr>
        <w:t>______ make the water flow over all the streets and thus clean the dirty square.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Then the dirty water </w:t>
      </w:r>
      <w:r w:rsidRPr="001A0A55">
        <w:rPr>
          <w:color w:val="000000"/>
        </w:rPr>
        <w:sym w:font="Wingdings" w:char="0089"/>
      </w:r>
      <w:r w:rsidRPr="001A0A55">
        <w:rPr>
          <w:color w:val="000000"/>
        </w:rPr>
        <w:t xml:space="preserve">______ into the ditch on the other side of the square and </w:t>
      </w:r>
      <w:r w:rsidRPr="001A0A55">
        <w:rPr>
          <w:color w:val="000000"/>
        </w:rPr>
        <w:sym w:font="Wingdings" w:char="008A"/>
      </w:r>
      <w:r w:rsidRPr="001A0A55">
        <w:rPr>
          <w:color w:val="000000"/>
        </w:rPr>
        <w:t>______ out of town to water the nearby farms.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 xml:space="preserve">In Lijiang, water had indeed </w:t>
      </w:r>
      <w:r w:rsidRPr="001A0A55">
        <w:rPr>
          <w:color w:val="000000"/>
        </w:rPr>
        <w:fldChar w:fldCharType="begin"/>
      </w:r>
      <w:r w:rsidRPr="001A0A55">
        <w:rPr>
          <w:color w:val="000000"/>
        </w:rPr>
        <w:instrText xml:space="preserve"> eq \o\ac(</w:instrText>
      </w:r>
      <w:r w:rsidRPr="001A0A55">
        <w:rPr>
          <w:rFonts w:hint="eastAsia"/>
          <w:color w:val="000000"/>
        </w:rPr>
        <w:instrText>○</w:instrText>
      </w:r>
      <w:r w:rsidRPr="001A0A55">
        <w:rPr>
          <w:color w:val="000000"/>
        </w:rPr>
        <w:instrText>,</w:instrText>
      </w:r>
      <w:r w:rsidRPr="001A0A55">
        <w:rPr>
          <w:color w:val="000000"/>
          <w:position w:val="3"/>
        </w:rPr>
        <w:instrText>11</w:instrText>
      </w:r>
      <w:r w:rsidRPr="001A0A55">
        <w:rPr>
          <w:color w:val="000000"/>
        </w:rPr>
        <w:instrText>)</w:instrText>
      </w:r>
      <w:r w:rsidRPr="001A0A55">
        <w:rPr>
          <w:color w:val="000000"/>
        </w:rPr>
        <w:fldChar w:fldCharType="end"/>
      </w:r>
      <w:r w:rsidRPr="001A0A55">
        <w:rPr>
          <w:color w:val="000000"/>
        </w:rPr>
        <w:t>______ treasured as a gift from God for hundreds of years.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1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came into view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come into sight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had seen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saw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2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in</w:t>
      </w:r>
      <w:r w:rsidRPr="001A0A55">
        <w:rPr>
          <w:rFonts w:hint="eastAsia"/>
          <w:color w:val="000000"/>
          <w:szCs w:val="26"/>
        </w:rPr>
        <w:t xml:space="preserve">　</w:t>
      </w:r>
      <w:r w:rsidRPr="001A0A55">
        <w:rPr>
          <w:color w:val="000000"/>
          <w:szCs w:val="26"/>
        </w:rPr>
        <w:t>(</w:t>
      </w:r>
      <w:r w:rsidRPr="001A0A55">
        <w:rPr>
          <w:color w:val="000000"/>
        </w:rPr>
        <w:t>B) of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for</w:t>
      </w:r>
      <w:r w:rsidRPr="001A0A55">
        <w:rPr>
          <w:rFonts w:hint="eastAsia"/>
          <w:color w:val="000000"/>
          <w:szCs w:val="23"/>
        </w:rPr>
        <w:t xml:space="preserve">　</w:t>
      </w:r>
      <w:r w:rsidRPr="001A0A55">
        <w:rPr>
          <w:color w:val="000000"/>
          <w:szCs w:val="23"/>
        </w:rPr>
        <w:t>(</w:t>
      </w:r>
      <w:r w:rsidRPr="001A0A55">
        <w:rPr>
          <w:color w:val="000000"/>
        </w:rPr>
        <w:t>D) as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3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formed</w:t>
      </w:r>
      <w:r w:rsidRPr="001A0A55">
        <w:rPr>
          <w:rFonts w:hint="eastAsia"/>
          <w:color w:val="000000"/>
          <w:szCs w:val="25"/>
        </w:rPr>
        <w:t xml:space="preserve">　</w:t>
      </w:r>
      <w:r w:rsidRPr="001A0A55">
        <w:rPr>
          <w:color w:val="000000"/>
          <w:szCs w:val="25"/>
        </w:rPr>
        <w:t>(</w:t>
      </w:r>
      <w:r w:rsidRPr="001A0A55">
        <w:rPr>
          <w:color w:val="000000"/>
        </w:rPr>
        <w:t>B) was formed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had formed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being formed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4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provided; for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supply; with</w:t>
      </w:r>
      <w:r w:rsidRPr="001A0A55">
        <w:rPr>
          <w:rFonts w:hint="eastAsia"/>
          <w:color w:val="000000"/>
          <w:szCs w:val="26"/>
        </w:rPr>
        <w:t xml:space="preserve">　</w:t>
      </w:r>
      <w:r w:rsidRPr="001A0A55">
        <w:rPr>
          <w:color w:val="000000"/>
          <w:szCs w:val="26"/>
        </w:rPr>
        <w:t>(</w:t>
      </w:r>
      <w:r w:rsidRPr="001A0A55">
        <w:rPr>
          <w:color w:val="000000"/>
        </w:rPr>
        <w:t>C) provide; with</w:t>
      </w:r>
      <w:r w:rsidRPr="001A0A55">
        <w:rPr>
          <w:rFonts w:hint="eastAsia"/>
          <w:color w:val="000000"/>
          <w:szCs w:val="26"/>
        </w:rPr>
        <w:t xml:space="preserve">　</w:t>
      </w:r>
      <w:r w:rsidRPr="001A0A55">
        <w:rPr>
          <w:color w:val="000000"/>
          <w:szCs w:val="26"/>
        </w:rPr>
        <w:t>(</w:t>
      </w:r>
      <w:r w:rsidRPr="001A0A55">
        <w:rPr>
          <w:color w:val="000000"/>
        </w:rPr>
        <w:t>D) supplies; for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5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made up of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compose of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consisted of</w:t>
      </w:r>
      <w:r w:rsidRPr="001A0A55">
        <w:rPr>
          <w:rFonts w:hint="eastAsia"/>
          <w:color w:val="000000"/>
          <w:szCs w:val="26"/>
        </w:rPr>
        <w:t xml:space="preserve">　</w:t>
      </w:r>
      <w:r w:rsidRPr="001A0A55">
        <w:rPr>
          <w:color w:val="000000"/>
          <w:szCs w:val="26"/>
        </w:rPr>
        <w:t>(</w:t>
      </w:r>
      <w:r w:rsidRPr="001A0A55">
        <w:rPr>
          <w:color w:val="000000"/>
        </w:rPr>
        <w:t>D) made into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6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was used to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was used for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used to</w:t>
      </w:r>
      <w:r w:rsidRPr="001A0A55">
        <w:rPr>
          <w:rFonts w:hint="eastAsia"/>
          <w:color w:val="000000"/>
          <w:szCs w:val="26"/>
        </w:rPr>
        <w:t xml:space="preserve">　</w:t>
      </w:r>
      <w:r w:rsidRPr="001A0A55">
        <w:rPr>
          <w:color w:val="000000"/>
          <w:szCs w:val="26"/>
        </w:rPr>
        <w:t>(</w:t>
      </w:r>
      <w:r w:rsidRPr="001A0A55">
        <w:rPr>
          <w:color w:val="000000"/>
        </w:rPr>
        <w:t>D) used as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7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is finished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was done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had done</w:t>
      </w:r>
      <w:r w:rsidRPr="001A0A55">
        <w:rPr>
          <w:rFonts w:hint="eastAsia"/>
          <w:color w:val="000000"/>
          <w:szCs w:val="27"/>
        </w:rPr>
        <w:t xml:space="preserve">　</w:t>
      </w:r>
      <w:r w:rsidRPr="001A0A55">
        <w:rPr>
          <w:color w:val="000000"/>
          <w:szCs w:val="27"/>
        </w:rPr>
        <w:t>(</w:t>
      </w:r>
      <w:r w:rsidRPr="001A0A55">
        <w:rPr>
          <w:color w:val="000000"/>
        </w:rPr>
        <w:t>D) has finished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8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so that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in order that</w:t>
      </w:r>
      <w:r w:rsidRPr="001A0A55">
        <w:rPr>
          <w:rFonts w:hint="eastAsia"/>
          <w:color w:val="000000"/>
          <w:szCs w:val="23"/>
        </w:rPr>
        <w:t xml:space="preserve">　</w:t>
      </w:r>
      <w:r w:rsidRPr="001A0A55">
        <w:rPr>
          <w:color w:val="000000"/>
          <w:szCs w:val="23"/>
        </w:rPr>
        <w:t>(</w:t>
      </w:r>
      <w:r w:rsidRPr="001A0A55">
        <w:rPr>
          <w:color w:val="000000"/>
        </w:rPr>
        <w:t>C) so as to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with a view to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9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flew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flies</w:t>
      </w:r>
      <w:r w:rsidRPr="001A0A55">
        <w:rPr>
          <w:rFonts w:hint="eastAsia"/>
          <w:color w:val="000000"/>
          <w:szCs w:val="25"/>
        </w:rPr>
        <w:t xml:space="preserve">　</w:t>
      </w:r>
      <w:r w:rsidRPr="001A0A55">
        <w:rPr>
          <w:color w:val="000000"/>
          <w:szCs w:val="25"/>
        </w:rPr>
        <w:t>(</w:t>
      </w:r>
      <w:r w:rsidRPr="001A0A55">
        <w:rPr>
          <w:color w:val="000000"/>
        </w:rPr>
        <w:t>C) flowed</w:t>
      </w:r>
      <w:r w:rsidRPr="001A0A55">
        <w:rPr>
          <w:rFonts w:hint="eastAsia"/>
          <w:color w:val="000000"/>
          <w:szCs w:val="25"/>
        </w:rPr>
        <w:t xml:space="preserve">　</w:t>
      </w:r>
      <w:r w:rsidRPr="001A0A55">
        <w:rPr>
          <w:color w:val="000000"/>
          <w:szCs w:val="25"/>
        </w:rPr>
        <w:t>(</w:t>
      </w:r>
      <w:r w:rsidRPr="001A0A55">
        <w:rPr>
          <w:color w:val="000000"/>
        </w:rPr>
        <w:t>D) flowing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A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(A) was directed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had directed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directed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directing</w:t>
      </w:r>
      <w:r w:rsidRPr="001A0A55">
        <w:rPr>
          <w:color w:val="000000"/>
        </w:rPr>
        <w:br/>
      </w:r>
      <w:r w:rsidRPr="001A0A55">
        <w:rPr>
          <w:color w:val="000000"/>
        </w:rPr>
        <w:fldChar w:fldCharType="begin"/>
      </w:r>
      <w:r w:rsidRPr="001A0A55">
        <w:rPr>
          <w:color w:val="000000"/>
        </w:rPr>
        <w:instrText xml:space="preserve"> eq \o\ac(</w:instrText>
      </w:r>
      <w:r w:rsidRPr="001A0A55">
        <w:rPr>
          <w:rFonts w:hint="eastAsia"/>
          <w:color w:val="000000"/>
        </w:rPr>
        <w:instrText>○</w:instrText>
      </w:r>
      <w:r w:rsidRPr="001A0A55">
        <w:rPr>
          <w:color w:val="000000"/>
        </w:rPr>
        <w:instrText>,</w:instrText>
      </w:r>
      <w:r w:rsidRPr="001A0A55">
        <w:rPr>
          <w:color w:val="000000"/>
          <w:position w:val="3"/>
        </w:rPr>
        <w:instrText>11</w:instrText>
      </w:r>
      <w:r w:rsidRPr="001A0A55">
        <w:rPr>
          <w:color w:val="000000"/>
        </w:rPr>
        <w:instrText>)</w:instrText>
      </w:r>
      <w:r w:rsidRPr="001A0A55">
        <w:rPr>
          <w:color w:val="000000"/>
        </w:rPr>
        <w:fldChar w:fldCharType="end"/>
      </w:r>
      <w:r w:rsidRPr="001A0A55">
        <w:rPr>
          <w:color w:val="000000"/>
          <w:szCs w:val="16"/>
        </w:rPr>
        <w:t xml:space="preserve"> (</w:t>
      </w:r>
      <w:r w:rsidRPr="001A0A55">
        <w:rPr>
          <w:rFonts w:hint="eastAsia"/>
          <w:color w:val="000000"/>
          <w:szCs w:val="16"/>
        </w:rPr>
        <w:t xml:space="preserve">　　</w:t>
      </w:r>
      <w:r w:rsidRPr="001A0A55">
        <w:rPr>
          <w:color w:val="000000"/>
          <w:szCs w:val="16"/>
        </w:rPr>
        <w:t xml:space="preserve">) </w:t>
      </w:r>
      <w:r w:rsidRPr="001A0A55">
        <w:rPr>
          <w:color w:val="000000"/>
        </w:rPr>
        <w:t>(A) being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be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was</w:t>
      </w:r>
      <w:r w:rsidRPr="001A0A55">
        <w:rPr>
          <w:rFonts w:hint="eastAsia"/>
          <w:color w:val="000000"/>
          <w:szCs w:val="25"/>
        </w:rPr>
        <w:t xml:space="preserve">　</w:t>
      </w:r>
      <w:r w:rsidRPr="001A0A55">
        <w:rPr>
          <w:color w:val="000000"/>
          <w:szCs w:val="25"/>
        </w:rPr>
        <w:t>(</w:t>
      </w:r>
      <w:r w:rsidRPr="001A0A55">
        <w:rPr>
          <w:color w:val="000000"/>
        </w:rPr>
        <w:t>D) been</w:t>
      </w:r>
    </w:p>
    <w:p w:rsidR="001A0A55" w:rsidRPr="001A0A55" w:rsidRDefault="001A0A55" w:rsidP="001A0A55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各校段考題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1A0A55" w:rsidRDefault="001A0A55" w:rsidP="001A0A55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1A0A55">
        <w:rPr>
          <w:rFonts w:eastAsia="標楷體" w:hint="eastAsia"/>
          <w:b/>
          <w:color w:val="000000"/>
          <w:sz w:val="24"/>
        </w:rPr>
        <w:t>五、閱讀測驗題</w:t>
      </w:r>
      <w:r w:rsidRPr="001A0A55">
        <w:rPr>
          <w:rFonts w:eastAsia="標楷體"/>
          <w:b/>
          <w:color w:val="000000"/>
          <w:sz w:val="24"/>
        </w:rPr>
        <w:t xml:space="preserve"> (</w:t>
      </w:r>
      <w:r>
        <w:rPr>
          <w:rFonts w:eastAsia="標楷體" w:hint="eastAsia"/>
          <w:b/>
          <w:color w:val="000000"/>
          <w:sz w:val="24"/>
        </w:rPr>
        <w:t>5</w:t>
      </w:r>
      <w:r w:rsidRPr="001A0A55">
        <w:rPr>
          <w:rFonts w:eastAsia="標楷體"/>
          <w:b/>
          <w:color w:val="000000"/>
          <w:sz w:val="24"/>
        </w:rPr>
        <w:t>小題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每小題</w:t>
      </w:r>
      <w:r>
        <w:rPr>
          <w:rFonts w:eastAsia="標楷體" w:hint="eastAsia"/>
          <w:b/>
          <w:color w:val="000000"/>
          <w:sz w:val="24"/>
        </w:rPr>
        <w:t>4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 xml:space="preserve"> </w:t>
      </w:r>
      <w:r w:rsidRPr="001A0A55">
        <w:rPr>
          <w:rFonts w:eastAsia="標楷體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20</w:t>
      </w:r>
      <w:r w:rsidRPr="001A0A55">
        <w:rPr>
          <w:rFonts w:eastAsia="標楷體"/>
          <w:b/>
          <w:color w:val="000000"/>
          <w:sz w:val="24"/>
        </w:rPr>
        <w:t>分</w:t>
      </w:r>
      <w:r w:rsidRPr="001A0A55">
        <w:rPr>
          <w:rFonts w:eastAsia="標楷體"/>
          <w:b/>
          <w:color w:val="000000"/>
          <w:sz w:val="24"/>
        </w:rPr>
        <w:t>)</w:t>
      </w:r>
    </w:p>
    <w:p w:rsidR="001A0A55" w:rsidRPr="001A0A55" w:rsidRDefault="001A0A55" w:rsidP="001A0A55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1A0A55">
        <w:rPr>
          <w:rFonts w:eastAsia="新細明體"/>
          <w:vanish/>
          <w:color w:val="008000"/>
          <w:sz w:val="24"/>
        </w:rPr>
        <w:t>Lungteng All in One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Default="001A0A55" w:rsidP="001A0A55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 w:hint="eastAsia"/>
          <w:vanish/>
          <w:color w:val="008000"/>
        </w:rPr>
        <w:t>111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I always remember my first day of middle school.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All my elementary school friends went to different middle schools, so I was left all alone with no friends.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When I sat in the classroom, I found that there were no girls in my class.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There were girls in the school, but they were all gathered in a building on the other side of the campus.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As usual, where I sat depended on my height.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Being one of the tallest boys in elementary school, I was surprised and a little sad to find that a number of my new classmates were taller than I.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After the first class began, I knew that the world would never be the same.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 had left my carefree childhood behind forever.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Now I was a teenager with the pressure of going to a good high school.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Our teacher made sure we were all aware of that in the very first class!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During the break between the third and the fourth class, a classmate jokingly took my pencil case away.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 was not happy, but he wouldn’t return it to me and ran away.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 began to chase him.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I was confident in myself because I was the best runner as a sixth-grader.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But boy, could he run!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We ran for the entire 10-minute class break before I caught him, sweating like a pig.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Later he told me that he was on the track team of his school.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Obviously I had chosen the wrong person to chase!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1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How many friends did the author have in middle school on his first day?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(A) None.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One.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(C) Two.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Three.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2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How were the seats arranged?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(A) According to the students’ school records.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According to the students’ height.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(C) According to the students’ test results.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According to the students’ weight.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3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What made the author surprised and sad?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(A) That there were no girls in his class.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(B) That he had no friends.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(C) That he was shorter than a number of people.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(D) That his childhood would never come back.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4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Which of the following statements is true?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(A) There were no girls in the author’s middle school.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(B) The author had to chase another boy for his pencil case.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(C)The author was glad he had finally left childhood behind.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(D) The teacher told the boys not to worry about high school.</w:t>
      </w:r>
      <w:r w:rsidRPr="001A0A55">
        <w:rPr>
          <w:color w:val="000000"/>
        </w:rPr>
        <w:br/>
      </w:r>
      <w:r w:rsidRPr="001A0A55">
        <w:rPr>
          <w:color w:val="000000"/>
        </w:rPr>
        <w:sym w:font="Wingdings" w:char="0085"/>
      </w:r>
      <w:r w:rsidRPr="001A0A55">
        <w:rPr>
          <w:color w:val="000000"/>
        </w:rPr>
        <w:t xml:space="preserve"> (</w:t>
      </w:r>
      <w:r w:rsidRPr="001A0A55">
        <w:rPr>
          <w:rFonts w:hint="eastAsia"/>
          <w:color w:val="000000"/>
        </w:rPr>
        <w:t xml:space="preserve">　　</w:t>
      </w:r>
      <w:r w:rsidRPr="001A0A55">
        <w:rPr>
          <w:color w:val="000000"/>
        </w:rPr>
        <w:t>) Which statement about the author’s elementary school life is NOT true?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(A) He was carefree.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(B) He had a lot of friends.</w:t>
      </w:r>
      <w:r w:rsidRPr="001A0A55">
        <w:rPr>
          <w:color w:val="000000"/>
        </w:rPr>
        <w:br/>
      </w:r>
      <w:r w:rsidRPr="001A0A55">
        <w:rPr>
          <w:rFonts w:hint="eastAsia"/>
          <w:color w:val="000000"/>
        </w:rPr>
        <w:t xml:space="preserve">　　　　</w:t>
      </w:r>
      <w:r w:rsidRPr="001A0A55">
        <w:rPr>
          <w:color w:val="000000"/>
        </w:rPr>
        <w:t>(C) He had girl classmates.</w:t>
      </w:r>
      <w:r w:rsidRPr="001A0A55">
        <w:rPr>
          <w:rFonts w:hint="eastAsia"/>
          <w:color w:val="000000"/>
        </w:rPr>
        <w:t xml:space="preserve">　</w:t>
      </w:r>
      <w:r w:rsidRPr="001A0A55">
        <w:rPr>
          <w:color w:val="000000"/>
        </w:rPr>
        <w:t>(D) He ran more slowly than most of his classmates.</w:t>
      </w:r>
    </w:p>
    <w:p w:rsidR="001A0A55" w:rsidRPr="001A0A55" w:rsidRDefault="001A0A55" w:rsidP="001A0A55">
      <w:pPr>
        <w:tabs>
          <w:tab w:val="left" w:pos="119"/>
        </w:tabs>
        <w:ind w:right="107"/>
        <w:jc w:val="right"/>
        <w:rPr>
          <w:rFonts w:ascii="新細明體" w:eastAsia="新細明體" w:hAnsi="新細明體" w:cs="Arial"/>
          <w:vanish/>
          <w:color w:val="008000"/>
        </w:rPr>
      </w:pPr>
      <w:r w:rsidRPr="001A0A55">
        <w:rPr>
          <w:rFonts w:ascii="新細明體" w:eastAsia="新細明體" w:hAnsi="新細明體" w:cs="Arial" w:hint="eastAsia"/>
          <w:vanish/>
          <w:color w:val="008000"/>
        </w:rPr>
        <w:t>【</w:t>
      </w:r>
      <w:r w:rsidRPr="001A0A55">
        <w:rPr>
          <w:rFonts w:eastAsia="新細明體" w:hint="eastAsia"/>
          <w:vanish/>
          <w:color w:val="008000"/>
          <w:sz w:val="24"/>
        </w:rPr>
        <w:t>龍騰自命題</w:t>
      </w:r>
      <w:r w:rsidRPr="001A0A55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1A0A55" w:rsidRPr="001A0A55" w:rsidRDefault="001A0A55" w:rsidP="001A0A55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1A0A55" w:rsidRPr="001A0A55" w:rsidSect="001A0A55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519" w:rsidRDefault="00F54519">
      <w:r>
        <w:separator/>
      </w:r>
    </w:p>
  </w:endnote>
  <w:endnote w:type="continuationSeparator" w:id="0">
    <w:p w:rsidR="00F54519" w:rsidRDefault="00F54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4E1C16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519" w:rsidRDefault="00F54519">
      <w:r>
        <w:separator/>
      </w:r>
    </w:p>
  </w:footnote>
  <w:footnote w:type="continuationSeparator" w:id="0">
    <w:p w:rsidR="00F54519" w:rsidRDefault="00F54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55"/>
    <w:rsid w:val="00052D53"/>
    <w:rsid w:val="0009519C"/>
    <w:rsid w:val="00140096"/>
    <w:rsid w:val="001A0A55"/>
    <w:rsid w:val="004E1C16"/>
    <w:rsid w:val="00567026"/>
    <w:rsid w:val="0070556A"/>
    <w:rsid w:val="008D2DAB"/>
    <w:rsid w:val="00902CD4"/>
    <w:rsid w:val="00AB73B6"/>
    <w:rsid w:val="00D74131"/>
    <w:rsid w:val="00EB5CE1"/>
    <w:rsid w:val="00F54519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1D371AD-61A4-4357-937E-1D4B581F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1A0A55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2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2</Pages>
  <Words>1313</Words>
  <Characters>7485</Characters>
  <Application>Microsoft Office Word</Application>
  <DocSecurity>0</DocSecurity>
  <Lines>62</Lines>
  <Paragraphs>17</Paragraphs>
  <ScaleCrop>false</ScaleCrop>
  <Company>龍騰文化</Company>
  <LinksUpToDate>false</LinksUpToDate>
  <CharactersWithSpaces>8781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2018-01-24T03:06:00Z</dcterms:created>
  <dcterms:modified xsi:type="dcterms:W3CDTF">2018-01-24T03:06:00Z</dcterms:modified>
</cp:coreProperties>
</file>