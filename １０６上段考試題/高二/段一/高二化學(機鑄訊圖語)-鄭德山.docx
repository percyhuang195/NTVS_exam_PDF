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10240B" w:rsidRPr="0010240B" w:rsidTr="0057322C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10240B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106</w:t>
            </w:r>
            <w:r w:rsidRPr="0010240B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</w:t>
            </w:r>
            <w:r w:rsidRPr="0010240B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第一</w:t>
            </w:r>
            <w:r w:rsidRPr="0010240B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次段考</w:t>
            </w:r>
            <w:r w:rsidRPr="0010240B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10240B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10240B" w:rsidRPr="0010240B" w:rsidTr="0057322C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圖機鑄</w:t>
            </w:r>
          </w:p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語訊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10240B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10240B" w:rsidRPr="0010240B" w:rsidRDefault="0010240B" w:rsidP="0010240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10240B">
              <w:rPr>
                <w:rFonts w:ascii="新細明體" w:eastAsia="新細明體" w:hAnsi="新細明體" w:hint="eastAsia"/>
                <w:color w:val="FF0000"/>
                <w:sz w:val="24"/>
              </w:rPr>
              <w:t>(是)</w:t>
            </w:r>
          </w:p>
        </w:tc>
      </w:tr>
    </w:tbl>
    <w:p w:rsidR="0010240B" w:rsidRDefault="0010240B" w:rsidP="00A80632">
      <w:pPr>
        <w:rPr>
          <w:rFonts w:ascii="標楷體" w:eastAsia="標楷體" w:hAnsi="標楷體"/>
          <w:b/>
          <w:color w:val="000000"/>
          <w:sz w:val="28"/>
          <w:szCs w:val="28"/>
        </w:rPr>
      </w:pPr>
    </w:p>
    <w:p w:rsidR="00E237FC" w:rsidRPr="005D5B78" w:rsidRDefault="00A80632" w:rsidP="00A80632">
      <w:pPr>
        <w:rPr>
          <w:rFonts w:ascii="標楷體" w:eastAsia="標楷體" w:hAnsi="標楷體"/>
          <w:b/>
          <w:color w:val="000000"/>
          <w:sz w:val="28"/>
          <w:szCs w:val="28"/>
        </w:rPr>
      </w:pPr>
      <w:r w:rsidRPr="005D5B78">
        <w:rPr>
          <w:rFonts w:ascii="標楷體" w:eastAsia="標楷體" w:hAnsi="標楷體" w:hint="eastAsia"/>
          <w:b/>
          <w:color w:val="000000"/>
          <w:sz w:val="28"/>
          <w:szCs w:val="28"/>
        </w:rPr>
        <w:t>一、單選題 (</w:t>
      </w:r>
      <w:r w:rsidR="0010240B">
        <w:rPr>
          <w:rFonts w:ascii="標楷體" w:eastAsia="標楷體" w:hAnsi="標楷體" w:hint="eastAsia"/>
          <w:b/>
          <w:color w:val="000000"/>
          <w:sz w:val="28"/>
          <w:szCs w:val="28"/>
        </w:rPr>
        <w:t>48</w:t>
      </w:r>
      <w:r w:rsidRPr="005D5B78">
        <w:rPr>
          <w:rFonts w:ascii="標楷體" w:eastAsia="標楷體" w:hAnsi="標楷體" w:hint="eastAsia"/>
          <w:b/>
          <w:color w:val="000000"/>
          <w:sz w:val="28"/>
          <w:szCs w:val="28"/>
        </w:rPr>
        <w:t>題 每題</w:t>
      </w:r>
      <w:r w:rsidR="0030182F" w:rsidRPr="005D5B78">
        <w:rPr>
          <w:rFonts w:ascii="標楷體" w:eastAsia="標楷體" w:hAnsi="標楷體" w:hint="eastAsia"/>
          <w:b/>
          <w:color w:val="000000"/>
          <w:sz w:val="28"/>
          <w:szCs w:val="28"/>
        </w:rPr>
        <w:t>2</w:t>
      </w:r>
      <w:r w:rsidRPr="005D5B78">
        <w:rPr>
          <w:rFonts w:ascii="標楷體" w:eastAsia="標楷體" w:hAnsi="標楷體" w:hint="eastAsia"/>
          <w:b/>
          <w:color w:val="000000"/>
          <w:sz w:val="28"/>
          <w:szCs w:val="28"/>
        </w:rPr>
        <w:t>分 共</w:t>
      </w:r>
      <w:r w:rsidR="0010240B">
        <w:rPr>
          <w:rFonts w:ascii="標楷體" w:eastAsia="標楷體" w:hAnsi="標楷體" w:hint="eastAsia"/>
          <w:b/>
          <w:color w:val="000000"/>
          <w:sz w:val="28"/>
          <w:szCs w:val="28"/>
        </w:rPr>
        <w:t>96</w:t>
      </w:r>
      <w:r w:rsidRPr="005D5B78">
        <w:rPr>
          <w:rFonts w:ascii="標楷體" w:eastAsia="標楷體" w:hAnsi="標楷體" w:hint="eastAsia"/>
          <w:b/>
          <w:color w:val="000000"/>
          <w:sz w:val="28"/>
          <w:szCs w:val="28"/>
        </w:rPr>
        <w:t>分)</w:t>
      </w:r>
    </w:p>
    <w:p w:rsidR="00A80632" w:rsidRPr="005D5B78" w:rsidRDefault="00BE4589" w:rsidP="009F6EDB">
      <w:pPr>
        <w:ind w:left="993" w:hanging="993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1.</w:t>
      </w:r>
      <w:r w:rsidR="00272D6C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 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下列何者為元素？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石墨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C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水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H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2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O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蔗糖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C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12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H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22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O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11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食鹽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NaCl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課本題─隨堂練習題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993" w:hanging="993"/>
        <w:rPr>
          <w:rFonts w:asciiTheme="minorEastAsia" w:eastAsiaTheme="minorEastAsia" w:hAnsiTheme="minorEastAsia"/>
          <w:color w:val="000000"/>
          <w:sz w:val="26"/>
          <w:szCs w:val="26"/>
          <w:vertAlign w:val="subscript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2.</w:t>
      </w:r>
      <w:r w:rsidR="00272D6C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 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下列物質何者是鍋垢的成分之一？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(A)CaCl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  <w:vertAlign w:val="subscript"/>
        </w:rPr>
        <w:t>2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(B)MgCl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  <w:vertAlign w:val="subscript"/>
        </w:rPr>
        <w:t>2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(C)CaCO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  <w:vertAlign w:val="subscript"/>
        </w:rPr>
        <w:t>3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(D)Ca(HCO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  <w:vertAlign w:val="subscript"/>
        </w:rPr>
        <w:t>3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)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  <w:vertAlign w:val="subscript"/>
        </w:rPr>
        <w:t>2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993" w:hanging="993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272D6C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 </w:t>
      </w:r>
      <w:r w:rsidR="0033242F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下列何種方法</w:t>
      </w:r>
      <w:r w:rsidR="0033242F" w:rsidRPr="005C5A23">
        <w:rPr>
          <w:rFonts w:asciiTheme="minorEastAsia" w:eastAsiaTheme="minorEastAsia" w:hAnsiTheme="minorEastAsia" w:cs="Arial" w:hint="eastAsia"/>
          <w:b/>
          <w:color w:val="000000"/>
          <w:sz w:val="26"/>
          <w:szCs w:val="26"/>
        </w:rPr>
        <w:t>不能去除鍋垢</w:t>
      </w:r>
      <w:r w:rsidR="0033242F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? </w:t>
      </w:r>
      <w:r w:rsidR="006A5A4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加醋　</w:t>
      </w:r>
      <w:r w:rsidR="006A5A4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加可樂　</w:t>
      </w:r>
      <w:r w:rsidR="006A5A4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加檸檬　</w:t>
      </w:r>
      <w:r w:rsidR="006A5A4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加小蘇打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993" w:hanging="993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4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272D6C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 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下列何種方法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u w:val="double"/>
        </w:rPr>
        <w:t>不能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使暫時硬水軟化？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加入氯化鈉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加入碳酸鈉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>(蘇打)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加熱</w:t>
      </w:r>
      <w:r w:rsid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煮沸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經過天然沸石(陽離子交換法)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993" w:hanging="993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5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33242F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硬水使指水中含有下列何種離子?</w:t>
      </w:r>
      <w:r w:rsidR="006A5A48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(A)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Na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perscript"/>
        </w:rPr>
        <w:t>+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6A5A4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Cu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perscript"/>
        </w:rPr>
        <w:t>2+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6A5A4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Mg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perscript"/>
        </w:rPr>
        <w:t>2+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6A5A4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CO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3</w:t>
      </w:r>
      <w:r w:rsidR="006A5A48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perscript"/>
        </w:rPr>
        <w:t>2-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993" w:hanging="993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6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33242F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</w:t>
      </w:r>
      <w:r w:rsidR="00B8708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關於空氣</w:t>
      </w:r>
      <w:r w:rsidR="006A681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汙染的敘述,下列何者正確? </w:t>
      </w:r>
      <w:r w:rsidR="00B8708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</w:t>
      </w:r>
      <w:r w:rsidR="006A681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6A681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有色光煙霧的主要原因是二氧化硫　</w:t>
      </w:r>
      <w:r w:rsidR="006A681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6A681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酸雨的主要來源是二氧化碳　</w:t>
      </w:r>
      <w:r w:rsidR="006A681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6A681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空氣汙染不會影響水和土壤　</w:t>
      </w:r>
      <w:r w:rsidR="006A6818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6A681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NO會破壞臭氧層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課堂學習手冊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993" w:hanging="993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7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621C92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下列何者回近代化學之父 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拉瓦節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道耳頓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門德烈夫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牛頓</w:t>
      </w:r>
    </w:p>
    <w:p w:rsidR="00A80632" w:rsidRPr="005D5B78" w:rsidRDefault="00A80632" w:rsidP="00B8708B">
      <w:pPr>
        <w:ind w:left="992" w:hanging="992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B8708B">
      <w:pPr>
        <w:ind w:left="992" w:hanging="992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8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272D6C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 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下列何者不能用化學方法將其分離,成其他物質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？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(A)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>化合物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(B)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>混合物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(C)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>元素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(D)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>所有的純物質</w:t>
      </w:r>
    </w:p>
    <w:p w:rsidR="00A80632" w:rsidRPr="005D5B78" w:rsidRDefault="00A80632" w:rsidP="00B8708B">
      <w:pPr>
        <w:ind w:left="993" w:hanging="993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B8708B">
      <w:pPr>
        <w:ind w:left="993" w:hanging="993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9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將等水位的海水及純水以半透膜隔開，經過一段時間後產生下列哪一現象？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純水水位升高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海水水位升高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兩邊水位都升高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兩邊水位都下降</w:t>
      </w:r>
    </w:p>
    <w:p w:rsidR="00A80632" w:rsidRPr="005D5B78" w:rsidRDefault="00A80632" w:rsidP="00B8708B">
      <w:pPr>
        <w:ind w:left="992" w:hanging="992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B8708B">
      <w:pPr>
        <w:ind w:left="992" w:hanging="992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1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0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6E26F6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下列敘述何者正確?</w:t>
      </w:r>
      <w:r w:rsidR="006E26F6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(A)</w:t>
      </w:r>
      <w:r w:rsidR="006E26F6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臭氧會造成酸雨　</w:t>
      </w:r>
      <w:r w:rsidR="006E26F6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6E26F6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水質優養化會使水中生態欣欣向榮　</w:t>
      </w:r>
      <w:r w:rsidR="006E26F6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6E26F6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垃圾</w:t>
      </w:r>
      <w:r w:rsidR="00EC3D3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掩埋會早成土壤汙染</w:t>
      </w:r>
      <w:r w:rsidR="006E26F6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6E26F6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EC3D3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重金屬鉛會造成水俁病</w:t>
      </w:r>
    </w:p>
    <w:p w:rsidR="00A80632" w:rsidRPr="005D5B78" w:rsidRDefault="00A80632" w:rsidP="00B8708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B8708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1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1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下列何者在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1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大氣壓下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u w:val="double"/>
        </w:rPr>
        <w:t>沒有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固定之沸點？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33242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食鹽晶體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液態氮　</w:t>
      </w:r>
      <w:r w:rsidR="00B8708B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無鉛汽油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621C9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純</w:t>
      </w:r>
      <w:r w:rsidR="0033242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水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1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有關海水的敘述，何者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u w:val="double"/>
        </w:rPr>
        <w:t>不正確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陽離子中含量高的是鈉離子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以日晒法晒鹽時最先析出的固體是硫酸鈣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海水是酸性的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33242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海水可調節</w:t>
      </w:r>
      <w:r w:rsidR="00C06D42">
        <w:rPr>
          <w:rFonts w:asciiTheme="minorEastAsia" w:eastAsiaTheme="minorEastAsia" w:hAnsiTheme="minorEastAsia" w:hint="eastAsia"/>
          <w:color w:val="000000"/>
          <w:sz w:val="26"/>
          <w:szCs w:val="26"/>
        </w:rPr>
        <w:t>氣候</w:t>
      </w:r>
      <w:r w:rsidR="0033242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溫度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課本題─隨堂練習題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13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有關硬水性質的敘述，何者正確？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暫時硬水是水中含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Ca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  <w:vertAlign w:val="superscript"/>
        </w:rPr>
        <w:t>2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perscript"/>
        </w:rPr>
        <w:t>＋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、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Mg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  <w:vertAlign w:val="superscript"/>
        </w:rPr>
        <w:t>2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perscript"/>
        </w:rPr>
        <w:t>＋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的硫酸鹽</w:t>
      </w:r>
      <w:r w:rsidR="00C06D42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肥皂在硬水中會形成鈣肥皂、鎂肥皂，降低洗濯效果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可用陰離子交換樹脂軟化硬水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將所有硬水加熱時都會產生白色的鍋垢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14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B8708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有關需氧廢料的敘述</w:t>
      </w:r>
      <w:r w:rsidR="00B8708B" w:rsidRPr="005C5A23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>何者錯誤?</w:t>
      </w:r>
      <w:r w:rsidR="00272D6C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 xml:space="preserve"> </w:t>
      </w:r>
      <w:r w:rsidR="00B8708B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(A)</w:t>
      </w:r>
      <w:r w:rsidR="00B8708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BOD&gt;COD　</w:t>
      </w:r>
      <w:r w:rsidR="00B8708B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B8708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BOD生化需氧量　</w:t>
      </w:r>
      <w:r w:rsidR="00B8708B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B8708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COD化學需氧量　</w:t>
      </w:r>
      <w:r w:rsidR="00B8708B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B8708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需氧量越大,表示汙染越嚴重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092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1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5.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請問痛痛病是由什麼所引起的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Hg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Cu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Cd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As所引起的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16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珊瑚白化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>的主要原因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是由於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重金屬汙染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F003C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熱汙染所造成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需氧廢料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農藥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17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下列何者正確？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明礬(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鋁鹽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可以作為凝聚劑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9F6ED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沉降法可除去水中所有懸浮物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常用之除臭方法為曝氣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最常用之水中殺菌劑為明礬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  <w:vertAlign w:val="superscript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18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272D6C">
        <w:rPr>
          <w:rFonts w:asciiTheme="minorEastAsia" w:eastAsiaTheme="minorEastAsia" w:hAnsiTheme="minorEastAsia" w:hint="eastAsia"/>
          <w:color w:val="000000"/>
          <w:sz w:val="26"/>
          <w:szCs w:val="26"/>
        </w:rPr>
        <w:t>請問水俁病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是由何種重金屬所引起的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F003C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Hg　</w:t>
      </w:r>
      <w:r w:rsidR="00F003C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Cu　</w:t>
      </w:r>
      <w:r w:rsidR="00F003C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Cd　</w:t>
      </w:r>
      <w:r w:rsidR="00F003C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003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As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19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B8708B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有關大氣</w:t>
      </w:r>
      <w:r w:rsidR="00D06FA4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分層的敘述何者</w:t>
      </w:r>
      <w:r w:rsidR="00D06FA4" w:rsidRPr="005D5B78">
        <w:rPr>
          <w:rFonts w:asciiTheme="minorEastAsia" w:eastAsiaTheme="minorEastAsia" w:hAnsiTheme="minorEastAsia" w:cs="Arial" w:hint="eastAsia"/>
          <w:b/>
          <w:color w:val="000000"/>
          <w:sz w:val="26"/>
          <w:szCs w:val="26"/>
        </w:rPr>
        <w:t>錯誤?</w:t>
      </w:r>
      <w:r w:rsidR="00272D6C">
        <w:rPr>
          <w:rFonts w:asciiTheme="minorEastAsia" w:eastAsiaTheme="minorEastAsia" w:hAnsiTheme="minorEastAsia" w:cs="Arial" w:hint="eastAsia"/>
          <w:b/>
          <w:color w:val="000000"/>
          <w:sz w:val="26"/>
          <w:szCs w:val="26"/>
        </w:rPr>
        <w:t xml:space="preserve"> </w:t>
      </w:r>
      <w:r w:rsidR="00D06FA4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(A)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氣候變化都在對流層　</w:t>
      </w:r>
      <w:r w:rsidR="00D06FA4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中氣層又名臭氧層　</w:t>
      </w:r>
      <w:r w:rsidR="00D06FA4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5D6F1F">
        <w:rPr>
          <w:rFonts w:asciiTheme="minorEastAsia" w:eastAsiaTheme="minorEastAsia" w:hAnsiTheme="minorEastAsia" w:hint="eastAsia"/>
          <w:color w:val="000000"/>
          <w:sz w:val="26"/>
          <w:szCs w:val="26"/>
        </w:rPr>
        <w:t>熱氣層又名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增溫層　</w:t>
      </w:r>
      <w:r w:rsidR="00D06FA4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一般商用客機都飛在平流層的底端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20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有關氮氣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N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2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的敘述</w:t>
      </w:r>
      <w:r w:rsidR="00D06FA4" w:rsidRPr="005D5B78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>何者錯誤?</w:t>
      </w:r>
      <w:r w:rsidR="00D06FA4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</w:t>
      </w:r>
      <w:r w:rsidR="00D06FA4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氮氣利用排水集氣法收集　</w:t>
      </w:r>
      <w:r w:rsidR="00D06FA4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工業法利用分餾液態空氣　</w:t>
      </w:r>
      <w:r w:rsidR="00D06FA4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活性大　</w:t>
      </w:r>
      <w:r w:rsidR="00D06FA4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D06FA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可用來製成肥料或炸藥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101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21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C06D42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下列何者屬於物質的化學性質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C06D42">
        <w:rPr>
          <w:rFonts w:asciiTheme="minorEastAsia" w:eastAsiaTheme="minorEastAsia" w:hAnsiTheme="minorEastAsia" w:hint="eastAsia"/>
          <w:color w:val="000000"/>
          <w:sz w:val="26"/>
          <w:szCs w:val="26"/>
        </w:rPr>
        <w:t>氧氣具有助燃性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C06D42">
        <w:rPr>
          <w:rFonts w:asciiTheme="minorEastAsia" w:eastAsiaTheme="minorEastAsia" w:hAnsiTheme="minorEastAsia" w:hint="eastAsia"/>
          <w:color w:val="000000"/>
          <w:sz w:val="26"/>
          <w:szCs w:val="26"/>
        </w:rPr>
        <w:t>金屬具有良好的延展性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C06D42">
        <w:rPr>
          <w:rFonts w:asciiTheme="minorEastAsia" w:eastAsiaTheme="minorEastAsia" w:hAnsiTheme="minorEastAsia" w:hint="eastAsia"/>
          <w:color w:val="000000"/>
          <w:sz w:val="26"/>
          <w:szCs w:val="26"/>
        </w:rPr>
        <w:t>水的熔點為0℃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C06D42">
        <w:rPr>
          <w:rFonts w:asciiTheme="minorEastAsia" w:eastAsiaTheme="minorEastAsia" w:hAnsiTheme="minorEastAsia" w:hint="eastAsia"/>
          <w:color w:val="000000"/>
          <w:sz w:val="26"/>
          <w:szCs w:val="26"/>
        </w:rPr>
        <w:t>氨水有特殊的氣味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22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低鈉鹽是指下列何者</w:t>
      </w:r>
      <w:r w:rsidR="005D6F1F">
        <w:rPr>
          <w:rFonts w:asciiTheme="minorEastAsia" w:eastAsiaTheme="minorEastAsia" w:hAnsiTheme="minorEastAsia" w:hint="eastAsia"/>
          <w:color w:val="000000"/>
          <w:sz w:val="26"/>
          <w:szCs w:val="26"/>
        </w:rPr>
        <w:t>,來部分取代原本的食鹽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KCl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NaCl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MgCl</w:t>
      </w:r>
      <w:r w:rsidR="00FA4B73" w:rsidRPr="001D295E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2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CaCl</w:t>
      </w:r>
      <w:r w:rsidR="00FA4B73" w:rsidRPr="001D295E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2</w:t>
      </w:r>
    </w:p>
    <w:p w:rsidR="00BE4589" w:rsidRPr="005D5B78" w:rsidRDefault="00C06D42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　）</w:t>
      </w:r>
      <w:r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23</w:t>
      </w:r>
      <w:r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5D6F1F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下列有關氣體的敘述何者正確</w:t>
      </w:r>
      <w:r w:rsidR="00BE4589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BE4589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5D6F1F">
        <w:rPr>
          <w:rFonts w:asciiTheme="minorEastAsia" w:eastAsiaTheme="minorEastAsia" w:hAnsiTheme="minorEastAsia" w:hint="eastAsia"/>
          <w:color w:val="000000"/>
          <w:sz w:val="26"/>
          <w:szCs w:val="26"/>
        </w:rPr>
        <w:t>外氣層含有H2.He</w:t>
      </w:r>
      <w:r w:rsidR="00B124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</w:t>
      </w:r>
      <w:r w:rsidR="00BE4589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5D6F1F">
        <w:rPr>
          <w:rFonts w:asciiTheme="minorEastAsia" w:eastAsiaTheme="minorEastAsia" w:hAnsiTheme="minorEastAsia" w:hint="eastAsia"/>
          <w:color w:val="000000"/>
          <w:sz w:val="26"/>
          <w:szCs w:val="26"/>
        </w:rPr>
        <w:t>霓虹燈中填裝的是氦氣</w:t>
      </w:r>
      <w:r w:rsidR="00BE4589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BE4589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5D6F1F">
        <w:rPr>
          <w:rFonts w:asciiTheme="minorEastAsia" w:eastAsiaTheme="minorEastAsia" w:hAnsiTheme="minorEastAsia" w:hint="eastAsia"/>
          <w:color w:val="000000"/>
          <w:sz w:val="26"/>
          <w:szCs w:val="26"/>
        </w:rPr>
        <w:t>氧氣是空氣中含量最多的氣體</w:t>
      </w:r>
      <w:r w:rsidR="00BE4589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BE4589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5D6F1F">
        <w:rPr>
          <w:rFonts w:asciiTheme="minorEastAsia" w:eastAsiaTheme="minorEastAsia" w:hAnsiTheme="minorEastAsia" w:hint="eastAsia"/>
          <w:color w:val="000000"/>
          <w:sz w:val="26"/>
          <w:szCs w:val="26"/>
        </w:rPr>
        <w:t>氮氣可用雙氧水來製備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096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095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093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  <w:vertAlign w:val="subscript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24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645A5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下列哪一種不會經由</w:t>
      </w:r>
      <w:r w:rsidR="0009272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食物鏈累積</w:t>
      </w:r>
      <w:r w:rsidR="005D6F1F">
        <w:rPr>
          <w:rFonts w:asciiTheme="minorEastAsia" w:eastAsiaTheme="minorEastAsia" w:hAnsiTheme="minorEastAsia" w:hint="eastAsia"/>
          <w:color w:val="000000"/>
          <w:sz w:val="26"/>
          <w:szCs w:val="26"/>
        </w:rPr>
        <w:t>,在人身上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645A5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重金屬離子 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645A5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需養廢料 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09272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殺蟲劑</w:t>
      </w:r>
      <w:r w:rsidR="00645A5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09272B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輻射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25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有關水汙染之敘述，</w:t>
      </w:r>
      <w:r w:rsidR="00A80632" w:rsidRPr="005D5B78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>何者</w:t>
      </w:r>
      <w:r w:rsidR="00A80632" w:rsidRPr="005D5B78">
        <w:rPr>
          <w:rFonts w:asciiTheme="minorEastAsia" w:eastAsiaTheme="minorEastAsia" w:hAnsiTheme="minorEastAsia" w:hint="eastAsia"/>
          <w:b/>
          <w:color w:val="000000"/>
          <w:sz w:val="26"/>
          <w:szCs w:val="26"/>
          <w:u w:val="double"/>
        </w:rPr>
        <w:t>錯誤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水汙染即使魚貝類不死亡，人類亦可能因食用這些魚貝類而中毒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家庭廢棄物和清潔劑亦會造成水汙染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工廠排放的熱水不算是水汙染之來源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重金屬的汙染具累積性，對人體的傷害很大</w:t>
      </w:r>
    </w:p>
    <w:p w:rsidR="00A80632" w:rsidRPr="005D5B78" w:rsidRDefault="00A80632" w:rsidP="00A80632">
      <w:pPr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A80632">
      <w:pPr>
        <w:ind w:left="1287" w:hanging="1287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26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下列何項變化會產生新的物質？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碘的加熱</w:t>
      </w:r>
      <w:r w:rsidR="009936B9">
        <w:rPr>
          <w:rFonts w:asciiTheme="minorEastAsia" w:eastAsiaTheme="minorEastAsia" w:hAnsiTheme="minorEastAsia" w:hint="eastAsia"/>
          <w:color w:val="000000"/>
          <w:sz w:val="26"/>
          <w:szCs w:val="26"/>
        </w:rPr>
        <w:t>昇華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冰的融化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鐵的生鏽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空氣的液化</w:t>
      </w:r>
    </w:p>
    <w:p w:rsidR="00A80632" w:rsidRPr="005D5B78" w:rsidRDefault="00A80632" w:rsidP="00A80632">
      <w:pPr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A80632">
      <w:pPr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103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Default="00BE4589" w:rsidP="00A80632">
      <w:pPr>
        <w:ind w:left="1287" w:hanging="1287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7.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下列哪一項與逆滲透法應用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u w:val="double"/>
        </w:rPr>
        <w:t>無關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海水淡化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回收工業廢水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家中淨水器</w:t>
      </w:r>
      <w:r w:rsidR="00B124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(RO)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蜜餞的製作</w:t>
      </w:r>
    </w:p>
    <w:p w:rsidR="00A80632" w:rsidRPr="005D5B78" w:rsidRDefault="00A80632" w:rsidP="00A80632">
      <w:pPr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lastRenderedPageBreak/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FC0847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8.</w:t>
      </w:r>
      <w:r w:rsidR="006A6818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有關氧氣O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2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的敘述</w:t>
      </w:r>
      <w:r w:rsidR="00FC0847" w:rsidRPr="005D5B78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>何者錯誤?</w:t>
      </w:r>
      <w:r w:rsidR="00FC0847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 </w:t>
      </w:r>
      <w:r w:rsidR="00FC0847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氧氣利用排水集氣法收集　</w:t>
      </w:r>
      <w:r w:rsidR="00FC0847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利用電解水法,可在陽極得到氧氣　</w:t>
      </w:r>
      <w:r w:rsidR="00FC0847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活性大　</w:t>
      </w:r>
      <w:r w:rsidR="00FC0847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以二氧化錳為催化劑,將雙氧水分解可製得氧氣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FA4B73" w:rsidRPr="005D5B78" w:rsidRDefault="00BE4589" w:rsidP="00FC0847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  <w:u w:val="single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29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可</w:t>
      </w:r>
      <w:r w:rsidR="005E68CE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用來做霓虹燈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的是下列何者氣體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？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(A)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氦氣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(B)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氖氣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(C)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氬氣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 xml:space="preserve">  (D)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氪氣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30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下列何種方法可以軟化永久硬水？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加入</w:t>
      </w:r>
      <w:r w:rsidR="00B124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蘇打(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碳酸鈉</w:t>
      </w:r>
      <w:r w:rsidR="00B124C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加入碳酸鈣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加熱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過濾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課堂學習手冊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31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粗鹽的潮解性</w:t>
      </w:r>
      <w:r w:rsidR="00FC084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(可做乾燥劑)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來自於？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CaCl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2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NaCl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MgCl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2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CaSO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bscript"/>
        </w:rPr>
        <w:t>4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100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32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8B3E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電解濃氯化鈉水溶液，可在陽極得到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8B3E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金屬鈉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8054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得到氫氣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得到氫氣</w:t>
      </w:r>
      <w:r w:rsidR="008B3E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與氫氧化鈉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得到氯氣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102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33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F8054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門德烈夫的元素週期表是根據下列何者排成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F8054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原子序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8054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質子數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8054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原子量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8054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電子數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097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34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下列何者屬於物質的化學性質？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熔點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導電性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延展性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可燃性</w:t>
      </w:r>
    </w:p>
    <w:p w:rsidR="00A80632" w:rsidRPr="001D295E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0000" w:themeColor="text1"/>
          <w:sz w:val="26"/>
          <w:szCs w:val="26"/>
        </w:rPr>
      </w:pPr>
      <w:r w:rsidRPr="001D295E">
        <w:rPr>
          <w:rFonts w:asciiTheme="minorEastAsia" w:eastAsiaTheme="minorEastAsia" w:hAnsiTheme="minorEastAsia" w:cs="Arial" w:hint="eastAsia"/>
          <w:vanish/>
          <w:color w:val="000000" w:themeColor="text1"/>
          <w:sz w:val="26"/>
          <w:szCs w:val="26"/>
        </w:rPr>
        <w:t>【</w:t>
      </w:r>
      <w:r w:rsidRPr="001D295E">
        <w:rPr>
          <w:rFonts w:asciiTheme="minorEastAsia" w:eastAsiaTheme="minorEastAsia" w:hAnsiTheme="minorEastAsia"/>
          <w:vanish/>
          <w:color w:val="000000" w:themeColor="text1"/>
          <w:sz w:val="26"/>
          <w:szCs w:val="26"/>
        </w:rPr>
        <w:t>092</w:t>
      </w:r>
      <w:r w:rsidRPr="001D295E">
        <w:rPr>
          <w:rFonts w:asciiTheme="minorEastAsia" w:eastAsiaTheme="minorEastAsia" w:hAnsiTheme="minorEastAsia" w:hint="eastAsia"/>
          <w:vanish/>
          <w:color w:val="000000" w:themeColor="text1"/>
          <w:sz w:val="26"/>
          <w:szCs w:val="26"/>
        </w:rPr>
        <w:t>年歷屆試題</w:t>
      </w:r>
      <w:r w:rsidRPr="001D295E">
        <w:rPr>
          <w:rFonts w:asciiTheme="minorEastAsia" w:eastAsiaTheme="minorEastAsia" w:hAnsiTheme="minorEastAsia"/>
          <w:vanish/>
          <w:color w:val="000000" w:themeColor="text1"/>
          <w:sz w:val="26"/>
          <w:szCs w:val="26"/>
        </w:rPr>
        <w:t>.</w:t>
      </w:r>
      <w:r w:rsidRPr="001D295E">
        <w:rPr>
          <w:rFonts w:asciiTheme="minorEastAsia" w:eastAsiaTheme="minorEastAsia" w:hAnsiTheme="minorEastAsia" w:cs="Arial" w:hint="eastAsia"/>
          <w:vanish/>
          <w:color w:val="000000" w:themeColor="text1"/>
          <w:sz w:val="26"/>
          <w:szCs w:val="26"/>
        </w:rPr>
        <w:t>】</w:t>
      </w:r>
    </w:p>
    <w:p w:rsidR="00A80632" w:rsidRPr="001D295E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0000" w:themeColor="text1"/>
          <w:sz w:val="26"/>
          <w:szCs w:val="26"/>
        </w:rPr>
      </w:pPr>
      <w:r w:rsidRPr="001D295E">
        <w:rPr>
          <w:rFonts w:asciiTheme="minorEastAsia" w:eastAsiaTheme="minorEastAsia" w:hAnsiTheme="minorEastAsia" w:cs="Arial" w:hint="eastAsia"/>
          <w:vanish/>
          <w:color w:val="000000" w:themeColor="text1"/>
          <w:sz w:val="26"/>
          <w:szCs w:val="26"/>
        </w:rPr>
        <w:t>【</w:t>
      </w:r>
      <w:r w:rsidRPr="001D295E">
        <w:rPr>
          <w:rFonts w:asciiTheme="minorEastAsia" w:eastAsiaTheme="minorEastAsia" w:hAnsiTheme="minorEastAsia" w:hint="eastAsia"/>
          <w:vanish/>
          <w:color w:val="000000" w:themeColor="text1"/>
          <w:sz w:val="26"/>
          <w:szCs w:val="26"/>
        </w:rPr>
        <w:t>課本補充題</w:t>
      </w:r>
      <w:r w:rsidRPr="001D295E">
        <w:rPr>
          <w:rFonts w:asciiTheme="minorEastAsia" w:eastAsiaTheme="minorEastAsia" w:hAnsiTheme="minorEastAsia"/>
          <w:vanish/>
          <w:color w:val="000000" w:themeColor="text1"/>
          <w:sz w:val="26"/>
          <w:szCs w:val="26"/>
        </w:rPr>
        <w:t>.</w:t>
      </w:r>
      <w:r w:rsidRPr="001D295E">
        <w:rPr>
          <w:rFonts w:asciiTheme="minorEastAsia" w:eastAsiaTheme="minorEastAsia" w:hAnsiTheme="minorEastAsia" w:cs="Arial" w:hint="eastAsia"/>
          <w:vanish/>
          <w:color w:val="000000" w:themeColor="text1"/>
          <w:sz w:val="26"/>
          <w:szCs w:val="26"/>
        </w:rPr>
        <w:t>】</w:t>
      </w:r>
    </w:p>
    <w:p w:rsidR="00A80632" w:rsidRPr="001D295E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 w:themeColor="text1"/>
          <w:sz w:val="26"/>
          <w:szCs w:val="26"/>
          <w:vertAlign w:val="superscript"/>
        </w:rPr>
      </w:pPr>
      <w:r w:rsidRPr="001D295E">
        <w:rPr>
          <w:rFonts w:asciiTheme="minorEastAsia" w:eastAsiaTheme="minorEastAsia" w:hAnsiTheme="minorEastAsia" w:cs="Arial" w:hint="eastAsia"/>
          <w:color w:val="000000" w:themeColor="text1"/>
          <w:sz w:val="26"/>
          <w:szCs w:val="26"/>
        </w:rPr>
        <w:t>（</w:t>
      </w:r>
      <w:r w:rsidR="00A80632" w:rsidRPr="001D295E">
        <w:rPr>
          <w:rFonts w:asciiTheme="minorEastAsia" w:eastAsiaTheme="minorEastAsia" w:hAnsiTheme="minorEastAsia" w:cs="Arial" w:hint="eastAsia"/>
          <w:color w:val="000000" w:themeColor="text1"/>
          <w:sz w:val="26"/>
          <w:szCs w:val="26"/>
        </w:rPr>
        <w:t xml:space="preserve">　）</w:t>
      </w:r>
      <w:r w:rsidR="000554FD" w:rsidRPr="001D295E">
        <w:rPr>
          <w:rFonts w:asciiTheme="minorEastAsia" w:eastAsiaTheme="minorEastAsia" w:hAnsiTheme="minorEastAsia" w:cs="Arial" w:hint="eastAsia"/>
          <w:color w:val="000000" w:themeColor="text1"/>
          <w:sz w:val="26"/>
          <w:szCs w:val="26"/>
        </w:rPr>
        <w:t>35</w:t>
      </w:r>
      <w:r w:rsidR="00A80632" w:rsidRPr="001D295E">
        <w:rPr>
          <w:rFonts w:asciiTheme="minorEastAsia" w:eastAsiaTheme="minorEastAsia" w:hAnsiTheme="minorEastAsia" w:cs="Arial"/>
          <w:color w:val="000000" w:themeColor="text1"/>
          <w:sz w:val="26"/>
          <w:szCs w:val="26"/>
        </w:rPr>
        <w:t>.</w:t>
      </w:r>
      <w:r w:rsidR="001D295E" w:rsidRP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>請問下列何者不是溫室</w:t>
      </w:r>
      <w:r w:rsidR="006A6818" w:rsidRP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>氣體</w:t>
      </w:r>
      <w:r w:rsidR="000554FD" w:rsidRP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>？</w:t>
      </w:r>
      <w:r w:rsidR="006A6818" w:rsidRPr="001D295E">
        <w:rPr>
          <w:rFonts w:asciiTheme="minorEastAsia" w:eastAsiaTheme="minorEastAsia" w:hAnsiTheme="minorEastAsia"/>
          <w:color w:val="000000" w:themeColor="text1"/>
          <w:sz w:val="26"/>
          <w:szCs w:val="26"/>
        </w:rPr>
        <w:t>(A)</w:t>
      </w:r>
      <w:r w:rsid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>臭氧O</w:t>
      </w:r>
      <w:r w:rsidR="001D295E" w:rsidRP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  <w:vertAlign w:val="subscript"/>
        </w:rPr>
        <w:t>3</w:t>
      </w:r>
      <w:r w:rsidR="006A6818" w:rsidRP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 xml:space="preserve"> </w:t>
      </w:r>
      <w:r w:rsidR="009936B9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 xml:space="preserve"> </w:t>
      </w:r>
      <w:r w:rsidR="00A80632" w:rsidRPr="001D295E">
        <w:rPr>
          <w:rFonts w:asciiTheme="minorEastAsia" w:eastAsiaTheme="minorEastAsia" w:hAnsiTheme="minorEastAsia"/>
          <w:color w:val="000000" w:themeColor="text1"/>
          <w:sz w:val="26"/>
          <w:szCs w:val="26"/>
        </w:rPr>
        <w:t>(B)</w:t>
      </w:r>
      <w:r w:rsidR="00645A57" w:rsidRPr="001D295E">
        <w:rPr>
          <w:rFonts w:asciiTheme="minorEastAsia" w:eastAsiaTheme="minorEastAsia" w:hAnsiTheme="minorEastAsia"/>
          <w:color w:val="000000" w:themeColor="text1"/>
          <w:sz w:val="26"/>
          <w:szCs w:val="26"/>
        </w:rPr>
        <w:t xml:space="preserve"> </w:t>
      </w:r>
      <w:r w:rsid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>二氧化碳CO</w:t>
      </w:r>
      <w:r w:rsidR="001D295E" w:rsidRP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  <w:vertAlign w:val="subscript"/>
        </w:rPr>
        <w:t>2</w:t>
      </w:r>
      <w:r w:rsid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 xml:space="preserve"> </w:t>
      </w:r>
      <w:r w:rsid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  <w:vertAlign w:val="superscript"/>
        </w:rPr>
        <w:t xml:space="preserve"> </w:t>
      </w:r>
      <w:r w:rsidR="00A80632" w:rsidRPr="001D295E">
        <w:rPr>
          <w:rFonts w:asciiTheme="minorEastAsia" w:eastAsiaTheme="minorEastAsia" w:hAnsiTheme="minorEastAsia"/>
          <w:color w:val="000000" w:themeColor="text1"/>
          <w:sz w:val="26"/>
          <w:szCs w:val="26"/>
        </w:rPr>
        <w:t>(C)</w:t>
      </w:r>
      <w:r w:rsid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>氧化亞氮</w:t>
      </w:r>
      <w:r w:rsidR="00A80632" w:rsidRP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 xml:space="preserve">　</w:t>
      </w:r>
      <w:r w:rsidR="00A80632" w:rsidRPr="001D295E">
        <w:rPr>
          <w:rFonts w:asciiTheme="minorEastAsia" w:eastAsiaTheme="minorEastAsia" w:hAnsiTheme="minorEastAsia"/>
          <w:color w:val="000000" w:themeColor="text1"/>
          <w:sz w:val="26"/>
          <w:szCs w:val="26"/>
        </w:rPr>
        <w:t>(D)</w:t>
      </w:r>
      <w:r w:rsidR="00F8199D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>甲</w:t>
      </w:r>
      <w:r w:rsidR="00F8199D" w:rsidRPr="009958F7">
        <w:rPr>
          <w:rStyle w:val="Default20Paragraph20Font"/>
          <w:rFonts w:ascii="新細明體" w:hAnsi="新細明體"/>
        </w:rPr>
        <w:t>烷</w:t>
      </w:r>
      <w:r w:rsid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</w:rPr>
        <w:t>CH</w:t>
      </w:r>
      <w:r w:rsidR="001D295E" w:rsidRPr="001D295E">
        <w:rPr>
          <w:rFonts w:asciiTheme="minorEastAsia" w:eastAsiaTheme="minorEastAsia" w:hAnsiTheme="minorEastAsia" w:hint="eastAsia"/>
          <w:color w:val="000000" w:themeColor="text1"/>
          <w:sz w:val="26"/>
          <w:szCs w:val="26"/>
          <w:vertAlign w:val="subscript"/>
        </w:rPr>
        <w:t>4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095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36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想要從工業廢水中回收純水，可利用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滲透原理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逆滲透原理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擴散原理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拉午耳定律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7.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下列關於水的性質描述，何者正確？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冬天湖水結冰，由湖底開始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任何物質在水中均可溶解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為去除硬水中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Ca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  <w:vertAlign w:val="superscript"/>
        </w:rPr>
        <w:t>2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perscript"/>
        </w:rPr>
        <w:t>＋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及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Mg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  <w:vertAlign w:val="superscript"/>
        </w:rPr>
        <w:t>2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vertAlign w:val="superscript"/>
        </w:rPr>
        <w:t>＋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，可利用陽離子交換樹脂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使用臭氧消毒水，殘餘臭氧仍維持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1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～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2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天的消毒能力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101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年歷屆試題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38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D8523A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下列敘述何者錯誤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？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D8523A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殺蟲劑多有有機氯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D8523A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DDT或多氯聯苯也為有機氯磷化合物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D8523A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戴奧辛為含氯有機物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D8523A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農藥不會累積在人身體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0554FD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39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水可調節溫度的主要原因為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水的流動性大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水的沸點高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水的比熱及汽化熱大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水為液體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FA4B73" w:rsidRPr="005D5B78" w:rsidRDefault="00BE4589" w:rsidP="009F6EDB">
      <w:pPr>
        <w:ind w:left="1134" w:hangingChars="446" w:hanging="1134"/>
        <w:rPr>
          <w:rFonts w:asciiTheme="minorEastAsia" w:eastAsiaTheme="minorEastAsia" w:hAnsiTheme="minorEastAsia" w:cs="Arial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F003C3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40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下列何者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  <w:u w:val="double"/>
        </w:rPr>
        <w:t>錯誤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水能調節日夜溫差，是因為比熱大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活潑金屬如鈉、鉀等，在常溫下會與水反應，產生氫氣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自來水中含鈣鹽及鎂鹽者，稱之為硬水　</w:t>
      </w:r>
      <w:r w:rsidR="00FA4B73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F8054F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永久硬水可加入石灰</w:t>
      </w:r>
      <w:r w:rsidR="00FA4B73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處理，使生成碳酸鈣或碳酸鎂沉澱，然後以過濾法除去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　）</w:t>
      </w:r>
      <w:r w:rsidR="00F003C3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41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關於「原子說」的敘述</w:t>
      </w:r>
      <w:r w:rsidR="00A80632" w:rsidRPr="005C5A23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>，何者</w:t>
      </w:r>
      <w:r w:rsidR="00A80632" w:rsidRPr="005C5A23">
        <w:rPr>
          <w:rFonts w:asciiTheme="minorEastAsia" w:eastAsiaTheme="minorEastAsia" w:hAnsiTheme="minorEastAsia" w:hint="eastAsia"/>
          <w:b/>
          <w:color w:val="000000"/>
          <w:sz w:val="26"/>
          <w:szCs w:val="26"/>
          <w:u w:val="double"/>
        </w:rPr>
        <w:t>錯誤</w:t>
      </w:r>
      <w:r w:rsidR="00A80632" w:rsidRPr="005C5A23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>？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u w:val="single"/>
        </w:rPr>
        <w:t>道耳頓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提出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F573CE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可解釋化學基本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定律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不同原子經過組合變化形成不同的化合物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「原子」至今仍是不可分割的最小粒子</w:t>
      </w:r>
    </w:p>
    <w:p w:rsidR="00A80632" w:rsidRPr="005D5B78" w:rsidRDefault="00A80632" w:rsidP="009F6EDB">
      <w:pPr>
        <w:ind w:left="1134" w:hangingChars="446" w:hanging="1134"/>
        <w:jc w:val="right"/>
        <w:rPr>
          <w:rFonts w:asciiTheme="minorEastAsia" w:eastAsiaTheme="minorEastAsia" w:hAnsiTheme="minorEastAsia" w:cs="Arial"/>
          <w:vanish/>
          <w:color w:val="008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【</w:t>
      </w:r>
      <w:r w:rsidRPr="005D5B78">
        <w:rPr>
          <w:rFonts w:asciiTheme="minorEastAsia" w:eastAsiaTheme="minorEastAsia" w:hAnsiTheme="minorEastAsia" w:hint="eastAsia"/>
          <w:vanish/>
          <w:color w:val="008000"/>
          <w:sz w:val="26"/>
          <w:szCs w:val="26"/>
        </w:rPr>
        <w:t>課本補充題</w:t>
      </w:r>
      <w:r w:rsidRPr="005D5B78">
        <w:rPr>
          <w:rFonts w:asciiTheme="minorEastAsia" w:eastAsiaTheme="minorEastAsia" w:hAnsiTheme="minorEastAsia"/>
          <w:vanish/>
          <w:color w:val="008000"/>
          <w:sz w:val="26"/>
          <w:szCs w:val="26"/>
        </w:rPr>
        <w:t>.</w:t>
      </w:r>
      <w:r w:rsidRPr="005D5B78">
        <w:rPr>
          <w:rFonts w:asciiTheme="minorEastAsia" w:eastAsiaTheme="minorEastAsia" w:hAnsiTheme="minorEastAsia" w:cs="Arial" w:hint="eastAsia"/>
          <w:vanish/>
          <w:color w:val="008000"/>
          <w:sz w:val="26"/>
          <w:szCs w:val="26"/>
        </w:rPr>
        <w:t>】</w:t>
      </w:r>
    </w:p>
    <w:p w:rsidR="00A80632" w:rsidRPr="005D5B78" w:rsidRDefault="00BE4589" w:rsidP="009F6EDB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 xml:space="preserve">（　</w:t>
      </w:r>
      <w:r w:rsidR="00A80632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）</w:t>
      </w:r>
      <w:r w:rsidR="00F003C3"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42</w:t>
      </w:r>
      <w:r w:rsidR="00A80632"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下列有關水汙染的敘述，何者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  <w:u w:val="double"/>
        </w:rPr>
        <w:t>不正確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水中的含汞化合物，濃度很低便有毒性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工廠廢水常有含鎘、鉛、鉻、銅及氰化物，必須先行妥善處理才能排放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645A57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發電廠排放大量的廢熱水入河海中，會使珊瑚白化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="00A80632"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D8523A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清潔劑中含有硫</w:t>
      </w:r>
      <w:r w:rsidR="00A80632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酸鹽會造成</w:t>
      </w:r>
      <w:r w:rsidR="00D8523A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優養化</w:t>
      </w:r>
    </w:p>
    <w:p w:rsidR="005E68CE" w:rsidRPr="005D5B78" w:rsidRDefault="005E68CE" w:rsidP="005E68CE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　）43</w:t>
      </w:r>
      <w:r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下列氣體與用途的配對,何者正確？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氧氣為植物光合作用所需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二氧化碳為生物行呼吸作用所需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氮氣和乙炔混燃可焊接玻璃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氦氣可預防潛水夫病</w:t>
      </w:r>
    </w:p>
    <w:p w:rsidR="005E68CE" w:rsidRPr="005D5B78" w:rsidRDefault="005E68CE" w:rsidP="005E68CE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　）44</w:t>
      </w:r>
      <w:r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下列何者是利用離子交換膜與電場的海水淡化技術</w:t>
      </w:r>
      <w:r w:rsidR="006A4FE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？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電透析法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逆</w:t>
      </w:r>
      <w:r w:rsidR="00A50DC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滲透法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A50DC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陽離子交換法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A50DC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煮沸法</w:t>
      </w:r>
    </w:p>
    <w:p w:rsidR="0030182F" w:rsidRPr="005D5B78" w:rsidRDefault="0030182F" w:rsidP="0030182F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　）45</w:t>
      </w:r>
      <w:r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下列空氣汙染種類與影響的配對,何者正確？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COx:酸雨的主因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NOx:溫室效應的主因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SOx:光煙霧有色的主因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CxHy:烃類 芳香烃致癌</w:t>
      </w:r>
    </w:p>
    <w:p w:rsidR="0030182F" w:rsidRPr="005D5B78" w:rsidRDefault="0030182F" w:rsidP="0030182F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　）46</w:t>
      </w:r>
      <w:r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="006A4FE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下列有關二氧化碳的敘述</w:t>
      </w:r>
      <w:r w:rsidR="006A4FE4" w:rsidRPr="005C5A23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>何者錯誤</w:t>
      </w:r>
      <w:r w:rsidRPr="005C5A23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>？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6A4FE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可利用向下排氣法收集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6A4FE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略溶於水,且比空氣重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6A4FE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製備利用碳酸鹽加鹽酸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6A4FE4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可做滅火器</w:t>
      </w:r>
    </w:p>
    <w:p w:rsidR="006A4FE4" w:rsidRPr="005D5B78" w:rsidRDefault="006A4FE4" w:rsidP="006A4FE4">
      <w:pPr>
        <w:ind w:left="1134" w:hangingChars="446" w:hanging="1134"/>
        <w:rPr>
          <w:rFonts w:asciiTheme="minorEastAsia" w:eastAsiaTheme="minorEastAsia" w:hAnsiTheme="minorEastAsia"/>
          <w:color w:val="000000"/>
          <w:sz w:val="26"/>
          <w:szCs w:val="26"/>
        </w:rPr>
      </w:pPr>
      <w:r w:rsidRPr="005D5B78">
        <w:rPr>
          <w:rFonts w:asciiTheme="minorEastAsia" w:eastAsiaTheme="minorEastAsia" w:hAnsiTheme="minorEastAsia" w:cs="Arial" w:hint="eastAsia"/>
          <w:color w:val="000000"/>
          <w:sz w:val="26"/>
          <w:szCs w:val="26"/>
        </w:rPr>
        <w:t>（　）47</w:t>
      </w:r>
      <w:r w:rsidRPr="005D5B78">
        <w:rPr>
          <w:rFonts w:asciiTheme="minorEastAsia" w:eastAsiaTheme="minorEastAsia" w:hAnsiTheme="minorEastAsia" w:cs="Arial"/>
          <w:color w:val="000000"/>
          <w:sz w:val="26"/>
          <w:szCs w:val="26"/>
        </w:rPr>
        <w:t>.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前一</w:t>
      </w:r>
      <w:r w:rsidR="005D5B7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陣子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雞蛋</w:t>
      </w:r>
      <w:r w:rsidR="005D5B7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含有芬普尼,請問是下列何種汙染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？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(A)</w:t>
      </w:r>
      <w:r w:rsidR="005D5B7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重金屬離子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(B)</w:t>
      </w:r>
      <w:r w:rsidR="005D5B7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含氮磷營養素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(C)</w:t>
      </w:r>
      <w:r w:rsidR="005D5B7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需氧廢料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 xml:space="preserve">　</w:t>
      </w:r>
      <w:r w:rsidRPr="005D5B78">
        <w:rPr>
          <w:rFonts w:asciiTheme="minorEastAsia" w:eastAsiaTheme="minorEastAsia" w:hAnsiTheme="minorEastAsia"/>
          <w:color w:val="000000"/>
          <w:sz w:val="26"/>
          <w:szCs w:val="26"/>
        </w:rPr>
        <w:t>(D)</w:t>
      </w:r>
      <w:r w:rsidR="005D5B78"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含氯磷殺蟲劑</w:t>
      </w:r>
    </w:p>
    <w:p w:rsidR="000F1C4F" w:rsidRDefault="000F1C4F" w:rsidP="000F1C4F">
      <w:pPr>
        <w:ind w:left="1134" w:hangingChars="446" w:hanging="1134"/>
        <w:rPr>
          <w:color w:val="000000"/>
          <w:sz w:val="26"/>
          <w:szCs w:val="26"/>
        </w:rPr>
      </w:pPr>
      <w:r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Pr="00F003C3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>
        <w:rPr>
          <w:rFonts w:ascii="新細明體" w:eastAsia="新細明體" w:hAnsi="新細明體" w:cs="Arial" w:hint="eastAsia"/>
          <w:color w:val="000000"/>
          <w:sz w:val="26"/>
          <w:szCs w:val="26"/>
        </w:rPr>
        <w:t>48</w:t>
      </w:r>
      <w:r w:rsidRPr="00F003C3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>
        <w:rPr>
          <w:rFonts w:hint="eastAsia"/>
          <w:color w:val="000000"/>
          <w:sz w:val="26"/>
          <w:szCs w:val="26"/>
        </w:rPr>
        <w:t>有關霧霾的空氣汙染議題</w:t>
      </w:r>
      <w:r>
        <w:rPr>
          <w:rFonts w:hint="eastAsia"/>
          <w:color w:val="000000"/>
          <w:sz w:val="26"/>
          <w:szCs w:val="26"/>
        </w:rPr>
        <w:t>,</w:t>
      </w:r>
      <w:r>
        <w:rPr>
          <w:rFonts w:hint="eastAsia"/>
          <w:color w:val="000000"/>
          <w:sz w:val="26"/>
          <w:szCs w:val="26"/>
        </w:rPr>
        <w:t>請問下列</w:t>
      </w:r>
      <w:r w:rsidRPr="005D5B78">
        <w:rPr>
          <w:rFonts w:asciiTheme="minorEastAsia" w:eastAsiaTheme="minorEastAsia" w:hAnsiTheme="minorEastAsia" w:hint="eastAsia"/>
          <w:color w:val="000000"/>
          <w:sz w:val="26"/>
          <w:szCs w:val="26"/>
        </w:rPr>
        <w:t>敘述</w:t>
      </w:r>
      <w:r w:rsidRPr="005C5A23">
        <w:rPr>
          <w:rFonts w:asciiTheme="minorEastAsia" w:eastAsiaTheme="minorEastAsia" w:hAnsiTheme="minorEastAsia" w:hint="eastAsia"/>
          <w:b/>
          <w:color w:val="000000"/>
          <w:sz w:val="26"/>
          <w:szCs w:val="26"/>
        </w:rPr>
        <w:t>何者錯誤？</w:t>
      </w:r>
      <w:r w:rsidRPr="00F003C3">
        <w:rPr>
          <w:rFonts w:hint="eastAsia"/>
          <w:color w:val="000000"/>
          <w:sz w:val="26"/>
          <w:szCs w:val="26"/>
        </w:rPr>
        <w:t xml:space="preserve">　</w:t>
      </w:r>
      <w:r w:rsidRPr="00F003C3">
        <w:rPr>
          <w:color w:val="000000"/>
          <w:sz w:val="26"/>
          <w:szCs w:val="26"/>
        </w:rPr>
        <w:t>(A)</w:t>
      </w:r>
      <w:r w:rsidRPr="000F1C4F">
        <w:rPr>
          <w:rFonts w:hint="eastAsia"/>
          <w:color w:val="000000"/>
          <w:sz w:val="26"/>
          <w:szCs w:val="26"/>
        </w:rPr>
        <w:t xml:space="preserve"> </w:t>
      </w:r>
      <w:r>
        <w:rPr>
          <w:rFonts w:hint="eastAsia"/>
          <w:color w:val="000000"/>
          <w:sz w:val="26"/>
          <w:szCs w:val="26"/>
        </w:rPr>
        <w:t>直徑小於</w:t>
      </w:r>
      <w:r>
        <w:rPr>
          <w:rFonts w:hint="eastAsia"/>
          <w:color w:val="000000"/>
          <w:sz w:val="26"/>
          <w:szCs w:val="26"/>
        </w:rPr>
        <w:t>PM2.5</w:t>
      </w:r>
      <w:r>
        <w:rPr>
          <w:rFonts w:hint="eastAsia"/>
          <w:color w:val="000000"/>
          <w:sz w:val="26"/>
          <w:szCs w:val="26"/>
        </w:rPr>
        <w:t>不會通過肺部而影響其他器官</w:t>
      </w:r>
      <w:r w:rsidRPr="00F003C3">
        <w:rPr>
          <w:rFonts w:hint="eastAsia"/>
          <w:color w:val="000000"/>
          <w:sz w:val="26"/>
          <w:szCs w:val="26"/>
        </w:rPr>
        <w:t xml:space="preserve">　</w:t>
      </w:r>
      <w:r w:rsidRPr="00F003C3">
        <w:rPr>
          <w:color w:val="000000"/>
          <w:sz w:val="26"/>
          <w:szCs w:val="26"/>
        </w:rPr>
        <w:t>(B)</w:t>
      </w:r>
      <w:r>
        <w:rPr>
          <w:rFonts w:hint="eastAsia"/>
          <w:color w:val="000000"/>
          <w:sz w:val="26"/>
          <w:szCs w:val="26"/>
        </w:rPr>
        <w:t>霧霾的主因是由於空氣中飄散的懸浮粒子</w:t>
      </w:r>
      <w:r w:rsidRPr="00F003C3">
        <w:rPr>
          <w:rFonts w:hint="eastAsia"/>
          <w:color w:val="000000"/>
          <w:sz w:val="26"/>
          <w:szCs w:val="26"/>
        </w:rPr>
        <w:t xml:space="preserve">　</w:t>
      </w:r>
      <w:r w:rsidRPr="00F003C3">
        <w:rPr>
          <w:color w:val="000000"/>
          <w:sz w:val="26"/>
          <w:szCs w:val="26"/>
        </w:rPr>
        <w:t>(C)</w:t>
      </w:r>
      <w:r>
        <w:rPr>
          <w:rFonts w:hint="eastAsia"/>
          <w:color w:val="000000"/>
          <w:sz w:val="26"/>
          <w:szCs w:val="26"/>
        </w:rPr>
        <w:t>中國霾害約占我國</w:t>
      </w:r>
      <w:r>
        <w:rPr>
          <w:rFonts w:hint="eastAsia"/>
          <w:color w:val="000000"/>
          <w:sz w:val="26"/>
          <w:szCs w:val="26"/>
        </w:rPr>
        <w:t>PM2.5</w:t>
      </w:r>
      <w:r>
        <w:rPr>
          <w:rFonts w:hint="eastAsia"/>
          <w:color w:val="000000"/>
          <w:sz w:val="26"/>
          <w:szCs w:val="26"/>
        </w:rPr>
        <w:t>空汙源三成</w:t>
      </w:r>
      <w:r w:rsidRPr="00F003C3">
        <w:rPr>
          <w:rFonts w:hint="eastAsia"/>
          <w:color w:val="000000"/>
          <w:sz w:val="26"/>
          <w:szCs w:val="26"/>
        </w:rPr>
        <w:t xml:space="preserve">　</w:t>
      </w:r>
      <w:r w:rsidRPr="00F003C3">
        <w:rPr>
          <w:color w:val="000000"/>
          <w:sz w:val="26"/>
          <w:szCs w:val="26"/>
        </w:rPr>
        <w:t>(D)</w:t>
      </w:r>
      <w:r>
        <w:rPr>
          <w:rFonts w:hint="eastAsia"/>
          <w:color w:val="000000"/>
          <w:sz w:val="26"/>
          <w:szCs w:val="26"/>
        </w:rPr>
        <w:t>我國境內污染主要是鋼鐵</w:t>
      </w:r>
      <w:r>
        <w:rPr>
          <w:rFonts w:hint="eastAsia"/>
          <w:color w:val="000000"/>
          <w:sz w:val="26"/>
          <w:szCs w:val="26"/>
        </w:rPr>
        <w:t>.</w:t>
      </w:r>
      <w:r>
        <w:rPr>
          <w:rFonts w:hint="eastAsia"/>
          <w:color w:val="000000"/>
          <w:sz w:val="26"/>
          <w:szCs w:val="26"/>
        </w:rPr>
        <w:t>石化</w:t>
      </w:r>
      <w:r>
        <w:rPr>
          <w:rFonts w:hint="eastAsia"/>
          <w:color w:val="000000"/>
          <w:sz w:val="26"/>
          <w:szCs w:val="26"/>
        </w:rPr>
        <w:t>.</w:t>
      </w:r>
      <w:r>
        <w:rPr>
          <w:rFonts w:hint="eastAsia"/>
          <w:color w:val="000000"/>
          <w:sz w:val="26"/>
          <w:szCs w:val="26"/>
        </w:rPr>
        <w:t>火力發電廠</w:t>
      </w:r>
    </w:p>
    <w:p w:rsidR="0010240B" w:rsidRPr="00F003C3" w:rsidRDefault="0010240B" w:rsidP="000F1C4F">
      <w:pPr>
        <w:ind w:left="1134" w:hangingChars="446" w:hanging="1134"/>
        <w:rPr>
          <w:color w:val="000000"/>
          <w:sz w:val="26"/>
          <w:szCs w:val="26"/>
        </w:rPr>
      </w:pPr>
    </w:p>
    <w:p w:rsidR="00BE4589" w:rsidRPr="0010240B" w:rsidRDefault="0010240B" w:rsidP="00A80632">
      <w:pPr>
        <w:ind w:left="1287" w:hanging="1287"/>
        <w:rPr>
          <w:b/>
          <w:color w:val="000000"/>
          <w:sz w:val="28"/>
          <w:szCs w:val="28"/>
        </w:rPr>
      </w:pPr>
      <w:r w:rsidRPr="0010240B">
        <w:rPr>
          <w:rFonts w:hint="eastAsia"/>
          <w:b/>
          <w:color w:val="000000"/>
          <w:sz w:val="28"/>
          <w:szCs w:val="28"/>
        </w:rPr>
        <w:t>二</w:t>
      </w:r>
      <w:r w:rsidRPr="0010240B">
        <w:rPr>
          <w:rFonts w:ascii="細明體" w:hAnsi="細明體" w:hint="eastAsia"/>
          <w:b/>
          <w:color w:val="000000"/>
          <w:sz w:val="28"/>
          <w:szCs w:val="28"/>
        </w:rPr>
        <w:t>、</w:t>
      </w:r>
      <w:r w:rsidRPr="0010240B">
        <w:rPr>
          <w:rFonts w:hint="eastAsia"/>
          <w:b/>
          <w:color w:val="000000"/>
          <w:sz w:val="28"/>
          <w:szCs w:val="28"/>
        </w:rPr>
        <w:t>問答題</w:t>
      </w:r>
      <w:r w:rsidRPr="0010240B">
        <w:rPr>
          <w:rFonts w:hint="eastAsia"/>
          <w:b/>
          <w:color w:val="000000"/>
          <w:sz w:val="28"/>
          <w:szCs w:val="28"/>
        </w:rPr>
        <w:t>(4</w:t>
      </w:r>
      <w:r w:rsidRPr="0010240B">
        <w:rPr>
          <w:rFonts w:hint="eastAsia"/>
          <w:b/>
          <w:color w:val="000000"/>
          <w:sz w:val="28"/>
          <w:szCs w:val="28"/>
        </w:rPr>
        <w:t>分</w:t>
      </w:r>
      <w:r w:rsidRPr="0010240B">
        <w:rPr>
          <w:rFonts w:hint="eastAsia"/>
          <w:b/>
          <w:color w:val="000000"/>
          <w:sz w:val="28"/>
          <w:szCs w:val="28"/>
        </w:rPr>
        <w:t>)</w:t>
      </w:r>
    </w:p>
    <w:p w:rsidR="005C5A23" w:rsidRDefault="005C5A23" w:rsidP="005C5A23">
      <w:pPr>
        <w:ind w:left="1287" w:hanging="1287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請問針對政府預計在今年民國</w:t>
      </w:r>
      <w:r>
        <w:rPr>
          <w:rFonts w:hint="eastAsia"/>
          <w:b/>
          <w:color w:val="000000"/>
          <w:sz w:val="28"/>
          <w:szCs w:val="28"/>
        </w:rPr>
        <w:t>106</w:t>
      </w:r>
      <w:r>
        <w:rPr>
          <w:rFonts w:hint="eastAsia"/>
          <w:b/>
          <w:color w:val="000000"/>
          <w:sz w:val="28"/>
          <w:szCs w:val="28"/>
        </w:rPr>
        <w:t>年</w:t>
      </w:r>
      <w:r>
        <w:rPr>
          <w:rFonts w:hint="eastAsia"/>
          <w:b/>
          <w:color w:val="000000"/>
          <w:sz w:val="28"/>
          <w:szCs w:val="28"/>
        </w:rPr>
        <w:t>,</w:t>
      </w:r>
      <w:r w:rsidR="00C06D42">
        <w:rPr>
          <w:rFonts w:hint="eastAsia"/>
          <w:b/>
          <w:color w:val="000000"/>
          <w:sz w:val="28"/>
          <w:szCs w:val="28"/>
        </w:rPr>
        <w:t>將六</w:t>
      </w:r>
      <w:r>
        <w:rPr>
          <w:rFonts w:hint="eastAsia"/>
          <w:b/>
          <w:color w:val="000000"/>
          <w:sz w:val="28"/>
          <w:szCs w:val="28"/>
        </w:rPr>
        <w:t>萬</w:t>
      </w:r>
      <w:r w:rsidR="00C06D42">
        <w:rPr>
          <w:rFonts w:hint="eastAsia"/>
          <w:b/>
          <w:color w:val="000000"/>
          <w:sz w:val="28"/>
          <w:szCs w:val="28"/>
        </w:rPr>
        <w:t>多</w:t>
      </w:r>
      <w:r>
        <w:rPr>
          <w:rFonts w:hint="eastAsia"/>
          <w:b/>
          <w:color w:val="000000"/>
          <w:sz w:val="28"/>
          <w:szCs w:val="28"/>
        </w:rPr>
        <w:t>家非法使用農地的工廠</w:t>
      </w:r>
      <w:r>
        <w:rPr>
          <w:rFonts w:hint="eastAsia"/>
          <w:b/>
          <w:color w:val="000000"/>
          <w:sz w:val="28"/>
          <w:szCs w:val="28"/>
        </w:rPr>
        <w:t>,</w:t>
      </w:r>
      <w:r>
        <w:rPr>
          <w:rFonts w:hint="eastAsia"/>
          <w:b/>
          <w:color w:val="000000"/>
          <w:sz w:val="28"/>
          <w:szCs w:val="28"/>
        </w:rPr>
        <w:t>就地合法化</w:t>
      </w:r>
      <w:r>
        <w:rPr>
          <w:rFonts w:hint="eastAsia"/>
          <w:b/>
          <w:color w:val="000000"/>
          <w:sz w:val="28"/>
          <w:szCs w:val="28"/>
        </w:rPr>
        <w:t>,</w:t>
      </w:r>
      <w:r>
        <w:rPr>
          <w:rFonts w:hint="eastAsia"/>
          <w:b/>
          <w:color w:val="000000"/>
          <w:sz w:val="28"/>
          <w:szCs w:val="28"/>
        </w:rPr>
        <w:t>請問各位同學的看法</w:t>
      </w:r>
    </w:p>
    <w:p w:rsidR="0010240B" w:rsidRPr="0010240B" w:rsidRDefault="005C5A23" w:rsidP="005C5A23">
      <w:pPr>
        <w:ind w:left="1287" w:hanging="1287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(</w:t>
      </w:r>
      <w:r>
        <w:rPr>
          <w:rFonts w:hint="eastAsia"/>
          <w:b/>
          <w:color w:val="000000"/>
          <w:sz w:val="28"/>
          <w:szCs w:val="28"/>
        </w:rPr>
        <w:t>至少</w:t>
      </w:r>
      <w:r>
        <w:rPr>
          <w:rFonts w:hint="eastAsia"/>
          <w:b/>
          <w:color w:val="000000"/>
          <w:sz w:val="28"/>
          <w:szCs w:val="28"/>
        </w:rPr>
        <w:t>100</w:t>
      </w:r>
      <w:r>
        <w:rPr>
          <w:rFonts w:hint="eastAsia"/>
          <w:b/>
          <w:color w:val="000000"/>
          <w:sz w:val="28"/>
          <w:szCs w:val="28"/>
        </w:rPr>
        <w:t>字</w:t>
      </w:r>
      <w:r>
        <w:rPr>
          <w:rFonts w:hint="eastAsia"/>
          <w:b/>
          <w:color w:val="000000"/>
          <w:sz w:val="28"/>
          <w:szCs w:val="28"/>
        </w:rPr>
        <w:t>)</w:t>
      </w:r>
    </w:p>
    <w:p w:rsidR="00A80632" w:rsidRPr="00A80632" w:rsidRDefault="00A80632" w:rsidP="00A80632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8063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80632">
        <w:rPr>
          <w:rFonts w:eastAsia="新細明體" w:hint="eastAsia"/>
          <w:vanish/>
          <w:color w:val="008000"/>
          <w:sz w:val="24"/>
        </w:rPr>
        <w:t>課本補充題</w:t>
      </w:r>
      <w:r w:rsidRPr="00A80632">
        <w:rPr>
          <w:rFonts w:eastAsia="新細明體"/>
          <w:vanish/>
          <w:color w:val="008000"/>
          <w:sz w:val="24"/>
        </w:rPr>
        <w:t>.</w:t>
      </w:r>
      <w:r w:rsidRPr="00A8063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80632" w:rsidRPr="00A80632" w:rsidRDefault="00A80632" w:rsidP="00A80632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8063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80632">
        <w:rPr>
          <w:rFonts w:eastAsia="新細明體" w:hint="eastAsia"/>
          <w:vanish/>
          <w:color w:val="008000"/>
          <w:sz w:val="24"/>
        </w:rPr>
        <w:t>課本補充題</w:t>
      </w:r>
      <w:r w:rsidRPr="00A80632">
        <w:rPr>
          <w:rFonts w:eastAsia="新細明體"/>
          <w:vanish/>
          <w:color w:val="008000"/>
          <w:sz w:val="24"/>
        </w:rPr>
        <w:t>.</w:t>
      </w:r>
      <w:r w:rsidRPr="00A8063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80632" w:rsidRPr="00A80632" w:rsidRDefault="00A80632" w:rsidP="00A80632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8063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80632">
        <w:rPr>
          <w:rFonts w:eastAsia="新細明體"/>
          <w:vanish/>
          <w:color w:val="008000"/>
          <w:sz w:val="24"/>
        </w:rPr>
        <w:t>101</w:t>
      </w:r>
      <w:r w:rsidRPr="00A80632">
        <w:rPr>
          <w:rFonts w:eastAsia="新細明體" w:hint="eastAsia"/>
          <w:vanish/>
          <w:color w:val="008000"/>
          <w:sz w:val="24"/>
        </w:rPr>
        <w:t>年歷屆試題</w:t>
      </w:r>
      <w:r w:rsidRPr="00A80632">
        <w:rPr>
          <w:rFonts w:eastAsia="新細明體"/>
          <w:vanish/>
          <w:color w:val="008000"/>
          <w:sz w:val="24"/>
        </w:rPr>
        <w:t>.</w:t>
      </w:r>
      <w:r w:rsidRPr="00A80632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80632" w:rsidRPr="00A80632" w:rsidRDefault="00A80632" w:rsidP="00A80632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80632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80632">
        <w:rPr>
          <w:rFonts w:eastAsia="新細明體" w:hint="eastAsia"/>
          <w:vanish/>
          <w:color w:val="008000"/>
          <w:sz w:val="24"/>
        </w:rPr>
        <w:t>課本補充題</w:t>
      </w:r>
      <w:r w:rsidRPr="00A80632">
        <w:rPr>
          <w:rFonts w:eastAsia="新細明體"/>
          <w:vanish/>
          <w:color w:val="008000"/>
          <w:sz w:val="24"/>
        </w:rPr>
        <w:t>.</w:t>
      </w:r>
      <w:r w:rsidRPr="00A80632">
        <w:rPr>
          <w:rFonts w:ascii="新細明體" w:eastAsia="新細明體" w:hAnsi="新細明體" w:cs="Arial" w:hint="eastAsia"/>
          <w:vanish/>
          <w:color w:val="008000"/>
        </w:rPr>
        <w:t>】</w:t>
      </w:r>
    </w:p>
    <w:sectPr w:rsidR="00A80632" w:rsidRPr="00A80632" w:rsidSect="00A80632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766" w:rsidRDefault="00A82766">
      <w:r>
        <w:separator/>
      </w:r>
    </w:p>
  </w:endnote>
  <w:endnote w:type="continuationSeparator" w:id="0">
    <w:p w:rsidR="00A82766" w:rsidRDefault="00A82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F70E8C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766" w:rsidRDefault="00A82766">
      <w:r>
        <w:separator/>
      </w:r>
    </w:p>
  </w:footnote>
  <w:footnote w:type="continuationSeparator" w:id="0">
    <w:p w:rsidR="00A82766" w:rsidRDefault="00A82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632"/>
    <w:rsid w:val="000554FD"/>
    <w:rsid w:val="0009272B"/>
    <w:rsid w:val="000A3E16"/>
    <w:rsid w:val="000F1C4F"/>
    <w:rsid w:val="0010240B"/>
    <w:rsid w:val="00114DE8"/>
    <w:rsid w:val="001C4EBB"/>
    <w:rsid w:val="001D295E"/>
    <w:rsid w:val="00236CF4"/>
    <w:rsid w:val="00272D6C"/>
    <w:rsid w:val="002850A6"/>
    <w:rsid w:val="002D5BFA"/>
    <w:rsid w:val="0030182F"/>
    <w:rsid w:val="0033242F"/>
    <w:rsid w:val="00335907"/>
    <w:rsid w:val="00510D7E"/>
    <w:rsid w:val="005B6616"/>
    <w:rsid w:val="005C5A23"/>
    <w:rsid w:val="005D5B78"/>
    <w:rsid w:val="005D6F1F"/>
    <w:rsid w:val="005E68CE"/>
    <w:rsid w:val="005F621C"/>
    <w:rsid w:val="00621C92"/>
    <w:rsid w:val="00645A57"/>
    <w:rsid w:val="006A4FE4"/>
    <w:rsid w:val="006A5A48"/>
    <w:rsid w:val="006A6818"/>
    <w:rsid w:val="006E26F6"/>
    <w:rsid w:val="007E1D31"/>
    <w:rsid w:val="008B3E73"/>
    <w:rsid w:val="008C309D"/>
    <w:rsid w:val="008C3B99"/>
    <w:rsid w:val="009936B9"/>
    <w:rsid w:val="009C72A8"/>
    <w:rsid w:val="009F6EDB"/>
    <w:rsid w:val="00A50DC4"/>
    <w:rsid w:val="00A80632"/>
    <w:rsid w:val="00A82766"/>
    <w:rsid w:val="00B04F30"/>
    <w:rsid w:val="00B124C3"/>
    <w:rsid w:val="00B8708B"/>
    <w:rsid w:val="00BE4589"/>
    <w:rsid w:val="00C06D42"/>
    <w:rsid w:val="00CD743E"/>
    <w:rsid w:val="00D06FA4"/>
    <w:rsid w:val="00D33688"/>
    <w:rsid w:val="00D7474B"/>
    <w:rsid w:val="00D8523A"/>
    <w:rsid w:val="00E237FC"/>
    <w:rsid w:val="00EA7B33"/>
    <w:rsid w:val="00EC3D34"/>
    <w:rsid w:val="00F003C3"/>
    <w:rsid w:val="00F573CE"/>
    <w:rsid w:val="00F70E8C"/>
    <w:rsid w:val="00F8054F"/>
    <w:rsid w:val="00F8199D"/>
    <w:rsid w:val="00FA4B73"/>
    <w:rsid w:val="00FC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1A9ACB6-D73C-47B0-A185-8179C2C2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character" w:customStyle="1" w:styleId="Default20Paragraph20Font">
    <w:name w:val="Default_20_Paragraph_20_Font"/>
    <w:rsid w:val="00F81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1</TotalTime>
  <Pages>2</Pages>
  <Words>657</Words>
  <Characters>3746</Characters>
  <Application>Microsoft Office Word</Application>
  <DocSecurity>0</DocSecurity>
  <Lines>31</Lines>
  <Paragraphs>8</Paragraphs>
  <ScaleCrop>false</ScaleCrop>
  <Company>龍騰文化</Company>
  <LinksUpToDate>false</LinksUpToDate>
  <CharactersWithSpaces>4395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2017-10-02T00:53:00Z</dcterms:created>
  <dcterms:modified xsi:type="dcterms:W3CDTF">2017-10-02T00:53:00Z</dcterms:modified>
</cp:coreProperties>
</file>